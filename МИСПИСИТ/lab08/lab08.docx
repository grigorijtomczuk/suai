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B22925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B22925">
              <w:rPr>
                <w:lang w:val="en-US"/>
              </w:rPr>
              <w:t>канд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техн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proofErr w:type="spellStart"/>
            <w:r w:rsidRPr="0066743A">
              <w:t>Бржезовский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D593A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6D593A">
              <w:rPr>
                <w:lang w:val="en-US"/>
              </w:rPr>
              <w:t>8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6D593A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6D593A">
              <w:rPr>
                <w:b w:val="0"/>
                <w:szCs w:val="32"/>
                <w:lang w:val="en-US"/>
              </w:rPr>
              <w:t>КУРСОРЫ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7D17CB" w:rsidRPr="00175418">
        <w:t xml:space="preserve"> </w:t>
      </w:r>
      <w:r w:rsidR="00F60F85">
        <w:t>и</w:t>
      </w:r>
      <w:r w:rsidR="00F60F85" w:rsidRPr="00175418">
        <w:t xml:space="preserve">зучение механизмов курсоров в </w:t>
      </w:r>
      <w:r w:rsidR="00F60F85" w:rsidRPr="00F60F85">
        <w:rPr>
          <w:lang w:val="en-US"/>
        </w:rPr>
        <w:t>MySQL</w:t>
      </w:r>
      <w:r w:rsidR="00F60F85" w:rsidRPr="00175418">
        <w:t xml:space="preserve"> и их использования для последовательной обработки, изменения и удаления записей.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175418" w:rsidP="00717031">
      <w:pPr>
        <w:pStyle w:val="MAINTEXT1"/>
      </w:pPr>
      <w:r>
        <w:t>Требуется</w:t>
      </w:r>
      <w:r w:rsidRPr="00175418">
        <w:t xml:space="preserve"> реализовать процедуры с использованием курсоров, продемонстрировать особенности работы курсоров в MySQL, а также реализовать изменение и удаление данных при последовательной обработке записей.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207DED" w:rsidRDefault="00207DED" w:rsidP="00207DED">
      <w:pPr>
        <w:pStyle w:val="MAINTEXT1"/>
      </w:pPr>
      <w:r>
        <w:t>В ходе выполнения работы была использована ранее созданная база данных, содержащая сведения о студентах, группах, дисциплинах, лабораторных работах и оценках.</w:t>
      </w:r>
    </w:p>
    <w:p w:rsidR="00207DED" w:rsidRDefault="00207DED" w:rsidP="00207DED">
      <w:pPr>
        <w:pStyle w:val="MAINTEXT1"/>
      </w:pPr>
      <w:r>
        <w:t>На первом этапе была реализована хранимая процедура с использованием курсора. Курсор последовательно перебирает оценки студентов по дисциплине «Базы данных» и автоматически повышает неудовлетворительные оценки до</w:t>
      </w:r>
      <w:r w:rsidR="00007BDA">
        <w:t xml:space="preserve"> оценки «3»</w:t>
      </w:r>
      <w:r>
        <w:t>.</w:t>
      </w:r>
    </w:p>
    <w:p w:rsidR="00207DED" w:rsidRDefault="00207DED" w:rsidP="00207DED">
      <w:pPr>
        <w:pStyle w:val="MAINTEXT1"/>
      </w:pPr>
      <w:r>
        <w:t>На рисунке 1 приведен код процедуры с курсором и результат ее выполнения.</w:t>
      </w:r>
    </w:p>
    <w:p w:rsidR="003F78F6" w:rsidRDefault="003F78F6" w:rsidP="003F78F6">
      <w:pPr>
        <w:pStyle w:val="PICTURE"/>
      </w:pPr>
      <w:r>
        <w:lastRenderedPageBreak/>
        <w:drawing>
          <wp:inline distT="0" distB="0" distL="0" distR="0" wp14:anchorId="50C83375" wp14:editId="2B6AE692">
            <wp:extent cx="4092497" cy="5933412"/>
            <wp:effectExtent l="0" t="0" r="0" b="0"/>
            <wp:docPr id="17086874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7449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090" cy="59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F6" w:rsidRPr="007A570A" w:rsidRDefault="003F78F6" w:rsidP="003F78F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5AD3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A570A">
        <w:t>Код процедуры с курсором и ее выполнение. В результате оценки со значением менее</w:t>
      </w:r>
      <w:r w:rsidR="007A570A" w:rsidRPr="007A570A">
        <w:t xml:space="preserve"> 3</w:t>
      </w:r>
      <w:r w:rsidR="007A570A" w:rsidRPr="007B1565">
        <w:t xml:space="preserve"> </w:t>
      </w:r>
      <w:r w:rsidR="007A570A">
        <w:t xml:space="preserve">были заменены на </w:t>
      </w:r>
      <w:r w:rsidR="00717BA8">
        <w:t>«</w:t>
      </w:r>
      <w:r w:rsidR="007A570A">
        <w:t>3</w:t>
      </w:r>
      <w:r w:rsidR="00717BA8">
        <w:t>»</w:t>
      </w:r>
    </w:p>
    <w:p w:rsidR="00207DED" w:rsidRDefault="00207DED" w:rsidP="00207DED">
      <w:pPr>
        <w:pStyle w:val="MAINTEXT1"/>
      </w:pPr>
      <w:r>
        <w:t>Далее была реализована процедура удаления записей с использованием курсора. В процессе работы курсор последовательно перебирает оценки студентов и удаляет записи с нулевым рейтингом.</w:t>
      </w:r>
    </w:p>
    <w:p w:rsidR="00207DED" w:rsidRDefault="00207DED" w:rsidP="00207DED">
      <w:pPr>
        <w:pStyle w:val="MAINTEXT1"/>
      </w:pPr>
      <w:r>
        <w:t>На рисунке 2 приведен код процедуры удаления записей посредством курсора и результат ее выполнения.</w:t>
      </w:r>
    </w:p>
    <w:p w:rsidR="003F78F6" w:rsidRDefault="003F78F6" w:rsidP="003F78F6">
      <w:pPr>
        <w:pStyle w:val="PICTURE"/>
      </w:pPr>
      <w:r>
        <w:lastRenderedPageBreak/>
        <w:drawing>
          <wp:inline distT="0" distB="0" distL="0" distR="0" wp14:anchorId="50C83375" wp14:editId="2B6AE692">
            <wp:extent cx="4438185" cy="6165325"/>
            <wp:effectExtent l="0" t="0" r="0" b="0"/>
            <wp:docPr id="15539793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930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498" cy="62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F6" w:rsidRPr="003F78F6" w:rsidRDefault="003F78F6" w:rsidP="003F78F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5AD3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D16D9" w:rsidRPr="00BD16D9">
        <w:t>Код процедуры с курсором</w:t>
      </w:r>
      <w:r w:rsidR="00F7740F">
        <w:t xml:space="preserve"> на удаление</w:t>
      </w:r>
      <w:r w:rsidR="00BD16D9" w:rsidRPr="00BD16D9">
        <w:t xml:space="preserve">. </w:t>
      </w:r>
      <w:r w:rsidR="00F7740F">
        <w:t>Перед выполнением были добавлены записи с нулями, в</w:t>
      </w:r>
      <w:r w:rsidR="00BD16D9" w:rsidRPr="00BD16D9">
        <w:t xml:space="preserve"> результате</w:t>
      </w:r>
      <w:r w:rsidR="00BD16D9">
        <w:t xml:space="preserve"> </w:t>
      </w:r>
      <w:r w:rsidR="00F1624E">
        <w:t xml:space="preserve">строки </w:t>
      </w:r>
      <w:r w:rsidR="00BD16D9">
        <w:t>с оценками «0» были удалены из таблицы</w:t>
      </w:r>
    </w:p>
    <w:p w:rsidR="00207DED" w:rsidRPr="004F2DC7" w:rsidRDefault="00207DED" w:rsidP="00207DED">
      <w:pPr>
        <w:pStyle w:val="MAINTEXT1"/>
        <w:rPr>
          <w:lang w:val="en-US"/>
        </w:rPr>
      </w:pPr>
      <w:r>
        <w:t xml:space="preserve">Также было исследовано различие между статическими, динамическими курсорами и курсорами </w:t>
      </w:r>
      <w:r w:rsidR="00466AAE">
        <w:rPr>
          <w:lang w:val="en-US"/>
        </w:rPr>
        <w:t>KEYSET</w:t>
      </w:r>
      <w:r w:rsidR="004F2DC7" w:rsidRPr="004F2DC7">
        <w:t xml:space="preserve">: </w:t>
      </w:r>
      <w:r w:rsidR="004F2DC7">
        <w:t>первый тип фиксирует набор данных единожды и не чувствителен к сторонним изменениям, пока курсор открыт, второй тип, наоборот, чувствителен к изменениям</w:t>
      </w:r>
      <w:r w:rsidR="00281831">
        <w:t xml:space="preserve">, а третий сохраняет набор ключей исходного запроса и </w:t>
      </w:r>
      <w:r w:rsidR="00466AAE">
        <w:t>чувствителен</w:t>
      </w:r>
      <w:r w:rsidR="00281831">
        <w:t xml:space="preserve"> к </w:t>
      </w:r>
      <w:r w:rsidR="00101EF3">
        <w:t>изменениям значений</w:t>
      </w:r>
      <w:r w:rsidR="00466AAE" w:rsidRPr="00466AAE">
        <w:t xml:space="preserve"> </w:t>
      </w:r>
      <w:r w:rsidR="00466AAE">
        <w:t>в рамках сохраненного набора ключей</w:t>
      </w:r>
      <w:r>
        <w:t xml:space="preserve">. </w:t>
      </w:r>
      <w:proofErr w:type="spellStart"/>
      <w:r>
        <w:t xml:space="preserve">В </w:t>
      </w:r>
      <w:proofErr w:type="spellEnd"/>
      <w:r>
        <w:t xml:space="preserve">ходе анализа было установлено, что MySQL </w:t>
      </w:r>
      <w:r>
        <w:lastRenderedPageBreak/>
        <w:t xml:space="preserve">поддерживает только серверные курсоры, реализованные внутри хранимых процедур, и не поддерживает курсоры типов STATIC, DYNAMIC и KEYSET, а также синтаксис </w:t>
      </w:r>
      <w:proofErr w:type="spellStart"/>
      <w:r>
        <w:t>Transact</w:t>
      </w:r>
      <w:proofErr w:type="spellEnd"/>
      <w:r>
        <w:t xml:space="preserve">-SQL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и конструкцию WHERE CURRENT OF.</w:t>
      </w:r>
      <w:r w:rsidR="008671FB">
        <w:t xml:space="preserve"> </w:t>
      </w:r>
      <w:r>
        <w:t>В связи с этим обработка записей была реализована средствами курсоров MySQL с использованием FETCH и последующих SQL-операторов UPDATE и DELETE.</w:t>
      </w:r>
      <w:r w:rsidR="006468FB">
        <w:t xml:space="preserve"> Созданный </w:t>
      </w:r>
      <w:r w:rsidR="006468FB">
        <w:rPr>
          <w:lang w:val="en-US"/>
        </w:rPr>
        <w:t>SQL-</w:t>
      </w:r>
      <w:r w:rsidR="006468FB">
        <w:t>скрипт приведен в Приложении.</w:t>
      </w:r>
    </w:p>
    <w:p w:rsidR="00717031" w:rsidRDefault="00394EF1" w:rsidP="00717031">
      <w:pPr>
        <w:pStyle w:val="DIV1"/>
      </w:pPr>
      <w:r>
        <w:t>Вывод</w:t>
      </w:r>
      <w:r w:rsidR="002102D3">
        <w:t>ы</w:t>
      </w:r>
    </w:p>
    <w:p w:rsidR="00207DED" w:rsidRDefault="00207DED" w:rsidP="00207DED">
      <w:pPr>
        <w:pStyle w:val="MAINTEXT1"/>
      </w:pPr>
      <w:r>
        <w:t>В ходе выполнения работы были изучены механизмы курсоров в реляционной базе данных. Были реализованы процедуры последовательной обработки записей с использованием курсоров и операций FETCH.</w:t>
      </w:r>
    </w:p>
    <w:p w:rsidR="00207DED" w:rsidRDefault="00207DED" w:rsidP="00207DED">
      <w:pPr>
        <w:pStyle w:val="MAINTEXT1"/>
      </w:pPr>
      <w:r>
        <w:t>С помощью курсоров были реализованы операции изменения и удаления данных. Также были исследованы ограничения реализации курсоров в MySQL. Установлено, что MySQL не поддерживает курсоры типов STATIC, DYNAMIC и KEYSET, а также конструкцию WHERE CURRENT OF, поэтому обработка записей выполняется через выборку идентификаторов и последующее выполнение SQL-операторов UPDATE и DELETE.</w:t>
      </w:r>
    </w:p>
    <w:p w:rsidR="00207DED" w:rsidRPr="00207DED" w:rsidRDefault="00207DED" w:rsidP="00207DED">
      <w:pPr>
        <w:pStyle w:val="MAINTEXT1"/>
      </w:pPr>
      <w:r>
        <w:t>Получен практический опыт использования курсоров для построчной обработки данных внутри хранимых процедур.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0C0118" w:rsidRDefault="000C0118" w:rsidP="000C0118">
      <w:pPr>
        <w:pStyle w:val="LISTINGBODY"/>
      </w:pPr>
      <w:r>
        <w:t xml:space="preserve">USE </w:t>
      </w:r>
      <w:proofErr w:type="spellStart"/>
      <w:r>
        <w:t>university_db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тестовые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:rsidR="000C0118" w:rsidRDefault="000C0118" w:rsidP="000C0118">
      <w:pPr>
        <w:pStyle w:val="LISTINGBODY"/>
      </w:pPr>
      <w:r>
        <w:t xml:space="preserve">INSERT INTO </w:t>
      </w:r>
      <w:proofErr w:type="spellStart"/>
      <w:r>
        <w:t>lab_</w:t>
      </w:r>
      <w:proofErr w:type="gramStart"/>
      <w:r>
        <w:t>rating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0C0118" w:rsidRDefault="000C0118" w:rsidP="000C0118">
      <w:pPr>
        <w:pStyle w:val="LISTINGBODY"/>
      </w:pPr>
      <w:r>
        <w:t xml:space="preserve">SELECT 18, 1, 2, </w:t>
      </w:r>
      <w:proofErr w:type="gramStart"/>
      <w:r>
        <w:t>CURDATE(</w:t>
      </w:r>
      <w:proofErr w:type="gramEnd"/>
      <w:r>
        <w:t>)</w:t>
      </w:r>
    </w:p>
    <w:p w:rsidR="000C0118" w:rsidRDefault="000C0118" w:rsidP="000C0118">
      <w:pPr>
        <w:pStyle w:val="LISTINGBODY"/>
      </w:pPr>
      <w:r>
        <w:t>WHERE NOT EXISTS (</w:t>
      </w:r>
    </w:p>
    <w:p w:rsidR="000C0118" w:rsidRDefault="000C0118" w:rsidP="000C0118">
      <w:pPr>
        <w:pStyle w:val="LISTINGBODY"/>
      </w:pPr>
      <w:r>
        <w:t xml:space="preserve">  SELECT 1</w:t>
      </w:r>
    </w:p>
    <w:p w:rsidR="000C0118" w:rsidRDefault="000C0118" w:rsidP="000C0118">
      <w:pPr>
        <w:pStyle w:val="LISTINGBODY"/>
      </w:pPr>
      <w:r>
        <w:t xml:space="preserve">  FROM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 xml:space="preserve">  WHERE </w:t>
      </w:r>
      <w:proofErr w:type="spellStart"/>
      <w:r>
        <w:t>student_id</w:t>
      </w:r>
      <w:proofErr w:type="spellEnd"/>
      <w:r>
        <w:t xml:space="preserve"> = 18</w:t>
      </w:r>
    </w:p>
    <w:p w:rsidR="000C0118" w:rsidRDefault="000C0118" w:rsidP="000C0118">
      <w:pPr>
        <w:pStyle w:val="LISTINGBODY"/>
      </w:pPr>
      <w:r>
        <w:t xml:space="preserve">    AND </w:t>
      </w:r>
      <w:proofErr w:type="spellStart"/>
      <w:r>
        <w:t>lab_id</w:t>
      </w:r>
      <w:proofErr w:type="spellEnd"/>
      <w:r>
        <w:t xml:space="preserve"> = 1</w:t>
      </w:r>
    </w:p>
    <w:p w:rsidR="000C0118" w:rsidRDefault="000C0118" w:rsidP="000C0118">
      <w:pPr>
        <w:pStyle w:val="LISTINGBODY"/>
      </w:pPr>
      <w:r>
        <w:t>);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INSERT INTO </w:t>
      </w:r>
      <w:proofErr w:type="spellStart"/>
      <w:r>
        <w:t>lab_</w:t>
      </w:r>
      <w:proofErr w:type="gramStart"/>
      <w:r>
        <w:t>rating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0C0118" w:rsidRDefault="000C0118" w:rsidP="000C0118">
      <w:pPr>
        <w:pStyle w:val="LISTINGBODY"/>
      </w:pPr>
      <w:r>
        <w:t xml:space="preserve">SELECT 18, 2, 0, </w:t>
      </w:r>
      <w:proofErr w:type="gramStart"/>
      <w:r>
        <w:t>CURDATE(</w:t>
      </w:r>
      <w:proofErr w:type="gramEnd"/>
      <w:r>
        <w:t>)</w:t>
      </w:r>
    </w:p>
    <w:p w:rsidR="000C0118" w:rsidRDefault="000C0118" w:rsidP="000C0118">
      <w:pPr>
        <w:pStyle w:val="LISTINGBODY"/>
      </w:pPr>
      <w:r>
        <w:t>WHERE NOT EXISTS (</w:t>
      </w:r>
    </w:p>
    <w:p w:rsidR="000C0118" w:rsidRDefault="000C0118" w:rsidP="000C0118">
      <w:pPr>
        <w:pStyle w:val="LISTINGBODY"/>
      </w:pPr>
      <w:r>
        <w:t xml:space="preserve">  SELECT 1</w:t>
      </w:r>
    </w:p>
    <w:p w:rsidR="000C0118" w:rsidRDefault="000C0118" w:rsidP="000C0118">
      <w:pPr>
        <w:pStyle w:val="LISTINGBODY"/>
      </w:pPr>
      <w:r>
        <w:t xml:space="preserve">  FROM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 xml:space="preserve">  WHERE </w:t>
      </w:r>
      <w:proofErr w:type="spellStart"/>
      <w:r>
        <w:t>student_id</w:t>
      </w:r>
      <w:proofErr w:type="spellEnd"/>
      <w:r>
        <w:t xml:space="preserve"> = 18</w:t>
      </w:r>
    </w:p>
    <w:p w:rsidR="000C0118" w:rsidRDefault="000C0118" w:rsidP="000C0118">
      <w:pPr>
        <w:pStyle w:val="LISTINGBODY"/>
      </w:pPr>
      <w:r>
        <w:t xml:space="preserve">    AND </w:t>
      </w:r>
      <w:proofErr w:type="spellStart"/>
      <w:r>
        <w:t>lab_id</w:t>
      </w:r>
      <w:proofErr w:type="spellEnd"/>
      <w:r>
        <w:t xml:space="preserve"> = 2</w:t>
      </w:r>
    </w:p>
    <w:p w:rsidR="000C0118" w:rsidRDefault="000C0118" w:rsidP="000C0118">
      <w:pPr>
        <w:pStyle w:val="LISTINGBODY"/>
      </w:pPr>
      <w:r>
        <w:t>);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UPDATE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>SET score = 2</w:t>
      </w:r>
    </w:p>
    <w:p w:rsidR="000C0118" w:rsidRDefault="000C0118" w:rsidP="000C0118">
      <w:pPr>
        <w:pStyle w:val="LISTINGBODY"/>
      </w:pPr>
      <w:r>
        <w:t>WHERE score = 3;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>DELIMITER //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 </w:t>
      </w:r>
      <w:proofErr w:type="spellStart"/>
      <w:r>
        <w:t>оценок</w:t>
      </w:r>
      <w:proofErr w:type="spellEnd"/>
    </w:p>
    <w:p w:rsidR="000C0118" w:rsidRDefault="000C0118" w:rsidP="000C0118">
      <w:pPr>
        <w:pStyle w:val="LISTINGBODY"/>
      </w:pPr>
      <w:r>
        <w:t xml:space="preserve">CREATE PROCEDURE </w:t>
      </w:r>
      <w:proofErr w:type="spellStart"/>
      <w:r>
        <w:t>fix_low_</w:t>
      </w:r>
      <w:proofErr w:type="gramStart"/>
      <w:r>
        <w:t>scores</w:t>
      </w:r>
      <w:proofErr w:type="spellEnd"/>
      <w:r>
        <w:t>(</w:t>
      </w:r>
      <w:proofErr w:type="gramEnd"/>
      <w:r>
        <w:t>)</w:t>
      </w:r>
    </w:p>
    <w:p w:rsidR="000C0118" w:rsidRDefault="000C0118" w:rsidP="000C0118">
      <w:pPr>
        <w:pStyle w:val="LISTINGBODY"/>
      </w:pPr>
      <w:r>
        <w:t>BEGIN</w:t>
      </w:r>
    </w:p>
    <w:p w:rsidR="000C0118" w:rsidRDefault="000C0118" w:rsidP="000C0118">
      <w:pPr>
        <w:pStyle w:val="LISTINGBODY"/>
      </w:pPr>
      <w:r>
        <w:t xml:space="preserve">  DECLARE done INT DEFAULT 0;</w:t>
      </w:r>
    </w:p>
    <w:p w:rsidR="000C0118" w:rsidRDefault="000C0118" w:rsidP="000C0118">
      <w:pPr>
        <w:pStyle w:val="LISTINGBODY"/>
      </w:pPr>
      <w:r>
        <w:t xml:space="preserve">  DECLARE </w:t>
      </w:r>
      <w:proofErr w:type="spellStart"/>
      <w:r>
        <w:t>v_rating_id</w:t>
      </w:r>
      <w:proofErr w:type="spellEnd"/>
      <w:r>
        <w:t xml:space="preserve"> INT;</w:t>
      </w:r>
    </w:p>
    <w:p w:rsidR="000C0118" w:rsidRDefault="000C0118" w:rsidP="000C0118">
      <w:pPr>
        <w:pStyle w:val="LISTINGBODY"/>
      </w:pPr>
      <w:r>
        <w:t xml:space="preserve">  DECLARE </w:t>
      </w:r>
      <w:proofErr w:type="spellStart"/>
      <w:r>
        <w:t>v_score</w:t>
      </w:r>
      <w:proofErr w:type="spellEnd"/>
      <w:r>
        <w:t xml:space="preserve"> INT;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DECLARE cur CURSOR FOR</w:t>
      </w:r>
    </w:p>
    <w:p w:rsidR="000C0118" w:rsidRDefault="000C0118" w:rsidP="000C0118">
      <w:pPr>
        <w:pStyle w:val="LISTINGBODY"/>
      </w:pPr>
      <w:r>
        <w:t xml:space="preserve">  SELECT </w:t>
      </w:r>
      <w:proofErr w:type="spellStart"/>
      <w:r>
        <w:t>rating_id</w:t>
      </w:r>
      <w:proofErr w:type="spellEnd"/>
      <w:r>
        <w:t>, score</w:t>
      </w:r>
    </w:p>
    <w:p w:rsidR="000C0118" w:rsidRDefault="000C0118" w:rsidP="000C0118">
      <w:pPr>
        <w:pStyle w:val="LISTINGBODY"/>
      </w:pPr>
      <w:r>
        <w:t xml:space="preserve">  FROM </w:t>
      </w:r>
      <w:proofErr w:type="spellStart"/>
      <w:r>
        <w:t>lab_rating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DECLARE CONTINUE HANDLER FOR NOT FOUND SET done = 1;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OPEN cur;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</w:t>
      </w:r>
      <w:proofErr w:type="spellStart"/>
      <w:r>
        <w:t>read_loop</w:t>
      </w:r>
      <w:proofErr w:type="spellEnd"/>
      <w:r>
        <w:t>: LOOP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FETCH cur INTO </w:t>
      </w:r>
      <w:proofErr w:type="spellStart"/>
      <w:r>
        <w:t>v_rating_id</w:t>
      </w:r>
      <w:proofErr w:type="spellEnd"/>
      <w:r>
        <w:t xml:space="preserve">, </w:t>
      </w:r>
      <w:proofErr w:type="spellStart"/>
      <w:r>
        <w:t>v_score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IF done THEN</w:t>
      </w:r>
    </w:p>
    <w:p w:rsidR="000C0118" w:rsidRDefault="000C0118" w:rsidP="000C0118">
      <w:pPr>
        <w:pStyle w:val="LISTINGBODY"/>
      </w:pPr>
      <w:r>
        <w:t xml:space="preserve">      LEAVE </w:t>
      </w:r>
      <w:proofErr w:type="spellStart"/>
      <w:r>
        <w:t>read_loop</w:t>
      </w:r>
      <w:proofErr w:type="spellEnd"/>
      <w:r>
        <w:t>;</w:t>
      </w:r>
    </w:p>
    <w:p w:rsidR="000C0118" w:rsidRDefault="000C0118" w:rsidP="000C0118">
      <w:pPr>
        <w:pStyle w:val="LISTINGBODY"/>
      </w:pPr>
      <w:r>
        <w:t xml:space="preserve">    END IF;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IF </w:t>
      </w:r>
      <w:proofErr w:type="spellStart"/>
      <w:r>
        <w:t>v_score</w:t>
      </w:r>
      <w:proofErr w:type="spellEnd"/>
      <w:r>
        <w:t xml:space="preserve"> &lt; 3 THEN</w:t>
      </w:r>
    </w:p>
    <w:p w:rsidR="000C0118" w:rsidRDefault="000C0118" w:rsidP="000C0118">
      <w:pPr>
        <w:pStyle w:val="LISTINGBODY"/>
      </w:pPr>
      <w:r>
        <w:t xml:space="preserve">      UPDATE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 xml:space="preserve">      SET score = 3</w:t>
      </w:r>
    </w:p>
    <w:p w:rsidR="000C0118" w:rsidRDefault="000C0118" w:rsidP="000C0118">
      <w:pPr>
        <w:pStyle w:val="LISTINGBODY"/>
      </w:pPr>
      <w:r>
        <w:t xml:space="preserve">      WHERE </w:t>
      </w:r>
      <w:proofErr w:type="spellStart"/>
      <w:r>
        <w:t>rating_id</w:t>
      </w:r>
      <w:proofErr w:type="spellEnd"/>
      <w:r>
        <w:t xml:space="preserve"> = </w:t>
      </w:r>
      <w:proofErr w:type="spellStart"/>
      <w:r>
        <w:t>v_rating_id</w:t>
      </w:r>
      <w:proofErr w:type="spellEnd"/>
      <w:r>
        <w:t>;</w:t>
      </w:r>
    </w:p>
    <w:p w:rsidR="000C0118" w:rsidRDefault="000C0118" w:rsidP="000C0118">
      <w:pPr>
        <w:pStyle w:val="LISTINGBODY"/>
      </w:pPr>
      <w:r>
        <w:t xml:space="preserve">    END IF;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END LOOP;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CLOSE cur;</w:t>
      </w:r>
    </w:p>
    <w:p w:rsidR="000C0118" w:rsidRDefault="000C0118" w:rsidP="000C0118">
      <w:pPr>
        <w:pStyle w:val="LISTINGBODY"/>
      </w:pPr>
      <w:r>
        <w:t>END //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proofErr w:type="gramStart"/>
      <w:r>
        <w:t>DELIMITER ;</w:t>
      </w:r>
      <w:proofErr w:type="gramEnd"/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обновления</w:t>
      </w:r>
      <w:proofErr w:type="spellEnd"/>
    </w:p>
    <w:p w:rsidR="000C0118" w:rsidRDefault="000C0118" w:rsidP="000C0118">
      <w:pPr>
        <w:pStyle w:val="LISTINGBODY"/>
      </w:pPr>
      <w:r>
        <w:t xml:space="preserve">CALL </w:t>
      </w:r>
      <w:proofErr w:type="spellStart"/>
      <w:r>
        <w:t>fix_low_</w:t>
      </w:r>
      <w:proofErr w:type="gramStart"/>
      <w:r>
        <w:t>scores</w:t>
      </w:r>
      <w:proofErr w:type="spellEnd"/>
      <w:r>
        <w:t>(</w:t>
      </w:r>
      <w:proofErr w:type="gramEnd"/>
      <w:r>
        <w:t>);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:rsidR="000C0118" w:rsidRDefault="000C0118" w:rsidP="000C0118">
      <w:pPr>
        <w:pStyle w:val="LISTINGBODY"/>
      </w:pPr>
      <w:r>
        <w:t xml:space="preserve">SELECT * FROM </w:t>
      </w:r>
      <w:proofErr w:type="spellStart"/>
      <w:r>
        <w:t>lab_rating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Pr="006468FB" w:rsidRDefault="000C0118" w:rsidP="000C0118">
      <w:pPr>
        <w:pStyle w:val="LISTINGBODY"/>
        <w:rPr>
          <w:lang w:val="ru-RU"/>
        </w:rPr>
      </w:pPr>
      <w:r>
        <w:t>DELIMITER</w:t>
      </w:r>
      <w:r w:rsidRPr="006468FB">
        <w:rPr>
          <w:lang w:val="ru-RU"/>
        </w:rPr>
        <w:t xml:space="preserve"> //</w:t>
      </w:r>
    </w:p>
    <w:p w:rsidR="000C0118" w:rsidRPr="006468FB" w:rsidRDefault="000C0118" w:rsidP="000C0118">
      <w:pPr>
        <w:pStyle w:val="LISTINGBODY"/>
        <w:rPr>
          <w:lang w:val="ru-RU"/>
        </w:rPr>
      </w:pPr>
    </w:p>
    <w:p w:rsidR="000C0118" w:rsidRPr="006468FB" w:rsidRDefault="000C0118" w:rsidP="000C0118">
      <w:pPr>
        <w:pStyle w:val="LISTINGBODY"/>
        <w:rPr>
          <w:lang w:val="ru-RU"/>
        </w:rPr>
      </w:pPr>
      <w:r w:rsidRPr="006468FB">
        <w:rPr>
          <w:lang w:val="ru-RU"/>
        </w:rPr>
        <w:t>-- курсор для удаления нулевых оценок</w:t>
      </w:r>
    </w:p>
    <w:p w:rsidR="000C0118" w:rsidRDefault="000C0118" w:rsidP="000C0118">
      <w:pPr>
        <w:pStyle w:val="LISTINGBODY"/>
      </w:pPr>
      <w:r>
        <w:t xml:space="preserve">CREATE PROCEDURE </w:t>
      </w:r>
      <w:proofErr w:type="spellStart"/>
      <w:r>
        <w:t>delete_zero_</w:t>
      </w:r>
      <w:proofErr w:type="gramStart"/>
      <w:r>
        <w:t>scores</w:t>
      </w:r>
      <w:proofErr w:type="spellEnd"/>
      <w:r>
        <w:t>(</w:t>
      </w:r>
      <w:proofErr w:type="gramEnd"/>
      <w:r>
        <w:t>)</w:t>
      </w:r>
    </w:p>
    <w:p w:rsidR="000C0118" w:rsidRDefault="000C0118" w:rsidP="000C0118">
      <w:pPr>
        <w:pStyle w:val="LISTINGBODY"/>
      </w:pPr>
      <w:r>
        <w:t>BEGIN</w:t>
      </w:r>
    </w:p>
    <w:p w:rsidR="000C0118" w:rsidRDefault="000C0118" w:rsidP="000C0118">
      <w:pPr>
        <w:pStyle w:val="LISTINGBODY"/>
      </w:pPr>
      <w:r>
        <w:t xml:space="preserve">  DECLARE done INT DEFAULT 0;</w:t>
      </w:r>
    </w:p>
    <w:p w:rsidR="000C0118" w:rsidRDefault="000C0118" w:rsidP="000C0118">
      <w:pPr>
        <w:pStyle w:val="LISTINGBODY"/>
      </w:pPr>
      <w:r>
        <w:t xml:space="preserve">  DECLARE </w:t>
      </w:r>
      <w:proofErr w:type="spellStart"/>
      <w:r>
        <w:t>v_rating_id</w:t>
      </w:r>
      <w:proofErr w:type="spellEnd"/>
      <w:r>
        <w:t xml:space="preserve"> INT;</w:t>
      </w:r>
    </w:p>
    <w:p w:rsidR="000C0118" w:rsidRDefault="000C0118" w:rsidP="000C0118">
      <w:pPr>
        <w:pStyle w:val="LISTINGBODY"/>
      </w:pPr>
      <w:r>
        <w:t xml:space="preserve">  DECLARE </w:t>
      </w:r>
      <w:proofErr w:type="spellStart"/>
      <w:r>
        <w:t>v_score</w:t>
      </w:r>
      <w:proofErr w:type="spellEnd"/>
      <w:r>
        <w:t xml:space="preserve"> INT;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DECLARE cur CURSOR FOR</w:t>
      </w:r>
    </w:p>
    <w:p w:rsidR="000C0118" w:rsidRDefault="000C0118" w:rsidP="000C0118">
      <w:pPr>
        <w:pStyle w:val="LISTINGBODY"/>
      </w:pPr>
      <w:r>
        <w:t xml:space="preserve">  SELECT </w:t>
      </w:r>
      <w:proofErr w:type="spellStart"/>
      <w:r>
        <w:t>rating_id</w:t>
      </w:r>
      <w:proofErr w:type="spellEnd"/>
      <w:r>
        <w:t>, score</w:t>
      </w:r>
    </w:p>
    <w:p w:rsidR="000C0118" w:rsidRDefault="000C0118" w:rsidP="000C0118">
      <w:pPr>
        <w:pStyle w:val="LISTINGBODY"/>
      </w:pPr>
      <w:r>
        <w:t xml:space="preserve">  FROM </w:t>
      </w:r>
      <w:proofErr w:type="spellStart"/>
      <w:r>
        <w:t>lab_rating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DECLARE CONTINUE HANDLER FOR NOT FOUND SET done = 1;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OPEN cur;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</w:t>
      </w:r>
      <w:proofErr w:type="spellStart"/>
      <w:r>
        <w:t>delete_loop</w:t>
      </w:r>
      <w:proofErr w:type="spellEnd"/>
      <w:r>
        <w:t>: LOOP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FETCH cur INTO </w:t>
      </w:r>
      <w:proofErr w:type="spellStart"/>
      <w:r>
        <w:t>v_rating_id</w:t>
      </w:r>
      <w:proofErr w:type="spellEnd"/>
      <w:r>
        <w:t xml:space="preserve">, </w:t>
      </w:r>
      <w:proofErr w:type="spellStart"/>
      <w:r>
        <w:t>v_score</w:t>
      </w:r>
      <w:proofErr w:type="spellEnd"/>
      <w:r>
        <w:t>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IF done THEN</w:t>
      </w:r>
    </w:p>
    <w:p w:rsidR="000C0118" w:rsidRDefault="000C0118" w:rsidP="000C0118">
      <w:pPr>
        <w:pStyle w:val="LISTINGBODY"/>
      </w:pPr>
      <w:r>
        <w:t xml:space="preserve">      LEAVE </w:t>
      </w:r>
      <w:proofErr w:type="spellStart"/>
      <w:r>
        <w:t>delete_loop</w:t>
      </w:r>
      <w:proofErr w:type="spellEnd"/>
      <w:r>
        <w:t>;</w:t>
      </w:r>
    </w:p>
    <w:p w:rsidR="000C0118" w:rsidRDefault="000C0118" w:rsidP="000C0118">
      <w:pPr>
        <w:pStyle w:val="LISTINGBODY"/>
      </w:pPr>
      <w:r>
        <w:t xml:space="preserve">    END IF;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  IF </w:t>
      </w:r>
      <w:proofErr w:type="spellStart"/>
      <w:r>
        <w:t>v_score</w:t>
      </w:r>
      <w:proofErr w:type="spellEnd"/>
      <w:r>
        <w:t xml:space="preserve"> = 0 THEN</w:t>
      </w:r>
    </w:p>
    <w:p w:rsidR="000C0118" w:rsidRDefault="000C0118" w:rsidP="000C0118">
      <w:pPr>
        <w:pStyle w:val="LISTINGBODY"/>
      </w:pPr>
      <w:r>
        <w:t xml:space="preserve">      DELETE FROM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 xml:space="preserve">      WHERE </w:t>
      </w:r>
      <w:proofErr w:type="spellStart"/>
      <w:r>
        <w:t>rating_id</w:t>
      </w:r>
      <w:proofErr w:type="spellEnd"/>
      <w:r>
        <w:t xml:space="preserve"> = </w:t>
      </w:r>
      <w:proofErr w:type="spellStart"/>
      <w:r>
        <w:t>v_rating_id</w:t>
      </w:r>
      <w:proofErr w:type="spellEnd"/>
      <w:r>
        <w:t>;</w:t>
      </w:r>
    </w:p>
    <w:p w:rsidR="000C0118" w:rsidRDefault="000C0118" w:rsidP="000C0118">
      <w:pPr>
        <w:pStyle w:val="LISTINGBODY"/>
      </w:pPr>
      <w:r>
        <w:t xml:space="preserve">    END IF;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END LOOP;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  CLOSE cur;</w:t>
      </w:r>
    </w:p>
    <w:p w:rsidR="000C0118" w:rsidRDefault="000C0118" w:rsidP="000C0118">
      <w:pPr>
        <w:pStyle w:val="LISTINGBODY"/>
      </w:pPr>
      <w:r>
        <w:t>END //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proofErr w:type="gramStart"/>
      <w:r>
        <w:t>DELIMITER ;</w:t>
      </w:r>
      <w:proofErr w:type="gramEnd"/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INSERT INTO </w:t>
      </w:r>
      <w:proofErr w:type="spellStart"/>
      <w:r>
        <w:t>lab_rating</w:t>
      </w:r>
      <w:proofErr w:type="spellEnd"/>
    </w:p>
    <w:p w:rsidR="000C0118" w:rsidRDefault="000C0118" w:rsidP="000C0118">
      <w:pPr>
        <w:pStyle w:val="LISTINGBODY"/>
      </w:pPr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0C0118" w:rsidRDefault="000C0118" w:rsidP="000C0118">
      <w:pPr>
        <w:pStyle w:val="LISTINGBODY"/>
      </w:pPr>
      <w:r>
        <w:t>VALUES (22, 1, 0, '2026-01-10'),</w:t>
      </w:r>
    </w:p>
    <w:p w:rsidR="000C0118" w:rsidRDefault="000C0118" w:rsidP="000C0118">
      <w:pPr>
        <w:pStyle w:val="LISTINGBODY"/>
      </w:pPr>
      <w:r>
        <w:tab/>
        <w:t>(22, 2, 0, '2026-01-10'),</w:t>
      </w:r>
    </w:p>
    <w:p w:rsidR="000C0118" w:rsidRDefault="000C0118" w:rsidP="000C0118">
      <w:pPr>
        <w:pStyle w:val="LISTINGBODY"/>
      </w:pPr>
      <w:r>
        <w:tab/>
        <w:t>(22, 3, 0, '2026-01-10');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удаления</w:t>
      </w:r>
      <w:proofErr w:type="spellEnd"/>
    </w:p>
    <w:p w:rsidR="000C0118" w:rsidRDefault="000C0118" w:rsidP="000C0118">
      <w:pPr>
        <w:pStyle w:val="LISTINGBODY"/>
      </w:pPr>
      <w:r>
        <w:t xml:space="preserve">CALL </w:t>
      </w:r>
      <w:proofErr w:type="spellStart"/>
      <w:r>
        <w:t>delete_zero_</w:t>
      </w:r>
      <w:proofErr w:type="gramStart"/>
      <w:r>
        <w:t>scores</w:t>
      </w:r>
      <w:proofErr w:type="spellEnd"/>
      <w:r>
        <w:t>(</w:t>
      </w:r>
      <w:proofErr w:type="gramEnd"/>
      <w:r>
        <w:t>);</w:t>
      </w:r>
    </w:p>
    <w:p w:rsidR="000C0118" w:rsidRDefault="000C0118" w:rsidP="000C0118">
      <w:pPr>
        <w:pStyle w:val="LISTINGBODY"/>
      </w:pPr>
    </w:p>
    <w:p w:rsidR="000C0118" w:rsidRDefault="000C0118" w:rsidP="000C0118">
      <w:pPr>
        <w:pStyle w:val="LISTINGBODY"/>
      </w:pPr>
      <w:r>
        <w:t xml:space="preserve">--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:rsidR="00AE3CC2" w:rsidRDefault="000C0118" w:rsidP="000C0118">
      <w:pPr>
        <w:pStyle w:val="LISTINGBODY"/>
      </w:pPr>
      <w:r>
        <w:t xml:space="preserve">SELECT * FROM </w:t>
      </w:r>
      <w:proofErr w:type="spellStart"/>
      <w:r>
        <w:t>lab_rating</w:t>
      </w:r>
      <w:proofErr w:type="spellEnd"/>
      <w:r>
        <w:t>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45978" w:rsidRDefault="00845978" w:rsidP="0002180F">
      <w:r>
        <w:separator/>
      </w:r>
    </w:p>
  </w:endnote>
  <w:endnote w:type="continuationSeparator" w:id="0">
    <w:p w:rsidR="00845978" w:rsidRDefault="0084597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45978" w:rsidRDefault="00845978" w:rsidP="0002180F">
      <w:r>
        <w:separator/>
      </w:r>
    </w:p>
  </w:footnote>
  <w:footnote w:type="continuationSeparator" w:id="0">
    <w:p w:rsidR="00845978" w:rsidRDefault="0084597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07BDA"/>
    <w:rsid w:val="00016F54"/>
    <w:rsid w:val="000214A2"/>
    <w:rsid w:val="000215AF"/>
    <w:rsid w:val="0002172C"/>
    <w:rsid w:val="0002180F"/>
    <w:rsid w:val="000244B3"/>
    <w:rsid w:val="00036D27"/>
    <w:rsid w:val="0004168B"/>
    <w:rsid w:val="000421D9"/>
    <w:rsid w:val="000707C8"/>
    <w:rsid w:val="00070C1D"/>
    <w:rsid w:val="0007610D"/>
    <w:rsid w:val="00090445"/>
    <w:rsid w:val="00090FC5"/>
    <w:rsid w:val="000928CE"/>
    <w:rsid w:val="000A2CF1"/>
    <w:rsid w:val="000A67BE"/>
    <w:rsid w:val="000C0118"/>
    <w:rsid w:val="000C031F"/>
    <w:rsid w:val="000F019B"/>
    <w:rsid w:val="00101EF3"/>
    <w:rsid w:val="00112CBF"/>
    <w:rsid w:val="00116F39"/>
    <w:rsid w:val="00136236"/>
    <w:rsid w:val="00146E7E"/>
    <w:rsid w:val="00164280"/>
    <w:rsid w:val="00166165"/>
    <w:rsid w:val="00175418"/>
    <w:rsid w:val="00177559"/>
    <w:rsid w:val="00185A62"/>
    <w:rsid w:val="00186039"/>
    <w:rsid w:val="00187D39"/>
    <w:rsid w:val="0019245B"/>
    <w:rsid w:val="00194A01"/>
    <w:rsid w:val="001B2C26"/>
    <w:rsid w:val="001D7ED5"/>
    <w:rsid w:val="001E2080"/>
    <w:rsid w:val="00207DED"/>
    <w:rsid w:val="002102D3"/>
    <w:rsid w:val="00213635"/>
    <w:rsid w:val="002509B4"/>
    <w:rsid w:val="00271C67"/>
    <w:rsid w:val="00281831"/>
    <w:rsid w:val="00284869"/>
    <w:rsid w:val="002956BD"/>
    <w:rsid w:val="002A7B49"/>
    <w:rsid w:val="002B4F79"/>
    <w:rsid w:val="002D0606"/>
    <w:rsid w:val="002D2D9A"/>
    <w:rsid w:val="002D5C30"/>
    <w:rsid w:val="002E33D9"/>
    <w:rsid w:val="002F6184"/>
    <w:rsid w:val="00300DD1"/>
    <w:rsid w:val="00313896"/>
    <w:rsid w:val="00314D60"/>
    <w:rsid w:val="00326699"/>
    <w:rsid w:val="003315B3"/>
    <w:rsid w:val="00347312"/>
    <w:rsid w:val="00352422"/>
    <w:rsid w:val="00353F7B"/>
    <w:rsid w:val="00360FAC"/>
    <w:rsid w:val="00374808"/>
    <w:rsid w:val="00391683"/>
    <w:rsid w:val="00394309"/>
    <w:rsid w:val="00394DAB"/>
    <w:rsid w:val="00394EF1"/>
    <w:rsid w:val="003A2C40"/>
    <w:rsid w:val="003A6615"/>
    <w:rsid w:val="003B3807"/>
    <w:rsid w:val="003D538D"/>
    <w:rsid w:val="003F448A"/>
    <w:rsid w:val="003F78F6"/>
    <w:rsid w:val="00404D15"/>
    <w:rsid w:val="00405D24"/>
    <w:rsid w:val="00413AAB"/>
    <w:rsid w:val="00451992"/>
    <w:rsid w:val="00466AAE"/>
    <w:rsid w:val="00474DAE"/>
    <w:rsid w:val="0047521D"/>
    <w:rsid w:val="004846D3"/>
    <w:rsid w:val="00490A54"/>
    <w:rsid w:val="004B1A13"/>
    <w:rsid w:val="004C674A"/>
    <w:rsid w:val="004E7C23"/>
    <w:rsid w:val="004F2DC7"/>
    <w:rsid w:val="00524674"/>
    <w:rsid w:val="005364DC"/>
    <w:rsid w:val="00541DC4"/>
    <w:rsid w:val="00552C4F"/>
    <w:rsid w:val="005628F2"/>
    <w:rsid w:val="0057518A"/>
    <w:rsid w:val="005A2A15"/>
    <w:rsid w:val="005B566D"/>
    <w:rsid w:val="005B6ABE"/>
    <w:rsid w:val="005C6680"/>
    <w:rsid w:val="005E3C66"/>
    <w:rsid w:val="00611D1E"/>
    <w:rsid w:val="00615ECA"/>
    <w:rsid w:val="0063498E"/>
    <w:rsid w:val="006375AF"/>
    <w:rsid w:val="00642832"/>
    <w:rsid w:val="006468FB"/>
    <w:rsid w:val="00651F7A"/>
    <w:rsid w:val="00657326"/>
    <w:rsid w:val="00660115"/>
    <w:rsid w:val="0066743A"/>
    <w:rsid w:val="006854F9"/>
    <w:rsid w:val="006867CD"/>
    <w:rsid w:val="00690FF0"/>
    <w:rsid w:val="006A2CD8"/>
    <w:rsid w:val="006A42CB"/>
    <w:rsid w:val="006B7B8A"/>
    <w:rsid w:val="006C565E"/>
    <w:rsid w:val="006D593A"/>
    <w:rsid w:val="006E5F57"/>
    <w:rsid w:val="006F20BB"/>
    <w:rsid w:val="00707EE1"/>
    <w:rsid w:val="007151DF"/>
    <w:rsid w:val="00717031"/>
    <w:rsid w:val="00717BA8"/>
    <w:rsid w:val="007260EC"/>
    <w:rsid w:val="00730374"/>
    <w:rsid w:val="00747212"/>
    <w:rsid w:val="00764548"/>
    <w:rsid w:val="00790BBF"/>
    <w:rsid w:val="0079146A"/>
    <w:rsid w:val="00791D2E"/>
    <w:rsid w:val="007A098A"/>
    <w:rsid w:val="007A570A"/>
    <w:rsid w:val="007A5D00"/>
    <w:rsid w:val="007B1565"/>
    <w:rsid w:val="007B2A9E"/>
    <w:rsid w:val="007C414D"/>
    <w:rsid w:val="007C55D8"/>
    <w:rsid w:val="007D17CB"/>
    <w:rsid w:val="007E1AD9"/>
    <w:rsid w:val="007E1E88"/>
    <w:rsid w:val="007F31BE"/>
    <w:rsid w:val="00810104"/>
    <w:rsid w:val="00822456"/>
    <w:rsid w:val="00822BE1"/>
    <w:rsid w:val="0082772F"/>
    <w:rsid w:val="00832ABE"/>
    <w:rsid w:val="008331DB"/>
    <w:rsid w:val="008357A9"/>
    <w:rsid w:val="00837726"/>
    <w:rsid w:val="00837EE1"/>
    <w:rsid w:val="00845978"/>
    <w:rsid w:val="00853925"/>
    <w:rsid w:val="008671FB"/>
    <w:rsid w:val="00891425"/>
    <w:rsid w:val="008C376C"/>
    <w:rsid w:val="008C4A50"/>
    <w:rsid w:val="008C7F36"/>
    <w:rsid w:val="008D017A"/>
    <w:rsid w:val="008D1AAC"/>
    <w:rsid w:val="008E080A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4913"/>
    <w:rsid w:val="00986BC9"/>
    <w:rsid w:val="00992B02"/>
    <w:rsid w:val="00992C96"/>
    <w:rsid w:val="009A6312"/>
    <w:rsid w:val="009B4232"/>
    <w:rsid w:val="009B751E"/>
    <w:rsid w:val="009C14CB"/>
    <w:rsid w:val="009C32AB"/>
    <w:rsid w:val="009C423A"/>
    <w:rsid w:val="009C66DF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7539C"/>
    <w:rsid w:val="00AD3198"/>
    <w:rsid w:val="00AE3CC2"/>
    <w:rsid w:val="00AF6555"/>
    <w:rsid w:val="00B078C1"/>
    <w:rsid w:val="00B15E14"/>
    <w:rsid w:val="00B20256"/>
    <w:rsid w:val="00B2042C"/>
    <w:rsid w:val="00B22925"/>
    <w:rsid w:val="00B366F0"/>
    <w:rsid w:val="00B613E6"/>
    <w:rsid w:val="00B632F0"/>
    <w:rsid w:val="00B71FEE"/>
    <w:rsid w:val="00B727FC"/>
    <w:rsid w:val="00B923A5"/>
    <w:rsid w:val="00BA50FA"/>
    <w:rsid w:val="00BD16D9"/>
    <w:rsid w:val="00BE66A1"/>
    <w:rsid w:val="00BE686C"/>
    <w:rsid w:val="00BF7993"/>
    <w:rsid w:val="00C00F0E"/>
    <w:rsid w:val="00C039E7"/>
    <w:rsid w:val="00C03BE7"/>
    <w:rsid w:val="00C04A28"/>
    <w:rsid w:val="00C21B6C"/>
    <w:rsid w:val="00C44CEB"/>
    <w:rsid w:val="00C44E77"/>
    <w:rsid w:val="00C51E65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B7787"/>
    <w:rsid w:val="00CF77C7"/>
    <w:rsid w:val="00D25AD3"/>
    <w:rsid w:val="00D30ADC"/>
    <w:rsid w:val="00D347D3"/>
    <w:rsid w:val="00D36C22"/>
    <w:rsid w:val="00D45F03"/>
    <w:rsid w:val="00D61B89"/>
    <w:rsid w:val="00D80758"/>
    <w:rsid w:val="00DA7C82"/>
    <w:rsid w:val="00DB1965"/>
    <w:rsid w:val="00DC1B09"/>
    <w:rsid w:val="00DF1D08"/>
    <w:rsid w:val="00DF362A"/>
    <w:rsid w:val="00DF7735"/>
    <w:rsid w:val="00E01D70"/>
    <w:rsid w:val="00E14232"/>
    <w:rsid w:val="00E22832"/>
    <w:rsid w:val="00E4158C"/>
    <w:rsid w:val="00E51362"/>
    <w:rsid w:val="00E5483F"/>
    <w:rsid w:val="00E7252C"/>
    <w:rsid w:val="00E951CF"/>
    <w:rsid w:val="00EA048A"/>
    <w:rsid w:val="00EA3B1D"/>
    <w:rsid w:val="00EB2415"/>
    <w:rsid w:val="00EC61C1"/>
    <w:rsid w:val="00ED438A"/>
    <w:rsid w:val="00EE1F7E"/>
    <w:rsid w:val="00EE3B59"/>
    <w:rsid w:val="00EE3F95"/>
    <w:rsid w:val="00EF07F5"/>
    <w:rsid w:val="00F00628"/>
    <w:rsid w:val="00F04F95"/>
    <w:rsid w:val="00F12DE5"/>
    <w:rsid w:val="00F1624E"/>
    <w:rsid w:val="00F20A67"/>
    <w:rsid w:val="00F26346"/>
    <w:rsid w:val="00F425F3"/>
    <w:rsid w:val="00F50713"/>
    <w:rsid w:val="00F57E13"/>
    <w:rsid w:val="00F60F85"/>
    <w:rsid w:val="00F6317F"/>
    <w:rsid w:val="00F631E2"/>
    <w:rsid w:val="00F65A25"/>
    <w:rsid w:val="00F7740F"/>
    <w:rsid w:val="00F87EBD"/>
    <w:rsid w:val="00F960C9"/>
    <w:rsid w:val="00FA1CB4"/>
    <w:rsid w:val="00FA3569"/>
    <w:rsid w:val="00FC12B4"/>
    <w:rsid w:val="00FD471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EEC57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</TotalTime>
  <Pages>7</Pages>
  <Words>825</Words>
  <Characters>4708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2026-05-13T12:09:00Z</cp:lastPrinted>
  <dcterms:created xsi:type="dcterms:W3CDTF">2026-05-13T12:09:00Z</dcterms:created>
  <dcterms:modified xsi:type="dcterms:W3CDTF">2026-05-13T12:09:00Z</dcterms:modified>
  <cp:category/>
</cp:coreProperties>
</file>
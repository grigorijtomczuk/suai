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039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22925" w:rsidRDefault="00B2292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Pr="00B22925">
              <w:rPr>
                <w:lang w:val="en-US"/>
              </w:rPr>
              <w:t>оцент</w:t>
            </w:r>
            <w:r>
              <w:t xml:space="preserve">, </w:t>
            </w:r>
            <w:r w:rsidRPr="00B22925">
              <w:rPr>
                <w:lang w:val="en-US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6743A" w:rsidRDefault="0066743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А. В. </w:t>
            </w:r>
            <w:r w:rsidRPr="0066743A">
              <w:t>Бржезовский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B332B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903ECA">
              <w:rPr>
                <w:lang w:val="en-US"/>
              </w:rPr>
              <w:t xml:space="preserve"> </w:t>
            </w:r>
            <w:r w:rsidR="00903ECA">
              <w:t xml:space="preserve">№ </w:t>
            </w:r>
            <w:r w:rsidR="006B332B">
              <w:rPr>
                <w:lang w:val="en-US"/>
              </w:rPr>
              <w:t>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B0D61" w:rsidRDefault="007910A9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6B332B">
              <w:rPr>
                <w:b w:val="0"/>
                <w:szCs w:val="32"/>
              </w:rPr>
              <w:t xml:space="preserve">ЗАПРОСЫ НА ЯЗЫКЕ </w:t>
            </w:r>
            <w:r w:rsidRPr="007910A9">
              <w:rPr>
                <w:b w:val="0"/>
                <w:szCs w:val="32"/>
                <w:lang w:val="en-US"/>
              </w:rPr>
              <w:t>SQL</w:t>
            </w:r>
            <w:r w:rsidRPr="006B332B">
              <w:rPr>
                <w:b w:val="0"/>
                <w:szCs w:val="32"/>
              </w:rPr>
              <w:t>: ВЫБОРКА ДАННЫХ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D2D9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D2D9A">
              <w:rPr>
                <w:sz w:val="28"/>
                <w:szCs w:val="28"/>
                <w:lang w:val="ru-RU"/>
              </w:rPr>
              <w:t>МЕТОДЫ И СРЕДСТВА ПРОЕКТИРОВАНИЯ ИНФОРМАЦИОННЫХ СИСТЕМ И ТЕХНОЛОГИЙ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7453A4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A6615">
        <w:t>2026</w:t>
      </w:r>
      <w:r w:rsidR="003B3807">
        <w:rPr>
          <w:lang w:val="en-US"/>
        </w:rPr>
        <w:br w:type="page"/>
      </w:r>
    </w:p>
    <w:p w:rsidR="008331DB" w:rsidRPr="00C72183" w:rsidRDefault="002D0606" w:rsidP="00C72183">
      <w:pPr>
        <w:pStyle w:val="DIV1"/>
      </w:pPr>
      <w:r>
        <w:lastRenderedPageBreak/>
        <w:t>Цель работы</w:t>
      </w:r>
    </w:p>
    <w:p w:rsidR="00C72183" w:rsidRDefault="007A5D00" w:rsidP="00C72183">
      <w:pPr>
        <w:pStyle w:val="MAINTEXT1"/>
      </w:pPr>
      <w:r>
        <w:t>Цель работы:</w:t>
      </w:r>
      <w:r w:rsidR="006B0D61">
        <w:t xml:space="preserve"> р</w:t>
      </w:r>
      <w:r w:rsidR="006B0D61" w:rsidRPr="00900B09">
        <w:t xml:space="preserve">еализация </w:t>
      </w:r>
      <w:r w:rsidR="006B0D61" w:rsidRPr="006B0D61">
        <w:rPr>
          <w:lang w:val="en-US"/>
        </w:rPr>
        <w:t>SQL</w:t>
      </w:r>
      <w:r w:rsidR="006B0D61" w:rsidRPr="00900B09">
        <w:t xml:space="preserve">-запросов к базе данных в </w:t>
      </w:r>
      <w:r w:rsidR="006B0D61" w:rsidRPr="006B0D61">
        <w:rPr>
          <w:lang w:val="en-US"/>
        </w:rPr>
        <w:t>MySQL</w:t>
      </w:r>
      <w:r w:rsidR="006B0D61" w:rsidRPr="00900B09">
        <w:t xml:space="preserve"> с использованием соединений таблиц без подзапросов и агрегатных функций, а также демонстрация операторов выборки и фильтрации данных.</w:t>
      </w:r>
    </w:p>
    <w:p w:rsidR="00717031" w:rsidRPr="00C72183" w:rsidRDefault="009C32AB" w:rsidP="00717031">
      <w:pPr>
        <w:pStyle w:val="DIV1"/>
      </w:pPr>
      <w:r>
        <w:t>Постановка задачи</w:t>
      </w:r>
    </w:p>
    <w:p w:rsidR="006262AF" w:rsidRDefault="00900B09" w:rsidP="00717031">
      <w:pPr>
        <w:pStyle w:val="MAINTEXT1"/>
      </w:pPr>
      <w:r>
        <w:t xml:space="preserve">Требуется </w:t>
      </w:r>
      <w:r w:rsidRPr="00900B09">
        <w:t>реализовать набор SQL-запросов для выборки данных из ранее созданной базы данных «университет», исключая использование подзапросов и агрегатных функций</w:t>
      </w:r>
      <w:r w:rsidR="006262AF">
        <w:t>:</w:t>
      </w:r>
    </w:p>
    <w:p w:rsidR="006262AF" w:rsidRDefault="006262AF" w:rsidP="0099069C">
      <w:pPr>
        <w:pStyle w:val="LIST1"/>
      </w:pPr>
      <w:r>
        <w:t>максимальный рейтинг, который может получить студент за работу</w:t>
      </w:r>
      <w:r>
        <w:t xml:space="preserve"> </w:t>
      </w:r>
      <w:r>
        <w:t>№8 по БД;</w:t>
      </w:r>
    </w:p>
    <w:p w:rsidR="006262AF" w:rsidRDefault="006262AF" w:rsidP="00873944">
      <w:pPr>
        <w:pStyle w:val="LIST1"/>
      </w:pPr>
      <w:r>
        <w:t>работы и рейтинги, сданные и полученные конкретным студентом;</w:t>
      </w:r>
    </w:p>
    <w:p w:rsidR="006262AF" w:rsidRDefault="006262AF" w:rsidP="00C5137A">
      <w:pPr>
        <w:pStyle w:val="LIST1"/>
      </w:pPr>
      <w:r>
        <w:t>дисциплины, у которых есть лабораторные работы с одинаковыми</w:t>
      </w:r>
      <w:r>
        <w:t xml:space="preserve"> </w:t>
      </w:r>
      <w:r>
        <w:t>названиями</w:t>
      </w:r>
      <w:r>
        <w:t>.</w:t>
      </w:r>
    </w:p>
    <w:p w:rsidR="00717031" w:rsidRPr="006262AF" w:rsidRDefault="006262AF" w:rsidP="00717031">
      <w:pPr>
        <w:pStyle w:val="MAINTEXT1"/>
        <w:rPr>
          <w:lang w:val="en-US"/>
        </w:rPr>
      </w:pPr>
      <w:r>
        <w:t>Т</w:t>
      </w:r>
      <w:r w:rsidR="00900B09" w:rsidRPr="00900B09">
        <w:t>акже</w:t>
      </w:r>
      <w:r w:rsidR="00900B09" w:rsidRPr="006262AF">
        <w:rPr>
          <w:lang w:val="en-US"/>
        </w:rPr>
        <w:t xml:space="preserve"> </w:t>
      </w:r>
      <w:r w:rsidR="00900B09" w:rsidRPr="00900B09">
        <w:t>самостоятельно</w:t>
      </w:r>
      <w:r w:rsidR="00900B09" w:rsidRPr="006262AF">
        <w:rPr>
          <w:lang w:val="en-US"/>
        </w:rPr>
        <w:t xml:space="preserve"> </w:t>
      </w:r>
      <w:r w:rsidR="00900B09" w:rsidRPr="00900B09">
        <w:t>продемонстрировать</w:t>
      </w:r>
      <w:r w:rsidR="00900B09" w:rsidRPr="006262AF">
        <w:rPr>
          <w:lang w:val="en-US"/>
        </w:rPr>
        <w:t xml:space="preserve"> </w:t>
      </w:r>
      <w:r w:rsidR="00900B09" w:rsidRPr="00900B09">
        <w:t>применение</w:t>
      </w:r>
      <w:r w:rsidR="00900B09" w:rsidRPr="006262AF">
        <w:rPr>
          <w:lang w:val="en-US"/>
        </w:rPr>
        <w:t xml:space="preserve"> </w:t>
      </w:r>
      <w:r w:rsidR="00900B09" w:rsidRPr="00900B09">
        <w:t>операторов</w:t>
      </w:r>
      <w:r w:rsidR="00900B09" w:rsidRPr="006262AF">
        <w:rPr>
          <w:lang w:val="en-US"/>
        </w:rPr>
        <w:t xml:space="preserve"> DISTINCT, ORDER BY, AS, [NOT] IN, [NOT] BETWEEN, IS [NOT] NULL, [NOT] LIKE.</w:t>
      </w:r>
    </w:p>
    <w:p w:rsidR="00C44CEB" w:rsidRDefault="00C44CEB" w:rsidP="00717031">
      <w:pPr>
        <w:pStyle w:val="MAINTEXT1"/>
      </w:pPr>
      <w:r>
        <w:t>Вариант: 4.</w:t>
      </w:r>
    </w:p>
    <w:p w:rsidR="00313896" w:rsidRDefault="00313896" w:rsidP="00313896">
      <w:pPr>
        <w:pStyle w:val="MAINTEXT1"/>
      </w:pPr>
      <w:r>
        <w:t>Создайте базу данных для хранения следующих сведений: студент,</w:t>
      </w:r>
      <w:r w:rsidR="00FD4715">
        <w:t xml:space="preserve"> </w:t>
      </w:r>
      <w:r>
        <w:t>группа, дисциплина, преподаватель, лабораторная работа, рейтинг за</w:t>
      </w:r>
      <w:r w:rsidR="00FD4715">
        <w:t xml:space="preserve"> </w:t>
      </w:r>
      <w:r>
        <w:t>сданную лабораторную работу.</w:t>
      </w:r>
    </w:p>
    <w:p w:rsidR="00717031" w:rsidRPr="00C72183" w:rsidRDefault="00394EF1" w:rsidP="00717031">
      <w:pPr>
        <w:pStyle w:val="DIV1"/>
      </w:pPr>
      <w:r>
        <w:t>Ход выполнения</w:t>
      </w:r>
    </w:p>
    <w:p w:rsidR="00C672FC" w:rsidRPr="00C672FC" w:rsidRDefault="00C672FC" w:rsidP="00C672FC">
      <w:pPr>
        <w:pStyle w:val="MAINTEXT1"/>
      </w:pPr>
      <w:r w:rsidRPr="00C672FC">
        <w:t xml:space="preserve">В ходе выполнения работы была использована ранее созданная база данных в </w:t>
      </w:r>
      <w:r w:rsidRPr="00C672FC">
        <w:rPr>
          <w:lang w:val="en-US"/>
        </w:rPr>
        <w:t>MySQL</w:t>
      </w:r>
      <w:r w:rsidRPr="00C672FC">
        <w:t>, содержащая таблицы студентов, дисциплин, лабораторных работ и оценок.</w:t>
      </w:r>
    </w:p>
    <w:p w:rsidR="00C672FC" w:rsidRPr="00C672FC" w:rsidRDefault="00C672FC" w:rsidP="00C672FC">
      <w:pPr>
        <w:pStyle w:val="MAINTEXT1"/>
      </w:pPr>
      <w:r w:rsidRPr="00C672FC">
        <w:t>На первом этапе были проверены исходные данные и при необходимости добавлены дополнительные тестовые записи для обеспечения корректного выполнения всех запросов.</w:t>
      </w:r>
      <w:r w:rsidR="00F61EBF" w:rsidRPr="00F61EBF">
        <w:t xml:space="preserve"> </w:t>
      </w:r>
      <w:r w:rsidR="00F61EBF">
        <w:t>Созданный скрипт приведен в Приложении.</w:t>
      </w:r>
    </w:p>
    <w:p w:rsidR="00C672FC" w:rsidRPr="00C672FC" w:rsidRDefault="00C672FC" w:rsidP="00C672FC">
      <w:pPr>
        <w:pStyle w:val="MAINTEXT1"/>
      </w:pPr>
      <w:r w:rsidRPr="00C672FC">
        <w:t xml:space="preserve">Далее были реализованы три </w:t>
      </w:r>
      <w:r w:rsidRPr="00C672FC">
        <w:rPr>
          <w:lang w:val="en-US"/>
        </w:rPr>
        <w:t>SQL</w:t>
      </w:r>
      <w:r w:rsidRPr="00C672FC">
        <w:t>-запроса по варианту задания:</w:t>
      </w:r>
    </w:p>
    <w:p w:rsidR="002516B8" w:rsidRDefault="00C672FC" w:rsidP="002516B8">
      <w:pPr>
        <w:pStyle w:val="LIST1"/>
        <w:numPr>
          <w:ilvl w:val="3"/>
          <w:numId w:val="50"/>
        </w:numPr>
      </w:pPr>
      <w:r w:rsidRPr="00C672FC">
        <w:t xml:space="preserve">На рисунке 1 приведен код запроса (а) и результат его выполнения </w:t>
      </w:r>
      <w:r w:rsidRPr="00C672FC">
        <w:lastRenderedPageBreak/>
        <w:t>(максимальн</w:t>
      </w:r>
      <w:r w:rsidR="009D6B72">
        <w:t>ая оценка</w:t>
      </w:r>
      <w:r w:rsidRPr="00C672FC">
        <w:t xml:space="preserve"> для ЛР8 по дисциплине «Б</w:t>
      </w:r>
      <w:r w:rsidR="000862A1">
        <w:t>азы данных</w:t>
      </w:r>
      <w:r w:rsidRPr="00C672FC">
        <w:t>»).</w:t>
      </w:r>
    </w:p>
    <w:p w:rsidR="00280BB3" w:rsidRDefault="00280BB3" w:rsidP="00280BB3">
      <w:pPr>
        <w:pStyle w:val="PICTURE"/>
      </w:pPr>
      <w:r>
        <w:drawing>
          <wp:inline distT="0" distB="0" distL="0" distR="0" wp14:anchorId="2BE6C087" wp14:editId="4E74D542">
            <wp:extent cx="5271796" cy="2669358"/>
            <wp:effectExtent l="0" t="0" r="0" b="0"/>
            <wp:docPr id="19713398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39858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752" cy="267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BB3" w:rsidRPr="00C77FA4" w:rsidRDefault="00280BB3" w:rsidP="00280BB3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C77FA4">
        <w:t>Поиск максимально возможной оценки</w:t>
      </w:r>
    </w:p>
    <w:p w:rsidR="002516B8" w:rsidRDefault="00C672FC" w:rsidP="000817F0">
      <w:pPr>
        <w:pStyle w:val="LIST1"/>
        <w:numPr>
          <w:ilvl w:val="3"/>
          <w:numId w:val="50"/>
        </w:numPr>
      </w:pPr>
      <w:r w:rsidRPr="00C672FC">
        <w:t>На рисунке 2 приведен код запроса (б) и результат его выполнения (работы и оценки конкретного студента с указанием дисциплины).</w:t>
      </w:r>
    </w:p>
    <w:p w:rsidR="00825AA4" w:rsidRDefault="00825AA4" w:rsidP="00825AA4">
      <w:pPr>
        <w:pStyle w:val="PICTURE"/>
      </w:pPr>
      <w:r>
        <w:drawing>
          <wp:inline distT="0" distB="0" distL="0" distR="0" wp14:anchorId="7AB7BFB3" wp14:editId="76421D6D">
            <wp:extent cx="5010539" cy="2846587"/>
            <wp:effectExtent l="0" t="0" r="0" b="0"/>
            <wp:docPr id="19769592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59218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818" cy="285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A4" w:rsidRPr="00C77FA4" w:rsidRDefault="00825AA4" w:rsidP="00825A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Поиск </w:t>
      </w:r>
      <w:r w:rsidR="003F35F0">
        <w:t>работ и оценок конкретного студента</w:t>
      </w:r>
    </w:p>
    <w:p w:rsidR="002A084B" w:rsidRDefault="002A084B">
      <w:pPr>
        <w:spacing w:after="200" w:line="276" w:lineRule="auto"/>
        <w:rPr>
          <w:sz w:val="28"/>
          <w:szCs w:val="28"/>
        </w:rPr>
      </w:pPr>
      <w:r>
        <w:br w:type="page"/>
      </w:r>
    </w:p>
    <w:p w:rsidR="00C672FC" w:rsidRDefault="00C672FC" w:rsidP="000817F0">
      <w:pPr>
        <w:pStyle w:val="LIST1"/>
        <w:numPr>
          <w:ilvl w:val="3"/>
          <w:numId w:val="50"/>
        </w:numPr>
      </w:pPr>
      <w:r w:rsidRPr="00C672FC">
        <w:lastRenderedPageBreak/>
        <w:t>На рисунке 3 приведен код запроса (в) и результат его выполнения (дисциплины с повторяющимися названиями лабораторных работ).</w:t>
      </w:r>
    </w:p>
    <w:p w:rsidR="00825AA4" w:rsidRPr="00825AA4" w:rsidRDefault="00825AA4" w:rsidP="00825AA4">
      <w:pPr>
        <w:pStyle w:val="PICTURE"/>
        <w:rPr>
          <w:lang w:val="ru-RU"/>
        </w:rPr>
      </w:pPr>
      <w:r>
        <w:drawing>
          <wp:inline distT="0" distB="0" distL="0" distR="0" wp14:anchorId="7AB7BFB3" wp14:editId="76421D6D">
            <wp:extent cx="5234473" cy="2758910"/>
            <wp:effectExtent l="0" t="0" r="0" b="0"/>
            <wp:docPr id="14995872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87212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676" cy="276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A4" w:rsidRPr="00C77FA4" w:rsidRDefault="00825AA4" w:rsidP="00825A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Поиск </w:t>
      </w:r>
      <w:r w:rsidR="0085584F">
        <w:t>дисциплин с повторяющимися названиями ЛР</w:t>
      </w:r>
    </w:p>
    <w:p w:rsidR="00C672FC" w:rsidRPr="00C672FC" w:rsidRDefault="00C672FC" w:rsidP="00C672FC">
      <w:pPr>
        <w:pStyle w:val="MAINTEXT1"/>
      </w:pPr>
      <w:r w:rsidRPr="00C672FC">
        <w:t>После этого были дополнительно реализованы запросы, демонстрирующие использование операторов выборки и фильтрации данных:</w:t>
      </w:r>
    </w:p>
    <w:p w:rsidR="00C672FC" w:rsidRDefault="00C672FC" w:rsidP="002516B8">
      <w:pPr>
        <w:pStyle w:val="LIST1"/>
        <w:numPr>
          <w:ilvl w:val="3"/>
          <w:numId w:val="51"/>
        </w:numPr>
      </w:pPr>
      <w:r w:rsidRPr="00C672FC">
        <w:t>На рисунке 4 приведен пример использования DISTINCT (уникальные значения).</w:t>
      </w:r>
    </w:p>
    <w:p w:rsidR="00825AA4" w:rsidRPr="00825AA4" w:rsidRDefault="00825AA4" w:rsidP="00825AA4">
      <w:pPr>
        <w:pStyle w:val="PICTURE"/>
        <w:rPr>
          <w:lang w:val="ru-RU"/>
        </w:rPr>
      </w:pPr>
      <w:r>
        <w:drawing>
          <wp:inline distT="0" distB="0" distL="0" distR="0" wp14:anchorId="7AB7BFB3" wp14:editId="76421D6D">
            <wp:extent cx="4091137" cy="2986358"/>
            <wp:effectExtent l="0" t="0" r="0" b="0"/>
            <wp:docPr id="193555455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4556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2432" cy="299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A4" w:rsidRPr="00C77FA4" w:rsidRDefault="00825AA4" w:rsidP="00825A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C4F05">
        <w:t>Выборка уникальных фамилий</w:t>
      </w:r>
      <w:r w:rsidR="009B027C">
        <w:t xml:space="preserve"> студентов</w:t>
      </w:r>
    </w:p>
    <w:p w:rsidR="007556A8" w:rsidRDefault="007556A8">
      <w:pPr>
        <w:spacing w:after="200" w:line="276" w:lineRule="auto"/>
        <w:rPr>
          <w:sz w:val="28"/>
          <w:szCs w:val="28"/>
        </w:rPr>
      </w:pPr>
      <w:r>
        <w:br w:type="page"/>
      </w:r>
    </w:p>
    <w:p w:rsidR="00C672FC" w:rsidRDefault="00C672FC" w:rsidP="002516B8">
      <w:pPr>
        <w:pStyle w:val="LIST1"/>
        <w:numPr>
          <w:ilvl w:val="3"/>
          <w:numId w:val="51"/>
        </w:numPr>
      </w:pPr>
      <w:r w:rsidRPr="00C672FC">
        <w:lastRenderedPageBreak/>
        <w:t>На рисунке 5 приведен пример использования ORDER BY (сортировка данных по фамилии студентов).</w:t>
      </w:r>
    </w:p>
    <w:p w:rsidR="00825AA4" w:rsidRPr="00825AA4" w:rsidRDefault="00825AA4" w:rsidP="00825AA4">
      <w:pPr>
        <w:pStyle w:val="PICTURE"/>
        <w:rPr>
          <w:lang w:val="ru-RU"/>
        </w:rPr>
      </w:pPr>
      <w:r>
        <w:drawing>
          <wp:inline distT="0" distB="0" distL="0" distR="0" wp14:anchorId="7AB7BFB3" wp14:editId="76421D6D">
            <wp:extent cx="4292082" cy="3033671"/>
            <wp:effectExtent l="0" t="0" r="635" b="1905"/>
            <wp:docPr id="478428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857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250" cy="303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A4" w:rsidRPr="00C77FA4" w:rsidRDefault="00825AA4" w:rsidP="00825A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D55932">
        <w:t>Сортировка по фамилии студентов</w:t>
      </w:r>
    </w:p>
    <w:p w:rsidR="00C672FC" w:rsidRDefault="00C672FC" w:rsidP="002516B8">
      <w:pPr>
        <w:pStyle w:val="LIST1"/>
        <w:numPr>
          <w:ilvl w:val="3"/>
          <w:numId w:val="51"/>
        </w:numPr>
      </w:pPr>
      <w:r w:rsidRPr="00C672FC">
        <w:t>На рисунке 6 приведен пример использования AS (переименование столбцов результата).</w:t>
      </w:r>
    </w:p>
    <w:p w:rsidR="00825AA4" w:rsidRPr="00825AA4" w:rsidRDefault="00825AA4" w:rsidP="00825AA4">
      <w:pPr>
        <w:pStyle w:val="PICTURE"/>
        <w:rPr>
          <w:lang w:val="ru-RU"/>
        </w:rPr>
      </w:pPr>
      <w:r>
        <w:drawing>
          <wp:inline distT="0" distB="0" distL="0" distR="0" wp14:anchorId="7AB7BFB3" wp14:editId="76421D6D">
            <wp:extent cx="4114800" cy="3125497"/>
            <wp:effectExtent l="0" t="0" r="0" b="0"/>
            <wp:docPr id="11438815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1560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632" cy="313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A4" w:rsidRPr="002D7DF9" w:rsidRDefault="00825AA4" w:rsidP="00825A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D77738">
        <w:t xml:space="preserve">Переименование столбцов с </w:t>
      </w:r>
      <w:r w:rsidR="00D77738">
        <w:rPr>
          <w:lang w:val="en-US"/>
        </w:rPr>
        <w:t>AS</w:t>
      </w:r>
    </w:p>
    <w:p w:rsidR="00FE667B" w:rsidRDefault="00FE667B">
      <w:pPr>
        <w:spacing w:after="200" w:line="276" w:lineRule="auto"/>
        <w:rPr>
          <w:sz w:val="28"/>
          <w:szCs w:val="28"/>
        </w:rPr>
      </w:pPr>
      <w:r>
        <w:br w:type="page"/>
      </w:r>
    </w:p>
    <w:p w:rsidR="00C672FC" w:rsidRDefault="00C672FC" w:rsidP="002516B8">
      <w:pPr>
        <w:pStyle w:val="LIST1"/>
        <w:numPr>
          <w:ilvl w:val="3"/>
          <w:numId w:val="51"/>
        </w:numPr>
      </w:pPr>
      <w:r w:rsidRPr="00C672FC">
        <w:lastRenderedPageBreak/>
        <w:t>На рисунке 7 приведен пример использования IN и NOT IN (фильтрация студентов по группам и отсутствию оценок).</w:t>
      </w:r>
    </w:p>
    <w:p w:rsidR="00825AA4" w:rsidRPr="00825AA4" w:rsidRDefault="00825AA4" w:rsidP="00825AA4">
      <w:pPr>
        <w:pStyle w:val="PICTURE"/>
        <w:rPr>
          <w:lang w:val="ru-RU"/>
        </w:rPr>
      </w:pPr>
      <w:r>
        <w:drawing>
          <wp:inline distT="0" distB="0" distL="0" distR="0" wp14:anchorId="7AB7BFB3" wp14:editId="76421D6D">
            <wp:extent cx="5439747" cy="5780149"/>
            <wp:effectExtent l="0" t="0" r="0" b="0"/>
            <wp:docPr id="1355464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430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4710" cy="581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A4" w:rsidRPr="00C77FA4" w:rsidRDefault="00825AA4" w:rsidP="00825A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2D7DF9">
        <w:t xml:space="preserve">Фильтрация студентов по принадлежности к одной из групп и по </w:t>
      </w:r>
      <w:r w:rsidR="005C1F5A">
        <w:t>отсутствию</w:t>
      </w:r>
      <w:r w:rsidR="002D7DF9">
        <w:t xml:space="preserve"> оценок за работы</w:t>
      </w:r>
    </w:p>
    <w:p w:rsidR="00123CF7" w:rsidRDefault="00123CF7">
      <w:pPr>
        <w:spacing w:after="200" w:line="276" w:lineRule="auto"/>
        <w:rPr>
          <w:sz w:val="28"/>
          <w:szCs w:val="28"/>
        </w:rPr>
      </w:pPr>
      <w:r>
        <w:br w:type="page"/>
      </w:r>
    </w:p>
    <w:p w:rsidR="00C672FC" w:rsidRDefault="00C672FC" w:rsidP="002516B8">
      <w:pPr>
        <w:pStyle w:val="LIST1"/>
        <w:numPr>
          <w:ilvl w:val="3"/>
          <w:numId w:val="51"/>
        </w:numPr>
      </w:pPr>
      <w:r w:rsidRPr="00C672FC">
        <w:lastRenderedPageBreak/>
        <w:t>На рисунке 8 приведен пример использования BETWEEN и NOT BETWEEN (фильтрация оценок по диапазону значений).</w:t>
      </w:r>
    </w:p>
    <w:p w:rsidR="00825AA4" w:rsidRPr="00825AA4" w:rsidRDefault="00825AA4" w:rsidP="00825AA4">
      <w:pPr>
        <w:pStyle w:val="PICTURE"/>
        <w:rPr>
          <w:lang w:val="ru-RU"/>
        </w:rPr>
      </w:pPr>
      <w:r>
        <w:drawing>
          <wp:inline distT="0" distB="0" distL="0" distR="0" wp14:anchorId="7AB7BFB3" wp14:editId="76421D6D">
            <wp:extent cx="5225142" cy="5668790"/>
            <wp:effectExtent l="0" t="0" r="0" b="0"/>
            <wp:docPr id="4406787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8726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571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A4" w:rsidRPr="00C77FA4" w:rsidRDefault="00825AA4" w:rsidP="00825A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B1781">
        <w:t>Ф</w:t>
      </w:r>
      <w:r w:rsidR="008B1781" w:rsidRPr="008B1781">
        <w:t>ильтрация оценок по диапазон</w:t>
      </w:r>
      <w:r w:rsidR="00666F6C">
        <w:t>ам</w:t>
      </w:r>
      <w:r w:rsidR="008B1781" w:rsidRPr="008B1781">
        <w:t xml:space="preserve"> значений</w:t>
      </w:r>
    </w:p>
    <w:p w:rsidR="005C7301" w:rsidRDefault="005C7301">
      <w:pPr>
        <w:spacing w:after="200" w:line="276" w:lineRule="auto"/>
        <w:rPr>
          <w:sz w:val="28"/>
          <w:szCs w:val="28"/>
        </w:rPr>
      </w:pPr>
      <w:r>
        <w:br w:type="page"/>
      </w:r>
    </w:p>
    <w:p w:rsidR="00C672FC" w:rsidRDefault="00C672FC" w:rsidP="002516B8">
      <w:pPr>
        <w:pStyle w:val="LIST1"/>
        <w:numPr>
          <w:ilvl w:val="3"/>
          <w:numId w:val="51"/>
        </w:numPr>
      </w:pPr>
      <w:r w:rsidRPr="00C672FC">
        <w:lastRenderedPageBreak/>
        <w:t>На рисунке 9 приведен пример использования IS NULL и IS NOT NULL (проверка наличия отчества и email).</w:t>
      </w:r>
    </w:p>
    <w:p w:rsidR="00825AA4" w:rsidRPr="00825AA4" w:rsidRDefault="00825AA4" w:rsidP="00825AA4">
      <w:pPr>
        <w:pStyle w:val="PICTURE"/>
        <w:rPr>
          <w:lang w:val="ru-RU"/>
        </w:rPr>
      </w:pPr>
      <w:r>
        <w:drawing>
          <wp:inline distT="0" distB="0" distL="0" distR="0" wp14:anchorId="7AB7BFB3" wp14:editId="76421D6D">
            <wp:extent cx="5234474" cy="5477311"/>
            <wp:effectExtent l="0" t="0" r="0" b="0"/>
            <wp:docPr id="12950875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7570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4861" cy="55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AA4" w:rsidRPr="00C77FA4" w:rsidRDefault="00825AA4" w:rsidP="00825A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6F4428">
        <w:t xml:space="preserve">Выборка на отсутствие </w:t>
      </w:r>
      <w:r w:rsidR="00043CEE" w:rsidRPr="00043CEE">
        <w:t>отчества</w:t>
      </w:r>
      <w:r w:rsidR="00B553DB" w:rsidRPr="00B553DB">
        <w:t>;</w:t>
      </w:r>
      <w:r w:rsidR="00B553DB" w:rsidRPr="0023429B">
        <w:t xml:space="preserve"> </w:t>
      </w:r>
      <w:r w:rsidR="00B553DB">
        <w:t>на</w:t>
      </w:r>
      <w:r w:rsidR="00043CEE" w:rsidRPr="00043CEE">
        <w:t xml:space="preserve"> </w:t>
      </w:r>
      <w:r w:rsidR="006F4428">
        <w:t xml:space="preserve">наличие </w:t>
      </w:r>
      <w:r w:rsidR="00043CEE" w:rsidRPr="00043CEE">
        <w:t>email</w:t>
      </w:r>
    </w:p>
    <w:p w:rsidR="00CE5A56" w:rsidRDefault="00CE5A56">
      <w:pPr>
        <w:spacing w:after="200" w:line="276" w:lineRule="auto"/>
        <w:rPr>
          <w:sz w:val="28"/>
          <w:szCs w:val="28"/>
        </w:rPr>
      </w:pPr>
      <w:r>
        <w:br w:type="page"/>
      </w:r>
    </w:p>
    <w:p w:rsidR="00C672FC" w:rsidRDefault="00C672FC" w:rsidP="002516B8">
      <w:pPr>
        <w:pStyle w:val="LIST1"/>
        <w:numPr>
          <w:ilvl w:val="3"/>
          <w:numId w:val="51"/>
        </w:numPr>
      </w:pPr>
      <w:r w:rsidRPr="00C672FC">
        <w:lastRenderedPageBreak/>
        <w:t>На рисунке 10 приведен пример использования LIKE и NOT LIKE (поиск студентов по шаблону фамилии).</w:t>
      </w:r>
    </w:p>
    <w:p w:rsidR="009C423A" w:rsidRDefault="009C423A" w:rsidP="009C423A">
      <w:pPr>
        <w:pStyle w:val="PICTURE"/>
      </w:pPr>
      <w:r>
        <w:drawing>
          <wp:inline distT="0" distB="0" distL="0" distR="0" wp14:anchorId="451F0385" wp14:editId="51D6D411">
            <wp:extent cx="4572000" cy="4435079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0469" cy="44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C1" w:rsidRPr="00B919BF" w:rsidRDefault="009C423A" w:rsidP="008357A9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0AF2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23429B">
        <w:t xml:space="preserve">Фильтрация по шаблону имени студента с </w:t>
      </w:r>
      <w:r w:rsidR="0023429B">
        <w:rPr>
          <w:lang w:val="en-US"/>
        </w:rPr>
        <w:t>LIKE</w:t>
      </w:r>
    </w:p>
    <w:p w:rsidR="00717031" w:rsidRDefault="00394EF1" w:rsidP="00717031">
      <w:pPr>
        <w:pStyle w:val="DIV1"/>
      </w:pPr>
      <w:r>
        <w:t>Вывод</w:t>
      </w:r>
      <w:r w:rsidR="002102D3">
        <w:t>ы</w:t>
      </w:r>
    </w:p>
    <w:p w:rsidR="00C672FC" w:rsidRDefault="00C672FC" w:rsidP="00C672FC">
      <w:pPr>
        <w:pStyle w:val="MAINTEXT1"/>
      </w:pPr>
      <w:r>
        <w:t>В ходе выполнения работы были реализованы SQL-запросы к реляционной базе данных без использования подзапросов и агрегатных функций, а также отработаны основные операторы фильтрации и выборки данных.</w:t>
      </w:r>
    </w:p>
    <w:p w:rsidR="00C672FC" w:rsidRDefault="00C672FC" w:rsidP="00C672FC">
      <w:pPr>
        <w:pStyle w:val="MAINTEXT1"/>
      </w:pPr>
      <w:r>
        <w:t>Были закреплены навыки работы с соединениями таблиц, условиями отбора данных и форматированием результатов выборки. Дополнительно было продемонстрировано практическое применение операторов DISTINCT, ORDER BY, AS, IN, NOT IN, BETWEEN, NOT BETWEEN, IS NULL, IS NOT NULL, LIKE, NOT LIKE в рамках единой предметной области.</w:t>
      </w:r>
    </w:p>
    <w:p w:rsidR="007E75FD" w:rsidRDefault="00C672FC" w:rsidP="007E75FD">
      <w:pPr>
        <w:pStyle w:val="MAINTEXT1"/>
      </w:pPr>
      <w:r>
        <w:t>Получен практический опыт формирования запросов различной сложности и анализа взаимосвязанных данных в реляционной базе данных.</w:t>
      </w:r>
      <w:r w:rsidR="007E75FD">
        <w:br w:type="page"/>
      </w:r>
    </w:p>
    <w:p w:rsidR="00EA3B1D" w:rsidRDefault="0007610D" w:rsidP="00F26346">
      <w:pPr>
        <w:pStyle w:val="H1"/>
      </w:pPr>
      <w:r>
        <w:lastRenderedPageBreak/>
        <w:t>ПРИЛОЖЕНИЕ</w:t>
      </w:r>
    </w:p>
    <w:p w:rsidR="00833739" w:rsidRDefault="00833739" w:rsidP="00833739">
      <w:pPr>
        <w:pStyle w:val="LISTINGBODY"/>
      </w:pPr>
      <w:r>
        <w:t>USE university_db;</w:t>
      </w:r>
    </w:p>
    <w:p w:rsidR="00833739" w:rsidRDefault="00833739" w:rsidP="00833739">
      <w:pPr>
        <w:pStyle w:val="LISTINGBODY"/>
      </w:pPr>
    </w:p>
    <w:p w:rsidR="00833739" w:rsidRDefault="00833739" w:rsidP="00833739">
      <w:pPr>
        <w:pStyle w:val="LISTINGBODY"/>
      </w:pPr>
      <w:r>
        <w:t>-- Дополнительные записи</w:t>
      </w:r>
    </w:p>
    <w:p w:rsidR="00833739" w:rsidRDefault="00833739" w:rsidP="00833739">
      <w:pPr>
        <w:pStyle w:val="LISTINGBODY"/>
      </w:pPr>
      <w:r>
        <w:t>/*INSERT INTO</w:t>
      </w:r>
    </w:p>
    <w:p w:rsidR="00833739" w:rsidRDefault="00833739" w:rsidP="00833739">
      <w:pPr>
        <w:pStyle w:val="LISTINGBODY"/>
      </w:pPr>
      <w:r>
        <w:t>student (</w:t>
      </w:r>
    </w:p>
    <w:p w:rsidR="00833739" w:rsidRDefault="00833739" w:rsidP="00833739">
      <w:pPr>
        <w:pStyle w:val="LISTINGBODY"/>
      </w:pPr>
      <w:r>
        <w:t>last_name,</w:t>
      </w:r>
    </w:p>
    <w:p w:rsidR="00833739" w:rsidRDefault="00833739" w:rsidP="00833739">
      <w:pPr>
        <w:pStyle w:val="LISTINGBODY"/>
      </w:pPr>
      <w:r>
        <w:t>first_name,</w:t>
      </w:r>
    </w:p>
    <w:p w:rsidR="00833739" w:rsidRDefault="00833739" w:rsidP="00833739">
      <w:pPr>
        <w:pStyle w:val="LISTINGBODY"/>
      </w:pPr>
      <w:r>
        <w:t>middle_name,</w:t>
      </w:r>
    </w:p>
    <w:p w:rsidR="00833739" w:rsidRDefault="00833739" w:rsidP="00833739">
      <w:pPr>
        <w:pStyle w:val="LISTINGBODY"/>
      </w:pPr>
      <w:r>
        <w:t>birth_date,</w:t>
      </w:r>
    </w:p>
    <w:p w:rsidR="00833739" w:rsidRDefault="00833739" w:rsidP="00833739">
      <w:pPr>
        <w:pStyle w:val="LISTINGBODY"/>
      </w:pPr>
      <w:r>
        <w:t>group_id,</w:t>
      </w:r>
    </w:p>
    <w:p w:rsidR="00833739" w:rsidRDefault="00833739" w:rsidP="00833739">
      <w:pPr>
        <w:pStyle w:val="LISTINGBODY"/>
      </w:pPr>
      <w:r>
        <w:t>email</w:t>
      </w:r>
    </w:p>
    <w:p w:rsidR="00833739" w:rsidRDefault="00833739" w:rsidP="00833739">
      <w:pPr>
        <w:pStyle w:val="LISTINGBODY"/>
      </w:pPr>
      <w:r>
        <w:t>)</w:t>
      </w:r>
    </w:p>
    <w:p w:rsidR="00833739" w:rsidRDefault="00833739" w:rsidP="00833739">
      <w:pPr>
        <w:pStyle w:val="LISTINGBODY"/>
      </w:pPr>
      <w:r>
        <w:t>VALUES</w:t>
      </w:r>
    </w:p>
    <w:p w:rsidR="00833739" w:rsidRDefault="00833739" w:rsidP="00833739">
      <w:pPr>
        <w:pStyle w:val="LISTINGBODY"/>
      </w:pPr>
      <w:r>
        <w:t>(</w:t>
      </w:r>
    </w:p>
    <w:p w:rsidR="00833739" w:rsidRDefault="00833739" w:rsidP="00833739">
      <w:pPr>
        <w:pStyle w:val="LISTINGBODY"/>
      </w:pPr>
      <w:r>
        <w:t>'Иванов',</w:t>
      </w:r>
    </w:p>
    <w:p w:rsidR="00833739" w:rsidRDefault="00833739" w:rsidP="00833739">
      <w:pPr>
        <w:pStyle w:val="LISTINGBODY"/>
      </w:pPr>
      <w:r>
        <w:t>'Алексей',</w:t>
      </w:r>
    </w:p>
    <w:p w:rsidR="00833739" w:rsidRDefault="00833739" w:rsidP="00833739">
      <w:pPr>
        <w:pStyle w:val="LISTINGBODY"/>
      </w:pPr>
      <w:r>
        <w:t>NULL,</w:t>
      </w:r>
    </w:p>
    <w:p w:rsidR="00833739" w:rsidRDefault="00833739" w:rsidP="00833739">
      <w:pPr>
        <w:pStyle w:val="LISTINGBODY"/>
      </w:pPr>
      <w:r>
        <w:t>'2002-04-11',</w:t>
      </w:r>
    </w:p>
    <w:p w:rsidR="00833739" w:rsidRDefault="00833739" w:rsidP="00833739">
      <w:pPr>
        <w:pStyle w:val="LISTINGBODY"/>
      </w:pPr>
      <w:r>
        <w:t>1,</w:t>
      </w:r>
    </w:p>
    <w:p w:rsidR="00833739" w:rsidRDefault="00833739" w:rsidP="00833739">
      <w:pPr>
        <w:pStyle w:val="LISTINGBODY"/>
      </w:pPr>
      <w:r>
        <w:t>'ivanov@mail.com'</w:t>
      </w:r>
    </w:p>
    <w:p w:rsidR="00833739" w:rsidRDefault="00833739" w:rsidP="00833739">
      <w:pPr>
        <w:pStyle w:val="LISTINGBODY"/>
      </w:pPr>
      <w:r>
        <w:t>);</w:t>
      </w:r>
    </w:p>
    <w:p w:rsidR="00833739" w:rsidRDefault="00833739" w:rsidP="00833739">
      <w:pPr>
        <w:pStyle w:val="LISTINGBODY"/>
      </w:pPr>
      <w:r>
        <w:t>INSERT INTO</w:t>
      </w:r>
    </w:p>
    <w:p w:rsidR="00833739" w:rsidRDefault="00833739" w:rsidP="00833739">
      <w:pPr>
        <w:pStyle w:val="LISTINGBODY"/>
      </w:pPr>
      <w:r>
        <w:t>lab_rating (student_id, lab_id, score, submission_date)</w:t>
      </w:r>
    </w:p>
    <w:p w:rsidR="00833739" w:rsidRPr="00F61EBF" w:rsidRDefault="00833739" w:rsidP="00833739">
      <w:pPr>
        <w:pStyle w:val="LISTINGBODY"/>
        <w:rPr>
          <w:lang w:val="ru-RU"/>
        </w:rPr>
      </w:pPr>
      <w:r>
        <w:t>VALUES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(3, 2, 3, '2024-01-16');*/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-- 1. Максимальный рейтинг за ЛР8 по дисциплине "Базы данных"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lw.max_score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lab_work lw</w:t>
      </w:r>
    </w:p>
    <w:p w:rsidR="00833739" w:rsidRDefault="00833739" w:rsidP="00833739">
      <w:pPr>
        <w:pStyle w:val="LISTINGBODY"/>
      </w:pPr>
      <w:r>
        <w:t xml:space="preserve">  JOIN discipline d ON lw.discipline_id = d.discipline_id</w:t>
      </w:r>
    </w:p>
    <w:p w:rsidR="00833739" w:rsidRDefault="00833739" w:rsidP="00833739">
      <w:pPr>
        <w:pStyle w:val="LISTINGBODY"/>
      </w:pPr>
      <w:r>
        <w:t>WHERE</w:t>
      </w:r>
    </w:p>
    <w:p w:rsidR="00833739" w:rsidRDefault="00833739" w:rsidP="00833739">
      <w:pPr>
        <w:pStyle w:val="LISTINGBODY"/>
      </w:pPr>
      <w:r>
        <w:t xml:space="preserve">  lw.lab_title = 'ЛР8'</w:t>
      </w:r>
    </w:p>
    <w:p w:rsidR="00833739" w:rsidRDefault="00833739" w:rsidP="00833739">
      <w:pPr>
        <w:pStyle w:val="LISTINGBODY"/>
      </w:pPr>
      <w:r>
        <w:t xml:space="preserve">  AND d.discipline_name = 'Базы данных';</w:t>
      </w:r>
    </w:p>
    <w:p w:rsidR="00833739" w:rsidRDefault="00833739" w:rsidP="00833739">
      <w:pPr>
        <w:pStyle w:val="LISTINGBODY"/>
      </w:pP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 xml:space="preserve">-- 2. Работы и рейтинги конкретного студента </w:t>
      </w:r>
      <w:r>
        <w:t>id</w:t>
      </w:r>
      <w:r w:rsidRPr="00F61EBF">
        <w:rPr>
          <w:lang w:val="ru-RU"/>
        </w:rPr>
        <w:t xml:space="preserve"> = 1 (Сыроежкин)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d.discipline_name AS subject,</w:t>
      </w:r>
    </w:p>
    <w:p w:rsidR="00833739" w:rsidRDefault="00833739" w:rsidP="00833739">
      <w:pPr>
        <w:pStyle w:val="LISTINGBODY"/>
      </w:pPr>
      <w:r>
        <w:t xml:space="preserve">  lw.lab_title AS lab,</w:t>
      </w:r>
    </w:p>
    <w:p w:rsidR="00833739" w:rsidRDefault="00833739" w:rsidP="00833739">
      <w:pPr>
        <w:pStyle w:val="LISTINGBODY"/>
      </w:pPr>
      <w:r>
        <w:t xml:space="preserve">  lr.score AS rating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lab_rating lr</w:t>
      </w:r>
    </w:p>
    <w:p w:rsidR="00833739" w:rsidRDefault="00833739" w:rsidP="00833739">
      <w:pPr>
        <w:pStyle w:val="LISTINGBODY"/>
      </w:pPr>
      <w:r>
        <w:t xml:space="preserve">  JOIN lab_work lw ON lr.lab_id = lw.lab_id</w:t>
      </w:r>
    </w:p>
    <w:p w:rsidR="00833739" w:rsidRDefault="00833739" w:rsidP="00833739">
      <w:pPr>
        <w:pStyle w:val="LISTINGBODY"/>
      </w:pPr>
      <w:r>
        <w:t xml:space="preserve">  JOIN discipline d ON lw.discipline_id = d.discipline_id</w:t>
      </w:r>
    </w:p>
    <w:p w:rsidR="00833739" w:rsidRPr="00F61EBF" w:rsidRDefault="00833739" w:rsidP="00833739">
      <w:pPr>
        <w:pStyle w:val="LISTINGBODY"/>
        <w:rPr>
          <w:lang w:val="ru-RU"/>
        </w:rPr>
      </w:pPr>
      <w:r>
        <w:t>WHERE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 xml:space="preserve">  </w:t>
      </w:r>
      <w:r>
        <w:t>lr</w:t>
      </w:r>
      <w:r w:rsidRPr="00F61EBF">
        <w:rPr>
          <w:lang w:val="ru-RU"/>
        </w:rPr>
        <w:t>.</w:t>
      </w:r>
      <w:r>
        <w:t>student</w:t>
      </w:r>
      <w:r w:rsidRPr="00F61EBF">
        <w:rPr>
          <w:lang w:val="ru-RU"/>
        </w:rPr>
        <w:t>_</w:t>
      </w:r>
      <w:r>
        <w:t>id</w:t>
      </w:r>
      <w:r w:rsidRPr="00F61EBF">
        <w:rPr>
          <w:lang w:val="ru-RU"/>
        </w:rPr>
        <w:t xml:space="preserve"> = 1;</w:t>
      </w:r>
    </w:p>
    <w:p w:rsidR="00833739" w:rsidRPr="00F61EBF" w:rsidRDefault="00833739" w:rsidP="00833739">
      <w:pPr>
        <w:pStyle w:val="LISTINGBODY"/>
        <w:rPr>
          <w:lang w:val="ru-RU"/>
        </w:rPr>
      </w:pP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-- 3. Дисциплины, у которых есть ЛР с одинаковыми названиями</w:t>
      </w:r>
    </w:p>
    <w:p w:rsidR="00833739" w:rsidRDefault="00833739" w:rsidP="00833739">
      <w:pPr>
        <w:pStyle w:val="LISTINGBODY"/>
      </w:pPr>
      <w:r>
        <w:t>SELECT DISTINCT</w:t>
      </w:r>
    </w:p>
    <w:p w:rsidR="00833739" w:rsidRDefault="00833739" w:rsidP="00833739">
      <w:pPr>
        <w:pStyle w:val="LISTINGBODY"/>
      </w:pPr>
      <w:r>
        <w:t xml:space="preserve">  lw1.lab_title,</w:t>
      </w:r>
    </w:p>
    <w:p w:rsidR="00833739" w:rsidRDefault="00833739" w:rsidP="00833739">
      <w:pPr>
        <w:pStyle w:val="LISTINGBODY"/>
      </w:pPr>
      <w:r>
        <w:t xml:space="preserve">  d1.discipline_name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lab_work lw1</w:t>
      </w:r>
    </w:p>
    <w:p w:rsidR="00833739" w:rsidRDefault="00833739" w:rsidP="00833739">
      <w:pPr>
        <w:pStyle w:val="LISTINGBODY"/>
      </w:pPr>
      <w:r>
        <w:t xml:space="preserve">  JOIN discipline d1 ON lw1.discipline_id = d1.discipline_id</w:t>
      </w:r>
    </w:p>
    <w:p w:rsidR="00833739" w:rsidRDefault="00833739" w:rsidP="00833739">
      <w:pPr>
        <w:pStyle w:val="LISTINGBODY"/>
      </w:pPr>
      <w:r>
        <w:t xml:space="preserve">  JOIN lab_work lw2 ON lw1.lab_title = lw2.lab_title</w:t>
      </w:r>
    </w:p>
    <w:p w:rsidR="00833739" w:rsidRDefault="00833739" w:rsidP="00833739">
      <w:pPr>
        <w:pStyle w:val="LISTINGBODY"/>
      </w:pPr>
      <w:r>
        <w:t xml:space="preserve">  AND lw1.discipline_id &lt;&gt; lw2.discipline_id;</w:t>
      </w:r>
    </w:p>
    <w:p w:rsidR="00833739" w:rsidRDefault="00833739" w:rsidP="00833739">
      <w:pPr>
        <w:pStyle w:val="LISTINGBODY"/>
      </w:pP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 xml:space="preserve">-- </w:t>
      </w:r>
      <w:r>
        <w:t>DISTINCT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Выбор уникальных фамилий студентов</w:t>
      </w:r>
    </w:p>
    <w:p w:rsidR="00833739" w:rsidRPr="00F61EBF" w:rsidRDefault="00833739" w:rsidP="00833739">
      <w:pPr>
        <w:pStyle w:val="LISTINGBODY"/>
        <w:rPr>
          <w:lang w:val="ru-RU"/>
        </w:rPr>
      </w:pPr>
      <w:r>
        <w:t>SELECT</w:t>
      </w:r>
      <w:r w:rsidRPr="00F61EBF">
        <w:rPr>
          <w:lang w:val="ru-RU"/>
        </w:rPr>
        <w:t xml:space="preserve"> </w:t>
      </w:r>
      <w:r>
        <w:t>DISTINCT</w:t>
      </w:r>
    </w:p>
    <w:p w:rsidR="00833739" w:rsidRDefault="00833739" w:rsidP="00833739">
      <w:pPr>
        <w:pStyle w:val="LISTINGBODY"/>
      </w:pPr>
      <w:r w:rsidRPr="00F61EBF">
        <w:rPr>
          <w:lang w:val="ru-RU"/>
        </w:rPr>
        <w:lastRenderedPageBreak/>
        <w:t xml:space="preserve">  </w:t>
      </w:r>
      <w:r>
        <w:t>last_name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student;</w:t>
      </w:r>
    </w:p>
    <w:p w:rsidR="00833739" w:rsidRDefault="00833739" w:rsidP="00833739">
      <w:pPr>
        <w:pStyle w:val="LISTINGBODY"/>
      </w:pPr>
    </w:p>
    <w:p w:rsidR="00833739" w:rsidRDefault="00833739" w:rsidP="00833739">
      <w:pPr>
        <w:pStyle w:val="LISTINGBODY"/>
      </w:pPr>
      <w:r>
        <w:t>-- ORDER BY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Список студентов, отсортированный по фамилии</w:t>
      </w:r>
    </w:p>
    <w:p w:rsidR="00833739" w:rsidRPr="00F61EBF" w:rsidRDefault="00833739" w:rsidP="00833739">
      <w:pPr>
        <w:pStyle w:val="LISTINGBODY"/>
        <w:rPr>
          <w:lang w:val="ru-RU"/>
        </w:rPr>
      </w:pPr>
      <w:r>
        <w:t>SELECT</w:t>
      </w:r>
    </w:p>
    <w:p w:rsidR="00833739" w:rsidRDefault="00833739" w:rsidP="00833739">
      <w:pPr>
        <w:pStyle w:val="LISTINGBODY"/>
      </w:pPr>
      <w:r w:rsidRPr="00F61EBF">
        <w:rPr>
          <w:lang w:val="ru-RU"/>
        </w:rPr>
        <w:t xml:space="preserve">  </w:t>
      </w:r>
      <w:r>
        <w:t>student_id,</w:t>
      </w:r>
    </w:p>
    <w:p w:rsidR="00833739" w:rsidRDefault="00833739" w:rsidP="00833739">
      <w:pPr>
        <w:pStyle w:val="LISTINGBODY"/>
      </w:pPr>
      <w:r>
        <w:t xml:space="preserve">  last_name,</w:t>
      </w:r>
    </w:p>
    <w:p w:rsidR="00833739" w:rsidRDefault="00833739" w:rsidP="00833739">
      <w:pPr>
        <w:pStyle w:val="LISTINGBODY"/>
      </w:pPr>
      <w:r>
        <w:t xml:space="preserve">  first_name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</w:t>
      </w:r>
    </w:p>
    <w:p w:rsidR="00833739" w:rsidRDefault="00833739" w:rsidP="00833739">
      <w:pPr>
        <w:pStyle w:val="LISTINGBODY"/>
      </w:pPr>
      <w:r>
        <w:t>ORDER BY</w:t>
      </w:r>
    </w:p>
    <w:p w:rsidR="00833739" w:rsidRDefault="00833739" w:rsidP="00833739">
      <w:pPr>
        <w:pStyle w:val="LISTINGBODY"/>
      </w:pPr>
      <w:r>
        <w:t xml:space="preserve">  last_name ASC;</w:t>
      </w:r>
    </w:p>
    <w:p w:rsidR="00833739" w:rsidRDefault="00833739" w:rsidP="00833739">
      <w:pPr>
        <w:pStyle w:val="LISTINGBODY"/>
      </w:pPr>
    </w:p>
    <w:p w:rsidR="00833739" w:rsidRDefault="00833739" w:rsidP="00833739">
      <w:pPr>
        <w:pStyle w:val="LISTINGBODY"/>
      </w:pPr>
      <w:r>
        <w:t>-- AS</w:t>
      </w:r>
    </w:p>
    <w:p w:rsidR="00833739" w:rsidRDefault="00833739" w:rsidP="00833739">
      <w:pPr>
        <w:pStyle w:val="LISTINGBODY"/>
      </w:pPr>
      <w:r>
        <w:t>-- Переименование столбца результата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last_name AS surname,</w:t>
      </w:r>
    </w:p>
    <w:p w:rsidR="00833739" w:rsidRDefault="00833739" w:rsidP="00833739">
      <w:pPr>
        <w:pStyle w:val="LISTINGBODY"/>
      </w:pPr>
      <w:r>
        <w:t xml:space="preserve">  first_name AS name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student;</w:t>
      </w:r>
    </w:p>
    <w:p w:rsidR="00833739" w:rsidRDefault="00833739" w:rsidP="00833739">
      <w:pPr>
        <w:pStyle w:val="LISTINGBODY"/>
      </w:pP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 xml:space="preserve">-- </w:t>
      </w:r>
      <w:r>
        <w:t>IN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Студенты, принадлежащие к указанным группам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*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</w:t>
      </w:r>
    </w:p>
    <w:p w:rsidR="00833739" w:rsidRDefault="00833739" w:rsidP="00833739">
      <w:pPr>
        <w:pStyle w:val="LISTINGBODY"/>
      </w:pPr>
      <w:r>
        <w:t>WHERE</w:t>
      </w:r>
    </w:p>
    <w:p w:rsidR="00833739" w:rsidRDefault="00833739" w:rsidP="00833739">
      <w:pPr>
        <w:pStyle w:val="LISTINGBODY"/>
      </w:pPr>
      <w:r>
        <w:t xml:space="preserve">  group_id IN (1, 2);</w:t>
      </w:r>
    </w:p>
    <w:p w:rsidR="00833739" w:rsidRDefault="00833739" w:rsidP="00833739">
      <w:pPr>
        <w:pStyle w:val="LISTINGBODY"/>
      </w:pP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 xml:space="preserve">-- </w:t>
      </w:r>
      <w:r>
        <w:t>NOT</w:t>
      </w:r>
      <w:r w:rsidRPr="00F61EBF">
        <w:rPr>
          <w:lang w:val="ru-RU"/>
        </w:rPr>
        <w:t xml:space="preserve"> </w:t>
      </w:r>
      <w:r>
        <w:t>IN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Студенты, не имеющие оценок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student_id,</w:t>
      </w:r>
    </w:p>
    <w:p w:rsidR="00833739" w:rsidRDefault="00833739" w:rsidP="00833739">
      <w:pPr>
        <w:pStyle w:val="LISTINGBODY"/>
      </w:pPr>
      <w:r>
        <w:t xml:space="preserve">  last_name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</w:t>
      </w:r>
    </w:p>
    <w:p w:rsidR="00833739" w:rsidRDefault="00833739" w:rsidP="00833739">
      <w:pPr>
        <w:pStyle w:val="LISTINGBODY"/>
      </w:pPr>
      <w:r>
        <w:t>WHERE</w:t>
      </w:r>
    </w:p>
    <w:p w:rsidR="00833739" w:rsidRDefault="00833739" w:rsidP="00833739">
      <w:pPr>
        <w:pStyle w:val="LISTINGBODY"/>
      </w:pPr>
      <w:r>
        <w:t xml:space="preserve">  student_id NOT IN (</w:t>
      </w:r>
    </w:p>
    <w:p w:rsidR="00833739" w:rsidRDefault="00833739" w:rsidP="00833739">
      <w:pPr>
        <w:pStyle w:val="LISTINGBODY"/>
      </w:pPr>
      <w:r>
        <w:t xml:space="preserve">    SELECT</w:t>
      </w:r>
    </w:p>
    <w:p w:rsidR="00833739" w:rsidRDefault="00833739" w:rsidP="00833739">
      <w:pPr>
        <w:pStyle w:val="LISTINGBODY"/>
      </w:pPr>
      <w:r>
        <w:t xml:space="preserve">      student_id</w:t>
      </w:r>
    </w:p>
    <w:p w:rsidR="00833739" w:rsidRDefault="00833739" w:rsidP="00833739">
      <w:pPr>
        <w:pStyle w:val="LISTINGBODY"/>
      </w:pPr>
      <w:r>
        <w:t xml:space="preserve">    FROM</w:t>
      </w:r>
    </w:p>
    <w:p w:rsidR="00833739" w:rsidRDefault="00833739" w:rsidP="00833739">
      <w:pPr>
        <w:pStyle w:val="LISTINGBODY"/>
      </w:pPr>
      <w:r>
        <w:t xml:space="preserve">      lab_rating</w:t>
      </w:r>
    </w:p>
    <w:p w:rsidR="00833739" w:rsidRDefault="00833739" w:rsidP="00833739">
      <w:pPr>
        <w:pStyle w:val="LISTINGBODY"/>
      </w:pPr>
      <w:r>
        <w:t xml:space="preserve">  );</w:t>
      </w:r>
    </w:p>
    <w:p w:rsidR="00833739" w:rsidRDefault="00833739" w:rsidP="00833739">
      <w:pPr>
        <w:pStyle w:val="LISTINGBODY"/>
      </w:pPr>
    </w:p>
    <w:p w:rsidR="00833739" w:rsidRDefault="00833739" w:rsidP="00833739">
      <w:pPr>
        <w:pStyle w:val="LISTINGBODY"/>
      </w:pPr>
      <w:r>
        <w:t>-- BETWEEN</w:t>
      </w:r>
    </w:p>
    <w:p w:rsidR="00833739" w:rsidRDefault="00833739" w:rsidP="00833739">
      <w:pPr>
        <w:pStyle w:val="LISTINGBODY"/>
      </w:pPr>
      <w:r>
        <w:t>-- Оценки в диапазоне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*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lab_rating</w:t>
      </w:r>
    </w:p>
    <w:p w:rsidR="00833739" w:rsidRDefault="00833739" w:rsidP="00833739">
      <w:pPr>
        <w:pStyle w:val="LISTINGBODY"/>
      </w:pPr>
      <w:r>
        <w:t>WHERE</w:t>
      </w:r>
    </w:p>
    <w:p w:rsidR="00833739" w:rsidRDefault="00833739" w:rsidP="00833739">
      <w:pPr>
        <w:pStyle w:val="LISTINGBODY"/>
      </w:pPr>
      <w:r>
        <w:t xml:space="preserve">  score BETWEEN 3 AND 5;</w:t>
      </w:r>
    </w:p>
    <w:p w:rsidR="00833739" w:rsidRDefault="00833739" w:rsidP="00833739">
      <w:pPr>
        <w:pStyle w:val="LISTINGBODY"/>
      </w:pPr>
    </w:p>
    <w:p w:rsidR="00833739" w:rsidRDefault="00833739" w:rsidP="00833739">
      <w:pPr>
        <w:pStyle w:val="LISTINGBODY"/>
      </w:pPr>
      <w:r>
        <w:t>-- NOT BETWEEN</w:t>
      </w:r>
    </w:p>
    <w:p w:rsidR="00833739" w:rsidRDefault="00833739" w:rsidP="00833739">
      <w:pPr>
        <w:pStyle w:val="LISTINGBODY"/>
      </w:pPr>
      <w:r>
        <w:t>-- Оценки вне диапазона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*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lab_rating</w:t>
      </w:r>
    </w:p>
    <w:p w:rsidR="00833739" w:rsidRDefault="00833739" w:rsidP="00833739">
      <w:pPr>
        <w:pStyle w:val="LISTINGBODY"/>
      </w:pPr>
      <w:r>
        <w:lastRenderedPageBreak/>
        <w:t>WHERE</w:t>
      </w:r>
    </w:p>
    <w:p w:rsidR="00833739" w:rsidRDefault="00833739" w:rsidP="00833739">
      <w:pPr>
        <w:pStyle w:val="LISTINGBODY"/>
      </w:pPr>
      <w:r>
        <w:t xml:space="preserve">  score NOT BETWEEN 4 AND 5;</w:t>
      </w:r>
    </w:p>
    <w:p w:rsidR="00833739" w:rsidRDefault="00833739" w:rsidP="00833739">
      <w:pPr>
        <w:pStyle w:val="LISTINGBODY"/>
      </w:pP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 xml:space="preserve">-- </w:t>
      </w:r>
      <w:r>
        <w:t>IS</w:t>
      </w:r>
      <w:r w:rsidRPr="00F61EBF">
        <w:rPr>
          <w:lang w:val="ru-RU"/>
        </w:rPr>
        <w:t xml:space="preserve"> </w:t>
      </w:r>
      <w:r>
        <w:t>NULL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Студенты без отчества</w:t>
      </w:r>
    </w:p>
    <w:p w:rsidR="00833739" w:rsidRPr="00F61EBF" w:rsidRDefault="00833739" w:rsidP="00833739">
      <w:pPr>
        <w:pStyle w:val="LISTINGBODY"/>
        <w:rPr>
          <w:lang w:val="ru-RU"/>
        </w:rPr>
      </w:pPr>
      <w:r>
        <w:t>SELECT</w:t>
      </w:r>
    </w:p>
    <w:p w:rsidR="00833739" w:rsidRDefault="00833739" w:rsidP="00833739">
      <w:pPr>
        <w:pStyle w:val="LISTINGBODY"/>
      </w:pPr>
      <w:r w:rsidRPr="00F61EBF">
        <w:rPr>
          <w:lang w:val="ru-RU"/>
        </w:rPr>
        <w:t xml:space="preserve">  </w:t>
      </w:r>
      <w:r>
        <w:t>*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</w:t>
      </w:r>
    </w:p>
    <w:p w:rsidR="00833739" w:rsidRDefault="00833739" w:rsidP="00833739">
      <w:pPr>
        <w:pStyle w:val="LISTINGBODY"/>
      </w:pPr>
      <w:r>
        <w:t>WHERE</w:t>
      </w:r>
    </w:p>
    <w:p w:rsidR="00833739" w:rsidRDefault="00833739" w:rsidP="00833739">
      <w:pPr>
        <w:pStyle w:val="LISTINGBODY"/>
      </w:pPr>
      <w:r>
        <w:t xml:space="preserve">  middle_name IS NULL;</w:t>
      </w:r>
    </w:p>
    <w:p w:rsidR="00833739" w:rsidRDefault="00833739" w:rsidP="00833739">
      <w:pPr>
        <w:pStyle w:val="LISTINGBODY"/>
      </w:pPr>
    </w:p>
    <w:p w:rsidR="00833739" w:rsidRDefault="00833739" w:rsidP="00833739">
      <w:pPr>
        <w:pStyle w:val="LISTINGBODY"/>
      </w:pPr>
      <w:r>
        <w:t>-- IS NOT NULL</w:t>
      </w:r>
    </w:p>
    <w:p w:rsidR="00833739" w:rsidRDefault="00833739" w:rsidP="00833739">
      <w:pPr>
        <w:pStyle w:val="LISTINGBODY"/>
      </w:pPr>
      <w:r>
        <w:t>-- Студенты с email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*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</w:t>
      </w:r>
    </w:p>
    <w:p w:rsidR="00833739" w:rsidRDefault="00833739" w:rsidP="00833739">
      <w:pPr>
        <w:pStyle w:val="LISTINGBODY"/>
      </w:pPr>
      <w:r>
        <w:t>WHERE</w:t>
      </w:r>
    </w:p>
    <w:p w:rsidR="00833739" w:rsidRDefault="00833739" w:rsidP="00833739">
      <w:pPr>
        <w:pStyle w:val="LISTINGBODY"/>
      </w:pPr>
      <w:r>
        <w:t xml:space="preserve">  email IS NOT NULL;</w:t>
      </w:r>
    </w:p>
    <w:p w:rsidR="00833739" w:rsidRDefault="00833739" w:rsidP="00833739">
      <w:pPr>
        <w:pStyle w:val="LISTINGBODY"/>
      </w:pP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 xml:space="preserve">-- </w:t>
      </w:r>
      <w:r>
        <w:t>LIKE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Фамилии, начинающиеся на "С"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*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</w:t>
      </w:r>
    </w:p>
    <w:p w:rsidR="00833739" w:rsidRDefault="00833739" w:rsidP="00833739">
      <w:pPr>
        <w:pStyle w:val="LISTINGBODY"/>
      </w:pPr>
      <w:r>
        <w:t>WHERE</w:t>
      </w:r>
    </w:p>
    <w:p w:rsidR="00833739" w:rsidRDefault="00833739" w:rsidP="00833739">
      <w:pPr>
        <w:pStyle w:val="LISTINGBODY"/>
      </w:pPr>
      <w:r>
        <w:t xml:space="preserve">  last_name LIKE 'С%';</w:t>
      </w:r>
    </w:p>
    <w:p w:rsidR="00833739" w:rsidRDefault="00833739" w:rsidP="00833739">
      <w:pPr>
        <w:pStyle w:val="LISTINGBODY"/>
      </w:pP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 xml:space="preserve">-- </w:t>
      </w:r>
      <w:r>
        <w:t>NOT</w:t>
      </w:r>
      <w:r w:rsidRPr="00F61EBF">
        <w:rPr>
          <w:lang w:val="ru-RU"/>
        </w:rPr>
        <w:t xml:space="preserve"> </w:t>
      </w:r>
      <w:r>
        <w:t>LIKE</w:t>
      </w:r>
    </w:p>
    <w:p w:rsidR="00833739" w:rsidRPr="00F61EBF" w:rsidRDefault="00833739" w:rsidP="00833739">
      <w:pPr>
        <w:pStyle w:val="LISTINGBODY"/>
        <w:rPr>
          <w:lang w:val="ru-RU"/>
        </w:rPr>
      </w:pPr>
      <w:r w:rsidRPr="00F61EBF">
        <w:rPr>
          <w:lang w:val="ru-RU"/>
        </w:rPr>
        <w:t>-- Исключение фамилий на "С"</w:t>
      </w:r>
    </w:p>
    <w:p w:rsidR="00833739" w:rsidRDefault="00833739" w:rsidP="00833739">
      <w:pPr>
        <w:pStyle w:val="LISTINGBODY"/>
      </w:pPr>
      <w:r>
        <w:t>SELECT</w:t>
      </w:r>
    </w:p>
    <w:p w:rsidR="00833739" w:rsidRDefault="00833739" w:rsidP="00833739">
      <w:pPr>
        <w:pStyle w:val="LISTINGBODY"/>
      </w:pPr>
      <w:r>
        <w:t xml:space="preserve">  *</w:t>
      </w:r>
    </w:p>
    <w:p w:rsidR="00833739" w:rsidRDefault="00833739" w:rsidP="00833739">
      <w:pPr>
        <w:pStyle w:val="LISTINGBODY"/>
      </w:pPr>
      <w:r>
        <w:t>FROM</w:t>
      </w:r>
    </w:p>
    <w:p w:rsidR="00833739" w:rsidRDefault="00833739" w:rsidP="00833739">
      <w:pPr>
        <w:pStyle w:val="LISTINGBODY"/>
      </w:pPr>
      <w:r>
        <w:t xml:space="preserve">  student</w:t>
      </w:r>
    </w:p>
    <w:p w:rsidR="00833739" w:rsidRDefault="00833739" w:rsidP="00833739">
      <w:pPr>
        <w:pStyle w:val="LISTINGBODY"/>
      </w:pPr>
      <w:r>
        <w:t>WHERE</w:t>
      </w:r>
    </w:p>
    <w:p w:rsidR="00AE3CC2" w:rsidRDefault="00833739" w:rsidP="00833739">
      <w:pPr>
        <w:pStyle w:val="LISTINGBODY"/>
      </w:pPr>
      <w:r>
        <w:t xml:space="preserve">  last_name NOT LIKE 'С%';</w:t>
      </w:r>
    </w:p>
    <w:sectPr w:rsidR="00AE3CC2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C088B" w:rsidRDefault="00CC088B" w:rsidP="0002180F">
      <w:r>
        <w:separator/>
      </w:r>
    </w:p>
  </w:endnote>
  <w:endnote w:type="continuationSeparator" w:id="0">
    <w:p w:rsidR="00CC088B" w:rsidRDefault="00CC088B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C088B" w:rsidRDefault="00CC088B" w:rsidP="0002180F">
      <w:r>
        <w:separator/>
      </w:r>
    </w:p>
  </w:footnote>
  <w:footnote w:type="continuationSeparator" w:id="0">
    <w:p w:rsidR="00CC088B" w:rsidRDefault="00CC088B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2D3910"/>
    <w:multiLevelType w:val="multilevel"/>
    <w:tmpl w:val="D3E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9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8"/>
  </w:num>
  <w:num w:numId="2" w16cid:durableId="51000295">
    <w:abstractNumId w:val="11"/>
  </w:num>
  <w:num w:numId="3" w16cid:durableId="7803424">
    <w:abstractNumId w:val="3"/>
  </w:num>
  <w:num w:numId="4" w16cid:durableId="1588266987">
    <w:abstractNumId w:val="21"/>
  </w:num>
  <w:num w:numId="5" w16cid:durableId="1694988039">
    <w:abstractNumId w:val="19"/>
  </w:num>
  <w:num w:numId="6" w16cid:durableId="905725245">
    <w:abstractNumId w:val="46"/>
  </w:num>
  <w:num w:numId="7" w16cid:durableId="2087654054">
    <w:abstractNumId w:val="18"/>
  </w:num>
  <w:num w:numId="8" w16cid:durableId="99379667">
    <w:abstractNumId w:val="6"/>
  </w:num>
  <w:num w:numId="9" w16cid:durableId="286661867">
    <w:abstractNumId w:val="23"/>
  </w:num>
  <w:num w:numId="10" w16cid:durableId="1807970584">
    <w:abstractNumId w:val="27"/>
  </w:num>
  <w:num w:numId="11" w16cid:durableId="1580169564">
    <w:abstractNumId w:val="37"/>
  </w:num>
  <w:num w:numId="12" w16cid:durableId="1337418905">
    <w:abstractNumId w:val="9"/>
  </w:num>
  <w:num w:numId="13" w16cid:durableId="1602107157">
    <w:abstractNumId w:val="35"/>
  </w:num>
  <w:num w:numId="14" w16cid:durableId="878014083">
    <w:abstractNumId w:val="15"/>
  </w:num>
  <w:num w:numId="15" w16cid:durableId="1567036711">
    <w:abstractNumId w:val="12"/>
  </w:num>
  <w:num w:numId="16" w16cid:durableId="806313730">
    <w:abstractNumId w:val="14"/>
  </w:num>
  <w:num w:numId="17" w16cid:durableId="1398626414">
    <w:abstractNumId w:val="5"/>
  </w:num>
  <w:num w:numId="18" w16cid:durableId="1875539266">
    <w:abstractNumId w:val="47"/>
  </w:num>
  <w:num w:numId="19" w16cid:durableId="949632104">
    <w:abstractNumId w:val="20"/>
  </w:num>
  <w:num w:numId="20" w16cid:durableId="339623686">
    <w:abstractNumId w:val="7"/>
  </w:num>
  <w:num w:numId="21" w16cid:durableId="2036956411">
    <w:abstractNumId w:val="17"/>
  </w:num>
  <w:num w:numId="22" w16cid:durableId="1264530015">
    <w:abstractNumId w:val="33"/>
  </w:num>
  <w:num w:numId="23" w16cid:durableId="640966182">
    <w:abstractNumId w:val="26"/>
  </w:num>
  <w:num w:numId="24" w16cid:durableId="568002818">
    <w:abstractNumId w:val="22"/>
  </w:num>
  <w:num w:numId="25" w16cid:durableId="669990759">
    <w:abstractNumId w:val="40"/>
  </w:num>
  <w:num w:numId="26" w16cid:durableId="1588153943">
    <w:abstractNumId w:val="42"/>
  </w:num>
  <w:num w:numId="27" w16cid:durableId="1588611934">
    <w:abstractNumId w:val="13"/>
  </w:num>
  <w:num w:numId="28" w16cid:durableId="188178172">
    <w:abstractNumId w:val="38"/>
  </w:num>
  <w:num w:numId="29" w16cid:durableId="837769139">
    <w:abstractNumId w:val="32"/>
  </w:num>
  <w:num w:numId="30" w16cid:durableId="896745036">
    <w:abstractNumId w:val="0"/>
  </w:num>
  <w:num w:numId="31" w16cid:durableId="2041591886">
    <w:abstractNumId w:val="24"/>
  </w:num>
  <w:num w:numId="32" w16cid:durableId="1834759801">
    <w:abstractNumId w:val="29"/>
  </w:num>
  <w:num w:numId="33" w16cid:durableId="158811944">
    <w:abstractNumId w:val="31"/>
  </w:num>
  <w:num w:numId="34" w16cid:durableId="635914590">
    <w:abstractNumId w:val="30"/>
  </w:num>
  <w:num w:numId="35" w16cid:durableId="1211922188">
    <w:abstractNumId w:val="44"/>
  </w:num>
  <w:num w:numId="36" w16cid:durableId="623854524">
    <w:abstractNumId w:val="10"/>
  </w:num>
  <w:num w:numId="37" w16cid:durableId="456459562">
    <w:abstractNumId w:val="16"/>
  </w:num>
  <w:num w:numId="38" w16cid:durableId="474029193">
    <w:abstractNumId w:val="8"/>
  </w:num>
  <w:num w:numId="39" w16cid:durableId="133719902">
    <w:abstractNumId w:val="36"/>
  </w:num>
  <w:num w:numId="40" w16cid:durableId="670302458">
    <w:abstractNumId w:val="48"/>
  </w:num>
  <w:num w:numId="41" w16cid:durableId="1295334840">
    <w:abstractNumId w:val="45"/>
  </w:num>
  <w:num w:numId="42" w16cid:durableId="1760104189">
    <w:abstractNumId w:val="2"/>
  </w:num>
  <w:num w:numId="43" w16cid:durableId="507210303">
    <w:abstractNumId w:val="43"/>
  </w:num>
  <w:num w:numId="44" w16cid:durableId="163861233">
    <w:abstractNumId w:val="1"/>
  </w:num>
  <w:num w:numId="45" w16cid:durableId="1184436289">
    <w:abstractNumId w:val="39"/>
  </w:num>
  <w:num w:numId="46" w16cid:durableId="2061517125">
    <w:abstractNumId w:val="34"/>
  </w:num>
  <w:num w:numId="47" w16cid:durableId="1036538417">
    <w:abstractNumId w:val="41"/>
  </w:num>
  <w:num w:numId="48" w16cid:durableId="1769040316">
    <w:abstractNumId w:val="25"/>
  </w:num>
  <w:num w:numId="49" w16cid:durableId="1859194725">
    <w:abstractNumId w:val="4"/>
  </w:num>
  <w:num w:numId="50" w16cid:durableId="104656560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67093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C4"/>
    <w:rsid w:val="00016F54"/>
    <w:rsid w:val="000214A2"/>
    <w:rsid w:val="000215AF"/>
    <w:rsid w:val="0002172C"/>
    <w:rsid w:val="0002180F"/>
    <w:rsid w:val="000244B3"/>
    <w:rsid w:val="0004168B"/>
    <w:rsid w:val="000421D9"/>
    <w:rsid w:val="00043CEE"/>
    <w:rsid w:val="000707C8"/>
    <w:rsid w:val="00070C1D"/>
    <w:rsid w:val="0007610D"/>
    <w:rsid w:val="000862A1"/>
    <w:rsid w:val="00090445"/>
    <w:rsid w:val="00090FC5"/>
    <w:rsid w:val="000928CE"/>
    <w:rsid w:val="000A2CF1"/>
    <w:rsid w:val="000A67BE"/>
    <w:rsid w:val="000C031F"/>
    <w:rsid w:val="000F019B"/>
    <w:rsid w:val="00112CBF"/>
    <w:rsid w:val="00115475"/>
    <w:rsid w:val="00116F39"/>
    <w:rsid w:val="00123CF7"/>
    <w:rsid w:val="00136236"/>
    <w:rsid w:val="00146E7E"/>
    <w:rsid w:val="00164280"/>
    <w:rsid w:val="00166165"/>
    <w:rsid w:val="00177559"/>
    <w:rsid w:val="00185A62"/>
    <w:rsid w:val="00186039"/>
    <w:rsid w:val="00187D39"/>
    <w:rsid w:val="0019245B"/>
    <w:rsid w:val="00194A01"/>
    <w:rsid w:val="001B2C26"/>
    <w:rsid w:val="001D7ED5"/>
    <w:rsid w:val="002102D3"/>
    <w:rsid w:val="0023429B"/>
    <w:rsid w:val="002509B4"/>
    <w:rsid w:val="002516B8"/>
    <w:rsid w:val="00270AF2"/>
    <w:rsid w:val="00271C67"/>
    <w:rsid w:val="00280BB3"/>
    <w:rsid w:val="00284869"/>
    <w:rsid w:val="002956BD"/>
    <w:rsid w:val="002A084B"/>
    <w:rsid w:val="002A7B49"/>
    <w:rsid w:val="002B4F79"/>
    <w:rsid w:val="002D0606"/>
    <w:rsid w:val="002D2D9A"/>
    <w:rsid w:val="002D5C30"/>
    <w:rsid w:val="002D7DF9"/>
    <w:rsid w:val="002E33D9"/>
    <w:rsid w:val="002F6184"/>
    <w:rsid w:val="00300DD1"/>
    <w:rsid w:val="00313896"/>
    <w:rsid w:val="00314D60"/>
    <w:rsid w:val="00326699"/>
    <w:rsid w:val="003315B3"/>
    <w:rsid w:val="00347312"/>
    <w:rsid w:val="00352422"/>
    <w:rsid w:val="00353F7B"/>
    <w:rsid w:val="00360FAC"/>
    <w:rsid w:val="00374808"/>
    <w:rsid w:val="00391683"/>
    <w:rsid w:val="00394309"/>
    <w:rsid w:val="00394EF1"/>
    <w:rsid w:val="003A2C40"/>
    <w:rsid w:val="003A6615"/>
    <w:rsid w:val="003B3807"/>
    <w:rsid w:val="003D538D"/>
    <w:rsid w:val="003F35F0"/>
    <w:rsid w:val="003F448A"/>
    <w:rsid w:val="00404D15"/>
    <w:rsid w:val="00405D24"/>
    <w:rsid w:val="00413AAB"/>
    <w:rsid w:val="00474DAE"/>
    <w:rsid w:val="0047521D"/>
    <w:rsid w:val="004846D3"/>
    <w:rsid w:val="00490A54"/>
    <w:rsid w:val="004B1A13"/>
    <w:rsid w:val="004C674A"/>
    <w:rsid w:val="004E7C23"/>
    <w:rsid w:val="00524674"/>
    <w:rsid w:val="005364DC"/>
    <w:rsid w:val="00541DC4"/>
    <w:rsid w:val="00552C4F"/>
    <w:rsid w:val="005628F2"/>
    <w:rsid w:val="0057518A"/>
    <w:rsid w:val="005A2A15"/>
    <w:rsid w:val="005B566D"/>
    <w:rsid w:val="005B6ABE"/>
    <w:rsid w:val="005C1F5A"/>
    <w:rsid w:val="005C6680"/>
    <w:rsid w:val="005C7301"/>
    <w:rsid w:val="005E3C66"/>
    <w:rsid w:val="00611D1E"/>
    <w:rsid w:val="00615ECA"/>
    <w:rsid w:val="006262AF"/>
    <w:rsid w:val="0063498E"/>
    <w:rsid w:val="006375AF"/>
    <w:rsid w:val="00642832"/>
    <w:rsid w:val="00651F7A"/>
    <w:rsid w:val="00657326"/>
    <w:rsid w:val="00660115"/>
    <w:rsid w:val="00666F6C"/>
    <w:rsid w:val="0066743A"/>
    <w:rsid w:val="006854F9"/>
    <w:rsid w:val="006867CD"/>
    <w:rsid w:val="00690FF0"/>
    <w:rsid w:val="006A2CD8"/>
    <w:rsid w:val="006A42CB"/>
    <w:rsid w:val="006B0D61"/>
    <w:rsid w:val="006B332B"/>
    <w:rsid w:val="006B7B8A"/>
    <w:rsid w:val="006C565E"/>
    <w:rsid w:val="006E5F57"/>
    <w:rsid w:val="006F20BB"/>
    <w:rsid w:val="006F4428"/>
    <w:rsid w:val="00707EE1"/>
    <w:rsid w:val="007151DF"/>
    <w:rsid w:val="00717031"/>
    <w:rsid w:val="007260EC"/>
    <w:rsid w:val="00730374"/>
    <w:rsid w:val="007453A4"/>
    <w:rsid w:val="00747212"/>
    <w:rsid w:val="007556A8"/>
    <w:rsid w:val="00764548"/>
    <w:rsid w:val="00787972"/>
    <w:rsid w:val="00790BBF"/>
    <w:rsid w:val="007910A9"/>
    <w:rsid w:val="00791D2E"/>
    <w:rsid w:val="007A5D00"/>
    <w:rsid w:val="007B2A9E"/>
    <w:rsid w:val="007C414D"/>
    <w:rsid w:val="007C55D8"/>
    <w:rsid w:val="007D17CB"/>
    <w:rsid w:val="007D4505"/>
    <w:rsid w:val="007E1AD9"/>
    <w:rsid w:val="007E1E88"/>
    <w:rsid w:val="007E75FD"/>
    <w:rsid w:val="007F31BE"/>
    <w:rsid w:val="00810104"/>
    <w:rsid w:val="00822456"/>
    <w:rsid w:val="00822BE1"/>
    <w:rsid w:val="00825AA4"/>
    <w:rsid w:val="00832ABE"/>
    <w:rsid w:val="008331DB"/>
    <w:rsid w:val="00833739"/>
    <w:rsid w:val="008357A9"/>
    <w:rsid w:val="00837726"/>
    <w:rsid w:val="00853925"/>
    <w:rsid w:val="0085584F"/>
    <w:rsid w:val="00891425"/>
    <w:rsid w:val="008B1781"/>
    <w:rsid w:val="008C376C"/>
    <w:rsid w:val="008C4A50"/>
    <w:rsid w:val="008C7F36"/>
    <w:rsid w:val="008D017A"/>
    <w:rsid w:val="008D1AAC"/>
    <w:rsid w:val="008E080A"/>
    <w:rsid w:val="008F56C3"/>
    <w:rsid w:val="00900B09"/>
    <w:rsid w:val="00903ECA"/>
    <w:rsid w:val="009042D8"/>
    <w:rsid w:val="00922F9C"/>
    <w:rsid w:val="009265C5"/>
    <w:rsid w:val="00926DFF"/>
    <w:rsid w:val="009434AF"/>
    <w:rsid w:val="00944247"/>
    <w:rsid w:val="00945836"/>
    <w:rsid w:val="00950472"/>
    <w:rsid w:val="00951A99"/>
    <w:rsid w:val="009600E8"/>
    <w:rsid w:val="009604D9"/>
    <w:rsid w:val="00975193"/>
    <w:rsid w:val="00984913"/>
    <w:rsid w:val="00986BC9"/>
    <w:rsid w:val="00992B02"/>
    <w:rsid w:val="00992C96"/>
    <w:rsid w:val="009A5064"/>
    <w:rsid w:val="009A6312"/>
    <w:rsid w:val="009B027C"/>
    <w:rsid w:val="009B4232"/>
    <w:rsid w:val="009B751E"/>
    <w:rsid w:val="009C14CB"/>
    <w:rsid w:val="009C32AB"/>
    <w:rsid w:val="009C423A"/>
    <w:rsid w:val="009C4F05"/>
    <w:rsid w:val="009D1BA3"/>
    <w:rsid w:val="009D2232"/>
    <w:rsid w:val="009D55AD"/>
    <w:rsid w:val="009D6B72"/>
    <w:rsid w:val="009E13DE"/>
    <w:rsid w:val="009E3329"/>
    <w:rsid w:val="009F3F79"/>
    <w:rsid w:val="00A37C30"/>
    <w:rsid w:val="00A552DE"/>
    <w:rsid w:val="00A73C84"/>
    <w:rsid w:val="00A74901"/>
    <w:rsid w:val="00A7539C"/>
    <w:rsid w:val="00AD3198"/>
    <w:rsid w:val="00AE3CC2"/>
    <w:rsid w:val="00AF6555"/>
    <w:rsid w:val="00B078C1"/>
    <w:rsid w:val="00B15E14"/>
    <w:rsid w:val="00B20256"/>
    <w:rsid w:val="00B2042C"/>
    <w:rsid w:val="00B22925"/>
    <w:rsid w:val="00B366F0"/>
    <w:rsid w:val="00B553DB"/>
    <w:rsid w:val="00B613E6"/>
    <w:rsid w:val="00B632F0"/>
    <w:rsid w:val="00B71FEE"/>
    <w:rsid w:val="00B727FC"/>
    <w:rsid w:val="00B919BF"/>
    <w:rsid w:val="00B923A5"/>
    <w:rsid w:val="00BA50FA"/>
    <w:rsid w:val="00BE66A1"/>
    <w:rsid w:val="00BF7993"/>
    <w:rsid w:val="00C039E7"/>
    <w:rsid w:val="00C03BE7"/>
    <w:rsid w:val="00C04A28"/>
    <w:rsid w:val="00C21B6C"/>
    <w:rsid w:val="00C44CEB"/>
    <w:rsid w:val="00C44E77"/>
    <w:rsid w:val="00C51E65"/>
    <w:rsid w:val="00C60A88"/>
    <w:rsid w:val="00C6314C"/>
    <w:rsid w:val="00C65A01"/>
    <w:rsid w:val="00C672FC"/>
    <w:rsid w:val="00C72183"/>
    <w:rsid w:val="00C7552A"/>
    <w:rsid w:val="00C77FA4"/>
    <w:rsid w:val="00C85D70"/>
    <w:rsid w:val="00C91D3A"/>
    <w:rsid w:val="00C969C1"/>
    <w:rsid w:val="00CA14E6"/>
    <w:rsid w:val="00CA1852"/>
    <w:rsid w:val="00CB7787"/>
    <w:rsid w:val="00CC088B"/>
    <w:rsid w:val="00CE5A56"/>
    <w:rsid w:val="00CF77C7"/>
    <w:rsid w:val="00D30ADC"/>
    <w:rsid w:val="00D347D3"/>
    <w:rsid w:val="00D36C22"/>
    <w:rsid w:val="00D45F03"/>
    <w:rsid w:val="00D55932"/>
    <w:rsid w:val="00D77738"/>
    <w:rsid w:val="00D80758"/>
    <w:rsid w:val="00DA4E5C"/>
    <w:rsid w:val="00DA7C82"/>
    <w:rsid w:val="00DB1965"/>
    <w:rsid w:val="00DC1B09"/>
    <w:rsid w:val="00DF362A"/>
    <w:rsid w:val="00DF7735"/>
    <w:rsid w:val="00E01D70"/>
    <w:rsid w:val="00E14232"/>
    <w:rsid w:val="00E22832"/>
    <w:rsid w:val="00E4158C"/>
    <w:rsid w:val="00E51362"/>
    <w:rsid w:val="00E70C08"/>
    <w:rsid w:val="00E7252C"/>
    <w:rsid w:val="00E951CF"/>
    <w:rsid w:val="00EA048A"/>
    <w:rsid w:val="00EA3B1D"/>
    <w:rsid w:val="00ED438A"/>
    <w:rsid w:val="00EE1F7E"/>
    <w:rsid w:val="00EE3B59"/>
    <w:rsid w:val="00EE3F95"/>
    <w:rsid w:val="00EF07F5"/>
    <w:rsid w:val="00F00628"/>
    <w:rsid w:val="00F04F95"/>
    <w:rsid w:val="00F26346"/>
    <w:rsid w:val="00F425F3"/>
    <w:rsid w:val="00F50713"/>
    <w:rsid w:val="00F57E13"/>
    <w:rsid w:val="00F61EBF"/>
    <w:rsid w:val="00F6317F"/>
    <w:rsid w:val="00F631E2"/>
    <w:rsid w:val="00F65A25"/>
    <w:rsid w:val="00F87EBD"/>
    <w:rsid w:val="00F960C9"/>
    <w:rsid w:val="00FA1CB4"/>
    <w:rsid w:val="00FA3569"/>
    <w:rsid w:val="00FC12B4"/>
    <w:rsid w:val="00FD4715"/>
    <w:rsid w:val="00FE1BA9"/>
    <w:rsid w:val="00FE667B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4832B"/>
  <w15:docId w15:val="{CD3C48A0-22F4-4641-9769-25C6C61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</TotalTime>
  <Pages>12</Pages>
  <Words>1017</Words>
  <Characters>5797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2026-04-29T03:49:00Z</cp:lastPrinted>
  <dcterms:created xsi:type="dcterms:W3CDTF">2026-04-29T03:49:00Z</dcterms:created>
  <dcterms:modified xsi:type="dcterms:W3CDTF">2026-04-29T03:49:00Z</dcterms:modified>
  <cp:category/>
</cp:coreProperties>
</file>
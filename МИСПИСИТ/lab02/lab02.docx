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039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22925" w:rsidRDefault="00B22925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proofErr w:type="spellStart"/>
            <w:r w:rsidRPr="00B22925">
              <w:rPr>
                <w:lang w:val="en-US"/>
              </w:rPr>
              <w:t>оцент</w:t>
            </w:r>
            <w:proofErr w:type="spellEnd"/>
            <w:r>
              <w:t xml:space="preserve">, </w:t>
            </w:r>
            <w:proofErr w:type="spellStart"/>
            <w:r w:rsidRPr="00B22925">
              <w:rPr>
                <w:lang w:val="en-US"/>
              </w:rPr>
              <w:t>канд</w:t>
            </w:r>
            <w:proofErr w:type="spellEnd"/>
            <w:r w:rsidRPr="00B22925">
              <w:rPr>
                <w:lang w:val="en-US"/>
              </w:rPr>
              <w:t xml:space="preserve">. </w:t>
            </w:r>
            <w:proofErr w:type="spellStart"/>
            <w:r w:rsidRPr="00B22925">
              <w:rPr>
                <w:lang w:val="en-US"/>
              </w:rPr>
              <w:t>техн</w:t>
            </w:r>
            <w:proofErr w:type="spellEnd"/>
            <w:r w:rsidRPr="00B22925">
              <w:rPr>
                <w:lang w:val="en-US"/>
              </w:rPr>
              <w:t xml:space="preserve">. </w:t>
            </w:r>
            <w:proofErr w:type="spellStart"/>
            <w:r w:rsidRPr="00B22925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6743A" w:rsidRDefault="0066743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А. В. </w:t>
            </w:r>
            <w:proofErr w:type="spellStart"/>
            <w:r w:rsidRPr="0066743A">
              <w:t>Бржезовский</w:t>
            </w:r>
            <w:proofErr w:type="spellEnd"/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903ECA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903ECA">
              <w:rPr>
                <w:lang w:val="en-US"/>
              </w:rPr>
              <w:t xml:space="preserve"> </w:t>
            </w:r>
            <w:r w:rsidR="00903ECA">
              <w:t xml:space="preserve">№ </w:t>
            </w:r>
            <w:r w:rsidR="001137DD">
              <w:t>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126993" w:rsidRDefault="001137DD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1137DD">
              <w:rPr>
                <w:b w:val="0"/>
                <w:szCs w:val="32"/>
              </w:rPr>
              <w:t>ЗАПОЛНЕНИЕ И МОДИФИКАЦИЯ ТАБЛИЦ БАЗЫ ДАННЫХ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D2D9A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D2D9A">
              <w:rPr>
                <w:sz w:val="28"/>
                <w:szCs w:val="28"/>
                <w:lang w:val="ru-RU"/>
              </w:rPr>
              <w:t>МЕТОДЫ И СРЕДСТВА ПРОЕКТИРОВАНИЯ ИНФОРМАЦИОННЫХ СИСТЕМ И ТЕХНОЛОГИЙ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A6615">
        <w:t>2026</w:t>
      </w:r>
      <w:r w:rsidR="003B3807">
        <w:rPr>
          <w:lang w:val="en-US"/>
        </w:rPr>
        <w:br w:type="page"/>
      </w:r>
    </w:p>
    <w:p w:rsidR="008331DB" w:rsidRPr="00C72183" w:rsidRDefault="002D0606" w:rsidP="00C72183">
      <w:pPr>
        <w:pStyle w:val="DIV1"/>
      </w:pPr>
      <w:r>
        <w:lastRenderedPageBreak/>
        <w:t>Цель работы</w:t>
      </w:r>
    </w:p>
    <w:p w:rsidR="00C72183" w:rsidRDefault="007A5D00" w:rsidP="00C72183">
      <w:pPr>
        <w:pStyle w:val="MAINTEXT1"/>
      </w:pPr>
      <w:r>
        <w:t>Цель работы:</w:t>
      </w:r>
      <w:r w:rsidR="007D17CB" w:rsidRPr="008C2727">
        <w:t xml:space="preserve"> </w:t>
      </w:r>
      <w:r w:rsidR="008C2727">
        <w:t>о</w:t>
      </w:r>
      <w:r w:rsidR="008C2727" w:rsidRPr="008C2727">
        <w:t xml:space="preserve">своение операций модификации данных и структуры базы данных, а также проверка ограничений целостности на практике в СУБД </w:t>
      </w:r>
      <w:r w:rsidR="008C2727" w:rsidRPr="008C2727">
        <w:rPr>
          <w:lang w:val="en-US"/>
        </w:rPr>
        <w:t>MySQL</w:t>
      </w:r>
      <w:r w:rsidRPr="007A5D00">
        <w:t>.</w:t>
      </w:r>
    </w:p>
    <w:p w:rsidR="00717031" w:rsidRPr="00C72183" w:rsidRDefault="009C32AB" w:rsidP="00717031">
      <w:pPr>
        <w:pStyle w:val="DIV1"/>
      </w:pPr>
      <w:r>
        <w:t>Постановка задачи</w:t>
      </w:r>
    </w:p>
    <w:p w:rsidR="00717031" w:rsidRDefault="00FF5C0D" w:rsidP="00717031">
      <w:pPr>
        <w:pStyle w:val="MAINTEXT1"/>
      </w:pPr>
      <w:r>
        <w:t xml:space="preserve">Требуется </w:t>
      </w:r>
      <w:r w:rsidR="000549DB" w:rsidRPr="000549DB">
        <w:t>заполнить ранее созданную базу данных тестовыми данными, включая корректные и некорректные записи, выполнить их корректировку с использованием операторов INSERT, UPDATE, DELETE, продемонстрировать работу ограничений и каскадных действий, а также при необходимости изменить структуру таблиц с помощью ALTER TABLE.</w:t>
      </w:r>
    </w:p>
    <w:p w:rsidR="00C44CEB" w:rsidRDefault="00C44CEB" w:rsidP="00717031">
      <w:pPr>
        <w:pStyle w:val="MAINTEXT1"/>
      </w:pPr>
      <w:r>
        <w:t>Вариант: 4.</w:t>
      </w:r>
    </w:p>
    <w:p w:rsidR="00313896" w:rsidRDefault="00313896" w:rsidP="00313896">
      <w:pPr>
        <w:pStyle w:val="MAINTEXT1"/>
      </w:pPr>
      <w:r>
        <w:t>Создайте базу данных для хранения следующих сведений: студент,</w:t>
      </w:r>
      <w:r w:rsidR="00FD4715">
        <w:t xml:space="preserve"> </w:t>
      </w:r>
      <w:r>
        <w:t>группа, дисциплина, преподаватель, лабораторная работа, рейтинг за</w:t>
      </w:r>
      <w:r w:rsidR="00FD4715">
        <w:t xml:space="preserve"> </w:t>
      </w:r>
      <w:r>
        <w:t>сданную лабораторную работу.</w:t>
      </w:r>
    </w:p>
    <w:p w:rsidR="00717031" w:rsidRPr="00C72183" w:rsidRDefault="00394EF1" w:rsidP="00717031">
      <w:pPr>
        <w:pStyle w:val="DIV1"/>
      </w:pPr>
      <w:r>
        <w:t>Ход выполнения</w:t>
      </w:r>
    </w:p>
    <w:p w:rsidR="008B24DE" w:rsidRDefault="008E219D" w:rsidP="008E219D">
      <w:pPr>
        <w:pStyle w:val="MAINTEXT1"/>
      </w:pPr>
      <w:r>
        <w:t>Б</w:t>
      </w:r>
      <w:r>
        <w:t xml:space="preserve">ыла использована созданная </w:t>
      </w:r>
      <w:r w:rsidR="00E57449">
        <w:t xml:space="preserve">в лабораторной работе № 1 </w:t>
      </w:r>
      <w:r>
        <w:t>структура базы данных</w:t>
      </w:r>
      <w:r w:rsidR="00615BCE">
        <w:t xml:space="preserve"> СУБД </w:t>
      </w:r>
      <w:r w:rsidR="00615BCE" w:rsidRPr="00615BCE">
        <w:rPr>
          <w:lang w:val="en-US"/>
        </w:rPr>
        <w:t>MySQL</w:t>
      </w:r>
      <w:r w:rsidR="00615BCE" w:rsidRPr="00AD54A2">
        <w:t xml:space="preserve"> версии 8.0.45</w:t>
      </w:r>
      <w:r>
        <w:t xml:space="preserve">. </w:t>
      </w:r>
      <w:r w:rsidR="005158FD">
        <w:t>Для выполнения задач лабораторной работы был написан скрипт, приведенный в Приложении.</w:t>
      </w:r>
    </w:p>
    <w:p w:rsidR="009908A2" w:rsidRDefault="00EA01B4" w:rsidP="008E219D">
      <w:pPr>
        <w:pStyle w:val="MAINTEXT1"/>
      </w:pPr>
      <w:r>
        <w:t>В</w:t>
      </w:r>
      <w:r w:rsidR="008E219D">
        <w:t xml:space="preserve"> таблицы были добавлены тестовые данные с помощью оператора INSERT. Вставка включала как корректные данные, удовлетворяющие ограничениям, так и некорректные, приводящие к ошибкам.</w:t>
      </w:r>
      <w:r w:rsidR="009908A2">
        <w:t xml:space="preserve"> Некорректные запросы и возникшие из-за них ошибки представлены на рисунк</w:t>
      </w:r>
      <w:r w:rsidR="00F81B9A">
        <w:t>ах</w:t>
      </w:r>
      <w:r w:rsidR="009908A2">
        <w:t xml:space="preserve"> 1</w:t>
      </w:r>
      <w:r w:rsidR="00F81B9A">
        <w:t xml:space="preserve"> и 2</w:t>
      </w:r>
      <w:r w:rsidR="009908A2">
        <w:t>.</w:t>
      </w:r>
    </w:p>
    <w:p w:rsidR="009908A2" w:rsidRDefault="009908A2" w:rsidP="009908A2">
      <w:pPr>
        <w:pStyle w:val="PICTURE"/>
      </w:pPr>
      <w:r>
        <w:drawing>
          <wp:inline distT="0" distB="0" distL="0" distR="0" wp14:anchorId="19749736" wp14:editId="28D9BC93">
            <wp:extent cx="4858747" cy="2076676"/>
            <wp:effectExtent l="0" t="0" r="5715" b="6350"/>
            <wp:docPr id="13562304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30405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747" cy="207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A2" w:rsidRPr="00EF6D26" w:rsidRDefault="009908A2" w:rsidP="009908A2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EC5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Ошибка </w:t>
      </w:r>
      <w:r w:rsidR="00EF6D26">
        <w:t>ссылочной целостности</w:t>
      </w:r>
    </w:p>
    <w:p w:rsidR="009908A2" w:rsidRDefault="009908A2" w:rsidP="009908A2">
      <w:pPr>
        <w:pStyle w:val="PICTURE"/>
      </w:pPr>
      <w:r>
        <w:lastRenderedPageBreak/>
        <w:drawing>
          <wp:inline distT="0" distB="0" distL="0" distR="0" wp14:anchorId="43D252D4" wp14:editId="76C064CE">
            <wp:extent cx="4549154" cy="2076676"/>
            <wp:effectExtent l="0" t="0" r="0" b="6350"/>
            <wp:docPr id="71423655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36555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154" cy="207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A2" w:rsidRPr="00B23210" w:rsidRDefault="009908A2" w:rsidP="009908A2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EC5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Ошибка </w:t>
      </w:r>
      <w:r>
        <w:rPr>
          <w:lang w:val="en-US"/>
        </w:rPr>
        <w:t>CHECK</w:t>
      </w:r>
    </w:p>
    <w:p w:rsidR="005535DE" w:rsidRPr="005535DE" w:rsidRDefault="005535DE" w:rsidP="008E219D">
      <w:pPr>
        <w:pStyle w:val="MAINTEXT1"/>
      </w:pPr>
      <w:r w:rsidRPr="005535DE">
        <w:t>В таблицы были добавлены данные о нескольких группах, студентах, преподавателях, дисциплинах и лабораторных работах. Данные включают различные сценарии: студенты без сданных работ, студенты с одинаковыми оценками, а также частично заполненные результаты.</w:t>
      </w:r>
    </w:p>
    <w:p w:rsidR="0035079C" w:rsidRDefault="008E219D" w:rsidP="00705C4B">
      <w:pPr>
        <w:pStyle w:val="MAINTEXT1"/>
      </w:pPr>
      <w:r>
        <w:t xml:space="preserve">Была </w:t>
      </w:r>
      <w:r w:rsidR="00A2032E">
        <w:t>проверена</w:t>
      </w:r>
      <w:r>
        <w:t xml:space="preserve"> работа каскадных операций при удалении связанных данных.</w:t>
      </w:r>
      <w:r w:rsidR="0035079C" w:rsidRPr="0035079C">
        <w:t xml:space="preserve"> </w:t>
      </w:r>
      <w:r w:rsidR="0035079C" w:rsidRPr="0035079C">
        <w:t xml:space="preserve">Удаление записи из таблицы </w:t>
      </w:r>
      <w:r w:rsidR="0035079C" w:rsidRPr="0035079C">
        <w:rPr>
          <w:lang w:val="en-US"/>
        </w:rPr>
        <w:t>student</w:t>
      </w:r>
      <w:r w:rsidR="0035079C" w:rsidRPr="0035079C">
        <w:t xml:space="preserve"> привело к автоматическому удалению связанн</w:t>
      </w:r>
      <w:r w:rsidR="006F1A1F">
        <w:t>ой</w:t>
      </w:r>
      <w:r w:rsidR="0035079C" w:rsidRPr="0035079C">
        <w:t xml:space="preserve"> запис</w:t>
      </w:r>
      <w:r w:rsidR="006F1A1F">
        <w:t>и</w:t>
      </w:r>
      <w:r w:rsidR="0035079C" w:rsidRPr="0035079C">
        <w:t xml:space="preserve"> из </w:t>
      </w:r>
      <w:r w:rsidR="0035079C" w:rsidRPr="0035079C">
        <w:rPr>
          <w:lang w:val="en-US"/>
        </w:rPr>
        <w:t>lab</w:t>
      </w:r>
      <w:r w:rsidR="0035079C" w:rsidRPr="0035079C">
        <w:t>_</w:t>
      </w:r>
      <w:r w:rsidR="0035079C" w:rsidRPr="0035079C">
        <w:rPr>
          <w:lang w:val="en-US"/>
        </w:rPr>
        <w:t>rating</w:t>
      </w:r>
      <w:r w:rsidR="0035079C" w:rsidRPr="0035079C">
        <w:t xml:space="preserve"> благодаря </w:t>
      </w:r>
      <w:r w:rsidR="0035079C" w:rsidRPr="0035079C">
        <w:rPr>
          <w:lang w:val="en-US"/>
        </w:rPr>
        <w:t>ON</w:t>
      </w:r>
      <w:r w:rsidR="0035079C" w:rsidRPr="0035079C">
        <w:t xml:space="preserve"> </w:t>
      </w:r>
      <w:r w:rsidR="0035079C" w:rsidRPr="0035079C">
        <w:rPr>
          <w:lang w:val="en-US"/>
        </w:rPr>
        <w:t>DELETE</w:t>
      </w:r>
      <w:r w:rsidR="0035079C" w:rsidRPr="0035079C">
        <w:t xml:space="preserve"> </w:t>
      </w:r>
      <w:r w:rsidR="0035079C" w:rsidRPr="0035079C">
        <w:rPr>
          <w:lang w:val="en-US"/>
        </w:rPr>
        <w:t>CASCADE</w:t>
      </w:r>
      <w:r w:rsidR="0035079C" w:rsidRPr="0035079C">
        <w:t>.</w:t>
      </w:r>
      <w:r w:rsidR="00BE0840">
        <w:t xml:space="preserve"> На рисунках 3 и 4 приведены полученные данные после каскадного удаления</w:t>
      </w:r>
      <w:r w:rsidR="00716823">
        <w:t xml:space="preserve"> студента с </w:t>
      </w:r>
      <w:r w:rsidR="00716823">
        <w:rPr>
          <w:lang w:val="en-US"/>
        </w:rPr>
        <w:t>ID</w:t>
      </w:r>
      <w:r w:rsidR="00716823" w:rsidRPr="00BB0541">
        <w:t>=2</w:t>
      </w:r>
      <w:r w:rsidR="00BE0840">
        <w:t>.</w:t>
      </w:r>
    </w:p>
    <w:p w:rsidR="00C85428" w:rsidRDefault="00C85428" w:rsidP="00C85428">
      <w:pPr>
        <w:pStyle w:val="PICTURE"/>
      </w:pPr>
      <w:r>
        <w:drawing>
          <wp:inline distT="0" distB="0" distL="0" distR="0" wp14:anchorId="1F3E4ECA" wp14:editId="34615049">
            <wp:extent cx="5847545" cy="699796"/>
            <wp:effectExtent l="0" t="0" r="0" b="0"/>
            <wp:docPr id="1479464001" name="Graphic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64001" name="Graphic 1" descr="A screenshot of a computer erro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521" cy="70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28" w:rsidRPr="00C85428" w:rsidRDefault="00C85428" w:rsidP="00C8542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EC5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Результирующие данные </w:t>
      </w:r>
      <w:r>
        <w:rPr>
          <w:lang w:val="en-US"/>
        </w:rPr>
        <w:t>student</w:t>
      </w:r>
      <w:r w:rsidRPr="00C85428">
        <w:t xml:space="preserve">. </w:t>
      </w:r>
      <w:r>
        <w:t xml:space="preserve">Студент с </w:t>
      </w:r>
      <w:r>
        <w:rPr>
          <w:lang w:val="en-US"/>
        </w:rPr>
        <w:t>ID</w:t>
      </w:r>
      <w:r w:rsidRPr="00B85D1B">
        <w:t>=</w:t>
      </w:r>
      <w:r>
        <w:t>2 отсутствует</w:t>
      </w:r>
    </w:p>
    <w:p w:rsidR="00C85428" w:rsidRDefault="00C85428" w:rsidP="00C85428">
      <w:pPr>
        <w:pStyle w:val="PICTURE"/>
      </w:pPr>
      <w:r>
        <w:drawing>
          <wp:inline distT="0" distB="0" distL="0" distR="0" wp14:anchorId="71F03051" wp14:editId="267A7DE7">
            <wp:extent cx="5350245" cy="705777"/>
            <wp:effectExtent l="0" t="0" r="0" b="5715"/>
            <wp:docPr id="213961755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17552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0245" cy="70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28" w:rsidRPr="00C85428" w:rsidRDefault="00C85428" w:rsidP="00C8542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C3EC5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Результирующие данные </w:t>
      </w:r>
      <w:r>
        <w:rPr>
          <w:lang w:val="en-US"/>
        </w:rPr>
        <w:t>lab</w:t>
      </w:r>
      <w:r w:rsidRPr="00C85428">
        <w:t>_</w:t>
      </w:r>
      <w:r>
        <w:rPr>
          <w:lang w:val="en-US"/>
        </w:rPr>
        <w:t>rating</w:t>
      </w:r>
      <w:r w:rsidRPr="00C85428">
        <w:t xml:space="preserve">. </w:t>
      </w:r>
      <w:r>
        <w:t xml:space="preserve">Оценка студента с </w:t>
      </w:r>
      <w:r>
        <w:rPr>
          <w:lang w:val="en-US"/>
        </w:rPr>
        <w:t>ID</w:t>
      </w:r>
      <w:r w:rsidRPr="00C85428">
        <w:t xml:space="preserve">=2 </w:t>
      </w:r>
      <w:r>
        <w:t>была удалена после удаления студента</w:t>
      </w:r>
    </w:p>
    <w:p w:rsidR="009C423A" w:rsidRPr="00F24663" w:rsidRDefault="008E219D" w:rsidP="00705C4B">
      <w:pPr>
        <w:pStyle w:val="MAINTEXT1"/>
      </w:pPr>
      <w:r>
        <w:t>Также была выполнена корректировка структуры базы данных с помощью ALTER TABLE (</w:t>
      </w:r>
      <w:r w:rsidR="008976E4">
        <w:t xml:space="preserve">добавление поля </w:t>
      </w:r>
      <w:r w:rsidR="008976E4">
        <w:rPr>
          <w:lang w:val="en-US"/>
        </w:rPr>
        <w:t>phone</w:t>
      </w:r>
      <w:r w:rsidR="008976E4" w:rsidRPr="008976E4">
        <w:t xml:space="preserve"> </w:t>
      </w:r>
      <w:r w:rsidR="008976E4">
        <w:t xml:space="preserve">в таблицу </w:t>
      </w:r>
      <w:r w:rsidR="008976E4">
        <w:rPr>
          <w:lang w:val="en-US"/>
        </w:rPr>
        <w:t>student</w:t>
      </w:r>
      <w:r>
        <w:t>).</w:t>
      </w:r>
      <w:r w:rsidR="00F24663">
        <w:t xml:space="preserve"> Новая схема базы представлена на рисунке </w:t>
      </w:r>
      <w:r w:rsidR="00BB0541" w:rsidRPr="00EF6D26">
        <w:t>5</w:t>
      </w:r>
      <w:r w:rsidR="00F24663">
        <w:t>.</w:t>
      </w:r>
    </w:p>
    <w:p w:rsidR="009C423A" w:rsidRDefault="009C423A" w:rsidP="009C423A">
      <w:pPr>
        <w:pStyle w:val="PICTURE"/>
      </w:pPr>
      <w:r>
        <w:lastRenderedPageBreak/>
        <w:drawing>
          <wp:inline distT="0" distB="0" distL="0" distR="0" wp14:anchorId="451F0385" wp14:editId="51D6D411">
            <wp:extent cx="4858747" cy="3524348"/>
            <wp:effectExtent l="0" t="0" r="5715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747" cy="35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C1" w:rsidRPr="008357A9" w:rsidRDefault="009C423A" w:rsidP="008357A9">
      <w:pPr>
        <w:pStyle w:val="PICTURECAPTION"/>
        <w:rPr>
          <w:lang w:val="en-US"/>
        </w:rPr>
      </w:pPr>
      <w:r>
        <w:t xml:space="preserve">Рисунок </w:t>
      </w:r>
      <w:fldSimple w:instr=" SEQ Рисунок \* ARABIC ">
        <w:r w:rsidR="00DC3EC5">
          <w:rPr>
            <w:noProof/>
          </w:rPr>
          <w:t>5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1A2312">
        <w:t>Обновленная схема БД</w:t>
      </w:r>
    </w:p>
    <w:p w:rsidR="00717031" w:rsidRDefault="00394EF1" w:rsidP="00717031">
      <w:pPr>
        <w:pStyle w:val="DIV1"/>
        <w:rPr>
          <w:lang w:val="en-US"/>
        </w:rPr>
      </w:pPr>
      <w:r>
        <w:t>Вывод</w:t>
      </w:r>
      <w:r w:rsidR="002102D3">
        <w:t>ы</w:t>
      </w:r>
    </w:p>
    <w:p w:rsidR="00BF2EDD" w:rsidRPr="00615BCE" w:rsidRDefault="00BF2EDD" w:rsidP="00BF2EDD">
      <w:pPr>
        <w:pStyle w:val="MAINTEXT1"/>
      </w:pPr>
      <w:r w:rsidRPr="00615BCE">
        <w:t>В ходе работы были освоены операции добавления, изменения и удаления данных, а также продемонстрирована работа ограничений целостности и каскадных зависимостей. Получен практический опыт проверки корректности данных и модификации структуры базы данных.</w:t>
      </w:r>
    </w:p>
    <w:p w:rsidR="00EA3B1D" w:rsidRPr="0007610D" w:rsidRDefault="00EA3B1D" w:rsidP="0007610D">
      <w:pPr>
        <w:pStyle w:val="MAINTEXT1"/>
      </w:pPr>
      <w:r>
        <w:br w:type="page"/>
      </w:r>
    </w:p>
    <w:p w:rsidR="00EA3B1D" w:rsidRDefault="0007610D" w:rsidP="00F26346">
      <w:pPr>
        <w:pStyle w:val="H1"/>
      </w:pPr>
      <w:r>
        <w:lastRenderedPageBreak/>
        <w:t>ПРИЛОЖЕНИЕ</w:t>
      </w:r>
    </w:p>
    <w:p w:rsidR="00B23210" w:rsidRPr="005158FD" w:rsidRDefault="00B23210" w:rsidP="00B23210">
      <w:pPr>
        <w:pStyle w:val="LISTINGBODY"/>
        <w:rPr>
          <w:lang w:val="ru-RU"/>
        </w:rPr>
      </w:pPr>
      <w:r>
        <w:t>USE</w:t>
      </w:r>
      <w:r w:rsidRPr="005158FD">
        <w:rPr>
          <w:lang w:val="ru-RU"/>
        </w:rPr>
        <w:t xml:space="preserve"> </w:t>
      </w:r>
      <w:r>
        <w:t>university</w:t>
      </w:r>
      <w:r w:rsidRPr="005158FD">
        <w:rPr>
          <w:lang w:val="ru-RU"/>
        </w:rPr>
        <w:t>_</w:t>
      </w:r>
      <w:proofErr w:type="spellStart"/>
      <w:r>
        <w:t>db</w:t>
      </w:r>
      <w:proofErr w:type="spellEnd"/>
      <w:r w:rsidRPr="005158FD">
        <w:rPr>
          <w:lang w:val="ru-RU"/>
        </w:rPr>
        <w:t>;</w:t>
      </w:r>
    </w:p>
    <w:p w:rsidR="00B23210" w:rsidRPr="005158FD" w:rsidRDefault="00B23210" w:rsidP="00B23210">
      <w:pPr>
        <w:pStyle w:val="LISTINGBODY"/>
        <w:rPr>
          <w:lang w:val="ru-RU"/>
        </w:rPr>
      </w:pP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>-- Восстановление базы в первоначальный вид</w:t>
      </w:r>
    </w:p>
    <w:p w:rsidR="00B23210" w:rsidRDefault="00B23210" w:rsidP="00B23210">
      <w:pPr>
        <w:pStyle w:val="LISTINGBODY"/>
      </w:pPr>
      <w:r>
        <w:t>SET</w:t>
      </w:r>
    </w:p>
    <w:p w:rsidR="00B23210" w:rsidRDefault="00B23210" w:rsidP="00B23210">
      <w:pPr>
        <w:pStyle w:val="LISTINGBODY"/>
      </w:pPr>
      <w:r>
        <w:t xml:space="preserve">  FOREIGN_KEY_CHECKS = 0;</w:t>
      </w:r>
    </w:p>
    <w:p w:rsidR="00B23210" w:rsidRDefault="00B23210" w:rsidP="00B23210">
      <w:pPr>
        <w:pStyle w:val="LISTINGBODY"/>
      </w:pPr>
    </w:p>
    <w:p w:rsidR="00B23210" w:rsidRDefault="00B23210" w:rsidP="00B23210">
      <w:pPr>
        <w:pStyle w:val="LISTINGBODY"/>
      </w:pPr>
      <w:r>
        <w:t xml:space="preserve">TRUNCATE TABLE </w:t>
      </w:r>
      <w:proofErr w:type="spellStart"/>
      <w:r>
        <w:t>lab_rating</w:t>
      </w:r>
      <w:proofErr w:type="spellEnd"/>
      <w:r>
        <w:t>;</w:t>
      </w:r>
    </w:p>
    <w:p w:rsidR="00B23210" w:rsidRDefault="00B23210" w:rsidP="00B23210">
      <w:pPr>
        <w:pStyle w:val="LISTINGBODY"/>
      </w:pPr>
    </w:p>
    <w:p w:rsidR="00B23210" w:rsidRDefault="00B23210" w:rsidP="00B23210">
      <w:pPr>
        <w:pStyle w:val="LISTINGBODY"/>
      </w:pPr>
      <w:r>
        <w:t xml:space="preserve">TRUNCATE TABLE </w:t>
      </w:r>
      <w:proofErr w:type="spellStart"/>
      <w:r>
        <w:t>lab_work</w:t>
      </w:r>
      <w:proofErr w:type="spellEnd"/>
      <w:r>
        <w:t>;</w:t>
      </w:r>
    </w:p>
    <w:p w:rsidR="00B23210" w:rsidRDefault="00B23210" w:rsidP="00B23210">
      <w:pPr>
        <w:pStyle w:val="LISTINGBODY"/>
      </w:pPr>
    </w:p>
    <w:p w:rsidR="00B23210" w:rsidRDefault="00B23210" w:rsidP="00B23210">
      <w:pPr>
        <w:pStyle w:val="LISTINGBODY"/>
      </w:pPr>
      <w:r>
        <w:t>TRUNCATE TABLE student;</w:t>
      </w:r>
    </w:p>
    <w:p w:rsidR="00B23210" w:rsidRDefault="00B23210" w:rsidP="00B23210">
      <w:pPr>
        <w:pStyle w:val="LISTINGBODY"/>
      </w:pPr>
    </w:p>
    <w:p w:rsidR="00B23210" w:rsidRDefault="00B23210" w:rsidP="00B23210">
      <w:pPr>
        <w:pStyle w:val="LISTINGBODY"/>
      </w:pPr>
      <w:r>
        <w:t>TRUNCATE TABLE teacher;</w:t>
      </w:r>
    </w:p>
    <w:p w:rsidR="00B23210" w:rsidRDefault="00B23210" w:rsidP="00B23210">
      <w:pPr>
        <w:pStyle w:val="LISTINGBODY"/>
      </w:pPr>
    </w:p>
    <w:p w:rsidR="00B23210" w:rsidRDefault="00B23210" w:rsidP="00B23210">
      <w:pPr>
        <w:pStyle w:val="LISTINGBODY"/>
      </w:pPr>
      <w:r>
        <w:t>TRUNCATE TABLE discipline;</w:t>
      </w:r>
    </w:p>
    <w:p w:rsidR="00B23210" w:rsidRDefault="00B23210" w:rsidP="00B23210">
      <w:pPr>
        <w:pStyle w:val="LISTINGBODY"/>
      </w:pPr>
    </w:p>
    <w:p w:rsidR="00B23210" w:rsidRDefault="00B23210" w:rsidP="00B23210">
      <w:pPr>
        <w:pStyle w:val="LISTINGBODY"/>
      </w:pPr>
      <w:r>
        <w:t xml:space="preserve">TRUNCATE TABLE </w:t>
      </w:r>
      <w:proofErr w:type="spellStart"/>
      <w:r>
        <w:t>student_group</w:t>
      </w:r>
      <w:proofErr w:type="spellEnd"/>
      <w:r>
        <w:t>;</w:t>
      </w:r>
    </w:p>
    <w:p w:rsidR="00B23210" w:rsidRDefault="00B23210" w:rsidP="00B23210">
      <w:pPr>
        <w:pStyle w:val="LISTINGBODY"/>
      </w:pPr>
    </w:p>
    <w:p w:rsidR="00B23210" w:rsidRDefault="00B23210" w:rsidP="00B23210">
      <w:pPr>
        <w:pStyle w:val="LISTINGBODY"/>
      </w:pPr>
      <w:r>
        <w:t>SET</w:t>
      </w:r>
    </w:p>
    <w:p w:rsidR="00B23210" w:rsidRDefault="00B23210" w:rsidP="00B23210">
      <w:pPr>
        <w:pStyle w:val="LISTINGBODY"/>
      </w:pPr>
      <w:r>
        <w:t xml:space="preserve">  FOREIGN_KEY_CHECKS = 1;</w:t>
      </w:r>
    </w:p>
    <w:p w:rsidR="00B23210" w:rsidRDefault="00B23210" w:rsidP="00B23210">
      <w:pPr>
        <w:pStyle w:val="LISTINGBODY"/>
      </w:pPr>
    </w:p>
    <w:p w:rsidR="00B23210" w:rsidRDefault="00B23210" w:rsidP="00B23210">
      <w:pPr>
        <w:pStyle w:val="LISTINGBODY"/>
      </w:pPr>
      <w:r>
        <w:t>ALTER TABLE student</w:t>
      </w:r>
    </w:p>
    <w:p w:rsidR="00B23210" w:rsidRDefault="00B23210" w:rsidP="00B23210">
      <w:pPr>
        <w:pStyle w:val="LISTINGBODY"/>
      </w:pPr>
      <w:r>
        <w:t>DROP COLUMN phone;</w:t>
      </w:r>
    </w:p>
    <w:p w:rsidR="00B23210" w:rsidRDefault="00B23210" w:rsidP="00B23210">
      <w:pPr>
        <w:pStyle w:val="LISTINGBODY"/>
      </w:pPr>
    </w:p>
    <w:p w:rsidR="00B23210" w:rsidRDefault="00B23210" w:rsidP="00B23210">
      <w:pPr>
        <w:pStyle w:val="LISTINGBODY"/>
      </w:pPr>
      <w:r>
        <w:t xml:space="preserve">--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групп</w:t>
      </w:r>
      <w:proofErr w:type="spellEnd"/>
    </w:p>
    <w:p w:rsidR="00B23210" w:rsidRDefault="00B23210" w:rsidP="00B23210">
      <w:pPr>
        <w:pStyle w:val="LISTINGBODY"/>
      </w:pPr>
      <w:r>
        <w:t>INSERT INTO</w:t>
      </w:r>
    </w:p>
    <w:p w:rsidR="00B23210" w:rsidRDefault="00B23210" w:rsidP="00B23210">
      <w:pPr>
        <w:pStyle w:val="LISTINGBODY"/>
      </w:pPr>
      <w:r>
        <w:t xml:space="preserve">  </w:t>
      </w:r>
      <w:proofErr w:type="spellStart"/>
      <w:r>
        <w:t>student_group</w:t>
      </w:r>
      <w:proofErr w:type="spellEnd"/>
      <w:r>
        <w:t xml:space="preserve"> (</w:t>
      </w:r>
      <w:proofErr w:type="spellStart"/>
      <w:r>
        <w:t>group_name</w:t>
      </w:r>
      <w:proofErr w:type="spellEnd"/>
      <w:r>
        <w:t xml:space="preserve">, </w:t>
      </w:r>
      <w:proofErr w:type="spellStart"/>
      <w:r>
        <w:t>admission_year</w:t>
      </w:r>
      <w:proofErr w:type="spellEnd"/>
      <w:r>
        <w:t>)</w:t>
      </w:r>
    </w:p>
    <w:p w:rsidR="00B23210" w:rsidRPr="005158FD" w:rsidRDefault="00B23210" w:rsidP="00B23210">
      <w:pPr>
        <w:pStyle w:val="LISTINGBODY"/>
        <w:rPr>
          <w:lang w:val="ru-RU"/>
        </w:rPr>
      </w:pPr>
      <w:r>
        <w:t>VALUES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('4000', 2022),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('4001', 2023);</w:t>
      </w:r>
    </w:p>
    <w:p w:rsidR="00B23210" w:rsidRPr="005158FD" w:rsidRDefault="00B23210" w:rsidP="00B23210">
      <w:pPr>
        <w:pStyle w:val="LISTINGBODY"/>
        <w:rPr>
          <w:lang w:val="ru-RU"/>
        </w:rPr>
      </w:pP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>-- Добавление преподавателей</w:t>
      </w:r>
    </w:p>
    <w:p w:rsidR="00B23210" w:rsidRPr="005158FD" w:rsidRDefault="00B23210" w:rsidP="00B23210">
      <w:pPr>
        <w:pStyle w:val="LISTINGBODY"/>
        <w:rPr>
          <w:lang w:val="ru-RU"/>
        </w:rPr>
      </w:pPr>
      <w:r>
        <w:t>INSERT</w:t>
      </w:r>
      <w:r w:rsidRPr="005158FD">
        <w:rPr>
          <w:lang w:val="ru-RU"/>
        </w:rPr>
        <w:t xml:space="preserve"> </w:t>
      </w:r>
      <w:r>
        <w:t>INTO</w:t>
      </w:r>
    </w:p>
    <w:p w:rsidR="00B23210" w:rsidRDefault="00B23210" w:rsidP="00B23210">
      <w:pPr>
        <w:pStyle w:val="LISTINGBODY"/>
      </w:pPr>
      <w:r w:rsidRPr="005158FD">
        <w:rPr>
          <w:lang w:val="ru-RU"/>
        </w:rPr>
        <w:t xml:space="preserve">  </w:t>
      </w:r>
      <w:r>
        <w:t>teacher (</w:t>
      </w:r>
    </w:p>
    <w:p w:rsidR="00B23210" w:rsidRDefault="00B23210" w:rsidP="00B23210">
      <w:pPr>
        <w:pStyle w:val="LISTINGBODY"/>
      </w:pPr>
      <w:r>
        <w:t xml:space="preserve">    </w:t>
      </w:r>
      <w:proofErr w:type="spellStart"/>
      <w:r>
        <w:t>last_name</w:t>
      </w:r>
      <w:proofErr w:type="spellEnd"/>
      <w:r>
        <w:t>,</w:t>
      </w:r>
    </w:p>
    <w:p w:rsidR="00B23210" w:rsidRDefault="00B23210" w:rsidP="00B23210">
      <w:pPr>
        <w:pStyle w:val="LISTINGBODY"/>
      </w:pPr>
      <w:r>
        <w:t xml:space="preserve">    </w:t>
      </w:r>
      <w:proofErr w:type="spellStart"/>
      <w:r>
        <w:t>first_name</w:t>
      </w:r>
      <w:proofErr w:type="spellEnd"/>
      <w:r>
        <w:t>,</w:t>
      </w:r>
    </w:p>
    <w:p w:rsidR="00B23210" w:rsidRDefault="00B23210" w:rsidP="00B23210">
      <w:pPr>
        <w:pStyle w:val="LISTINGBODY"/>
      </w:pPr>
      <w:r>
        <w:t xml:space="preserve">    </w:t>
      </w:r>
      <w:proofErr w:type="spellStart"/>
      <w:r>
        <w:t>middle_name</w:t>
      </w:r>
      <w:proofErr w:type="spellEnd"/>
      <w:r>
        <w:t>,</w:t>
      </w:r>
    </w:p>
    <w:p w:rsidR="00B23210" w:rsidRDefault="00B23210" w:rsidP="00B23210">
      <w:pPr>
        <w:pStyle w:val="LISTINGBODY"/>
      </w:pPr>
      <w:r>
        <w:t xml:space="preserve">    position,</w:t>
      </w:r>
    </w:p>
    <w:p w:rsidR="00B23210" w:rsidRDefault="00B23210" w:rsidP="00B23210">
      <w:pPr>
        <w:pStyle w:val="LISTINGBODY"/>
      </w:pPr>
      <w:r>
        <w:t xml:space="preserve">    email</w:t>
      </w:r>
    </w:p>
    <w:p w:rsidR="00B23210" w:rsidRDefault="00B23210" w:rsidP="00B23210">
      <w:pPr>
        <w:pStyle w:val="LISTINGBODY"/>
      </w:pPr>
      <w:r>
        <w:t xml:space="preserve">  )</w:t>
      </w:r>
    </w:p>
    <w:p w:rsidR="00B23210" w:rsidRDefault="00B23210" w:rsidP="00B23210">
      <w:pPr>
        <w:pStyle w:val="LISTINGBODY"/>
      </w:pPr>
      <w:r>
        <w:t>VALUES</w:t>
      </w:r>
    </w:p>
    <w:p w:rsidR="00B23210" w:rsidRDefault="00B23210" w:rsidP="00B23210">
      <w:pPr>
        <w:pStyle w:val="LISTINGBODY"/>
      </w:pPr>
      <w:r>
        <w:t xml:space="preserve">  ('</w:t>
      </w:r>
      <w:proofErr w:type="spellStart"/>
      <w:r>
        <w:t>Иванов</w:t>
      </w:r>
      <w:proofErr w:type="spellEnd"/>
      <w:r>
        <w:t>', '</w:t>
      </w:r>
      <w:proofErr w:type="spellStart"/>
      <w:r>
        <w:t>Иван</w:t>
      </w:r>
      <w:proofErr w:type="spellEnd"/>
      <w:r>
        <w:t>', '</w:t>
      </w:r>
      <w:proofErr w:type="spellStart"/>
      <w:r>
        <w:t>Иванович</w:t>
      </w:r>
      <w:proofErr w:type="spellEnd"/>
      <w:r>
        <w:t>', '</w:t>
      </w:r>
      <w:proofErr w:type="spellStart"/>
      <w:r>
        <w:t>Доцент</w:t>
      </w:r>
      <w:proofErr w:type="spellEnd"/>
      <w:r>
        <w:t>', NULL),</w:t>
      </w:r>
    </w:p>
    <w:p w:rsidR="00B23210" w:rsidRPr="005158FD" w:rsidRDefault="00B23210" w:rsidP="00B23210">
      <w:pPr>
        <w:pStyle w:val="LISTINGBODY"/>
        <w:rPr>
          <w:lang w:val="ru-RU"/>
        </w:rPr>
      </w:pPr>
      <w:r>
        <w:t xml:space="preserve">  </w:t>
      </w:r>
      <w:r w:rsidRPr="005158FD">
        <w:rPr>
          <w:lang w:val="ru-RU"/>
        </w:rPr>
        <w:t>(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'Петров',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'Петр',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</w:t>
      </w:r>
      <w:r>
        <w:t>NULL</w:t>
      </w:r>
      <w:r w:rsidRPr="005158FD">
        <w:rPr>
          <w:lang w:val="ru-RU"/>
        </w:rPr>
        <w:t>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'Профессор',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'</w:t>
      </w:r>
      <w:proofErr w:type="spellStart"/>
      <w:r>
        <w:t>petrovpetr</w:t>
      </w:r>
      <w:proofErr w:type="spellEnd"/>
      <w:r w:rsidRPr="005158FD">
        <w:rPr>
          <w:lang w:val="ru-RU"/>
        </w:rPr>
        <w:t>@</w:t>
      </w:r>
      <w:proofErr w:type="spellStart"/>
      <w:r>
        <w:t>yandex</w:t>
      </w:r>
      <w:proofErr w:type="spellEnd"/>
      <w:r w:rsidRPr="005158FD">
        <w:rPr>
          <w:lang w:val="ru-RU"/>
        </w:rPr>
        <w:t>.</w:t>
      </w:r>
      <w:proofErr w:type="spellStart"/>
      <w:r>
        <w:t>ru</w:t>
      </w:r>
      <w:proofErr w:type="spellEnd"/>
      <w:r w:rsidRPr="005158FD">
        <w:rPr>
          <w:lang w:val="ru-RU"/>
        </w:rPr>
        <w:t>'</w:t>
      </w:r>
    </w:p>
    <w:p w:rsidR="00B23210" w:rsidRDefault="00B23210" w:rsidP="00B23210">
      <w:pPr>
        <w:pStyle w:val="LISTINGBODY"/>
      </w:pPr>
      <w:r w:rsidRPr="005158FD">
        <w:rPr>
          <w:lang w:val="ru-RU"/>
        </w:rPr>
        <w:t xml:space="preserve">  </w:t>
      </w:r>
      <w:r>
        <w:t>);</w:t>
      </w:r>
    </w:p>
    <w:p w:rsidR="00B23210" w:rsidRDefault="00B23210" w:rsidP="00B23210">
      <w:pPr>
        <w:pStyle w:val="LISTINGBODY"/>
      </w:pPr>
    </w:p>
    <w:p w:rsidR="00B23210" w:rsidRDefault="00B23210" w:rsidP="00B23210">
      <w:pPr>
        <w:pStyle w:val="LISTINGBODY"/>
      </w:pPr>
      <w:r>
        <w:t xml:space="preserve">--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дисциплин</w:t>
      </w:r>
      <w:proofErr w:type="spellEnd"/>
    </w:p>
    <w:p w:rsidR="00B23210" w:rsidRDefault="00B23210" w:rsidP="00B23210">
      <w:pPr>
        <w:pStyle w:val="LISTINGBODY"/>
      </w:pPr>
      <w:r>
        <w:t>INSERT INTO</w:t>
      </w:r>
    </w:p>
    <w:p w:rsidR="00B23210" w:rsidRDefault="00B23210" w:rsidP="00B23210">
      <w:pPr>
        <w:pStyle w:val="LISTINGBODY"/>
      </w:pPr>
      <w:r>
        <w:t xml:space="preserve">  discipline (</w:t>
      </w:r>
      <w:proofErr w:type="spellStart"/>
      <w:r>
        <w:t>discipline_name</w:t>
      </w:r>
      <w:proofErr w:type="spellEnd"/>
      <w:r>
        <w:t>, hours)</w:t>
      </w:r>
    </w:p>
    <w:p w:rsidR="00B23210" w:rsidRPr="005158FD" w:rsidRDefault="00B23210" w:rsidP="00B23210">
      <w:pPr>
        <w:pStyle w:val="LISTINGBODY"/>
        <w:rPr>
          <w:lang w:val="ru-RU"/>
        </w:rPr>
      </w:pPr>
      <w:r>
        <w:t>VALUES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('Базы данных', 120),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('Программирование', 100);</w:t>
      </w:r>
    </w:p>
    <w:p w:rsidR="00B23210" w:rsidRPr="005158FD" w:rsidRDefault="00B23210" w:rsidP="00B23210">
      <w:pPr>
        <w:pStyle w:val="LISTINGBODY"/>
        <w:rPr>
          <w:lang w:val="ru-RU"/>
        </w:rPr>
      </w:pP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>-- Добавление студентов</w:t>
      </w:r>
    </w:p>
    <w:p w:rsidR="00B23210" w:rsidRDefault="00B23210" w:rsidP="00B23210">
      <w:pPr>
        <w:pStyle w:val="LISTINGBODY"/>
      </w:pPr>
      <w:r>
        <w:t>INSERT INTO</w:t>
      </w:r>
    </w:p>
    <w:p w:rsidR="00B23210" w:rsidRDefault="00B23210" w:rsidP="00B23210">
      <w:pPr>
        <w:pStyle w:val="LISTINGBODY"/>
      </w:pPr>
      <w:r>
        <w:t xml:space="preserve">  student (</w:t>
      </w:r>
    </w:p>
    <w:p w:rsidR="00B23210" w:rsidRDefault="00B23210" w:rsidP="00B23210">
      <w:pPr>
        <w:pStyle w:val="LISTINGBODY"/>
      </w:pPr>
      <w:r>
        <w:lastRenderedPageBreak/>
        <w:t xml:space="preserve">    </w:t>
      </w:r>
      <w:proofErr w:type="spellStart"/>
      <w:r>
        <w:t>last_name</w:t>
      </w:r>
      <w:proofErr w:type="spellEnd"/>
      <w:r>
        <w:t>,</w:t>
      </w:r>
    </w:p>
    <w:p w:rsidR="00B23210" w:rsidRDefault="00B23210" w:rsidP="00B23210">
      <w:pPr>
        <w:pStyle w:val="LISTINGBODY"/>
      </w:pPr>
      <w:r>
        <w:t xml:space="preserve">    </w:t>
      </w:r>
      <w:proofErr w:type="spellStart"/>
      <w:r>
        <w:t>first_name</w:t>
      </w:r>
      <w:proofErr w:type="spellEnd"/>
      <w:r>
        <w:t>,</w:t>
      </w:r>
    </w:p>
    <w:p w:rsidR="00B23210" w:rsidRDefault="00B23210" w:rsidP="00B23210">
      <w:pPr>
        <w:pStyle w:val="LISTINGBODY"/>
      </w:pPr>
      <w:r>
        <w:t xml:space="preserve">    </w:t>
      </w:r>
      <w:proofErr w:type="spellStart"/>
      <w:r>
        <w:t>middle_name</w:t>
      </w:r>
      <w:proofErr w:type="spellEnd"/>
      <w:r>
        <w:t>,</w:t>
      </w:r>
    </w:p>
    <w:p w:rsidR="00B23210" w:rsidRDefault="00B23210" w:rsidP="00B23210">
      <w:pPr>
        <w:pStyle w:val="LISTINGBODY"/>
      </w:pPr>
      <w:r>
        <w:t xml:space="preserve">    </w:t>
      </w:r>
      <w:proofErr w:type="spellStart"/>
      <w:r>
        <w:t>birth_date</w:t>
      </w:r>
      <w:proofErr w:type="spellEnd"/>
      <w:r>
        <w:t>,</w:t>
      </w:r>
    </w:p>
    <w:p w:rsidR="00B23210" w:rsidRDefault="00B23210" w:rsidP="00B23210">
      <w:pPr>
        <w:pStyle w:val="LISTINGBODY"/>
      </w:pPr>
      <w:r>
        <w:t xml:space="preserve">    </w:t>
      </w:r>
      <w:proofErr w:type="spellStart"/>
      <w:r>
        <w:t>group_id</w:t>
      </w:r>
      <w:proofErr w:type="spellEnd"/>
      <w:r>
        <w:t>,</w:t>
      </w:r>
    </w:p>
    <w:p w:rsidR="00B23210" w:rsidRDefault="00B23210" w:rsidP="00B23210">
      <w:pPr>
        <w:pStyle w:val="LISTINGBODY"/>
      </w:pPr>
      <w:r>
        <w:t xml:space="preserve">    email</w:t>
      </w:r>
    </w:p>
    <w:p w:rsidR="00B23210" w:rsidRDefault="00B23210" w:rsidP="00B23210">
      <w:pPr>
        <w:pStyle w:val="LISTINGBODY"/>
      </w:pPr>
      <w:r>
        <w:t xml:space="preserve">  )</w:t>
      </w:r>
    </w:p>
    <w:p w:rsidR="00B23210" w:rsidRDefault="00B23210" w:rsidP="00B23210">
      <w:pPr>
        <w:pStyle w:val="LISTINGBODY"/>
      </w:pPr>
      <w:r>
        <w:t>VALUES</w:t>
      </w:r>
    </w:p>
    <w:p w:rsidR="00B23210" w:rsidRDefault="00B23210" w:rsidP="00B23210">
      <w:pPr>
        <w:pStyle w:val="LISTINGBODY"/>
      </w:pPr>
      <w:r>
        <w:t xml:space="preserve">  (</w:t>
      </w:r>
    </w:p>
    <w:p w:rsidR="00B23210" w:rsidRDefault="00B23210" w:rsidP="00B23210">
      <w:pPr>
        <w:pStyle w:val="LISTINGBODY"/>
      </w:pPr>
      <w:r>
        <w:t xml:space="preserve">    '</w:t>
      </w:r>
      <w:proofErr w:type="spellStart"/>
      <w:r>
        <w:t>Сыроежкин</w:t>
      </w:r>
      <w:proofErr w:type="spellEnd"/>
      <w:r>
        <w:t>',</w:t>
      </w:r>
    </w:p>
    <w:p w:rsidR="00B23210" w:rsidRPr="005158FD" w:rsidRDefault="00B23210" w:rsidP="00B23210">
      <w:pPr>
        <w:pStyle w:val="LISTINGBODY"/>
        <w:rPr>
          <w:lang w:val="ru-RU"/>
        </w:rPr>
      </w:pPr>
      <w:r>
        <w:t xml:space="preserve">    </w:t>
      </w:r>
      <w:r w:rsidRPr="005158FD">
        <w:rPr>
          <w:lang w:val="ru-RU"/>
        </w:rPr>
        <w:t>'Сергей',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'Иванович',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'2003-05-10',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1,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'</w:t>
      </w:r>
      <w:proofErr w:type="spellStart"/>
      <w:r>
        <w:t>syroezhkin</w:t>
      </w:r>
      <w:proofErr w:type="spellEnd"/>
      <w:r w:rsidRPr="005158FD">
        <w:rPr>
          <w:lang w:val="ru-RU"/>
        </w:rPr>
        <w:t>@</w:t>
      </w:r>
      <w:r>
        <w:t>mail</w:t>
      </w:r>
      <w:r w:rsidRPr="005158FD">
        <w:rPr>
          <w:lang w:val="ru-RU"/>
        </w:rPr>
        <w:t>.</w:t>
      </w:r>
      <w:r>
        <w:t>com</w:t>
      </w:r>
      <w:r w:rsidRPr="005158FD">
        <w:rPr>
          <w:lang w:val="ru-RU"/>
        </w:rPr>
        <w:t>'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),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(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'Иванов',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'Алексей',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</w:t>
      </w:r>
      <w:r>
        <w:t>NULL</w:t>
      </w:r>
      <w:r w:rsidRPr="005158FD">
        <w:rPr>
          <w:lang w:val="ru-RU"/>
        </w:rPr>
        <w:t>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'2002-03-15',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1,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  '</w:t>
      </w:r>
      <w:proofErr w:type="spellStart"/>
      <w:r>
        <w:t>ivanov</w:t>
      </w:r>
      <w:proofErr w:type="spellEnd"/>
      <w:r w:rsidRPr="005158FD">
        <w:rPr>
          <w:lang w:val="ru-RU"/>
        </w:rPr>
        <w:t>@</w:t>
      </w:r>
      <w:r>
        <w:t>mail</w:t>
      </w:r>
      <w:r w:rsidRPr="005158FD">
        <w:rPr>
          <w:lang w:val="ru-RU"/>
        </w:rPr>
        <w:t>.</w:t>
      </w:r>
      <w:r>
        <w:t>com</w:t>
      </w:r>
      <w:r w:rsidRPr="005158FD">
        <w:rPr>
          <w:lang w:val="ru-RU"/>
        </w:rPr>
        <w:t>'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),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('Петров', 'Дмитрий', </w:t>
      </w:r>
      <w:r>
        <w:t>NULL</w:t>
      </w:r>
      <w:r w:rsidRPr="005158FD">
        <w:rPr>
          <w:lang w:val="ru-RU"/>
        </w:rPr>
        <w:t xml:space="preserve">, '2001-09-20', 2, </w:t>
      </w:r>
      <w:r>
        <w:t>NULL</w:t>
      </w:r>
      <w:r w:rsidRPr="005158FD">
        <w:rPr>
          <w:lang w:val="ru-RU"/>
        </w:rPr>
        <w:t>);</w:t>
      </w:r>
    </w:p>
    <w:p w:rsidR="00B23210" w:rsidRPr="005158FD" w:rsidRDefault="00B23210" w:rsidP="00B23210">
      <w:pPr>
        <w:pStyle w:val="LISTINGBODY"/>
        <w:rPr>
          <w:lang w:val="ru-RU"/>
        </w:rPr>
      </w:pPr>
    </w:p>
    <w:p w:rsidR="00B23210" w:rsidRDefault="00B23210" w:rsidP="00B23210">
      <w:pPr>
        <w:pStyle w:val="LISTINGBODY"/>
      </w:pPr>
      <w:r>
        <w:t xml:space="preserve">--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работ</w:t>
      </w:r>
      <w:proofErr w:type="spellEnd"/>
    </w:p>
    <w:p w:rsidR="00B23210" w:rsidRDefault="00B23210" w:rsidP="00B23210">
      <w:pPr>
        <w:pStyle w:val="LISTINGBODY"/>
      </w:pPr>
      <w:r>
        <w:t>INSERT INTO</w:t>
      </w:r>
    </w:p>
    <w:p w:rsidR="00B23210" w:rsidRDefault="00B23210" w:rsidP="00B23210">
      <w:pPr>
        <w:pStyle w:val="LISTINGBODY"/>
      </w:pPr>
      <w:r>
        <w:t xml:space="preserve">  </w:t>
      </w:r>
      <w:proofErr w:type="spellStart"/>
      <w:r>
        <w:t>lab_work</w:t>
      </w:r>
      <w:proofErr w:type="spellEnd"/>
      <w:r>
        <w:t xml:space="preserve"> (</w:t>
      </w:r>
      <w:proofErr w:type="spellStart"/>
      <w:r>
        <w:t>discipline_id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lab_title</w:t>
      </w:r>
      <w:proofErr w:type="spellEnd"/>
      <w:r>
        <w:t xml:space="preserve">, </w:t>
      </w:r>
      <w:proofErr w:type="spellStart"/>
      <w:r>
        <w:t>max_score</w:t>
      </w:r>
      <w:proofErr w:type="spellEnd"/>
      <w:r>
        <w:t>)</w:t>
      </w:r>
    </w:p>
    <w:p w:rsidR="00B23210" w:rsidRPr="005158FD" w:rsidRDefault="00B23210" w:rsidP="00B23210">
      <w:pPr>
        <w:pStyle w:val="LISTINGBODY"/>
        <w:rPr>
          <w:lang w:val="ru-RU"/>
        </w:rPr>
      </w:pPr>
      <w:r>
        <w:t>VALUES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(1, 1, 'ЛР1', 5),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(1, 1, 'ЛР8', 5),</w:t>
      </w: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  (2, 2, 'ЛР1', 5);</w:t>
      </w:r>
    </w:p>
    <w:p w:rsidR="00B23210" w:rsidRPr="005158FD" w:rsidRDefault="00B23210" w:rsidP="00B23210">
      <w:pPr>
        <w:pStyle w:val="LISTINGBODY"/>
        <w:rPr>
          <w:lang w:val="ru-RU"/>
        </w:rPr>
      </w:pP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>-- Добавление оценок</w:t>
      </w:r>
    </w:p>
    <w:p w:rsidR="00B23210" w:rsidRDefault="00B23210" w:rsidP="00B23210">
      <w:pPr>
        <w:pStyle w:val="LISTINGBODY"/>
      </w:pPr>
      <w:r>
        <w:t>INSERT INTO</w:t>
      </w:r>
    </w:p>
    <w:p w:rsidR="00B23210" w:rsidRDefault="00B23210" w:rsidP="00B23210">
      <w:pPr>
        <w:pStyle w:val="LISTINGBODY"/>
      </w:pPr>
      <w:r>
        <w:t xml:space="preserve">  </w:t>
      </w:r>
      <w:proofErr w:type="spellStart"/>
      <w:r>
        <w:t>lab_rating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lab_id</w:t>
      </w:r>
      <w:proofErr w:type="spellEnd"/>
      <w:r>
        <w:t xml:space="preserve">, score, </w:t>
      </w:r>
      <w:proofErr w:type="spellStart"/>
      <w:r>
        <w:t>submission_date</w:t>
      </w:r>
      <w:proofErr w:type="spellEnd"/>
      <w:r>
        <w:t>)</w:t>
      </w:r>
    </w:p>
    <w:p w:rsidR="00B23210" w:rsidRDefault="00B23210" w:rsidP="00B23210">
      <w:pPr>
        <w:pStyle w:val="LISTINGBODY"/>
      </w:pPr>
      <w:r>
        <w:t>VALUES</w:t>
      </w:r>
    </w:p>
    <w:p w:rsidR="00B23210" w:rsidRDefault="00B23210" w:rsidP="00B23210">
      <w:pPr>
        <w:pStyle w:val="LISTINGBODY"/>
      </w:pPr>
      <w:r>
        <w:t xml:space="preserve">  (1, 1, 2, '2024-01-10'),</w:t>
      </w:r>
    </w:p>
    <w:p w:rsidR="00B23210" w:rsidRDefault="00B23210" w:rsidP="00B23210">
      <w:pPr>
        <w:pStyle w:val="LISTINGBODY"/>
      </w:pPr>
      <w:r>
        <w:t xml:space="preserve">  (1, 2, 4, '2024-01-15'),</w:t>
      </w:r>
    </w:p>
    <w:p w:rsidR="00B23210" w:rsidRPr="005158FD" w:rsidRDefault="00B23210" w:rsidP="00B23210">
      <w:pPr>
        <w:pStyle w:val="LISTINGBODY"/>
        <w:rPr>
          <w:lang w:val="ru-RU"/>
        </w:rPr>
      </w:pPr>
      <w:r>
        <w:t xml:space="preserve">  </w:t>
      </w:r>
      <w:r w:rsidRPr="005158FD">
        <w:rPr>
          <w:lang w:val="ru-RU"/>
        </w:rPr>
        <w:t>(2, 1, 3, '2024-01-11');</w:t>
      </w:r>
    </w:p>
    <w:p w:rsidR="00B23210" w:rsidRPr="005158FD" w:rsidRDefault="00B23210" w:rsidP="00B23210">
      <w:pPr>
        <w:pStyle w:val="LISTINGBODY"/>
        <w:rPr>
          <w:lang w:val="ru-RU"/>
        </w:rPr>
      </w:pP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-- Пример некорректной вставки (ошибка </w:t>
      </w:r>
      <w:r>
        <w:t>FK</w:t>
      </w:r>
      <w:r w:rsidRPr="005158FD">
        <w:rPr>
          <w:lang w:val="ru-RU"/>
        </w:rPr>
        <w:t>)</w:t>
      </w:r>
    </w:p>
    <w:p w:rsidR="00B23210" w:rsidRDefault="00B23210" w:rsidP="00B23210">
      <w:pPr>
        <w:pStyle w:val="LISTINGBODY"/>
      </w:pPr>
      <w:r>
        <w:t>INSERT INTO</w:t>
      </w:r>
    </w:p>
    <w:p w:rsidR="00B23210" w:rsidRDefault="00B23210" w:rsidP="00B23210">
      <w:pPr>
        <w:pStyle w:val="LISTINGBODY"/>
      </w:pPr>
      <w:r>
        <w:t xml:space="preserve">  student (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group_id</w:t>
      </w:r>
      <w:proofErr w:type="spellEnd"/>
      <w:r>
        <w:t>)</w:t>
      </w:r>
    </w:p>
    <w:p w:rsidR="00B23210" w:rsidRDefault="00B23210" w:rsidP="00B23210">
      <w:pPr>
        <w:pStyle w:val="LISTINGBODY"/>
      </w:pPr>
      <w:r>
        <w:t>VALUES</w:t>
      </w:r>
    </w:p>
    <w:p w:rsidR="00B23210" w:rsidRDefault="00B23210" w:rsidP="00B23210">
      <w:pPr>
        <w:pStyle w:val="LISTINGBODY"/>
      </w:pPr>
      <w:r>
        <w:t xml:space="preserve">  ('Test', 'Test', '2002-03-15', 999);</w:t>
      </w:r>
    </w:p>
    <w:p w:rsidR="00B23210" w:rsidRDefault="00B23210" w:rsidP="00B23210">
      <w:pPr>
        <w:pStyle w:val="LISTINGBODY"/>
      </w:pP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-- Пример некорректной вставки (ошибка </w:t>
      </w:r>
      <w:r>
        <w:t>CHECK</w:t>
      </w:r>
      <w:r w:rsidRPr="005158FD">
        <w:rPr>
          <w:lang w:val="ru-RU"/>
        </w:rPr>
        <w:t>)</w:t>
      </w:r>
    </w:p>
    <w:p w:rsidR="00B23210" w:rsidRDefault="00B23210" w:rsidP="00B23210">
      <w:pPr>
        <w:pStyle w:val="LISTINGBODY"/>
      </w:pPr>
      <w:r>
        <w:t>INSERT INTO</w:t>
      </w:r>
    </w:p>
    <w:p w:rsidR="00B23210" w:rsidRDefault="00B23210" w:rsidP="00B23210">
      <w:pPr>
        <w:pStyle w:val="LISTINGBODY"/>
      </w:pPr>
      <w:r>
        <w:t xml:space="preserve">  student (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group_id</w:t>
      </w:r>
      <w:proofErr w:type="spellEnd"/>
      <w:r>
        <w:t>)</w:t>
      </w:r>
    </w:p>
    <w:p w:rsidR="00B23210" w:rsidRDefault="00B23210" w:rsidP="00B23210">
      <w:pPr>
        <w:pStyle w:val="LISTINGBODY"/>
      </w:pPr>
      <w:r>
        <w:t>VALUES</w:t>
      </w:r>
    </w:p>
    <w:p w:rsidR="00B23210" w:rsidRDefault="00B23210" w:rsidP="00B23210">
      <w:pPr>
        <w:pStyle w:val="LISTINGBODY"/>
      </w:pPr>
      <w:r>
        <w:t xml:space="preserve">  ('Test', 'Test', '1800-03-15', 1);</w:t>
      </w:r>
    </w:p>
    <w:p w:rsidR="00B23210" w:rsidRDefault="00B23210" w:rsidP="00B23210">
      <w:pPr>
        <w:pStyle w:val="LISTINGBODY"/>
      </w:pP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>-- Исправление оценки за работу</w:t>
      </w:r>
    </w:p>
    <w:p w:rsidR="00B23210" w:rsidRPr="005158FD" w:rsidRDefault="00B23210" w:rsidP="00B23210">
      <w:pPr>
        <w:pStyle w:val="LISTINGBODY"/>
        <w:rPr>
          <w:lang w:val="ru-RU"/>
        </w:rPr>
      </w:pPr>
      <w:r>
        <w:t>UPDATE</w:t>
      </w:r>
      <w:r w:rsidRPr="005158FD">
        <w:rPr>
          <w:lang w:val="ru-RU"/>
        </w:rPr>
        <w:t xml:space="preserve"> </w:t>
      </w:r>
      <w:r>
        <w:t>lab</w:t>
      </w:r>
      <w:r w:rsidRPr="005158FD">
        <w:rPr>
          <w:lang w:val="ru-RU"/>
        </w:rPr>
        <w:t>_</w:t>
      </w:r>
      <w:r>
        <w:t>rating</w:t>
      </w:r>
    </w:p>
    <w:p w:rsidR="00B23210" w:rsidRDefault="00B23210" w:rsidP="00B23210">
      <w:pPr>
        <w:pStyle w:val="LISTINGBODY"/>
      </w:pPr>
      <w:r>
        <w:t>SET</w:t>
      </w:r>
    </w:p>
    <w:p w:rsidR="00B23210" w:rsidRDefault="00B23210" w:rsidP="00B23210">
      <w:pPr>
        <w:pStyle w:val="LISTINGBODY"/>
      </w:pPr>
      <w:r>
        <w:t xml:space="preserve">  score = 5</w:t>
      </w:r>
    </w:p>
    <w:p w:rsidR="00B23210" w:rsidRDefault="00B23210" w:rsidP="00B23210">
      <w:pPr>
        <w:pStyle w:val="LISTINGBODY"/>
      </w:pPr>
      <w:proofErr w:type="gramStart"/>
      <w:r>
        <w:t>WHERE</w:t>
      </w:r>
      <w:proofErr w:type="gramEnd"/>
    </w:p>
    <w:p w:rsidR="00B23210" w:rsidRDefault="00B23210" w:rsidP="00B23210">
      <w:pPr>
        <w:pStyle w:val="LISTINGBODY"/>
      </w:pPr>
      <w:r>
        <w:t xml:space="preserve">  </w:t>
      </w:r>
      <w:proofErr w:type="spellStart"/>
      <w:r>
        <w:t>student_id</w:t>
      </w:r>
      <w:proofErr w:type="spellEnd"/>
      <w:r>
        <w:t xml:space="preserve"> = 1</w:t>
      </w:r>
    </w:p>
    <w:p w:rsidR="00B23210" w:rsidRPr="005158FD" w:rsidRDefault="00B23210" w:rsidP="00B23210">
      <w:pPr>
        <w:pStyle w:val="LISTINGBODY"/>
        <w:rPr>
          <w:lang w:val="ru-RU"/>
        </w:rPr>
      </w:pPr>
      <w:r>
        <w:t xml:space="preserve">  AND</w:t>
      </w:r>
      <w:r w:rsidRPr="005158FD">
        <w:rPr>
          <w:lang w:val="ru-RU"/>
        </w:rPr>
        <w:t xml:space="preserve"> </w:t>
      </w:r>
      <w:r>
        <w:t>lab</w:t>
      </w:r>
      <w:r w:rsidRPr="005158FD">
        <w:rPr>
          <w:lang w:val="ru-RU"/>
        </w:rPr>
        <w:t>_</w:t>
      </w:r>
      <w:r>
        <w:t>id</w:t>
      </w:r>
      <w:r w:rsidRPr="005158FD">
        <w:rPr>
          <w:lang w:val="ru-RU"/>
        </w:rPr>
        <w:t xml:space="preserve"> = 1;</w:t>
      </w:r>
    </w:p>
    <w:p w:rsidR="00B23210" w:rsidRPr="005158FD" w:rsidRDefault="00B23210" w:rsidP="00B23210">
      <w:pPr>
        <w:pStyle w:val="LISTINGBODY"/>
        <w:rPr>
          <w:lang w:val="ru-RU"/>
        </w:rPr>
      </w:pP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lastRenderedPageBreak/>
        <w:t>-- Каскадное удаление студента</w:t>
      </w:r>
    </w:p>
    <w:p w:rsidR="00B23210" w:rsidRDefault="00B23210" w:rsidP="00B23210">
      <w:pPr>
        <w:pStyle w:val="LISTINGBODY"/>
      </w:pPr>
      <w:r>
        <w:t>DELETE FROM student</w:t>
      </w:r>
    </w:p>
    <w:p w:rsidR="00B23210" w:rsidRDefault="00B23210" w:rsidP="00B23210">
      <w:pPr>
        <w:pStyle w:val="LISTINGBODY"/>
      </w:pPr>
      <w:proofErr w:type="gramStart"/>
      <w:r>
        <w:t>WHERE</w:t>
      </w:r>
      <w:proofErr w:type="gramEnd"/>
    </w:p>
    <w:p w:rsidR="00B23210" w:rsidRDefault="00B23210" w:rsidP="00B23210">
      <w:pPr>
        <w:pStyle w:val="LISTINGBODY"/>
      </w:pPr>
      <w:r>
        <w:t xml:space="preserve">  </w:t>
      </w:r>
      <w:proofErr w:type="spellStart"/>
      <w:r>
        <w:t>student_id</w:t>
      </w:r>
      <w:proofErr w:type="spellEnd"/>
      <w:r>
        <w:t xml:space="preserve"> = 2;</w:t>
      </w:r>
    </w:p>
    <w:p w:rsidR="00B23210" w:rsidRDefault="00B23210" w:rsidP="00B23210">
      <w:pPr>
        <w:pStyle w:val="LISTINGBODY"/>
      </w:pPr>
    </w:p>
    <w:p w:rsidR="00B23210" w:rsidRPr="005158FD" w:rsidRDefault="00B23210" w:rsidP="00B23210">
      <w:pPr>
        <w:pStyle w:val="LISTINGBODY"/>
        <w:rPr>
          <w:lang w:val="ru-RU"/>
        </w:rPr>
      </w:pPr>
      <w:r w:rsidRPr="005158FD">
        <w:rPr>
          <w:lang w:val="ru-RU"/>
        </w:rPr>
        <w:t xml:space="preserve">-- Добавление в </w:t>
      </w:r>
      <w:r>
        <w:t>student</w:t>
      </w:r>
      <w:r w:rsidRPr="005158FD">
        <w:rPr>
          <w:lang w:val="ru-RU"/>
        </w:rPr>
        <w:t xml:space="preserve"> поля для номера телефона</w:t>
      </w:r>
    </w:p>
    <w:p w:rsidR="00B23210" w:rsidRDefault="00B23210" w:rsidP="00B23210">
      <w:pPr>
        <w:pStyle w:val="LISTINGBODY"/>
      </w:pPr>
      <w:r>
        <w:t>ALTER TABLE student</w:t>
      </w:r>
    </w:p>
    <w:p w:rsidR="00B23210" w:rsidRDefault="00B23210" w:rsidP="00B23210">
      <w:pPr>
        <w:pStyle w:val="LISTINGBODY"/>
      </w:pPr>
      <w:r>
        <w:t xml:space="preserve">ADD phone </w:t>
      </w:r>
      <w:proofErr w:type="gramStart"/>
      <w:r>
        <w:t>VARCHAR(</w:t>
      </w:r>
      <w:proofErr w:type="gramEnd"/>
      <w:r>
        <w:t>20);</w:t>
      </w:r>
    </w:p>
    <w:p w:rsidR="00B23210" w:rsidRDefault="00B23210" w:rsidP="00B23210">
      <w:pPr>
        <w:pStyle w:val="LISTINGBODY"/>
      </w:pPr>
    </w:p>
    <w:p w:rsidR="00B23210" w:rsidRDefault="00B23210" w:rsidP="00B23210">
      <w:pPr>
        <w:pStyle w:val="LISTINGBODY"/>
      </w:pPr>
      <w:r>
        <w:t>UPDATE student</w:t>
      </w:r>
    </w:p>
    <w:p w:rsidR="00B23210" w:rsidRDefault="00B23210" w:rsidP="00B23210">
      <w:pPr>
        <w:pStyle w:val="LISTINGBODY"/>
      </w:pPr>
      <w:r>
        <w:t>SET</w:t>
      </w:r>
    </w:p>
    <w:p w:rsidR="00B23210" w:rsidRDefault="00B23210" w:rsidP="00B23210">
      <w:pPr>
        <w:pStyle w:val="LISTINGBODY"/>
      </w:pPr>
      <w:r>
        <w:t xml:space="preserve">  phone = '+7-999-111-22-33'</w:t>
      </w:r>
    </w:p>
    <w:p w:rsidR="00B23210" w:rsidRDefault="00B23210" w:rsidP="00B23210">
      <w:pPr>
        <w:pStyle w:val="LISTINGBODY"/>
      </w:pPr>
      <w:proofErr w:type="gramStart"/>
      <w:r>
        <w:t>WHERE</w:t>
      </w:r>
      <w:proofErr w:type="gramEnd"/>
    </w:p>
    <w:p w:rsidR="00B23210" w:rsidRDefault="00B23210" w:rsidP="00B23210">
      <w:pPr>
        <w:pStyle w:val="LISTINGBODY"/>
      </w:pPr>
      <w:r>
        <w:t xml:space="preserve">  </w:t>
      </w:r>
      <w:proofErr w:type="spellStart"/>
      <w:r>
        <w:t>student_id</w:t>
      </w:r>
      <w:proofErr w:type="spellEnd"/>
      <w:r>
        <w:t xml:space="preserve"> = 1;</w:t>
      </w:r>
    </w:p>
    <w:p w:rsidR="00B23210" w:rsidRDefault="00B23210" w:rsidP="00B23210">
      <w:pPr>
        <w:pStyle w:val="LISTINGBODY"/>
      </w:pPr>
    </w:p>
    <w:p w:rsidR="00B23210" w:rsidRDefault="00B23210" w:rsidP="00B23210">
      <w:pPr>
        <w:pStyle w:val="LISTINGBODY"/>
      </w:pPr>
      <w:r>
        <w:t>UPDATE student</w:t>
      </w:r>
    </w:p>
    <w:p w:rsidR="00B23210" w:rsidRDefault="00B23210" w:rsidP="00B23210">
      <w:pPr>
        <w:pStyle w:val="LISTINGBODY"/>
      </w:pPr>
      <w:r>
        <w:t>SET</w:t>
      </w:r>
    </w:p>
    <w:p w:rsidR="00B23210" w:rsidRDefault="00B23210" w:rsidP="00B23210">
      <w:pPr>
        <w:pStyle w:val="LISTINGBODY"/>
      </w:pPr>
      <w:r>
        <w:t xml:space="preserve">  phone = '+7-999-222-33-44'</w:t>
      </w:r>
    </w:p>
    <w:p w:rsidR="00B23210" w:rsidRDefault="00B23210" w:rsidP="00B23210">
      <w:pPr>
        <w:pStyle w:val="LISTINGBODY"/>
      </w:pPr>
      <w:proofErr w:type="gramStart"/>
      <w:r>
        <w:t>WHERE</w:t>
      </w:r>
      <w:proofErr w:type="gramEnd"/>
    </w:p>
    <w:p w:rsidR="00AE3CC2" w:rsidRDefault="00B23210" w:rsidP="00B23210">
      <w:pPr>
        <w:pStyle w:val="LISTINGBODY"/>
      </w:pPr>
      <w:r>
        <w:t xml:space="preserve">  email = 'ivanov@mail.com';</w:t>
      </w:r>
    </w:p>
    <w:sectPr w:rsidR="00AE3CC2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A7FD0" w:rsidRDefault="002A7FD0" w:rsidP="0002180F">
      <w:r>
        <w:separator/>
      </w:r>
    </w:p>
  </w:endnote>
  <w:endnote w:type="continuationSeparator" w:id="0">
    <w:p w:rsidR="002A7FD0" w:rsidRDefault="002A7FD0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A7FD0" w:rsidRDefault="002A7FD0" w:rsidP="0002180F">
      <w:r>
        <w:separator/>
      </w:r>
    </w:p>
  </w:footnote>
  <w:footnote w:type="continuationSeparator" w:id="0">
    <w:p w:rsidR="002A7FD0" w:rsidRDefault="002A7FD0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C4"/>
    <w:rsid w:val="00016F54"/>
    <w:rsid w:val="000214A2"/>
    <w:rsid w:val="000215AF"/>
    <w:rsid w:val="0002172C"/>
    <w:rsid w:val="0002180F"/>
    <w:rsid w:val="000244B3"/>
    <w:rsid w:val="0004168B"/>
    <w:rsid w:val="000421D9"/>
    <w:rsid w:val="000549DB"/>
    <w:rsid w:val="000707C8"/>
    <w:rsid w:val="00070C1D"/>
    <w:rsid w:val="0007610D"/>
    <w:rsid w:val="00090445"/>
    <w:rsid w:val="00090FC5"/>
    <w:rsid w:val="000928CE"/>
    <w:rsid w:val="000A2CF1"/>
    <w:rsid w:val="000A67BE"/>
    <w:rsid w:val="000C031F"/>
    <w:rsid w:val="000F019B"/>
    <w:rsid w:val="00112CBF"/>
    <w:rsid w:val="001137DD"/>
    <w:rsid w:val="00116F39"/>
    <w:rsid w:val="00126993"/>
    <w:rsid w:val="00136236"/>
    <w:rsid w:val="00146E7E"/>
    <w:rsid w:val="00164280"/>
    <w:rsid w:val="00166165"/>
    <w:rsid w:val="00177559"/>
    <w:rsid w:val="00185A62"/>
    <w:rsid w:val="00186039"/>
    <w:rsid w:val="00187D39"/>
    <w:rsid w:val="0019245B"/>
    <w:rsid w:val="00194A01"/>
    <w:rsid w:val="001A2312"/>
    <w:rsid w:val="001B2C26"/>
    <w:rsid w:val="001D7ED5"/>
    <w:rsid w:val="002102D3"/>
    <w:rsid w:val="002509B4"/>
    <w:rsid w:val="00271C67"/>
    <w:rsid w:val="00284869"/>
    <w:rsid w:val="002956BD"/>
    <w:rsid w:val="002A7B49"/>
    <w:rsid w:val="002A7FD0"/>
    <w:rsid w:val="002B4F79"/>
    <w:rsid w:val="002D0606"/>
    <w:rsid w:val="002D2D9A"/>
    <w:rsid w:val="002D5C30"/>
    <w:rsid w:val="002E33D9"/>
    <w:rsid w:val="002F6184"/>
    <w:rsid w:val="00300DD1"/>
    <w:rsid w:val="00307E21"/>
    <w:rsid w:val="00313896"/>
    <w:rsid w:val="00314D60"/>
    <w:rsid w:val="00326699"/>
    <w:rsid w:val="003315B3"/>
    <w:rsid w:val="00347312"/>
    <w:rsid w:val="0035079C"/>
    <w:rsid w:val="00352422"/>
    <w:rsid w:val="00353F7B"/>
    <w:rsid w:val="00360FAC"/>
    <w:rsid w:val="00374808"/>
    <w:rsid w:val="00391683"/>
    <w:rsid w:val="00394309"/>
    <w:rsid w:val="00394EF1"/>
    <w:rsid w:val="003A2C40"/>
    <w:rsid w:val="003A6615"/>
    <w:rsid w:val="003B2AD8"/>
    <w:rsid w:val="003B3807"/>
    <w:rsid w:val="003D538D"/>
    <w:rsid w:val="003F448A"/>
    <w:rsid w:val="00404D15"/>
    <w:rsid w:val="00405D24"/>
    <w:rsid w:val="00413AAB"/>
    <w:rsid w:val="00462143"/>
    <w:rsid w:val="00474DAE"/>
    <w:rsid w:val="0047521D"/>
    <w:rsid w:val="004846D3"/>
    <w:rsid w:val="00490A54"/>
    <w:rsid w:val="004B1A13"/>
    <w:rsid w:val="004C674A"/>
    <w:rsid w:val="004E7C23"/>
    <w:rsid w:val="005158FD"/>
    <w:rsid w:val="00524674"/>
    <w:rsid w:val="005364DC"/>
    <w:rsid w:val="00541DC4"/>
    <w:rsid w:val="00552C4F"/>
    <w:rsid w:val="005535DE"/>
    <w:rsid w:val="00557925"/>
    <w:rsid w:val="005628F2"/>
    <w:rsid w:val="0057518A"/>
    <w:rsid w:val="005A2A15"/>
    <w:rsid w:val="005B566D"/>
    <w:rsid w:val="005B6ABE"/>
    <w:rsid w:val="005C6680"/>
    <w:rsid w:val="005E3C66"/>
    <w:rsid w:val="00611D1E"/>
    <w:rsid w:val="00615BCE"/>
    <w:rsid w:val="00615ECA"/>
    <w:rsid w:val="0063498E"/>
    <w:rsid w:val="006375AF"/>
    <w:rsid w:val="00642832"/>
    <w:rsid w:val="00651F7A"/>
    <w:rsid w:val="00657326"/>
    <w:rsid w:val="00660115"/>
    <w:rsid w:val="0066743A"/>
    <w:rsid w:val="006854F9"/>
    <w:rsid w:val="006867CD"/>
    <w:rsid w:val="00690FF0"/>
    <w:rsid w:val="006A2CD8"/>
    <w:rsid w:val="006A42CB"/>
    <w:rsid w:val="006B7B8A"/>
    <w:rsid w:val="006C565E"/>
    <w:rsid w:val="006E5F57"/>
    <w:rsid w:val="006F1A1F"/>
    <w:rsid w:val="006F20BB"/>
    <w:rsid w:val="00705C4B"/>
    <w:rsid w:val="00707EE1"/>
    <w:rsid w:val="007151DF"/>
    <w:rsid w:val="00716823"/>
    <w:rsid w:val="00717031"/>
    <w:rsid w:val="007260EC"/>
    <w:rsid w:val="00730374"/>
    <w:rsid w:val="00747212"/>
    <w:rsid w:val="00764548"/>
    <w:rsid w:val="00791D2E"/>
    <w:rsid w:val="007A5D00"/>
    <w:rsid w:val="007B2A9E"/>
    <w:rsid w:val="007C414D"/>
    <w:rsid w:val="007C55D8"/>
    <w:rsid w:val="007D17CB"/>
    <w:rsid w:val="007D464E"/>
    <w:rsid w:val="007E1AD9"/>
    <w:rsid w:val="007E1E88"/>
    <w:rsid w:val="007F31BE"/>
    <w:rsid w:val="00810104"/>
    <w:rsid w:val="00822456"/>
    <w:rsid w:val="00822BE1"/>
    <w:rsid w:val="00832ABE"/>
    <w:rsid w:val="008331DB"/>
    <w:rsid w:val="008357A9"/>
    <w:rsid w:val="00837726"/>
    <w:rsid w:val="00853925"/>
    <w:rsid w:val="00891425"/>
    <w:rsid w:val="008976E4"/>
    <w:rsid w:val="008B24DE"/>
    <w:rsid w:val="008C2727"/>
    <w:rsid w:val="008C376C"/>
    <w:rsid w:val="008C4A50"/>
    <w:rsid w:val="008C7F36"/>
    <w:rsid w:val="008D017A"/>
    <w:rsid w:val="008D1AAC"/>
    <w:rsid w:val="008E080A"/>
    <w:rsid w:val="008E219D"/>
    <w:rsid w:val="008F56C3"/>
    <w:rsid w:val="00903ECA"/>
    <w:rsid w:val="009042D8"/>
    <w:rsid w:val="00922F9C"/>
    <w:rsid w:val="009265C5"/>
    <w:rsid w:val="00926DFF"/>
    <w:rsid w:val="009434AF"/>
    <w:rsid w:val="00944247"/>
    <w:rsid w:val="00945836"/>
    <w:rsid w:val="00950472"/>
    <w:rsid w:val="00951A99"/>
    <w:rsid w:val="009600E8"/>
    <w:rsid w:val="009604D9"/>
    <w:rsid w:val="00975193"/>
    <w:rsid w:val="00984913"/>
    <w:rsid w:val="00986BC9"/>
    <w:rsid w:val="009908A2"/>
    <w:rsid w:val="00992B02"/>
    <w:rsid w:val="00992C96"/>
    <w:rsid w:val="009A6312"/>
    <w:rsid w:val="009B4232"/>
    <w:rsid w:val="009B5A8C"/>
    <w:rsid w:val="009B751E"/>
    <w:rsid w:val="009C14CB"/>
    <w:rsid w:val="009C32AB"/>
    <w:rsid w:val="009C423A"/>
    <w:rsid w:val="009D2232"/>
    <w:rsid w:val="009D55AD"/>
    <w:rsid w:val="009E13DE"/>
    <w:rsid w:val="009E3329"/>
    <w:rsid w:val="009F3F79"/>
    <w:rsid w:val="00A2032E"/>
    <w:rsid w:val="00A37C30"/>
    <w:rsid w:val="00A552DE"/>
    <w:rsid w:val="00A73C84"/>
    <w:rsid w:val="00A74901"/>
    <w:rsid w:val="00A7539C"/>
    <w:rsid w:val="00AD3198"/>
    <w:rsid w:val="00AD54A2"/>
    <w:rsid w:val="00AE3CC2"/>
    <w:rsid w:val="00AF6555"/>
    <w:rsid w:val="00B078C1"/>
    <w:rsid w:val="00B15E14"/>
    <w:rsid w:val="00B20256"/>
    <w:rsid w:val="00B2042C"/>
    <w:rsid w:val="00B22925"/>
    <w:rsid w:val="00B23210"/>
    <w:rsid w:val="00B366F0"/>
    <w:rsid w:val="00B613E6"/>
    <w:rsid w:val="00B632F0"/>
    <w:rsid w:val="00B71FEE"/>
    <w:rsid w:val="00B727FC"/>
    <w:rsid w:val="00B85D1B"/>
    <w:rsid w:val="00B923A5"/>
    <w:rsid w:val="00BA50FA"/>
    <w:rsid w:val="00BB0541"/>
    <w:rsid w:val="00BE0840"/>
    <w:rsid w:val="00BE66A1"/>
    <w:rsid w:val="00BF2EDD"/>
    <w:rsid w:val="00BF7993"/>
    <w:rsid w:val="00C039E7"/>
    <w:rsid w:val="00C03BE7"/>
    <w:rsid w:val="00C21B6C"/>
    <w:rsid w:val="00C44CEB"/>
    <w:rsid w:val="00C44E77"/>
    <w:rsid w:val="00C51E65"/>
    <w:rsid w:val="00C60A88"/>
    <w:rsid w:val="00C6314C"/>
    <w:rsid w:val="00C65A01"/>
    <w:rsid w:val="00C72183"/>
    <w:rsid w:val="00C7552A"/>
    <w:rsid w:val="00C85428"/>
    <w:rsid w:val="00C85D70"/>
    <w:rsid w:val="00C91D3A"/>
    <w:rsid w:val="00C969C1"/>
    <w:rsid w:val="00CA14E6"/>
    <w:rsid w:val="00CA1852"/>
    <w:rsid w:val="00CB7787"/>
    <w:rsid w:val="00CF77C7"/>
    <w:rsid w:val="00D30ADC"/>
    <w:rsid w:val="00D347D3"/>
    <w:rsid w:val="00D36C22"/>
    <w:rsid w:val="00D45F03"/>
    <w:rsid w:val="00D80758"/>
    <w:rsid w:val="00DA7C82"/>
    <w:rsid w:val="00DB1965"/>
    <w:rsid w:val="00DC1B09"/>
    <w:rsid w:val="00DC3EC5"/>
    <w:rsid w:val="00DF362A"/>
    <w:rsid w:val="00DF7735"/>
    <w:rsid w:val="00E01D70"/>
    <w:rsid w:val="00E14232"/>
    <w:rsid w:val="00E22832"/>
    <w:rsid w:val="00E4158C"/>
    <w:rsid w:val="00E51362"/>
    <w:rsid w:val="00E57449"/>
    <w:rsid w:val="00E7252C"/>
    <w:rsid w:val="00E951CF"/>
    <w:rsid w:val="00EA01B4"/>
    <w:rsid w:val="00EA048A"/>
    <w:rsid w:val="00EA3B1D"/>
    <w:rsid w:val="00ED438A"/>
    <w:rsid w:val="00EE1F7E"/>
    <w:rsid w:val="00EE3B59"/>
    <w:rsid w:val="00EE3F95"/>
    <w:rsid w:val="00EF07F5"/>
    <w:rsid w:val="00EF6D26"/>
    <w:rsid w:val="00F00628"/>
    <w:rsid w:val="00F04F95"/>
    <w:rsid w:val="00F24663"/>
    <w:rsid w:val="00F26346"/>
    <w:rsid w:val="00F425F3"/>
    <w:rsid w:val="00F50713"/>
    <w:rsid w:val="00F57E13"/>
    <w:rsid w:val="00F6317F"/>
    <w:rsid w:val="00F631E2"/>
    <w:rsid w:val="00F65A25"/>
    <w:rsid w:val="00F81B9A"/>
    <w:rsid w:val="00F87EBD"/>
    <w:rsid w:val="00F960C9"/>
    <w:rsid w:val="00FA1CB4"/>
    <w:rsid w:val="00FA3569"/>
    <w:rsid w:val="00FC12B4"/>
    <w:rsid w:val="00FD4715"/>
    <w:rsid w:val="00FE1BA9"/>
    <w:rsid w:val="00FF2869"/>
    <w:rsid w:val="00FF5C0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E22B1"/>
  <w15:docId w15:val="{CD3C48A0-22F4-4641-9769-25C6C615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7</Pages>
  <Words>795</Words>
  <Characters>4537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2026-04-29T01:04:00Z</cp:lastPrinted>
  <dcterms:created xsi:type="dcterms:W3CDTF">2026-04-29T01:04:00Z</dcterms:created>
  <dcterms:modified xsi:type="dcterms:W3CDTF">2026-04-29T01:04:00Z</dcterms:modified>
  <cp:category/>
</cp:coreProperties>
</file>
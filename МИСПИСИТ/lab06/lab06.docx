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C039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B22925" w:rsidRDefault="00B22925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r w:rsidRPr="00B22925">
              <w:rPr>
                <w:lang w:val="en-US"/>
              </w:rPr>
              <w:t>оцент</w:t>
            </w:r>
            <w:r>
              <w:t xml:space="preserve">, </w:t>
            </w:r>
            <w:r w:rsidRPr="00B22925">
              <w:rPr>
                <w:lang w:val="en-US"/>
              </w:rP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6743A" w:rsidRDefault="0066743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А. В. </w:t>
            </w:r>
            <w:r w:rsidRPr="0066743A">
              <w:t>Бржезовский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B5412F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903ECA">
              <w:rPr>
                <w:lang w:val="en-US"/>
              </w:rPr>
              <w:t xml:space="preserve"> </w:t>
            </w:r>
            <w:r w:rsidR="00903ECA">
              <w:t xml:space="preserve">№ </w:t>
            </w:r>
            <w:r w:rsidR="00B5412F">
              <w:rPr>
                <w:lang w:val="en-US"/>
              </w:rPr>
              <w:t>6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DE039B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DE039B">
              <w:rPr>
                <w:b w:val="0"/>
                <w:szCs w:val="32"/>
                <w:lang w:val="en-US"/>
              </w:rPr>
              <w:t>ХРАНИМЫЕ ПРОЦЕДУРЫ И ФУНКЦИИ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2D2D9A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2D2D9A">
              <w:rPr>
                <w:sz w:val="28"/>
                <w:szCs w:val="28"/>
                <w:lang w:val="ru-RU"/>
              </w:rPr>
              <w:t>МЕТОДЫ И СРЕДСТВА ПРОЕКТИРОВАНИЯ ИНФОРМАЦИОННЫХ СИСТЕМ И ТЕХНОЛОГИЙ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3A6615">
        <w:t>2026</w:t>
      </w:r>
      <w:r w:rsidR="003B3807">
        <w:rPr>
          <w:lang w:val="en-US"/>
        </w:rPr>
        <w:br w:type="page"/>
      </w:r>
    </w:p>
    <w:p w:rsidR="008331DB" w:rsidRPr="00C72183" w:rsidRDefault="002D0606" w:rsidP="00C72183">
      <w:pPr>
        <w:pStyle w:val="DIV1"/>
      </w:pPr>
      <w:r>
        <w:lastRenderedPageBreak/>
        <w:t>Цель работы</w:t>
      </w:r>
    </w:p>
    <w:p w:rsidR="00C72183" w:rsidRDefault="007A5D00" w:rsidP="00C72183">
      <w:pPr>
        <w:pStyle w:val="MAINTEXT1"/>
      </w:pPr>
      <w:r>
        <w:t>Цель работы:</w:t>
      </w:r>
      <w:r w:rsidR="007D17CB" w:rsidRPr="0036307E">
        <w:t xml:space="preserve"> </w:t>
      </w:r>
      <w:r w:rsidR="002166FD">
        <w:t>и</w:t>
      </w:r>
      <w:r w:rsidR="002166FD" w:rsidRPr="0036307E">
        <w:t xml:space="preserve">зучение создания и использования хранимых процедур и функций в </w:t>
      </w:r>
      <w:r w:rsidR="002166FD" w:rsidRPr="002166FD">
        <w:rPr>
          <w:lang w:val="en-US"/>
        </w:rPr>
        <w:t>MySQL</w:t>
      </w:r>
      <w:r w:rsidR="002166FD" w:rsidRPr="0036307E">
        <w:t xml:space="preserve"> для автоматизации операций с данными и реализации бизнес-логики на стороне СУБД</w:t>
      </w:r>
      <w:r w:rsidRPr="007A5D00">
        <w:t>.</w:t>
      </w:r>
    </w:p>
    <w:p w:rsidR="00717031" w:rsidRPr="00C72183" w:rsidRDefault="009C32AB" w:rsidP="00717031">
      <w:pPr>
        <w:pStyle w:val="DIV1"/>
      </w:pPr>
      <w:r>
        <w:t>Постановка задачи</w:t>
      </w:r>
    </w:p>
    <w:p w:rsidR="00717031" w:rsidRDefault="0036307E" w:rsidP="00717031">
      <w:pPr>
        <w:pStyle w:val="MAINTEXT1"/>
      </w:pPr>
      <w:r w:rsidRPr="0036307E">
        <w:t>Треб</w:t>
      </w:r>
      <w:r>
        <w:t>уется</w:t>
      </w:r>
      <w:r w:rsidRPr="0036307E">
        <w:t xml:space="preserve"> реализовать хранимые процедуры для вставки и удаления данных с обработкой справочников, каскадного удаления, вычисления агрегатных значений и формирования статистики во временных таблицах, а также создать функции и процедуры с использованием управляющих конструкций.</w:t>
      </w:r>
    </w:p>
    <w:p w:rsidR="00C44CEB" w:rsidRDefault="00C44CEB" w:rsidP="00717031">
      <w:pPr>
        <w:pStyle w:val="MAINTEXT1"/>
      </w:pPr>
      <w:r>
        <w:t>Вариант: 4.</w:t>
      </w:r>
    </w:p>
    <w:p w:rsidR="00313896" w:rsidRDefault="00313896" w:rsidP="00313896">
      <w:pPr>
        <w:pStyle w:val="MAINTEXT1"/>
      </w:pPr>
      <w:r>
        <w:t>Создайте базу данных для хранения следующих сведений: студент,</w:t>
      </w:r>
      <w:r w:rsidR="00FD4715">
        <w:t xml:space="preserve"> </w:t>
      </w:r>
      <w:r>
        <w:t>группа, дисциплина, преподаватель, лабораторная работа, рейтинг за</w:t>
      </w:r>
      <w:r w:rsidR="00FD4715">
        <w:t xml:space="preserve"> </w:t>
      </w:r>
      <w:r>
        <w:t>сданную лабораторную работу.</w:t>
      </w:r>
    </w:p>
    <w:p w:rsidR="00717031" w:rsidRPr="00C72183" w:rsidRDefault="00394EF1" w:rsidP="00717031">
      <w:pPr>
        <w:pStyle w:val="DIV1"/>
      </w:pPr>
      <w:r>
        <w:t>Ход выполнения</w:t>
      </w:r>
    </w:p>
    <w:p w:rsidR="006629D6" w:rsidRDefault="006629D6" w:rsidP="006629D6">
      <w:pPr>
        <w:pStyle w:val="MAINTEXT1"/>
      </w:pPr>
      <w:r>
        <w:t>В ходе выполнения работы была использована ранее созданная база данных с информацией о студентах, группах, дисциплинах и лабораторных работах.</w:t>
      </w:r>
    </w:p>
    <w:p w:rsidR="006629D6" w:rsidRDefault="006629D6" w:rsidP="006629D6">
      <w:pPr>
        <w:pStyle w:val="MAINTEXT1"/>
      </w:pPr>
      <w:r>
        <w:t>Была реализована процедура добавления студента с автоматическим созданием группы при ее отсутствии.</w:t>
      </w:r>
      <w:r w:rsidR="00314DB8">
        <w:t xml:space="preserve"> </w:t>
      </w:r>
      <w:r>
        <w:t>На рисунке 1 приведен код процедуры вставки студента и результат ее выполнения.</w:t>
      </w:r>
    </w:p>
    <w:p w:rsidR="003130C7" w:rsidRDefault="003130C7" w:rsidP="003130C7">
      <w:pPr>
        <w:pStyle w:val="PICTURE"/>
      </w:pPr>
      <w:r>
        <w:lastRenderedPageBreak/>
        <w:drawing>
          <wp:inline distT="0" distB="0" distL="0" distR="0" wp14:anchorId="1AD633B3" wp14:editId="268A2170">
            <wp:extent cx="4089530" cy="3524348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9530" cy="35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0C7" w:rsidRPr="003130C7" w:rsidRDefault="003130C7" w:rsidP="003130C7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1149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1C36DE">
        <w:t>Процедура вставки с авто-созданием группы. В результате был создан студент и группа</w:t>
      </w:r>
    </w:p>
    <w:p w:rsidR="006629D6" w:rsidRDefault="006629D6" w:rsidP="006629D6">
      <w:pPr>
        <w:pStyle w:val="MAINTEXT1"/>
      </w:pPr>
      <w:r>
        <w:t>На рисунке 2 приведен код процедуры удаления студента с очисткой справочника групп и результат выполнения.</w:t>
      </w:r>
    </w:p>
    <w:p w:rsidR="00290A44" w:rsidRDefault="00290A44" w:rsidP="00290A44">
      <w:pPr>
        <w:pStyle w:val="PICTURE"/>
      </w:pPr>
      <w:r>
        <w:drawing>
          <wp:inline distT="0" distB="0" distL="0" distR="0" wp14:anchorId="1AD633B3" wp14:editId="268A2170">
            <wp:extent cx="4948388" cy="3053831"/>
            <wp:effectExtent l="0" t="0" r="5080" b="0"/>
            <wp:docPr id="7300633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63392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8388" cy="305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A44" w:rsidRPr="00290A44" w:rsidRDefault="00290A44" w:rsidP="00290A4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1149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FE68EB">
        <w:t>Процедура удаления студента вместо со всей его группой. В результате был удален студент и группа</w:t>
      </w:r>
    </w:p>
    <w:p w:rsidR="006629D6" w:rsidRDefault="006629D6" w:rsidP="006629D6">
      <w:pPr>
        <w:pStyle w:val="MAINTEXT1"/>
      </w:pPr>
      <w:r>
        <w:t>На рисунке 3 приведен код процедуры каскадного удаления группы и связанных записей.</w:t>
      </w:r>
    </w:p>
    <w:p w:rsidR="003130C7" w:rsidRDefault="003130C7" w:rsidP="003130C7">
      <w:pPr>
        <w:pStyle w:val="PICTURE"/>
      </w:pPr>
      <w:r>
        <w:lastRenderedPageBreak/>
        <w:drawing>
          <wp:inline distT="0" distB="0" distL="0" distR="0" wp14:anchorId="1AD633B3" wp14:editId="268A2170">
            <wp:extent cx="4948388" cy="3326787"/>
            <wp:effectExtent l="0" t="0" r="5080" b="635"/>
            <wp:docPr id="19239550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55064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8388" cy="332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0C7" w:rsidRPr="0030531B" w:rsidRDefault="003130C7" w:rsidP="003130C7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1149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9D533B">
        <w:t>Процедура каскадного удаления студентов вместе с группой. В результате была удалена и группа, и ее студент</w:t>
      </w:r>
    </w:p>
    <w:p w:rsidR="006629D6" w:rsidRDefault="006629D6" w:rsidP="0030531B">
      <w:pPr>
        <w:pStyle w:val="MAINTEXT1"/>
      </w:pPr>
      <w:r>
        <w:t xml:space="preserve">Далее была реализована процедура </w:t>
      </w:r>
      <w:r w:rsidR="007E0815">
        <w:t>авто-проставления оценки «0» за несданные работы по дисциплине «Базы данных»</w:t>
      </w:r>
      <w:r>
        <w:t>, в которой используется итеративная обработка списка лабораторных работ по дисциплине. В процессе выполнения осуществляется последовательный обход записей временной таблицы и добавление отсутствующих оценок.</w:t>
      </w:r>
      <w:r w:rsidR="0030531B">
        <w:t xml:space="preserve"> </w:t>
      </w:r>
      <w:r>
        <w:t>На рисунке 4 приведен код процедуры</w:t>
      </w:r>
      <w:r w:rsidR="00D339AF">
        <w:t xml:space="preserve"> </w:t>
      </w:r>
      <w:r>
        <w:t>и результат выполнения.</w:t>
      </w:r>
    </w:p>
    <w:p w:rsidR="0030531B" w:rsidRDefault="0030531B" w:rsidP="0030531B">
      <w:pPr>
        <w:pStyle w:val="PICTURE"/>
      </w:pPr>
      <w:r>
        <w:lastRenderedPageBreak/>
        <w:drawing>
          <wp:inline distT="0" distB="0" distL="0" distR="0" wp14:anchorId="1AD633B3" wp14:editId="268A2170">
            <wp:extent cx="4588626" cy="6915608"/>
            <wp:effectExtent l="0" t="0" r="0" b="6350"/>
            <wp:docPr id="57835851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58511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472" cy="696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1B" w:rsidRPr="00FE500E" w:rsidRDefault="0030531B" w:rsidP="0030531B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1149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85716F">
        <w:t>Процедура заполнения несданных работ оценками «0». В результате были добавлены «сдачи» работ с оценкой «0»</w:t>
      </w:r>
    </w:p>
    <w:p w:rsidR="006629D6" w:rsidRDefault="006629D6" w:rsidP="00FE500E">
      <w:pPr>
        <w:pStyle w:val="MAINTEXT1"/>
      </w:pPr>
      <w:r>
        <w:t>Также была реализована функция вычисления среднего балла студента.</w:t>
      </w:r>
      <w:r w:rsidR="00FE500E">
        <w:t xml:space="preserve"> </w:t>
      </w:r>
      <w:r>
        <w:t>На рисунке 5 приведен код функции расчета среднего балла и результат выполнения.</w:t>
      </w:r>
    </w:p>
    <w:p w:rsidR="00FE500E" w:rsidRDefault="00FE500E" w:rsidP="00FE500E">
      <w:pPr>
        <w:pStyle w:val="PICTURE"/>
      </w:pPr>
      <w:r>
        <w:lastRenderedPageBreak/>
        <w:drawing>
          <wp:inline distT="0" distB="0" distL="0" distR="0" wp14:anchorId="1AD633B3" wp14:editId="268A2170">
            <wp:extent cx="4948388" cy="3077057"/>
            <wp:effectExtent l="0" t="0" r="5080" b="0"/>
            <wp:docPr id="51747285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72854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8388" cy="30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00E" w:rsidRPr="00AB77A9" w:rsidRDefault="00FE500E" w:rsidP="00FE500E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1149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9F2045">
        <w:t>Скалярная функция расчета среднего балла и ее результат для студента Сыроежкина</w:t>
      </w:r>
    </w:p>
    <w:p w:rsidR="006629D6" w:rsidRPr="009F2045" w:rsidRDefault="004B47AC" w:rsidP="006629D6">
      <w:pPr>
        <w:pStyle w:val="MAINTEXT1"/>
      </w:pPr>
      <w:r>
        <w:t xml:space="preserve">За неимением в СУБД </w:t>
      </w:r>
      <w:r>
        <w:rPr>
          <w:lang w:val="en-US"/>
        </w:rPr>
        <w:t>MySQL</w:t>
      </w:r>
      <w:r>
        <w:t xml:space="preserve"> табличных функций,</w:t>
      </w:r>
      <w:r w:rsidRPr="004B47AC">
        <w:t xml:space="preserve"> </w:t>
      </w:r>
      <w:r>
        <w:t>д</w:t>
      </w:r>
      <w:r w:rsidR="006629D6">
        <w:t>ля формирования агрегированной информации был</w:t>
      </w:r>
      <w:r w:rsidR="00AB77A9">
        <w:t>о</w:t>
      </w:r>
      <w:r w:rsidR="006629D6">
        <w:t xml:space="preserve"> создан</w:t>
      </w:r>
      <w:r w:rsidR="00AB77A9">
        <w:t>о</w:t>
      </w:r>
      <w:r w:rsidR="006629D6">
        <w:t xml:space="preserve"> представление (VIEW), отображающее средний балл студентов.</w:t>
      </w:r>
      <w:r w:rsidR="00843DC6">
        <w:t xml:space="preserve"> </w:t>
      </w:r>
      <w:r w:rsidR="006629D6">
        <w:t>На рисунке 6 приведен код представления и результат его выполнения.</w:t>
      </w:r>
    </w:p>
    <w:p w:rsidR="00873228" w:rsidRDefault="00873228" w:rsidP="00873228">
      <w:pPr>
        <w:pStyle w:val="PICTURE"/>
      </w:pPr>
      <w:r>
        <w:drawing>
          <wp:inline distT="0" distB="0" distL="0" distR="0" wp14:anchorId="1AD633B3" wp14:editId="268A2170">
            <wp:extent cx="4948388" cy="3287342"/>
            <wp:effectExtent l="0" t="0" r="5080" b="2540"/>
            <wp:docPr id="100807445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74451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8388" cy="32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228" w:rsidRPr="00EC73C6" w:rsidRDefault="00873228" w:rsidP="00873228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1149">
        <w:rPr>
          <w:noProof/>
        </w:rPr>
        <w:t>6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C73C6">
        <w:t xml:space="preserve">Сводка со средними баллами всех студентов через </w:t>
      </w:r>
      <w:r w:rsidR="00EC73C6">
        <w:rPr>
          <w:lang w:val="en-US"/>
        </w:rPr>
        <w:t>View</w:t>
      </w:r>
    </w:p>
    <w:p w:rsidR="009C423A" w:rsidRDefault="00873228" w:rsidP="006629D6">
      <w:pPr>
        <w:pStyle w:val="MAINTEXT1"/>
      </w:pPr>
      <w:r>
        <w:t xml:space="preserve">Затем </w:t>
      </w:r>
      <w:r w:rsidR="006629D6">
        <w:t xml:space="preserve">была создана процедура формирования статистики по группам с </w:t>
      </w:r>
      <w:r w:rsidR="006629D6">
        <w:lastRenderedPageBreak/>
        <w:t>использованием временной таблицы.</w:t>
      </w:r>
      <w:r w:rsidR="00103CD3">
        <w:t xml:space="preserve"> </w:t>
      </w:r>
      <w:r w:rsidR="006629D6">
        <w:t>На рисунке 7 приведен код процедуры формирования статистики и результат выполнения.</w:t>
      </w:r>
    </w:p>
    <w:p w:rsidR="005562A4" w:rsidRDefault="005562A4" w:rsidP="005562A4">
      <w:pPr>
        <w:pStyle w:val="PICTURE"/>
      </w:pPr>
      <w:r>
        <w:drawing>
          <wp:inline distT="0" distB="0" distL="0" distR="0" wp14:anchorId="1AD633B3" wp14:editId="268A2170">
            <wp:extent cx="4383371" cy="3524348"/>
            <wp:effectExtent l="0" t="0" r="0" b="0"/>
            <wp:docPr id="15103336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33658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3371" cy="35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2A4" w:rsidRDefault="005562A4" w:rsidP="005562A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31149">
        <w:rPr>
          <w:noProof/>
        </w:rPr>
        <w:t>7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843C23">
        <w:t>Процедура подсчета количества студентов в каждой группе</w:t>
      </w:r>
      <w:r w:rsidR="00862F69">
        <w:t xml:space="preserve"> с </w:t>
      </w:r>
      <w:r w:rsidR="007B6423">
        <w:t xml:space="preserve">использованием </w:t>
      </w:r>
      <w:r w:rsidR="00862F69">
        <w:t>временной таблицы</w:t>
      </w:r>
    </w:p>
    <w:p w:rsidR="00582CC1" w:rsidRPr="00843C23" w:rsidRDefault="00582CC1" w:rsidP="00582CC1">
      <w:pPr>
        <w:pStyle w:val="MAINTEXT1"/>
      </w:pPr>
      <w:r>
        <w:t>Созданный</w:t>
      </w:r>
      <w:r w:rsidRPr="00582CC1">
        <w:t xml:space="preserve"> SQL-скрипт приведен в Приложении.</w:t>
      </w:r>
    </w:p>
    <w:p w:rsidR="00717031" w:rsidRDefault="00394EF1" w:rsidP="00717031">
      <w:pPr>
        <w:pStyle w:val="DIV1"/>
      </w:pPr>
      <w:r>
        <w:t>Вывод</w:t>
      </w:r>
      <w:r w:rsidR="002102D3">
        <w:t>ы</w:t>
      </w:r>
    </w:p>
    <w:p w:rsidR="003A6998" w:rsidRDefault="003A6998" w:rsidP="003A6998">
      <w:pPr>
        <w:pStyle w:val="MAINTEXT1"/>
      </w:pPr>
      <w:r>
        <w:t>В ходе выполнения работы были изучены и применены хранимые процедуры и функции в реляционной базе данных. Были реализованы механизмы автоматического управления справочниками, каскадного удаления данных, вычисления агрегатных показателей и формирования статистики.</w:t>
      </w:r>
    </w:p>
    <w:p w:rsidR="003A6998" w:rsidRPr="003A6998" w:rsidRDefault="003A6998" w:rsidP="003A6998">
      <w:pPr>
        <w:pStyle w:val="MAINTEXT1"/>
      </w:pPr>
      <w:r>
        <w:t>Особое внимание было уделено использованию управляющих конструкций и итеративной обработке данных, что позволило реализовать обработку набора записей внутри хранимой процедуры. Получен практический опыт переноса бизнес-логики на уровень СУБД и использования встроенных механизмов программирования SQL.</w:t>
      </w:r>
    </w:p>
    <w:p w:rsidR="00EA3B1D" w:rsidRPr="0007610D" w:rsidRDefault="00EA3B1D" w:rsidP="0007610D">
      <w:pPr>
        <w:pStyle w:val="MAINTEXT1"/>
      </w:pPr>
      <w:r>
        <w:br w:type="page"/>
      </w:r>
    </w:p>
    <w:p w:rsidR="00EA3B1D" w:rsidRDefault="0007610D" w:rsidP="00F26346">
      <w:pPr>
        <w:pStyle w:val="H1"/>
      </w:pPr>
      <w:r>
        <w:lastRenderedPageBreak/>
        <w:t>ПРИЛОЖЕНИЕ</w:t>
      </w:r>
    </w:p>
    <w:p w:rsidR="00730ECC" w:rsidRPr="004A38E8" w:rsidRDefault="00730ECC" w:rsidP="00730ECC">
      <w:pPr>
        <w:pStyle w:val="LISTINGBODY"/>
        <w:rPr>
          <w:lang w:val="ru-RU"/>
        </w:rPr>
      </w:pPr>
      <w:r>
        <w:t>USE</w:t>
      </w:r>
      <w:r w:rsidRPr="004A38E8">
        <w:rPr>
          <w:lang w:val="ru-RU"/>
        </w:rPr>
        <w:t xml:space="preserve"> </w:t>
      </w:r>
      <w:r>
        <w:t>university</w:t>
      </w:r>
      <w:r w:rsidRPr="004A38E8">
        <w:rPr>
          <w:lang w:val="ru-RU"/>
        </w:rPr>
        <w:t>_</w:t>
      </w:r>
      <w:r>
        <w:t>db</w:t>
      </w:r>
      <w:r w:rsidRPr="004A38E8">
        <w:rPr>
          <w:lang w:val="ru-RU"/>
        </w:rPr>
        <w:t>;</w:t>
      </w:r>
    </w:p>
    <w:p w:rsidR="00730ECC" w:rsidRPr="004A38E8" w:rsidRDefault="00730ECC" w:rsidP="00730ECC">
      <w:pPr>
        <w:pStyle w:val="LISTINGBODY"/>
        <w:rPr>
          <w:lang w:val="ru-RU"/>
        </w:rPr>
      </w:pPr>
    </w:p>
    <w:p w:rsidR="00730ECC" w:rsidRPr="004A38E8" w:rsidRDefault="00730ECC" w:rsidP="00730ECC">
      <w:pPr>
        <w:pStyle w:val="LISTINGBODY"/>
        <w:rPr>
          <w:lang w:val="ru-RU"/>
        </w:rPr>
      </w:pPr>
      <w:r w:rsidRPr="004A38E8">
        <w:rPr>
          <w:lang w:val="ru-RU"/>
        </w:rPr>
        <w:t>-- изменение разделителя команд, чтобы знак ";" интерпретировался</w:t>
      </w:r>
    </w:p>
    <w:p w:rsidR="00730ECC" w:rsidRPr="00582CC1" w:rsidRDefault="00730ECC" w:rsidP="00730ECC">
      <w:pPr>
        <w:pStyle w:val="LISTINGBODY"/>
        <w:rPr>
          <w:lang w:val="ru-RU"/>
        </w:rPr>
      </w:pPr>
      <w:r w:rsidRPr="00582CC1">
        <w:rPr>
          <w:lang w:val="ru-RU"/>
        </w:rPr>
        <w:t>-- как внутренняя часть процедуры</w:t>
      </w:r>
    </w:p>
    <w:p w:rsidR="00730ECC" w:rsidRPr="00582CC1" w:rsidRDefault="00730ECC" w:rsidP="00730ECC">
      <w:pPr>
        <w:pStyle w:val="LISTINGBODY"/>
        <w:rPr>
          <w:lang w:val="ru-RU"/>
        </w:rPr>
      </w:pPr>
      <w:r>
        <w:t>DELIMITER</w:t>
      </w:r>
      <w:r w:rsidRPr="00582CC1">
        <w:rPr>
          <w:lang w:val="ru-RU"/>
        </w:rPr>
        <w:t xml:space="preserve"> //</w:t>
      </w:r>
    </w:p>
    <w:p w:rsidR="00730ECC" w:rsidRPr="00582CC1" w:rsidRDefault="00730ECC" w:rsidP="00730ECC">
      <w:pPr>
        <w:pStyle w:val="LISTINGBODY"/>
        <w:rPr>
          <w:lang w:val="ru-RU"/>
        </w:rPr>
      </w:pPr>
    </w:p>
    <w:p w:rsidR="00730ECC" w:rsidRPr="00582CC1" w:rsidRDefault="00730ECC" w:rsidP="00730ECC">
      <w:pPr>
        <w:pStyle w:val="LISTINGBODY"/>
        <w:rPr>
          <w:lang w:val="ru-RU"/>
        </w:rPr>
      </w:pPr>
      <w:r w:rsidRPr="00582CC1">
        <w:rPr>
          <w:lang w:val="ru-RU"/>
        </w:rPr>
        <w:t>-- вставка студента с автодобавлением группы</w:t>
      </w:r>
    </w:p>
    <w:p w:rsidR="00730ECC" w:rsidRPr="00582CC1" w:rsidRDefault="00730ECC" w:rsidP="00730ECC">
      <w:pPr>
        <w:pStyle w:val="LISTINGBODY"/>
        <w:rPr>
          <w:lang w:val="ru-RU"/>
        </w:rPr>
      </w:pPr>
      <w:r>
        <w:t>CREATE</w:t>
      </w:r>
      <w:r w:rsidRPr="00582CC1">
        <w:rPr>
          <w:lang w:val="ru-RU"/>
        </w:rPr>
        <w:t xml:space="preserve"> </w:t>
      </w:r>
      <w:r>
        <w:t>PROCEDURE</w:t>
      </w:r>
      <w:r w:rsidRPr="00582CC1">
        <w:rPr>
          <w:lang w:val="ru-RU"/>
        </w:rPr>
        <w:t xml:space="preserve"> </w:t>
      </w:r>
      <w:r>
        <w:t>add</w:t>
      </w:r>
      <w:r w:rsidRPr="00582CC1">
        <w:rPr>
          <w:lang w:val="ru-RU"/>
        </w:rPr>
        <w:t>_</w:t>
      </w:r>
      <w:r>
        <w:t>student</w:t>
      </w:r>
      <w:r w:rsidRPr="00582CC1">
        <w:rPr>
          <w:lang w:val="ru-RU"/>
        </w:rPr>
        <w:t>(</w:t>
      </w:r>
    </w:p>
    <w:p w:rsidR="00730ECC" w:rsidRDefault="00730ECC" w:rsidP="00730ECC">
      <w:pPr>
        <w:pStyle w:val="LISTINGBODY"/>
      </w:pPr>
      <w:r w:rsidRPr="00582CC1">
        <w:rPr>
          <w:lang w:val="ru-RU"/>
        </w:rPr>
        <w:t xml:space="preserve">  </w:t>
      </w:r>
      <w:r>
        <w:t>IN p_last VARCHAR(50),</w:t>
      </w:r>
    </w:p>
    <w:p w:rsidR="00730ECC" w:rsidRDefault="00730ECC" w:rsidP="00730ECC">
      <w:pPr>
        <w:pStyle w:val="LISTINGBODY"/>
      </w:pPr>
      <w:r>
        <w:t xml:space="preserve">  IN p_first VARCHAR(50),</w:t>
      </w:r>
    </w:p>
    <w:p w:rsidR="00730ECC" w:rsidRDefault="00730ECC" w:rsidP="00730ECC">
      <w:pPr>
        <w:pStyle w:val="LISTINGBODY"/>
      </w:pPr>
      <w:r>
        <w:t xml:space="preserve">  IN p_birth DATE,</w:t>
      </w:r>
    </w:p>
    <w:p w:rsidR="00730ECC" w:rsidRDefault="00730ECC" w:rsidP="00730ECC">
      <w:pPr>
        <w:pStyle w:val="LISTINGBODY"/>
      </w:pPr>
      <w:r>
        <w:t xml:space="preserve">  IN p_group_name VARCHAR(20),</w:t>
      </w:r>
    </w:p>
    <w:p w:rsidR="00730ECC" w:rsidRDefault="00730ECC" w:rsidP="00730ECC">
      <w:pPr>
        <w:pStyle w:val="LISTINGBODY"/>
      </w:pPr>
      <w:r>
        <w:t xml:space="preserve">  IN p_email VARCHAR(100)</w:t>
      </w:r>
    </w:p>
    <w:p w:rsidR="00730ECC" w:rsidRDefault="00730ECC" w:rsidP="00730ECC">
      <w:pPr>
        <w:pStyle w:val="LISTINGBODY"/>
      </w:pPr>
      <w:r>
        <w:t>)</w:t>
      </w:r>
    </w:p>
    <w:p w:rsidR="00730ECC" w:rsidRDefault="00730ECC" w:rsidP="00730ECC">
      <w:pPr>
        <w:pStyle w:val="LISTINGBODY"/>
      </w:pPr>
      <w:r>
        <w:t>BEGIN</w:t>
      </w:r>
    </w:p>
    <w:p w:rsidR="00730ECC" w:rsidRDefault="00730ECC" w:rsidP="00730ECC">
      <w:pPr>
        <w:pStyle w:val="LISTINGBODY"/>
      </w:pPr>
      <w:r>
        <w:t xml:space="preserve">  IF NOT EXISTS (SELECT 1 FROM student_group WHERE group_name = p_group_name) THEN</w:t>
      </w:r>
    </w:p>
    <w:p w:rsidR="00730ECC" w:rsidRDefault="00730ECC" w:rsidP="00730ECC">
      <w:pPr>
        <w:pStyle w:val="LISTINGBODY"/>
      </w:pPr>
      <w:r>
        <w:t xml:space="preserve">    INSERT INTO student_group(group_name, admission_year)</w:t>
      </w:r>
    </w:p>
    <w:p w:rsidR="00730ECC" w:rsidRDefault="00730ECC" w:rsidP="00730ECC">
      <w:pPr>
        <w:pStyle w:val="LISTINGBODY"/>
      </w:pPr>
      <w:r>
        <w:t xml:space="preserve">    VALUES (p_group_name, YEAR(CURDATE()));</w:t>
      </w:r>
    </w:p>
    <w:p w:rsidR="00730ECC" w:rsidRDefault="00730ECC" w:rsidP="00730ECC">
      <w:pPr>
        <w:pStyle w:val="LISTINGBODY"/>
      </w:pPr>
      <w:r>
        <w:t xml:space="preserve">  END IF;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INSERT INTO student(last_name, first_name, birth_date, group_id, email)</w:t>
      </w:r>
    </w:p>
    <w:p w:rsidR="00730ECC" w:rsidRDefault="00730ECC" w:rsidP="00730ECC">
      <w:pPr>
        <w:pStyle w:val="LISTINGBODY"/>
      </w:pPr>
      <w:r>
        <w:t xml:space="preserve">  VALUES (</w:t>
      </w:r>
    </w:p>
    <w:p w:rsidR="00730ECC" w:rsidRDefault="00730ECC" w:rsidP="00730ECC">
      <w:pPr>
        <w:pStyle w:val="LISTINGBODY"/>
      </w:pPr>
      <w:r>
        <w:t xml:space="preserve">    p_last,</w:t>
      </w:r>
    </w:p>
    <w:p w:rsidR="00730ECC" w:rsidRDefault="00730ECC" w:rsidP="00730ECC">
      <w:pPr>
        <w:pStyle w:val="LISTINGBODY"/>
      </w:pPr>
      <w:r>
        <w:t xml:space="preserve">    p_first,</w:t>
      </w:r>
    </w:p>
    <w:p w:rsidR="00730ECC" w:rsidRDefault="00730ECC" w:rsidP="00730ECC">
      <w:pPr>
        <w:pStyle w:val="LISTINGBODY"/>
      </w:pPr>
      <w:r>
        <w:t xml:space="preserve">    p_birth,</w:t>
      </w:r>
    </w:p>
    <w:p w:rsidR="00730ECC" w:rsidRDefault="00730ECC" w:rsidP="00730ECC">
      <w:pPr>
        <w:pStyle w:val="LISTINGBODY"/>
      </w:pPr>
      <w:r>
        <w:t xml:space="preserve">    (SELECT group_id FROM student_group WHERE group_name = p_group_name LIMIT 1),</w:t>
      </w:r>
    </w:p>
    <w:p w:rsidR="00730ECC" w:rsidRDefault="00730ECC" w:rsidP="00730ECC">
      <w:pPr>
        <w:pStyle w:val="LISTINGBODY"/>
      </w:pPr>
      <w:r>
        <w:t xml:space="preserve">    p_email</w:t>
      </w:r>
    </w:p>
    <w:p w:rsidR="00730ECC" w:rsidRDefault="00730ECC" w:rsidP="00730ECC">
      <w:pPr>
        <w:pStyle w:val="LISTINGBODY"/>
      </w:pPr>
      <w:r>
        <w:t xml:space="preserve">  );</w:t>
      </w:r>
    </w:p>
    <w:p w:rsidR="00730ECC" w:rsidRDefault="00730ECC" w:rsidP="00730ECC">
      <w:pPr>
        <w:pStyle w:val="LISTINGBODY"/>
      </w:pPr>
      <w:r>
        <w:t>END //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DELIMITER 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-- проверка вставки</w:t>
      </w:r>
    </w:p>
    <w:p w:rsidR="00730ECC" w:rsidRDefault="00730ECC" w:rsidP="00730ECC">
      <w:pPr>
        <w:pStyle w:val="LISTINGBODY"/>
      </w:pPr>
      <w:r>
        <w:t>CALL add_student('Давидов', 'Петр', '2002-05-10', '4111', 'davidov@mail.com');</w:t>
      </w:r>
    </w:p>
    <w:p w:rsidR="00730ECC" w:rsidRDefault="00730ECC" w:rsidP="00730ECC">
      <w:pPr>
        <w:pStyle w:val="LISTINGBODY"/>
      </w:pPr>
      <w:r>
        <w:t>SELECT s.last_name, sg.group_name FROM student s</w:t>
      </w:r>
    </w:p>
    <w:p w:rsidR="00730ECC" w:rsidRDefault="00730ECC" w:rsidP="00730ECC">
      <w:pPr>
        <w:pStyle w:val="LISTINGBODY"/>
      </w:pPr>
      <w:r>
        <w:t>JOIN student_group sg ON sg.group_id = s.group_id</w:t>
      </w:r>
    </w:p>
    <w:p w:rsidR="00730ECC" w:rsidRDefault="00730ECC" w:rsidP="00730ECC">
      <w:pPr>
        <w:pStyle w:val="LISTINGBODY"/>
      </w:pPr>
      <w:r>
        <w:t>WHERE s.last_name = 'Давидов';</w:t>
      </w:r>
    </w:p>
    <w:p w:rsidR="00730ECC" w:rsidRDefault="00730ECC" w:rsidP="00730ECC">
      <w:pPr>
        <w:pStyle w:val="LISTINGBODY"/>
      </w:pPr>
    </w:p>
    <w:p w:rsidR="00730ECC" w:rsidRPr="00582CC1" w:rsidRDefault="00730ECC" w:rsidP="00730ECC">
      <w:pPr>
        <w:pStyle w:val="LISTINGBODY"/>
        <w:rPr>
          <w:lang w:val="ru-RU"/>
        </w:rPr>
      </w:pPr>
      <w:r>
        <w:t>DELIMITER</w:t>
      </w:r>
      <w:r w:rsidRPr="00582CC1">
        <w:rPr>
          <w:lang w:val="ru-RU"/>
        </w:rPr>
        <w:t xml:space="preserve"> //</w:t>
      </w:r>
    </w:p>
    <w:p w:rsidR="00730ECC" w:rsidRPr="00582CC1" w:rsidRDefault="00730ECC" w:rsidP="00730ECC">
      <w:pPr>
        <w:pStyle w:val="LISTINGBODY"/>
        <w:rPr>
          <w:lang w:val="ru-RU"/>
        </w:rPr>
      </w:pPr>
    </w:p>
    <w:p w:rsidR="00730ECC" w:rsidRPr="00582CC1" w:rsidRDefault="00730ECC" w:rsidP="00730ECC">
      <w:pPr>
        <w:pStyle w:val="LISTINGBODY"/>
        <w:rPr>
          <w:lang w:val="ru-RU"/>
        </w:rPr>
      </w:pPr>
      <w:r w:rsidRPr="00582CC1">
        <w:rPr>
          <w:lang w:val="ru-RU"/>
        </w:rPr>
        <w:t>-- удаление студента с очисткой справочника групп</w:t>
      </w:r>
    </w:p>
    <w:p w:rsidR="00730ECC" w:rsidRDefault="00730ECC" w:rsidP="00730ECC">
      <w:pPr>
        <w:pStyle w:val="LISTINGBODY"/>
      </w:pPr>
      <w:r>
        <w:t>CREATE PROCEDURE delete_student_cleanup(IN p_student_id INT)</w:t>
      </w:r>
    </w:p>
    <w:p w:rsidR="00730ECC" w:rsidRDefault="00730ECC" w:rsidP="00730ECC">
      <w:pPr>
        <w:pStyle w:val="LISTINGBODY"/>
      </w:pPr>
      <w:r>
        <w:t>BEGIN</w:t>
      </w:r>
    </w:p>
    <w:p w:rsidR="00730ECC" w:rsidRDefault="00730ECC" w:rsidP="00730ECC">
      <w:pPr>
        <w:pStyle w:val="LISTINGBODY"/>
      </w:pPr>
      <w:r>
        <w:t xml:space="preserve">  DECLARE g_id INT;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SELECT group_id INTO g_id FROM student WHERE student_id = p_student_id;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DELETE FROM student WHERE student_id = p_student_id;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IF NOT EXISTS (SELECT 1 FROM student WHERE group_id = g_id) THEN</w:t>
      </w:r>
    </w:p>
    <w:p w:rsidR="00730ECC" w:rsidRDefault="00730ECC" w:rsidP="00730ECC">
      <w:pPr>
        <w:pStyle w:val="LISTINGBODY"/>
      </w:pPr>
      <w:r>
        <w:t xml:space="preserve">    DELETE FROM student_group WHERE group_id = g_id;</w:t>
      </w:r>
    </w:p>
    <w:p w:rsidR="00730ECC" w:rsidRDefault="00730ECC" w:rsidP="00730ECC">
      <w:pPr>
        <w:pStyle w:val="LISTINGBODY"/>
      </w:pPr>
      <w:r>
        <w:t xml:space="preserve">  END IF;</w:t>
      </w:r>
    </w:p>
    <w:p w:rsidR="00730ECC" w:rsidRDefault="00730ECC" w:rsidP="00730ECC">
      <w:pPr>
        <w:pStyle w:val="LISTINGBODY"/>
      </w:pPr>
      <w:r>
        <w:t>END //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DELIMITER 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-- проверка удаления</w:t>
      </w:r>
    </w:p>
    <w:p w:rsidR="00730ECC" w:rsidRDefault="00730ECC" w:rsidP="00730ECC">
      <w:pPr>
        <w:pStyle w:val="LISTINGBODY"/>
      </w:pPr>
      <w:r>
        <w:t>CALL delete_student_cleanup((SELECT student_id FROM student s WHERE s.last_name = 'Давидов'));</w:t>
      </w:r>
    </w:p>
    <w:p w:rsidR="00730ECC" w:rsidRDefault="00730ECC" w:rsidP="00730ECC">
      <w:pPr>
        <w:pStyle w:val="LISTINGBODY"/>
      </w:pPr>
      <w:r>
        <w:t>SELECT * FROM student_group WHERE group_name = '4111';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DELIMITER //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-- каскадное удаление группы</w:t>
      </w:r>
    </w:p>
    <w:p w:rsidR="00730ECC" w:rsidRDefault="00730ECC" w:rsidP="00730ECC">
      <w:pPr>
        <w:pStyle w:val="LISTINGBODY"/>
      </w:pPr>
      <w:r>
        <w:t>CREATE PROCEDURE delete_group_cascade(IN p_group_id INT)</w:t>
      </w:r>
    </w:p>
    <w:p w:rsidR="00730ECC" w:rsidRDefault="00730ECC" w:rsidP="00730ECC">
      <w:pPr>
        <w:pStyle w:val="LISTINGBODY"/>
      </w:pPr>
      <w:r>
        <w:t>BEGIN</w:t>
      </w:r>
    </w:p>
    <w:p w:rsidR="00730ECC" w:rsidRDefault="00730ECC" w:rsidP="00730ECC">
      <w:pPr>
        <w:pStyle w:val="LISTINGBODY"/>
      </w:pPr>
      <w:r>
        <w:t xml:space="preserve">  DELETE FROM lab_rating</w:t>
      </w:r>
    </w:p>
    <w:p w:rsidR="00730ECC" w:rsidRDefault="00730ECC" w:rsidP="00730ECC">
      <w:pPr>
        <w:pStyle w:val="LISTINGBODY"/>
      </w:pPr>
      <w:r>
        <w:t xml:space="preserve">  WHERE student_id IN (SELECT student_id FROM student WHERE group_id = p_group_id);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DELETE FROM student WHERE group_id = p_group_id;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DELETE FROM student_group WHERE group_id = p_group_id;</w:t>
      </w:r>
    </w:p>
    <w:p w:rsidR="00730ECC" w:rsidRDefault="00730ECC" w:rsidP="00730ECC">
      <w:pPr>
        <w:pStyle w:val="LISTINGBODY"/>
      </w:pPr>
      <w:r>
        <w:t>END //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DELIMITER 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-- проверка каскадного удаления</w:t>
      </w:r>
    </w:p>
    <w:p w:rsidR="00730ECC" w:rsidRDefault="00730ECC" w:rsidP="00730ECC">
      <w:pPr>
        <w:pStyle w:val="LISTINGBODY"/>
      </w:pPr>
      <w:r>
        <w:t>CALL add_student('Давидов', 'Петр', '2002-05-10', '4111', 'davidov@mail.com');</w:t>
      </w:r>
    </w:p>
    <w:p w:rsidR="00730ECC" w:rsidRDefault="00730ECC" w:rsidP="00730ECC">
      <w:pPr>
        <w:pStyle w:val="LISTINGBODY"/>
      </w:pPr>
      <w:r>
        <w:t>CALL delete_group_cascade((SELECT group_id FROM student_group sg</w:t>
      </w:r>
    </w:p>
    <w:p w:rsidR="00730ECC" w:rsidRDefault="00730ECC" w:rsidP="00730ECC">
      <w:pPr>
        <w:pStyle w:val="LISTINGBODY"/>
      </w:pPr>
      <w:r>
        <w:t>WHERE sg.group_name = '4111'));</w:t>
      </w:r>
    </w:p>
    <w:p w:rsidR="00730ECC" w:rsidRDefault="00730ECC" w:rsidP="00730ECC">
      <w:pPr>
        <w:pStyle w:val="LISTINGBODY"/>
      </w:pPr>
      <w:r>
        <w:t>SELECT * FROM student s</w:t>
      </w:r>
    </w:p>
    <w:p w:rsidR="00730ECC" w:rsidRDefault="00730ECC" w:rsidP="00730ECC">
      <w:pPr>
        <w:pStyle w:val="LISTINGBODY"/>
      </w:pPr>
      <w:r>
        <w:t>JOIN student_group sg ON sg.group_id = s.group_id</w:t>
      </w:r>
    </w:p>
    <w:p w:rsidR="00730ECC" w:rsidRDefault="00730ECC" w:rsidP="00730ECC">
      <w:pPr>
        <w:pStyle w:val="LISTINGBODY"/>
      </w:pPr>
      <w:r>
        <w:t>WHERE s.last_name = 'Давидов';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-- заполнение нулями отсутствующих оценок за работы (управляющие конструкции)</w:t>
      </w:r>
    </w:p>
    <w:p w:rsidR="00730ECC" w:rsidRDefault="00730ECC" w:rsidP="00730ECC">
      <w:pPr>
        <w:pStyle w:val="LISTINGBODY"/>
      </w:pPr>
      <w:r>
        <w:t>DROP PROCEDURE IF EXISTS recalc_student_status;</w:t>
      </w:r>
    </w:p>
    <w:p w:rsidR="00730ECC" w:rsidRDefault="00730ECC" w:rsidP="00730ECC">
      <w:pPr>
        <w:pStyle w:val="LISTINGBODY"/>
      </w:pPr>
      <w:r>
        <w:t>DELIMITER //</w:t>
      </w:r>
    </w:p>
    <w:p w:rsidR="00730ECC" w:rsidRDefault="00730ECC" w:rsidP="00730ECC">
      <w:pPr>
        <w:pStyle w:val="LISTINGBODY"/>
      </w:pPr>
      <w:r>
        <w:t>CREATE PROCEDURE recalc_student_status(IN p_student_id INT)</w:t>
      </w:r>
    </w:p>
    <w:p w:rsidR="00730ECC" w:rsidRDefault="00730ECC" w:rsidP="00730ECC">
      <w:pPr>
        <w:pStyle w:val="LISTINGBODY"/>
      </w:pPr>
      <w:r>
        <w:t>BEGIN</w:t>
      </w:r>
    </w:p>
    <w:p w:rsidR="00730ECC" w:rsidRDefault="00730ECC" w:rsidP="00730ECC">
      <w:pPr>
        <w:pStyle w:val="LISTINGBODY"/>
      </w:pPr>
      <w:r>
        <w:t xml:space="preserve">  DECLARE i INT DEFAULT 0;</w:t>
      </w:r>
    </w:p>
    <w:p w:rsidR="00730ECC" w:rsidRDefault="00730ECC" w:rsidP="00730ECC">
      <w:pPr>
        <w:pStyle w:val="LISTINGBODY"/>
      </w:pPr>
      <w:r>
        <w:t xml:space="preserve">  DECLARE lab_count INT;</w:t>
      </w:r>
    </w:p>
    <w:p w:rsidR="00730ECC" w:rsidRDefault="00730ECC" w:rsidP="00730ECC">
      <w:pPr>
        <w:pStyle w:val="LISTINGBODY"/>
      </w:pPr>
      <w:r>
        <w:t xml:space="preserve">  DECLARE v_lab_id INT;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DROP TEMPORARY TABLE IF EXISTS tmp_labs;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CREATE TEMPORARY TABLE tmp_labs AS</w:t>
      </w:r>
    </w:p>
    <w:p w:rsidR="00730ECC" w:rsidRDefault="00730ECC" w:rsidP="00730ECC">
      <w:pPr>
        <w:pStyle w:val="LISTINGBODY"/>
      </w:pPr>
      <w:r>
        <w:t xml:space="preserve">  SELECT lw.lab_id</w:t>
      </w:r>
    </w:p>
    <w:p w:rsidR="00730ECC" w:rsidRDefault="00730ECC" w:rsidP="00730ECC">
      <w:pPr>
        <w:pStyle w:val="LISTINGBODY"/>
      </w:pPr>
      <w:r>
        <w:t xml:space="preserve">  FROM lab_work lw</w:t>
      </w:r>
    </w:p>
    <w:p w:rsidR="00730ECC" w:rsidRDefault="00730ECC" w:rsidP="00730ECC">
      <w:pPr>
        <w:pStyle w:val="LISTINGBODY"/>
      </w:pPr>
      <w:r>
        <w:t xml:space="preserve">  JOIN discipline d ON lw.discipline_id = d.discipline_id</w:t>
      </w:r>
    </w:p>
    <w:p w:rsidR="00730ECC" w:rsidRDefault="00730ECC" w:rsidP="00730ECC">
      <w:pPr>
        <w:pStyle w:val="LISTINGBODY"/>
      </w:pPr>
      <w:r>
        <w:t xml:space="preserve">  WHERE d.discipline_name = 'Базы данных';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SELECT COUNT(*) INTO lab_count FROM tmp_labs;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WHILE i &lt; lab_count DO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  SELECT tl.lab_id INTO v_lab_id</w:t>
      </w:r>
    </w:p>
    <w:p w:rsidR="00730ECC" w:rsidRDefault="00730ECC" w:rsidP="00730ECC">
      <w:pPr>
        <w:pStyle w:val="LISTINGBODY"/>
      </w:pPr>
      <w:r>
        <w:t xml:space="preserve">    FROM tmp_labs tl</w:t>
      </w:r>
    </w:p>
    <w:p w:rsidR="00730ECC" w:rsidRDefault="00730ECC" w:rsidP="00730ECC">
      <w:pPr>
        <w:pStyle w:val="LISTINGBODY"/>
      </w:pPr>
      <w:r>
        <w:t xml:space="preserve">    LIMIT 1 OFFSET i;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  IF v_lab_id IS NOT NULL THEN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    INSERT INTO lab_rating(student_id, lab_id, score, submission_date)</w:t>
      </w:r>
    </w:p>
    <w:p w:rsidR="00730ECC" w:rsidRDefault="00730ECC" w:rsidP="00730ECC">
      <w:pPr>
        <w:pStyle w:val="LISTINGBODY"/>
      </w:pPr>
      <w:r>
        <w:t xml:space="preserve">      SELECT p_student_id, v_lab_id, 0, CURDATE()</w:t>
      </w:r>
    </w:p>
    <w:p w:rsidR="00730ECC" w:rsidRDefault="00730ECC" w:rsidP="00730ECC">
      <w:pPr>
        <w:pStyle w:val="LISTINGBODY"/>
      </w:pPr>
      <w:r>
        <w:t xml:space="preserve">      WHERE NOT EXISTS (</w:t>
      </w:r>
    </w:p>
    <w:p w:rsidR="00730ECC" w:rsidRDefault="00730ECC" w:rsidP="00730ECC">
      <w:pPr>
        <w:pStyle w:val="LISTINGBODY"/>
      </w:pPr>
      <w:r>
        <w:t xml:space="preserve">        SELECT 1</w:t>
      </w:r>
    </w:p>
    <w:p w:rsidR="00730ECC" w:rsidRDefault="00730ECC" w:rsidP="00730ECC">
      <w:pPr>
        <w:pStyle w:val="LISTINGBODY"/>
      </w:pPr>
      <w:r>
        <w:t xml:space="preserve">        FROM lab_rating lr</w:t>
      </w:r>
    </w:p>
    <w:p w:rsidR="00730ECC" w:rsidRDefault="00730ECC" w:rsidP="00730ECC">
      <w:pPr>
        <w:pStyle w:val="LISTINGBODY"/>
      </w:pPr>
      <w:r>
        <w:t xml:space="preserve">        WHERE lr.student_id = p_student_id</w:t>
      </w:r>
    </w:p>
    <w:p w:rsidR="00730ECC" w:rsidRDefault="00730ECC" w:rsidP="00730ECC">
      <w:pPr>
        <w:pStyle w:val="LISTINGBODY"/>
      </w:pPr>
      <w:r>
        <w:t xml:space="preserve">          AND lr.lab_id = v_lab_id</w:t>
      </w:r>
    </w:p>
    <w:p w:rsidR="00730ECC" w:rsidRDefault="00730ECC" w:rsidP="00730ECC">
      <w:pPr>
        <w:pStyle w:val="LISTINGBODY"/>
      </w:pPr>
      <w:r>
        <w:t xml:space="preserve">      );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  END IF;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lastRenderedPageBreak/>
        <w:t xml:space="preserve">    SET i = i + 1;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END WHILE;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END //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DELIMITER 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-- проверка процедуры обхода лабораторных</w:t>
      </w:r>
    </w:p>
    <w:p w:rsidR="00730ECC" w:rsidRDefault="00730ECC" w:rsidP="00730ECC">
      <w:pPr>
        <w:pStyle w:val="LISTINGBODY"/>
      </w:pPr>
      <w:r>
        <w:t>CALL add_student('Давидов', 'Петр', '2002-05-10', '4111', 'davidov@mail.com');</w:t>
      </w:r>
    </w:p>
    <w:p w:rsidR="00730ECC" w:rsidRDefault="00730ECC" w:rsidP="00730ECC">
      <w:pPr>
        <w:pStyle w:val="LISTINGBODY"/>
      </w:pPr>
      <w:r>
        <w:t>CALL recalc_student_status((SELECT student_id FROM student s WHERE s.last_name = 'Давидов'));</w:t>
      </w:r>
    </w:p>
    <w:p w:rsidR="00730ECC" w:rsidRDefault="00730ECC" w:rsidP="00730ECC">
      <w:pPr>
        <w:pStyle w:val="LISTINGBODY"/>
      </w:pPr>
      <w:r>
        <w:t>SELECT * FROM lab_rating WHERE student_id = (</w:t>
      </w:r>
    </w:p>
    <w:p w:rsidR="00730ECC" w:rsidRDefault="00730ECC" w:rsidP="00730ECC">
      <w:pPr>
        <w:pStyle w:val="LISTINGBODY"/>
      </w:pPr>
      <w:r>
        <w:tab/>
        <w:t>SELECT student_id FROM student s WHERE s.last_name = 'Давидов'</w:t>
      </w:r>
    </w:p>
    <w:p w:rsidR="00730ECC" w:rsidRDefault="00730ECC" w:rsidP="00730ECC">
      <w:pPr>
        <w:pStyle w:val="LISTINGBODY"/>
      </w:pPr>
      <w:r>
        <w:tab/>
        <w:t>)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DELIMITER //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-- скалярная функция среднего балла</w:t>
      </w:r>
    </w:p>
    <w:p w:rsidR="00730ECC" w:rsidRDefault="00730ECC" w:rsidP="00730ECC">
      <w:pPr>
        <w:pStyle w:val="LISTINGBODY"/>
      </w:pPr>
      <w:r>
        <w:t>CREATE FUNCTION student_avg(p_student_id INT)</w:t>
      </w:r>
    </w:p>
    <w:p w:rsidR="00730ECC" w:rsidRDefault="00730ECC" w:rsidP="00730ECC">
      <w:pPr>
        <w:pStyle w:val="LISTINGBODY"/>
      </w:pPr>
      <w:r>
        <w:t>RETURNS DECIMAL(5,2)</w:t>
      </w:r>
    </w:p>
    <w:p w:rsidR="00730ECC" w:rsidRDefault="00730ECC" w:rsidP="00730ECC">
      <w:pPr>
        <w:pStyle w:val="LISTINGBODY"/>
      </w:pPr>
      <w:r>
        <w:t>DETERMINISTIC</w:t>
      </w:r>
    </w:p>
    <w:p w:rsidR="00730ECC" w:rsidRDefault="00730ECC" w:rsidP="00730ECC">
      <w:pPr>
        <w:pStyle w:val="LISTINGBODY"/>
      </w:pPr>
      <w:r>
        <w:t>BEGIN</w:t>
      </w:r>
    </w:p>
    <w:p w:rsidR="00730ECC" w:rsidRDefault="00730ECC" w:rsidP="00730ECC">
      <w:pPr>
        <w:pStyle w:val="LISTINGBODY"/>
      </w:pPr>
      <w:r>
        <w:t xml:space="preserve">  DECLARE res DECIMAL(5,2);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SELECT AVG(score) INTO res</w:t>
      </w:r>
    </w:p>
    <w:p w:rsidR="00730ECC" w:rsidRDefault="00730ECC" w:rsidP="00730ECC">
      <w:pPr>
        <w:pStyle w:val="LISTINGBODY"/>
      </w:pPr>
      <w:r>
        <w:t xml:space="preserve">  FROM lab_rating</w:t>
      </w:r>
    </w:p>
    <w:p w:rsidR="00730ECC" w:rsidRDefault="00730ECC" w:rsidP="00730ECC">
      <w:pPr>
        <w:pStyle w:val="LISTINGBODY"/>
      </w:pPr>
      <w:r>
        <w:t xml:space="preserve">  WHERE student_id = p_student_id;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RETURN res;</w:t>
      </w:r>
    </w:p>
    <w:p w:rsidR="00730ECC" w:rsidRDefault="00730ECC" w:rsidP="00730ECC">
      <w:pPr>
        <w:pStyle w:val="LISTINGBODY"/>
      </w:pPr>
      <w:r>
        <w:t>END //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DELIMITER 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-- вызов скалярной функции</w:t>
      </w:r>
    </w:p>
    <w:p w:rsidR="00730ECC" w:rsidRDefault="00730ECC" w:rsidP="00730ECC">
      <w:pPr>
        <w:pStyle w:val="LISTINGBODY"/>
      </w:pPr>
      <w:r>
        <w:t>SELECT student_avg((SELECT student_id FROM student s WHERE s.last_name = 'Сыроежкин'));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-- табличное представление статистики студентов</w:t>
      </w:r>
    </w:p>
    <w:p w:rsidR="00730ECC" w:rsidRDefault="00730ECC" w:rsidP="00730ECC">
      <w:pPr>
        <w:pStyle w:val="LISTINGBODY"/>
      </w:pPr>
      <w:r>
        <w:t>CREATE VIEW student_stats AS</w:t>
      </w:r>
    </w:p>
    <w:p w:rsidR="00730ECC" w:rsidRDefault="00730ECC" w:rsidP="00730ECC">
      <w:pPr>
        <w:pStyle w:val="LISTINGBODY"/>
      </w:pPr>
      <w:r>
        <w:t>SELECT s.student_id, s.last_name, AVG(lr.score) AS avg_score</w:t>
      </w:r>
    </w:p>
    <w:p w:rsidR="00730ECC" w:rsidRDefault="00730ECC" w:rsidP="00730ECC">
      <w:pPr>
        <w:pStyle w:val="LISTINGBODY"/>
      </w:pPr>
      <w:r>
        <w:t>FROM student s</w:t>
      </w:r>
    </w:p>
    <w:p w:rsidR="00730ECC" w:rsidRDefault="00730ECC" w:rsidP="00730ECC">
      <w:pPr>
        <w:pStyle w:val="LISTINGBODY"/>
      </w:pPr>
      <w:r>
        <w:t>LEFT JOIN lab_rating lr ON s.student_id = lr.student_id</w:t>
      </w:r>
    </w:p>
    <w:p w:rsidR="00730ECC" w:rsidRDefault="00730ECC" w:rsidP="00730ECC">
      <w:pPr>
        <w:pStyle w:val="LISTINGBODY"/>
      </w:pPr>
      <w:r>
        <w:t>GROUP BY s.student_id, s.last_name;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-- проверка представления</w:t>
      </w:r>
    </w:p>
    <w:p w:rsidR="00730ECC" w:rsidRDefault="00730ECC" w:rsidP="00730ECC">
      <w:pPr>
        <w:pStyle w:val="LISTINGBODY"/>
      </w:pPr>
      <w:r>
        <w:t>SELECT * FROM student_stats;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DELIMITER //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-- формирование статистики по группам во временной таблице</w:t>
      </w:r>
    </w:p>
    <w:p w:rsidR="00730ECC" w:rsidRDefault="00730ECC" w:rsidP="00730ECC">
      <w:pPr>
        <w:pStyle w:val="LISTINGBODY"/>
      </w:pPr>
      <w:r>
        <w:t>CREATE PROCEDURE build_stats()</w:t>
      </w:r>
    </w:p>
    <w:p w:rsidR="00730ECC" w:rsidRDefault="00730ECC" w:rsidP="00730ECC">
      <w:pPr>
        <w:pStyle w:val="LISTINGBODY"/>
      </w:pPr>
      <w:r>
        <w:t>BEGIN</w:t>
      </w:r>
    </w:p>
    <w:p w:rsidR="00730ECC" w:rsidRDefault="00730ECC" w:rsidP="00730ECC">
      <w:pPr>
        <w:pStyle w:val="LISTINGBODY"/>
      </w:pPr>
      <w:r>
        <w:t xml:space="preserve">  DROP TEMPORARY TABLE IF EXISTS stats;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CREATE TEMPORARY TABLE stats AS</w:t>
      </w:r>
    </w:p>
    <w:p w:rsidR="00730ECC" w:rsidRDefault="00730ECC" w:rsidP="00730ECC">
      <w:pPr>
        <w:pStyle w:val="LISTINGBODY"/>
      </w:pPr>
      <w:r>
        <w:t xml:space="preserve">  SELECT sg.group_name, COUNT(s.student_id) AS students_count</w:t>
      </w:r>
    </w:p>
    <w:p w:rsidR="00730ECC" w:rsidRDefault="00730ECC" w:rsidP="00730ECC">
      <w:pPr>
        <w:pStyle w:val="LISTINGBODY"/>
      </w:pPr>
      <w:r>
        <w:t xml:space="preserve">  FROM student_group sg</w:t>
      </w:r>
    </w:p>
    <w:p w:rsidR="00730ECC" w:rsidRDefault="00730ECC" w:rsidP="00730ECC">
      <w:pPr>
        <w:pStyle w:val="LISTINGBODY"/>
      </w:pPr>
      <w:r>
        <w:t xml:space="preserve">  LEFT JOIN student s ON sg.group_id = s.group_id</w:t>
      </w:r>
    </w:p>
    <w:p w:rsidR="00730ECC" w:rsidRDefault="00730ECC" w:rsidP="00730ECC">
      <w:pPr>
        <w:pStyle w:val="LISTINGBODY"/>
      </w:pPr>
      <w:r>
        <w:t xml:space="preserve">  GROUP BY sg.group_name;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 xml:space="preserve">  SELECT * FROM stats;</w:t>
      </w:r>
    </w:p>
    <w:p w:rsidR="00730ECC" w:rsidRDefault="00730ECC" w:rsidP="00730ECC">
      <w:pPr>
        <w:pStyle w:val="LISTINGBODY"/>
      </w:pPr>
      <w:r>
        <w:lastRenderedPageBreak/>
        <w:t>END //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DELIMITER ;</w:t>
      </w:r>
    </w:p>
    <w:p w:rsidR="00730ECC" w:rsidRDefault="00730ECC" w:rsidP="00730ECC">
      <w:pPr>
        <w:pStyle w:val="LISTINGBODY"/>
      </w:pPr>
    </w:p>
    <w:p w:rsidR="00730ECC" w:rsidRDefault="00730ECC" w:rsidP="00730ECC">
      <w:pPr>
        <w:pStyle w:val="LISTINGBODY"/>
      </w:pPr>
      <w:r>
        <w:t>-- проверка статистики</w:t>
      </w:r>
    </w:p>
    <w:p w:rsidR="00AE3CC2" w:rsidRDefault="00730ECC" w:rsidP="00730ECC">
      <w:pPr>
        <w:pStyle w:val="LISTINGBODY"/>
      </w:pPr>
      <w:r>
        <w:t>CALL build_stats();</w:t>
      </w:r>
    </w:p>
    <w:sectPr w:rsidR="00AE3CC2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F6155" w:rsidRDefault="002F6155" w:rsidP="0002180F">
      <w:r>
        <w:separator/>
      </w:r>
    </w:p>
  </w:endnote>
  <w:endnote w:type="continuationSeparator" w:id="0">
    <w:p w:rsidR="002F6155" w:rsidRDefault="002F6155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F6155" w:rsidRDefault="002F6155" w:rsidP="0002180F">
      <w:r>
        <w:separator/>
      </w:r>
    </w:p>
  </w:footnote>
  <w:footnote w:type="continuationSeparator" w:id="0">
    <w:p w:rsidR="002F6155" w:rsidRDefault="002F6155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C4"/>
    <w:rsid w:val="00016F54"/>
    <w:rsid w:val="000214A2"/>
    <w:rsid w:val="000215AF"/>
    <w:rsid w:val="0002172C"/>
    <w:rsid w:val="0002180F"/>
    <w:rsid w:val="00022DF2"/>
    <w:rsid w:val="000244B3"/>
    <w:rsid w:val="0004168B"/>
    <w:rsid w:val="00041A27"/>
    <w:rsid w:val="000421D9"/>
    <w:rsid w:val="000707C8"/>
    <w:rsid w:val="00070C1D"/>
    <w:rsid w:val="0007610D"/>
    <w:rsid w:val="00090445"/>
    <w:rsid w:val="00090FC5"/>
    <w:rsid w:val="000928CE"/>
    <w:rsid w:val="000A2CF1"/>
    <w:rsid w:val="000A67BE"/>
    <w:rsid w:val="000C031F"/>
    <w:rsid w:val="000F019B"/>
    <w:rsid w:val="00103CD3"/>
    <w:rsid w:val="00112CBF"/>
    <w:rsid w:val="00116F39"/>
    <w:rsid w:val="00136236"/>
    <w:rsid w:val="001362DC"/>
    <w:rsid w:val="00146E7E"/>
    <w:rsid w:val="00164280"/>
    <w:rsid w:val="00166165"/>
    <w:rsid w:val="00177559"/>
    <w:rsid w:val="00185A62"/>
    <w:rsid w:val="00186039"/>
    <w:rsid w:val="00187D39"/>
    <w:rsid w:val="0019245B"/>
    <w:rsid w:val="00194A01"/>
    <w:rsid w:val="001B2C26"/>
    <w:rsid w:val="001C36DE"/>
    <w:rsid w:val="001D7ED5"/>
    <w:rsid w:val="00203CA1"/>
    <w:rsid w:val="002102D3"/>
    <w:rsid w:val="002166FD"/>
    <w:rsid w:val="002509B4"/>
    <w:rsid w:val="00271C67"/>
    <w:rsid w:val="00284869"/>
    <w:rsid w:val="00290A44"/>
    <w:rsid w:val="002956BD"/>
    <w:rsid w:val="002A7B49"/>
    <w:rsid w:val="002B4F79"/>
    <w:rsid w:val="002B7A4A"/>
    <w:rsid w:val="002D0606"/>
    <w:rsid w:val="002D156F"/>
    <w:rsid w:val="002D2D9A"/>
    <w:rsid w:val="002D5C30"/>
    <w:rsid w:val="002E33D9"/>
    <w:rsid w:val="002F6155"/>
    <w:rsid w:val="002F6184"/>
    <w:rsid w:val="00300DD1"/>
    <w:rsid w:val="0030531B"/>
    <w:rsid w:val="003130C7"/>
    <w:rsid w:val="00313896"/>
    <w:rsid w:val="00314D60"/>
    <w:rsid w:val="00314DB8"/>
    <w:rsid w:val="00326699"/>
    <w:rsid w:val="003315B3"/>
    <w:rsid w:val="00347312"/>
    <w:rsid w:val="00352422"/>
    <w:rsid w:val="00353F7B"/>
    <w:rsid w:val="00360FAC"/>
    <w:rsid w:val="0036307E"/>
    <w:rsid w:val="00374808"/>
    <w:rsid w:val="00391683"/>
    <w:rsid w:val="00394309"/>
    <w:rsid w:val="00394DAB"/>
    <w:rsid w:val="00394EF1"/>
    <w:rsid w:val="003A2C40"/>
    <w:rsid w:val="003A6615"/>
    <w:rsid w:val="003A6998"/>
    <w:rsid w:val="003B3807"/>
    <w:rsid w:val="003D538D"/>
    <w:rsid w:val="003F448A"/>
    <w:rsid w:val="00404D15"/>
    <w:rsid w:val="00405D24"/>
    <w:rsid w:val="00413AAB"/>
    <w:rsid w:val="00435E57"/>
    <w:rsid w:val="00474DAE"/>
    <w:rsid w:val="0047521D"/>
    <w:rsid w:val="004846D3"/>
    <w:rsid w:val="00490A54"/>
    <w:rsid w:val="004A38E8"/>
    <w:rsid w:val="004B1A13"/>
    <w:rsid w:val="004B47AC"/>
    <w:rsid w:val="004C674A"/>
    <w:rsid w:val="004D5D07"/>
    <w:rsid w:val="004E7C23"/>
    <w:rsid w:val="00524674"/>
    <w:rsid w:val="005364DC"/>
    <w:rsid w:val="00541DC4"/>
    <w:rsid w:val="00552C4F"/>
    <w:rsid w:val="005562A4"/>
    <w:rsid w:val="00557E7C"/>
    <w:rsid w:val="005628F2"/>
    <w:rsid w:val="0057518A"/>
    <w:rsid w:val="00582CC1"/>
    <w:rsid w:val="005A2A15"/>
    <w:rsid w:val="005B566D"/>
    <w:rsid w:val="005B6ABE"/>
    <w:rsid w:val="005C6680"/>
    <w:rsid w:val="005E3C66"/>
    <w:rsid w:val="00611D1E"/>
    <w:rsid w:val="00615ECA"/>
    <w:rsid w:val="0063498E"/>
    <w:rsid w:val="006375AF"/>
    <w:rsid w:val="00642832"/>
    <w:rsid w:val="00651F7A"/>
    <w:rsid w:val="00657326"/>
    <w:rsid w:val="00660115"/>
    <w:rsid w:val="006629D6"/>
    <w:rsid w:val="0066743A"/>
    <w:rsid w:val="00677137"/>
    <w:rsid w:val="006854F9"/>
    <w:rsid w:val="006867CD"/>
    <w:rsid w:val="00690FF0"/>
    <w:rsid w:val="006A2CD8"/>
    <w:rsid w:val="006A42CB"/>
    <w:rsid w:val="006B7B8A"/>
    <w:rsid w:val="006C565E"/>
    <w:rsid w:val="006E5F57"/>
    <w:rsid w:val="006F20BB"/>
    <w:rsid w:val="00707EE1"/>
    <w:rsid w:val="007151DF"/>
    <w:rsid w:val="00717031"/>
    <w:rsid w:val="007260EC"/>
    <w:rsid w:val="00730374"/>
    <w:rsid w:val="00730ECC"/>
    <w:rsid w:val="00747212"/>
    <w:rsid w:val="00764548"/>
    <w:rsid w:val="00790BBF"/>
    <w:rsid w:val="00791D2E"/>
    <w:rsid w:val="007A5D00"/>
    <w:rsid w:val="007B2A9E"/>
    <w:rsid w:val="007B6423"/>
    <w:rsid w:val="007C414D"/>
    <w:rsid w:val="007C55D8"/>
    <w:rsid w:val="007D17CB"/>
    <w:rsid w:val="007E0815"/>
    <w:rsid w:val="007E1AD9"/>
    <w:rsid w:val="007E1E88"/>
    <w:rsid w:val="007F31BE"/>
    <w:rsid w:val="00810104"/>
    <w:rsid w:val="00822456"/>
    <w:rsid w:val="00822BE1"/>
    <w:rsid w:val="00832ABE"/>
    <w:rsid w:val="008331DB"/>
    <w:rsid w:val="008357A9"/>
    <w:rsid w:val="00837726"/>
    <w:rsid w:val="00843C23"/>
    <w:rsid w:val="00843DC6"/>
    <w:rsid w:val="00853925"/>
    <w:rsid w:val="0085716F"/>
    <w:rsid w:val="00862F69"/>
    <w:rsid w:val="00873228"/>
    <w:rsid w:val="00891425"/>
    <w:rsid w:val="00894662"/>
    <w:rsid w:val="008C376C"/>
    <w:rsid w:val="008C4A50"/>
    <w:rsid w:val="008C7F36"/>
    <w:rsid w:val="008D017A"/>
    <w:rsid w:val="008D1AAC"/>
    <w:rsid w:val="008E080A"/>
    <w:rsid w:val="008F56C3"/>
    <w:rsid w:val="00903ECA"/>
    <w:rsid w:val="009042D8"/>
    <w:rsid w:val="00922F9C"/>
    <w:rsid w:val="009265C5"/>
    <w:rsid w:val="00926DFF"/>
    <w:rsid w:val="009434AF"/>
    <w:rsid w:val="00944247"/>
    <w:rsid w:val="00945836"/>
    <w:rsid w:val="00950472"/>
    <w:rsid w:val="00951A99"/>
    <w:rsid w:val="009600E8"/>
    <w:rsid w:val="009604D9"/>
    <w:rsid w:val="00975193"/>
    <w:rsid w:val="009810E3"/>
    <w:rsid w:val="00984913"/>
    <w:rsid w:val="00986BC9"/>
    <w:rsid w:val="00992B02"/>
    <w:rsid w:val="00992C96"/>
    <w:rsid w:val="009A6312"/>
    <w:rsid w:val="009B4232"/>
    <w:rsid w:val="009B751E"/>
    <w:rsid w:val="009C14CB"/>
    <w:rsid w:val="009C32AB"/>
    <w:rsid w:val="009C423A"/>
    <w:rsid w:val="009D2232"/>
    <w:rsid w:val="009D533B"/>
    <w:rsid w:val="009D55AD"/>
    <w:rsid w:val="009E13DE"/>
    <w:rsid w:val="009E3329"/>
    <w:rsid w:val="009F2045"/>
    <w:rsid w:val="009F25F3"/>
    <w:rsid w:val="009F3F79"/>
    <w:rsid w:val="00A37C30"/>
    <w:rsid w:val="00A552DE"/>
    <w:rsid w:val="00A73C84"/>
    <w:rsid w:val="00A74901"/>
    <w:rsid w:val="00A7539C"/>
    <w:rsid w:val="00AB15A0"/>
    <w:rsid w:val="00AB77A9"/>
    <w:rsid w:val="00AD3198"/>
    <w:rsid w:val="00AE3CC2"/>
    <w:rsid w:val="00AF6555"/>
    <w:rsid w:val="00B078C1"/>
    <w:rsid w:val="00B15E14"/>
    <w:rsid w:val="00B20256"/>
    <w:rsid w:val="00B2042C"/>
    <w:rsid w:val="00B22925"/>
    <w:rsid w:val="00B366F0"/>
    <w:rsid w:val="00B5412F"/>
    <w:rsid w:val="00B613E6"/>
    <w:rsid w:val="00B632F0"/>
    <w:rsid w:val="00B71FEE"/>
    <w:rsid w:val="00B727FC"/>
    <w:rsid w:val="00B923A5"/>
    <w:rsid w:val="00BA50FA"/>
    <w:rsid w:val="00BE66A1"/>
    <w:rsid w:val="00BF7993"/>
    <w:rsid w:val="00C039E7"/>
    <w:rsid w:val="00C03BE7"/>
    <w:rsid w:val="00C04A28"/>
    <w:rsid w:val="00C21B6C"/>
    <w:rsid w:val="00C44CEB"/>
    <w:rsid w:val="00C44E77"/>
    <w:rsid w:val="00C51E65"/>
    <w:rsid w:val="00C57D9A"/>
    <w:rsid w:val="00C60A88"/>
    <w:rsid w:val="00C6314C"/>
    <w:rsid w:val="00C65A01"/>
    <w:rsid w:val="00C72183"/>
    <w:rsid w:val="00C7552A"/>
    <w:rsid w:val="00C85D70"/>
    <w:rsid w:val="00C91D3A"/>
    <w:rsid w:val="00C969C1"/>
    <w:rsid w:val="00CA14E6"/>
    <w:rsid w:val="00CA1852"/>
    <w:rsid w:val="00CB7787"/>
    <w:rsid w:val="00CF77C7"/>
    <w:rsid w:val="00D30ADC"/>
    <w:rsid w:val="00D339AF"/>
    <w:rsid w:val="00D347D3"/>
    <w:rsid w:val="00D36C22"/>
    <w:rsid w:val="00D45F03"/>
    <w:rsid w:val="00D80758"/>
    <w:rsid w:val="00DA2EF5"/>
    <w:rsid w:val="00DA7C82"/>
    <w:rsid w:val="00DB1965"/>
    <w:rsid w:val="00DC1B09"/>
    <w:rsid w:val="00DE039B"/>
    <w:rsid w:val="00DF362A"/>
    <w:rsid w:val="00DF7735"/>
    <w:rsid w:val="00E01D70"/>
    <w:rsid w:val="00E14232"/>
    <w:rsid w:val="00E22832"/>
    <w:rsid w:val="00E31149"/>
    <w:rsid w:val="00E4158C"/>
    <w:rsid w:val="00E51362"/>
    <w:rsid w:val="00E63E36"/>
    <w:rsid w:val="00E7252C"/>
    <w:rsid w:val="00E951CF"/>
    <w:rsid w:val="00EA048A"/>
    <w:rsid w:val="00EA3B1D"/>
    <w:rsid w:val="00EC73C6"/>
    <w:rsid w:val="00ED438A"/>
    <w:rsid w:val="00EE1F7E"/>
    <w:rsid w:val="00EE3B59"/>
    <w:rsid w:val="00EE3F95"/>
    <w:rsid w:val="00EF07F5"/>
    <w:rsid w:val="00F00628"/>
    <w:rsid w:val="00F04F95"/>
    <w:rsid w:val="00F26346"/>
    <w:rsid w:val="00F425F3"/>
    <w:rsid w:val="00F50713"/>
    <w:rsid w:val="00F53AD5"/>
    <w:rsid w:val="00F57E13"/>
    <w:rsid w:val="00F6317F"/>
    <w:rsid w:val="00F631E2"/>
    <w:rsid w:val="00F65A25"/>
    <w:rsid w:val="00F83B36"/>
    <w:rsid w:val="00F87EBD"/>
    <w:rsid w:val="00F960C9"/>
    <w:rsid w:val="00FA1CB4"/>
    <w:rsid w:val="00FA3569"/>
    <w:rsid w:val="00FC12B4"/>
    <w:rsid w:val="00FD4715"/>
    <w:rsid w:val="00FE1BA9"/>
    <w:rsid w:val="00FE500E"/>
    <w:rsid w:val="00FE68EB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C4D18"/>
  <w15:docId w15:val="{CD3C48A0-22F4-4641-9769-25C6C615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11</Pages>
  <Words>1320</Words>
  <Characters>7530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2026-05-13T06:05:00Z</cp:lastPrinted>
  <dcterms:created xsi:type="dcterms:W3CDTF">2026-05-13T06:05:00Z</dcterms:created>
  <dcterms:modified xsi:type="dcterms:W3CDTF">2026-05-13T06:05:00Z</dcterms:modified>
  <cp:category/>
</cp:coreProperties>
</file>
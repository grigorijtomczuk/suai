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039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22925" w:rsidRDefault="00B22925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proofErr w:type="spellStart"/>
            <w:r w:rsidRPr="00B22925">
              <w:rPr>
                <w:lang w:val="en-US"/>
              </w:rPr>
              <w:t>оцент</w:t>
            </w:r>
            <w:proofErr w:type="spellEnd"/>
            <w:r>
              <w:t xml:space="preserve">, </w:t>
            </w:r>
            <w:proofErr w:type="spellStart"/>
            <w:r w:rsidRPr="00B22925">
              <w:rPr>
                <w:lang w:val="en-US"/>
              </w:rPr>
              <w:t>канд</w:t>
            </w:r>
            <w:proofErr w:type="spellEnd"/>
            <w:r w:rsidRPr="00B22925">
              <w:rPr>
                <w:lang w:val="en-US"/>
              </w:rPr>
              <w:t xml:space="preserve">. </w:t>
            </w:r>
            <w:proofErr w:type="spellStart"/>
            <w:r w:rsidRPr="00B22925">
              <w:rPr>
                <w:lang w:val="en-US"/>
              </w:rPr>
              <w:t>техн</w:t>
            </w:r>
            <w:proofErr w:type="spellEnd"/>
            <w:r w:rsidRPr="00B22925">
              <w:rPr>
                <w:lang w:val="en-US"/>
              </w:rPr>
              <w:t xml:space="preserve">. </w:t>
            </w:r>
            <w:proofErr w:type="spellStart"/>
            <w:r w:rsidRPr="00B22925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6743A" w:rsidRDefault="0066743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А. В. </w:t>
            </w:r>
            <w:proofErr w:type="spellStart"/>
            <w:r w:rsidRPr="0066743A">
              <w:t>Бржезовский</w:t>
            </w:r>
            <w:proofErr w:type="spellEnd"/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903ECA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903ECA">
              <w:rPr>
                <w:lang w:val="en-US"/>
              </w:rPr>
              <w:t xml:space="preserve"> </w:t>
            </w:r>
            <w:r w:rsidR="00903ECA">
              <w:t>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903ECA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903ECA">
              <w:rPr>
                <w:b w:val="0"/>
                <w:szCs w:val="32"/>
                <w:lang w:val="en-US"/>
              </w:rPr>
              <w:t>СОЗДАНИЕ ТАБЛИЦ БАЗЫ ДАННЫХ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D2D9A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D2D9A">
              <w:rPr>
                <w:sz w:val="28"/>
                <w:szCs w:val="28"/>
                <w:lang w:val="ru-RU"/>
              </w:rPr>
              <w:t>МЕТОДЫ И СРЕДСТВА ПРОЕКТИРОВАНИЯ ИНФОРМАЦИОННЫХ СИСТЕМ И ТЕХНОЛОГИЙ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A6615">
        <w:t>2026</w:t>
      </w:r>
      <w:r w:rsidR="003B3807">
        <w:rPr>
          <w:lang w:val="en-US"/>
        </w:rPr>
        <w:br w:type="page"/>
      </w:r>
    </w:p>
    <w:p w:rsidR="008331DB" w:rsidRPr="00C72183" w:rsidRDefault="002D0606" w:rsidP="00C72183">
      <w:pPr>
        <w:pStyle w:val="DIV1"/>
      </w:pPr>
      <w:r>
        <w:lastRenderedPageBreak/>
        <w:t>Цель работы</w:t>
      </w:r>
    </w:p>
    <w:p w:rsidR="00C72183" w:rsidRDefault="007A5D00" w:rsidP="00C72183">
      <w:pPr>
        <w:pStyle w:val="MAINTEXT1"/>
      </w:pPr>
      <w:r>
        <w:t>Цель работы</w:t>
      </w:r>
      <w:proofErr w:type="gramStart"/>
      <w:r>
        <w:t>:</w:t>
      </w:r>
      <w:r w:rsidR="007D17CB">
        <w:rPr>
          <w:lang w:val="en-US"/>
        </w:rPr>
        <w:t xml:space="preserve"> </w:t>
      </w:r>
      <w:r w:rsidRPr="007A5D00">
        <w:t>.</w:t>
      </w:r>
      <w:proofErr w:type="gramEnd"/>
    </w:p>
    <w:p w:rsidR="00717031" w:rsidRPr="00C72183" w:rsidRDefault="009C32AB" w:rsidP="00717031">
      <w:pPr>
        <w:pStyle w:val="DIV1"/>
      </w:pPr>
      <w:r>
        <w:t>Постановка задачи</w:t>
      </w:r>
    </w:p>
    <w:p w:rsidR="00717031" w:rsidRDefault="00717031" w:rsidP="00717031">
      <w:pPr>
        <w:pStyle w:val="MAINTEXT1"/>
      </w:pPr>
    </w:p>
    <w:p w:rsidR="00C44CEB" w:rsidRDefault="00C44CEB" w:rsidP="00717031">
      <w:pPr>
        <w:pStyle w:val="MAINTEXT1"/>
      </w:pPr>
      <w:r>
        <w:t>Вариант: 4.</w:t>
      </w:r>
    </w:p>
    <w:p w:rsidR="00313896" w:rsidRDefault="00313896" w:rsidP="00313896">
      <w:pPr>
        <w:pStyle w:val="MAINTEXT1"/>
      </w:pPr>
      <w:r>
        <w:t>Создайте базу данных для хранения следующих сведений: студент,</w:t>
      </w:r>
      <w:r w:rsidR="00FD4715">
        <w:t xml:space="preserve"> </w:t>
      </w:r>
      <w:r>
        <w:t>группа, дисциплина, преподаватель, лабораторная работа, рейтинг за</w:t>
      </w:r>
      <w:r w:rsidR="00FD4715">
        <w:t xml:space="preserve"> </w:t>
      </w:r>
      <w:r>
        <w:t>сданную лабораторную работу.</w:t>
      </w:r>
    </w:p>
    <w:p w:rsidR="00717031" w:rsidRPr="00C72183" w:rsidRDefault="00394EF1" w:rsidP="00717031">
      <w:pPr>
        <w:pStyle w:val="DIV1"/>
      </w:pPr>
      <w:r>
        <w:t>Ход выполнения</w:t>
      </w:r>
    </w:p>
    <w:p w:rsidR="009C423A" w:rsidRDefault="009C423A" w:rsidP="00394309">
      <w:pPr>
        <w:pStyle w:val="MAINTEXT1"/>
      </w:pPr>
    </w:p>
    <w:p w:rsidR="009C423A" w:rsidRDefault="009C423A" w:rsidP="009C423A">
      <w:pPr>
        <w:pStyle w:val="PICTURE"/>
      </w:pPr>
      <w:r>
        <w:drawing>
          <wp:inline distT="0" distB="0" distL="0" distR="0" wp14:anchorId="451F0385" wp14:editId="51D6D411">
            <wp:extent cx="4907902" cy="3495513"/>
            <wp:effectExtent l="0" t="0" r="0" b="0"/>
            <wp:docPr id="1" name="Graphic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388" cy="35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8C1" w:rsidRPr="008357A9" w:rsidRDefault="009C423A" w:rsidP="008357A9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B7B8A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</w:p>
    <w:p w:rsidR="00717031" w:rsidRPr="00C72183" w:rsidRDefault="00394EF1" w:rsidP="00717031">
      <w:pPr>
        <w:pStyle w:val="DIV1"/>
      </w:pPr>
      <w:r>
        <w:t>Вывод</w:t>
      </w:r>
      <w:r w:rsidR="002102D3">
        <w:t>ы</w:t>
      </w:r>
    </w:p>
    <w:p w:rsidR="00EA3B1D" w:rsidRPr="0007610D" w:rsidRDefault="00EA3B1D" w:rsidP="0007610D">
      <w:pPr>
        <w:pStyle w:val="MAINTEXT1"/>
      </w:pPr>
      <w:r>
        <w:br w:type="page"/>
      </w:r>
    </w:p>
    <w:p w:rsidR="00EA3B1D" w:rsidRDefault="0007610D" w:rsidP="00F26346">
      <w:pPr>
        <w:pStyle w:val="H1"/>
      </w:pPr>
      <w:r>
        <w:lastRenderedPageBreak/>
        <w:t>ПРИЛОЖЕНИЕ</w:t>
      </w:r>
    </w:p>
    <w:p w:rsidR="00AE3CC2" w:rsidRDefault="00AE3CC2" w:rsidP="00AE3CC2">
      <w:pPr>
        <w:pStyle w:val="LISTINGBODY"/>
      </w:pPr>
      <w:r>
        <w:t xml:space="preserve">DROP DATABASE IF EXISTS </w:t>
      </w:r>
      <w:proofErr w:type="spellStart"/>
      <w:r>
        <w:t>university_db</w:t>
      </w:r>
      <w:proofErr w:type="spellEnd"/>
      <w:r>
        <w:t>;</w:t>
      </w:r>
    </w:p>
    <w:p w:rsidR="00AE3CC2" w:rsidRDefault="00AE3CC2" w:rsidP="00AE3CC2">
      <w:pPr>
        <w:pStyle w:val="LISTINGBODY"/>
      </w:pPr>
      <w:r>
        <w:t xml:space="preserve">CREATE DATABASE </w:t>
      </w:r>
      <w:proofErr w:type="spellStart"/>
      <w:r>
        <w:t>university_db</w:t>
      </w:r>
      <w:proofErr w:type="spellEnd"/>
      <w:r>
        <w:t xml:space="preserve"> CHARACTER SET utf8mb4 COLLATE utf8mb4_unicode_ci;</w:t>
      </w:r>
    </w:p>
    <w:sectPr w:rsidR="00AE3CC2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04A28" w:rsidRDefault="00C04A28" w:rsidP="0002180F">
      <w:r>
        <w:separator/>
      </w:r>
    </w:p>
  </w:endnote>
  <w:endnote w:type="continuationSeparator" w:id="0">
    <w:p w:rsidR="00C04A28" w:rsidRDefault="00C04A28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04A28" w:rsidRDefault="00C04A28" w:rsidP="0002180F">
      <w:r>
        <w:separator/>
      </w:r>
    </w:p>
  </w:footnote>
  <w:footnote w:type="continuationSeparator" w:id="0">
    <w:p w:rsidR="00C04A28" w:rsidRDefault="00C04A28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C4"/>
    <w:rsid w:val="00016F54"/>
    <w:rsid w:val="000214A2"/>
    <w:rsid w:val="000215AF"/>
    <w:rsid w:val="0002172C"/>
    <w:rsid w:val="0002180F"/>
    <w:rsid w:val="000244B3"/>
    <w:rsid w:val="0004168B"/>
    <w:rsid w:val="000421D9"/>
    <w:rsid w:val="000707C8"/>
    <w:rsid w:val="00070C1D"/>
    <w:rsid w:val="0007610D"/>
    <w:rsid w:val="00090445"/>
    <w:rsid w:val="00090FC5"/>
    <w:rsid w:val="000928CE"/>
    <w:rsid w:val="000A2CF1"/>
    <w:rsid w:val="000A67BE"/>
    <w:rsid w:val="000C031F"/>
    <w:rsid w:val="000F019B"/>
    <w:rsid w:val="00112CBF"/>
    <w:rsid w:val="00116F39"/>
    <w:rsid w:val="00136236"/>
    <w:rsid w:val="00146E7E"/>
    <w:rsid w:val="00164280"/>
    <w:rsid w:val="00166165"/>
    <w:rsid w:val="00177559"/>
    <w:rsid w:val="00185A62"/>
    <w:rsid w:val="00186039"/>
    <w:rsid w:val="00187D39"/>
    <w:rsid w:val="0019245B"/>
    <w:rsid w:val="00194A01"/>
    <w:rsid w:val="001B2C26"/>
    <w:rsid w:val="001D7ED5"/>
    <w:rsid w:val="002102D3"/>
    <w:rsid w:val="002509B4"/>
    <w:rsid w:val="00271C67"/>
    <w:rsid w:val="00284869"/>
    <w:rsid w:val="002956BD"/>
    <w:rsid w:val="002A7B49"/>
    <w:rsid w:val="002B4F79"/>
    <w:rsid w:val="002D0606"/>
    <w:rsid w:val="002D2D9A"/>
    <w:rsid w:val="002D5C30"/>
    <w:rsid w:val="002E33D9"/>
    <w:rsid w:val="002F6184"/>
    <w:rsid w:val="00300DD1"/>
    <w:rsid w:val="00313896"/>
    <w:rsid w:val="00314D60"/>
    <w:rsid w:val="00326699"/>
    <w:rsid w:val="003315B3"/>
    <w:rsid w:val="00347312"/>
    <w:rsid w:val="00352422"/>
    <w:rsid w:val="00353F7B"/>
    <w:rsid w:val="00360FAC"/>
    <w:rsid w:val="00374808"/>
    <w:rsid w:val="00391683"/>
    <w:rsid w:val="00394309"/>
    <w:rsid w:val="00394EF1"/>
    <w:rsid w:val="003A2C40"/>
    <w:rsid w:val="003A6615"/>
    <w:rsid w:val="003B3807"/>
    <w:rsid w:val="003D538D"/>
    <w:rsid w:val="003F448A"/>
    <w:rsid w:val="00404D15"/>
    <w:rsid w:val="00405D24"/>
    <w:rsid w:val="00413AAB"/>
    <w:rsid w:val="00474DAE"/>
    <w:rsid w:val="0047521D"/>
    <w:rsid w:val="004846D3"/>
    <w:rsid w:val="00490A54"/>
    <w:rsid w:val="004B1A13"/>
    <w:rsid w:val="004C674A"/>
    <w:rsid w:val="004E7C23"/>
    <w:rsid w:val="00524674"/>
    <w:rsid w:val="005364DC"/>
    <w:rsid w:val="00541DC4"/>
    <w:rsid w:val="00552C4F"/>
    <w:rsid w:val="005628F2"/>
    <w:rsid w:val="0057518A"/>
    <w:rsid w:val="005A2A15"/>
    <w:rsid w:val="005B566D"/>
    <w:rsid w:val="005B6ABE"/>
    <w:rsid w:val="005C6680"/>
    <w:rsid w:val="005E3C66"/>
    <w:rsid w:val="00611D1E"/>
    <w:rsid w:val="00615ECA"/>
    <w:rsid w:val="0063498E"/>
    <w:rsid w:val="006375AF"/>
    <w:rsid w:val="00642832"/>
    <w:rsid w:val="00651F7A"/>
    <w:rsid w:val="00657326"/>
    <w:rsid w:val="00660115"/>
    <w:rsid w:val="0066743A"/>
    <w:rsid w:val="006854F9"/>
    <w:rsid w:val="006867CD"/>
    <w:rsid w:val="00690FF0"/>
    <w:rsid w:val="006A2CD8"/>
    <w:rsid w:val="006A42CB"/>
    <w:rsid w:val="006B7B8A"/>
    <w:rsid w:val="006C565E"/>
    <w:rsid w:val="006E5F57"/>
    <w:rsid w:val="006F20BB"/>
    <w:rsid w:val="00707EE1"/>
    <w:rsid w:val="007151DF"/>
    <w:rsid w:val="00717031"/>
    <w:rsid w:val="007260EC"/>
    <w:rsid w:val="00730374"/>
    <w:rsid w:val="00747212"/>
    <w:rsid w:val="00764548"/>
    <w:rsid w:val="00790BBF"/>
    <w:rsid w:val="00791D2E"/>
    <w:rsid w:val="007A5D00"/>
    <w:rsid w:val="007B2A9E"/>
    <w:rsid w:val="007C414D"/>
    <w:rsid w:val="007C55D8"/>
    <w:rsid w:val="007D17CB"/>
    <w:rsid w:val="007E1AD9"/>
    <w:rsid w:val="007E1E88"/>
    <w:rsid w:val="007F31BE"/>
    <w:rsid w:val="00810104"/>
    <w:rsid w:val="00822456"/>
    <w:rsid w:val="00822BE1"/>
    <w:rsid w:val="00832ABE"/>
    <w:rsid w:val="008331DB"/>
    <w:rsid w:val="008357A9"/>
    <w:rsid w:val="00837726"/>
    <w:rsid w:val="00853925"/>
    <w:rsid w:val="00891425"/>
    <w:rsid w:val="008C376C"/>
    <w:rsid w:val="008C4A50"/>
    <w:rsid w:val="008C7F36"/>
    <w:rsid w:val="008D017A"/>
    <w:rsid w:val="008D1AAC"/>
    <w:rsid w:val="008E080A"/>
    <w:rsid w:val="008F56C3"/>
    <w:rsid w:val="00903ECA"/>
    <w:rsid w:val="009042D8"/>
    <w:rsid w:val="00922F9C"/>
    <w:rsid w:val="009265C5"/>
    <w:rsid w:val="00926DFF"/>
    <w:rsid w:val="009434AF"/>
    <w:rsid w:val="00944247"/>
    <w:rsid w:val="00945836"/>
    <w:rsid w:val="00950472"/>
    <w:rsid w:val="00951A99"/>
    <w:rsid w:val="009600E8"/>
    <w:rsid w:val="009604D9"/>
    <w:rsid w:val="00975193"/>
    <w:rsid w:val="00984913"/>
    <w:rsid w:val="00986BC9"/>
    <w:rsid w:val="00992B02"/>
    <w:rsid w:val="00992C96"/>
    <w:rsid w:val="009A6312"/>
    <w:rsid w:val="009B4232"/>
    <w:rsid w:val="009B751E"/>
    <w:rsid w:val="009C14CB"/>
    <w:rsid w:val="009C32AB"/>
    <w:rsid w:val="009C423A"/>
    <w:rsid w:val="009D2232"/>
    <w:rsid w:val="009D55AD"/>
    <w:rsid w:val="009E13DE"/>
    <w:rsid w:val="009E3329"/>
    <w:rsid w:val="009F3F79"/>
    <w:rsid w:val="00A37C30"/>
    <w:rsid w:val="00A552DE"/>
    <w:rsid w:val="00A73C84"/>
    <w:rsid w:val="00A74901"/>
    <w:rsid w:val="00A7539C"/>
    <w:rsid w:val="00AD3198"/>
    <w:rsid w:val="00AE3CC2"/>
    <w:rsid w:val="00AF6555"/>
    <w:rsid w:val="00B078C1"/>
    <w:rsid w:val="00B15E14"/>
    <w:rsid w:val="00B20256"/>
    <w:rsid w:val="00B2042C"/>
    <w:rsid w:val="00B22925"/>
    <w:rsid w:val="00B366F0"/>
    <w:rsid w:val="00B613E6"/>
    <w:rsid w:val="00B632F0"/>
    <w:rsid w:val="00B71FEE"/>
    <w:rsid w:val="00B727FC"/>
    <w:rsid w:val="00B923A5"/>
    <w:rsid w:val="00BA50FA"/>
    <w:rsid w:val="00BE66A1"/>
    <w:rsid w:val="00BF7993"/>
    <w:rsid w:val="00C039E7"/>
    <w:rsid w:val="00C03BE7"/>
    <w:rsid w:val="00C04A28"/>
    <w:rsid w:val="00C21B6C"/>
    <w:rsid w:val="00C44CEB"/>
    <w:rsid w:val="00C44E77"/>
    <w:rsid w:val="00C51E65"/>
    <w:rsid w:val="00C60A88"/>
    <w:rsid w:val="00C6314C"/>
    <w:rsid w:val="00C65A01"/>
    <w:rsid w:val="00C72183"/>
    <w:rsid w:val="00C7552A"/>
    <w:rsid w:val="00C85D70"/>
    <w:rsid w:val="00C91D3A"/>
    <w:rsid w:val="00C969C1"/>
    <w:rsid w:val="00CA14E6"/>
    <w:rsid w:val="00CA1852"/>
    <w:rsid w:val="00CB7787"/>
    <w:rsid w:val="00CF77C7"/>
    <w:rsid w:val="00D30ADC"/>
    <w:rsid w:val="00D347D3"/>
    <w:rsid w:val="00D36C22"/>
    <w:rsid w:val="00D45F03"/>
    <w:rsid w:val="00D80758"/>
    <w:rsid w:val="00DA7C82"/>
    <w:rsid w:val="00DB1965"/>
    <w:rsid w:val="00DC1B09"/>
    <w:rsid w:val="00DF362A"/>
    <w:rsid w:val="00DF7735"/>
    <w:rsid w:val="00E01D70"/>
    <w:rsid w:val="00E14232"/>
    <w:rsid w:val="00E22832"/>
    <w:rsid w:val="00E4158C"/>
    <w:rsid w:val="00E51362"/>
    <w:rsid w:val="00E7252C"/>
    <w:rsid w:val="00E951CF"/>
    <w:rsid w:val="00EA048A"/>
    <w:rsid w:val="00EA3B1D"/>
    <w:rsid w:val="00ED438A"/>
    <w:rsid w:val="00EE1F7E"/>
    <w:rsid w:val="00EE3B59"/>
    <w:rsid w:val="00EE3F95"/>
    <w:rsid w:val="00EF07F5"/>
    <w:rsid w:val="00F00628"/>
    <w:rsid w:val="00F04F95"/>
    <w:rsid w:val="00F26346"/>
    <w:rsid w:val="00F425F3"/>
    <w:rsid w:val="00F50713"/>
    <w:rsid w:val="00F57E13"/>
    <w:rsid w:val="00F6317F"/>
    <w:rsid w:val="00F631E2"/>
    <w:rsid w:val="00F65A25"/>
    <w:rsid w:val="00F87EBD"/>
    <w:rsid w:val="00F960C9"/>
    <w:rsid w:val="00FA1CB4"/>
    <w:rsid w:val="00FA3569"/>
    <w:rsid w:val="00FC12B4"/>
    <w:rsid w:val="00FD4715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A58E71"/>
  <w15:docId w15:val="{CD3C48A0-22F4-4641-9769-25C6C615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3</Pages>
  <Words>125</Words>
  <Characters>715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2</cp:revision>
  <cp:lastPrinted>2026-04-28T23:46:00Z</cp:lastPrinted>
  <dcterms:created xsi:type="dcterms:W3CDTF">2026-04-28T23:48:00Z</dcterms:created>
  <dcterms:modified xsi:type="dcterms:W3CDTF">2026-04-28T23:48:00Z</dcterms:modified>
  <cp:category/>
</cp:coreProperties>
</file>
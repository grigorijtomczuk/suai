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B22925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B22925">
              <w:rPr>
                <w:lang w:val="en-US"/>
              </w:rPr>
              <w:t>канд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техн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proofErr w:type="spellStart"/>
            <w:r w:rsidRPr="0066743A">
              <w:t>Бржезовский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214FF5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214FF5">
              <w:rPr>
                <w:lang w:val="en-US"/>
              </w:rPr>
              <w:t>5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4B5A6A" w:rsidRDefault="00214FF5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214FF5">
              <w:rPr>
                <w:b w:val="0"/>
                <w:szCs w:val="32"/>
              </w:rPr>
              <w:t xml:space="preserve">ЗАПРОСЫ НА ЯЗЫКЕ </w:t>
            </w:r>
            <w:r w:rsidRPr="00214FF5">
              <w:rPr>
                <w:b w:val="0"/>
                <w:szCs w:val="32"/>
                <w:lang w:val="en-US"/>
              </w:rPr>
              <w:t>SQL</w:t>
            </w:r>
            <w:r w:rsidRPr="00214FF5">
              <w:rPr>
                <w:b w:val="0"/>
                <w:szCs w:val="32"/>
              </w:rPr>
              <w:t>: ПОДЗАПРОСЫ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4B5A6A">
        <w:t xml:space="preserve"> и</w:t>
      </w:r>
      <w:r w:rsidR="004B5A6A" w:rsidRPr="0033302F">
        <w:t xml:space="preserve">зучение применения подзапросов и операторов </w:t>
      </w:r>
      <w:r w:rsidR="004B5A6A" w:rsidRPr="004B5A6A">
        <w:rPr>
          <w:lang w:val="en-US"/>
        </w:rPr>
        <w:t>EXISTS</w:t>
      </w:r>
      <w:r w:rsidR="0033302F">
        <w:t xml:space="preserve">, </w:t>
      </w:r>
      <w:r w:rsidR="004B5A6A" w:rsidRPr="004B5A6A">
        <w:rPr>
          <w:lang w:val="en-US"/>
        </w:rPr>
        <w:t>NOT</w:t>
      </w:r>
      <w:r w:rsidR="004B5A6A" w:rsidRPr="0033302F">
        <w:t xml:space="preserve"> </w:t>
      </w:r>
      <w:r w:rsidR="004B5A6A" w:rsidRPr="004B5A6A">
        <w:rPr>
          <w:lang w:val="en-US"/>
        </w:rPr>
        <w:t>EXISTS</w:t>
      </w:r>
      <w:r w:rsidR="004B5A6A" w:rsidRPr="0033302F">
        <w:t xml:space="preserve"> при выполнении запросов и операций манипулирования данными</w:t>
      </w:r>
      <w:r w:rsidRPr="007A5D00">
        <w:t>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5425C8" w:rsidP="00717031">
      <w:pPr>
        <w:pStyle w:val="MAINTEXT1"/>
      </w:pPr>
      <w:r w:rsidRPr="005425C8">
        <w:t>Треб</w:t>
      </w:r>
      <w:r>
        <w:t>уется</w:t>
      </w:r>
      <w:r w:rsidRPr="005425C8">
        <w:t xml:space="preserve"> реализовать запросы ж–и варианта задания с использованием подзапросов и операторов EXISTS</w:t>
      </w:r>
      <w:r w:rsidR="00D6576B">
        <w:t xml:space="preserve"> и </w:t>
      </w:r>
      <w:r w:rsidRPr="005425C8">
        <w:t>NOT EXISTS, продемонстрировать использование подзапросов в операторах INSERT, UPDATE, DELETE, а также сравнить выполнение запросов с EXISTS и теоретико-множественными операциями при наличии NULL-значений.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642D34" w:rsidRDefault="00642D34" w:rsidP="00313896">
      <w:pPr>
        <w:pStyle w:val="MAINTEXT1"/>
      </w:pPr>
      <w:r w:rsidRPr="00642D34">
        <w:t>Составить запросы на:</w:t>
      </w:r>
    </w:p>
    <w:p w:rsidR="00642D34" w:rsidRDefault="00642D34" w:rsidP="00642D34">
      <w:pPr>
        <w:pStyle w:val="LIST1"/>
      </w:pPr>
      <w:r>
        <w:t xml:space="preserve">лабораторные по БД, которые нужно </w:t>
      </w:r>
      <w:proofErr w:type="spellStart"/>
      <w:r>
        <w:t>досдать</w:t>
      </w:r>
      <w:proofErr w:type="spellEnd"/>
      <w:r>
        <w:t xml:space="preserve"> Сыроежкину из</w:t>
      </w:r>
    </w:p>
    <w:p w:rsidR="00642D34" w:rsidRPr="00B417E6" w:rsidRDefault="00642D34" w:rsidP="00642D34">
      <w:pPr>
        <w:pStyle w:val="LIST1"/>
        <w:numPr>
          <w:ilvl w:val="0"/>
          <w:numId w:val="0"/>
        </w:numPr>
        <w:ind w:left="1009"/>
      </w:pPr>
      <w:r>
        <w:t>группы 4000;</w:t>
      </w:r>
    </w:p>
    <w:p w:rsidR="00642D34" w:rsidRDefault="00642D34" w:rsidP="00642D34">
      <w:pPr>
        <w:pStyle w:val="LIST1"/>
      </w:pPr>
      <w:r>
        <w:t>студентов, получивших одинаковый рейтинг за все работы по БД;</w:t>
      </w:r>
    </w:p>
    <w:p w:rsidR="00642D34" w:rsidRDefault="00642D34" w:rsidP="00642D34">
      <w:pPr>
        <w:pStyle w:val="LIST1"/>
      </w:pPr>
      <w:r>
        <w:t>студентов, сдавших все работы по БД.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DF7DA6" w:rsidRDefault="00DF7DA6" w:rsidP="00DF7DA6">
      <w:pPr>
        <w:pStyle w:val="MAINTEXT1"/>
      </w:pPr>
      <w:r>
        <w:t>В ходе выполнения работы была использована ранее созданная база данных, содержащая сведения о студентах, дисциплинах, лабораторных работах и оценках.</w:t>
      </w:r>
      <w:r w:rsidR="00F9709F">
        <w:t xml:space="preserve"> Сперва </w:t>
      </w:r>
      <w:r>
        <w:t xml:space="preserve">были проверены </w:t>
      </w:r>
      <w:r w:rsidR="00E92A55">
        <w:t xml:space="preserve">существующие </w:t>
      </w:r>
      <w:r>
        <w:t>данные и добавлены недостающие записи для корректного выполнения запросов.</w:t>
      </w:r>
    </w:p>
    <w:p w:rsidR="00DF7DA6" w:rsidRPr="00B417E6" w:rsidRDefault="00DF7DA6" w:rsidP="00DF7DA6">
      <w:pPr>
        <w:pStyle w:val="MAINTEXT1"/>
      </w:pPr>
      <w:r>
        <w:t>Далее были реализованы запросы по варианту задания</w:t>
      </w:r>
      <w:r>
        <w:t xml:space="preserve">. </w:t>
      </w:r>
      <w:r>
        <w:t>На рисунке 1 приведен код запроса (</w:t>
      </w:r>
      <w:r>
        <w:t>1</w:t>
      </w:r>
      <w:r>
        <w:t xml:space="preserve">) и результат его выполнения (лабораторные работы по БД, которые необходимо </w:t>
      </w:r>
      <w:proofErr w:type="spellStart"/>
      <w:r>
        <w:t>досдать</w:t>
      </w:r>
      <w:proofErr w:type="spellEnd"/>
      <w:r>
        <w:t xml:space="preserve"> </w:t>
      </w:r>
      <w:r w:rsidR="00B417E6">
        <w:t>студент</w:t>
      </w:r>
      <w:r w:rsidR="0001372A">
        <w:t>у по фамилии и группе</w:t>
      </w:r>
      <w:r>
        <w:t>).</w:t>
      </w:r>
    </w:p>
    <w:p w:rsidR="000D2988" w:rsidRDefault="000D2988" w:rsidP="000D2988">
      <w:pPr>
        <w:pStyle w:val="PICTURE"/>
      </w:pPr>
      <w:r>
        <w:lastRenderedPageBreak/>
        <w:drawing>
          <wp:inline distT="0" distB="0" distL="0" distR="0" wp14:anchorId="4A7E08B9" wp14:editId="602175A6">
            <wp:extent cx="4948388" cy="3500229"/>
            <wp:effectExtent l="0" t="0" r="5080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5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988" w:rsidRPr="00A420FA" w:rsidRDefault="000D2988" w:rsidP="000D298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420FA">
        <w:t xml:space="preserve">Запрос ЛР на </w:t>
      </w:r>
      <w:proofErr w:type="spellStart"/>
      <w:r w:rsidR="00A420FA">
        <w:t>досдачу</w:t>
      </w:r>
      <w:proofErr w:type="spellEnd"/>
      <w:r w:rsidR="00A420FA">
        <w:t xml:space="preserve"> студентом</w:t>
      </w:r>
    </w:p>
    <w:p w:rsidR="00DF7DA6" w:rsidRDefault="00DF7DA6" w:rsidP="00DF7DA6">
      <w:pPr>
        <w:pStyle w:val="MAINTEXT1"/>
      </w:pPr>
      <w:r>
        <w:t>На рисунке 2 приведен код запроса (</w:t>
      </w:r>
      <w:r>
        <w:t>2</w:t>
      </w:r>
      <w:r>
        <w:t>) и результат его выполнения (студенты с одинаковыми оценками за все работы).</w:t>
      </w:r>
    </w:p>
    <w:p w:rsidR="001B0D0F" w:rsidRDefault="001B0D0F" w:rsidP="001B0D0F">
      <w:pPr>
        <w:pStyle w:val="PICTURE"/>
      </w:pPr>
      <w:r>
        <w:drawing>
          <wp:inline distT="0" distB="0" distL="0" distR="0" wp14:anchorId="3F73BD95" wp14:editId="563CD4F2">
            <wp:extent cx="4209815" cy="3500229"/>
            <wp:effectExtent l="0" t="0" r="0" b="5080"/>
            <wp:docPr id="969495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5335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815" cy="35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F" w:rsidRPr="00F9709F" w:rsidRDefault="001B0D0F" w:rsidP="001B0D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1663C">
        <w:t>Запрос студентов с одинаковыми оценками за все работы</w:t>
      </w:r>
    </w:p>
    <w:p w:rsidR="00DF7DA6" w:rsidRDefault="00DF7DA6" w:rsidP="00DF7DA6">
      <w:pPr>
        <w:pStyle w:val="MAINTEXT1"/>
      </w:pPr>
      <w:r>
        <w:t>На рисунке 3 приведен код запроса (</w:t>
      </w:r>
      <w:r>
        <w:t>3</w:t>
      </w:r>
      <w:r>
        <w:t>) и результат его выполнения (студенты, сдавшие все лабораторные работы по БД).</w:t>
      </w:r>
    </w:p>
    <w:p w:rsidR="001B0D0F" w:rsidRDefault="001B0D0F" w:rsidP="001B0D0F">
      <w:pPr>
        <w:pStyle w:val="PICTURE"/>
      </w:pPr>
      <w:r>
        <w:lastRenderedPageBreak/>
        <w:drawing>
          <wp:inline distT="0" distB="0" distL="0" distR="0" wp14:anchorId="3F73BD95" wp14:editId="563CD4F2">
            <wp:extent cx="4181689" cy="3500229"/>
            <wp:effectExtent l="0" t="0" r="0" b="5080"/>
            <wp:docPr id="16345144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4495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689" cy="35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F" w:rsidRPr="00F9709F" w:rsidRDefault="001B0D0F" w:rsidP="001B0D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4F3280">
        <w:t>Запрос студентов со всеми сданными работами по БД</w:t>
      </w:r>
    </w:p>
    <w:p w:rsidR="00DF7DA6" w:rsidRDefault="00DF7DA6" w:rsidP="00B509A5">
      <w:pPr>
        <w:pStyle w:val="MAINTEXT1"/>
      </w:pPr>
      <w:r>
        <w:t>После этого были разработаны запросы с использованием подзапросов в операторах изменения данных</w:t>
      </w:r>
      <w:r w:rsidR="00B509A5">
        <w:t xml:space="preserve">. </w:t>
      </w:r>
      <w:r>
        <w:t>На рисунке 4 приведен пример использования подзапроса в INSERT.</w:t>
      </w:r>
    </w:p>
    <w:p w:rsidR="001B0D0F" w:rsidRDefault="001B0D0F" w:rsidP="001B0D0F">
      <w:pPr>
        <w:pStyle w:val="PICTURE"/>
      </w:pPr>
      <w:r>
        <w:drawing>
          <wp:inline distT="0" distB="0" distL="0" distR="0" wp14:anchorId="3F73BD95" wp14:editId="563CD4F2">
            <wp:extent cx="4948388" cy="2684419"/>
            <wp:effectExtent l="0" t="0" r="5080" b="0"/>
            <wp:docPr id="15820892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9249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26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F" w:rsidRPr="00600BF4" w:rsidRDefault="001B0D0F" w:rsidP="001B0D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00BF4">
        <w:t xml:space="preserve">Вставка в </w:t>
      </w:r>
      <w:r w:rsidR="00600BF4">
        <w:rPr>
          <w:lang w:val="en-US"/>
        </w:rPr>
        <w:t>student</w:t>
      </w:r>
      <w:r w:rsidR="00600BF4" w:rsidRPr="00600BF4">
        <w:t xml:space="preserve"> </w:t>
      </w:r>
      <w:r w:rsidR="00600BF4">
        <w:t>с указанием номера группы в подзапросе</w:t>
      </w:r>
    </w:p>
    <w:p w:rsidR="00DF7DA6" w:rsidRDefault="00DF7DA6" w:rsidP="00DF7DA6">
      <w:pPr>
        <w:pStyle w:val="MAINTEXT1"/>
      </w:pPr>
      <w:r>
        <w:t>На рисунке 5 приведен пример использования подзапроса в UPDATE.</w:t>
      </w:r>
    </w:p>
    <w:p w:rsidR="001B0D0F" w:rsidRDefault="001B0D0F" w:rsidP="001B0D0F">
      <w:pPr>
        <w:pStyle w:val="PICTURE"/>
      </w:pPr>
      <w:r>
        <w:lastRenderedPageBreak/>
        <w:drawing>
          <wp:inline distT="0" distB="0" distL="0" distR="0" wp14:anchorId="3F73BD95" wp14:editId="563CD4F2">
            <wp:extent cx="4948388" cy="3408763"/>
            <wp:effectExtent l="0" t="0" r="5080" b="0"/>
            <wp:docPr id="16126876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7604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4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F" w:rsidRPr="00F9709F" w:rsidRDefault="001B0D0F" w:rsidP="001B0D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224E85">
        <w:t>Обновление первой по порядку работы студента Тестова</w:t>
      </w:r>
    </w:p>
    <w:p w:rsidR="00DF7DA6" w:rsidRDefault="00DF7DA6" w:rsidP="00DF7DA6">
      <w:pPr>
        <w:pStyle w:val="MAINTEXT1"/>
      </w:pPr>
      <w:r>
        <w:t>На рисунке 6 приведен пример использования подзапроса в DELETE.</w:t>
      </w:r>
    </w:p>
    <w:p w:rsidR="001B0D0F" w:rsidRDefault="001B0D0F" w:rsidP="001B0D0F">
      <w:pPr>
        <w:pStyle w:val="PICTURE"/>
      </w:pPr>
      <w:r>
        <w:drawing>
          <wp:inline distT="0" distB="0" distL="0" distR="0" wp14:anchorId="3F73BD95" wp14:editId="563CD4F2">
            <wp:extent cx="4106487" cy="3705139"/>
            <wp:effectExtent l="0" t="0" r="0" b="3810"/>
            <wp:docPr id="15669675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7576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152" cy="37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F" w:rsidRPr="00AC41E2" w:rsidRDefault="001B0D0F" w:rsidP="001B0D0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C41E2">
        <w:t xml:space="preserve">Удаление первой по порядку работы с оценкой </w:t>
      </w:r>
      <w:r w:rsidR="002E7DAB">
        <w:t>«</w:t>
      </w:r>
      <w:r w:rsidR="00AC41E2">
        <w:t>5</w:t>
      </w:r>
      <w:r w:rsidR="002E7DAB">
        <w:t>»</w:t>
      </w:r>
      <w:r w:rsidR="00AC41E2">
        <w:t xml:space="preserve"> студента Тестова</w:t>
      </w:r>
    </w:p>
    <w:p w:rsidR="001B0D0F" w:rsidRPr="00D43DE9" w:rsidRDefault="00DF7DA6" w:rsidP="001B0D0F">
      <w:pPr>
        <w:pStyle w:val="MAINTEXT1"/>
      </w:pPr>
      <w:r>
        <w:t>Далее были реализованы запросы с использованием EXISTS и NOT EXISTS, эквивалентные теоретико-множественным операциям</w:t>
      </w:r>
      <w:r w:rsidR="001B0D0F">
        <w:t xml:space="preserve"> </w:t>
      </w:r>
      <w:r w:rsidR="001B0D0F">
        <w:rPr>
          <w:lang w:val="en-US"/>
        </w:rPr>
        <w:t>INTERSECT</w:t>
      </w:r>
      <w:r w:rsidR="001B0D0F" w:rsidRPr="001B0D0F">
        <w:t xml:space="preserve"> </w:t>
      </w:r>
      <w:r w:rsidR="001B0D0F">
        <w:t xml:space="preserve">и </w:t>
      </w:r>
      <w:r w:rsidR="001B0D0F">
        <w:rPr>
          <w:lang w:val="en-US"/>
        </w:rPr>
        <w:lastRenderedPageBreak/>
        <w:t>EXCEPT</w:t>
      </w:r>
      <w:r w:rsidR="000B2F88">
        <w:t>.</w:t>
      </w:r>
      <w:r w:rsidR="00D33BAE" w:rsidRPr="00D43DE9">
        <w:t xml:space="preserve"> </w:t>
      </w:r>
      <w:r w:rsidR="001B0D0F" w:rsidRPr="00D43DE9">
        <w:t>На рисунке 7 приведен пример реализации запроса пересечения (</w:t>
      </w:r>
      <w:r w:rsidR="001B0D0F" w:rsidRPr="001B0D0F">
        <w:rPr>
          <w:lang w:val="en-US"/>
        </w:rPr>
        <w:t>INTERSECT</w:t>
      </w:r>
      <w:r w:rsidR="001B0D0F" w:rsidRPr="00D43DE9">
        <w:t xml:space="preserve">) для выбора одинаковых значений электронных почт студентов и преподавателей с учетом возможного наличия </w:t>
      </w:r>
      <w:r w:rsidR="001B0D0F" w:rsidRPr="001B0D0F">
        <w:rPr>
          <w:lang w:val="en-US"/>
        </w:rPr>
        <w:t>NULL</w:t>
      </w:r>
      <w:r w:rsidR="001B0D0F" w:rsidRPr="00D43DE9">
        <w:t>-значений.</w:t>
      </w:r>
    </w:p>
    <w:p w:rsidR="00B52317" w:rsidRDefault="00B52317" w:rsidP="00B52317">
      <w:pPr>
        <w:pStyle w:val="PICTURE"/>
      </w:pPr>
      <w:r>
        <w:drawing>
          <wp:inline distT="0" distB="0" distL="0" distR="0" wp14:anchorId="494D1A09" wp14:editId="2DECAF00">
            <wp:extent cx="4948388" cy="1633238"/>
            <wp:effectExtent l="0" t="0" r="5080" b="5080"/>
            <wp:docPr id="12873688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8877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16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17" w:rsidRPr="008D5E99" w:rsidRDefault="00B52317" w:rsidP="00B5231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D5E99">
        <w:t xml:space="preserve">Запрос пересекающихся </w:t>
      </w:r>
      <w:r w:rsidR="008D5E99">
        <w:rPr>
          <w:lang w:val="en-US"/>
        </w:rPr>
        <w:t>email</w:t>
      </w:r>
      <w:r w:rsidR="008D5E99" w:rsidRPr="008D5E99">
        <w:t xml:space="preserve"> </w:t>
      </w:r>
      <w:r w:rsidR="00A6234E">
        <w:t>между студентами и</w:t>
      </w:r>
      <w:r w:rsidR="00830741">
        <w:t xml:space="preserve"> </w:t>
      </w:r>
      <w:r w:rsidR="008D5E99">
        <w:t>преподавател</w:t>
      </w:r>
      <w:r w:rsidR="00A6234E">
        <w:t>ями</w:t>
      </w:r>
    </w:p>
    <w:p w:rsidR="001B0D0F" w:rsidRPr="00D43DE9" w:rsidRDefault="001B0D0F" w:rsidP="001B0D0F">
      <w:pPr>
        <w:pStyle w:val="MAINTEXT1"/>
      </w:pPr>
      <w:r w:rsidRPr="00D43DE9">
        <w:t xml:space="preserve">На рисунке 8 приведен пример реализации аналогичного запроса с использованием </w:t>
      </w:r>
      <w:r w:rsidRPr="001B0D0F">
        <w:rPr>
          <w:lang w:val="en-US"/>
        </w:rPr>
        <w:t>EXISTS</w:t>
      </w:r>
      <w:r w:rsidRPr="00D43DE9">
        <w:t xml:space="preserve">, позволяющего определить одинаковые почты студентов и преподавателей без некорректной обработки </w:t>
      </w:r>
      <w:r w:rsidRPr="001B0D0F">
        <w:rPr>
          <w:lang w:val="en-US"/>
        </w:rPr>
        <w:t>NULL</w:t>
      </w:r>
      <w:r w:rsidRPr="00D43DE9">
        <w:t>.</w:t>
      </w:r>
    </w:p>
    <w:p w:rsidR="00B52317" w:rsidRDefault="00B52317" w:rsidP="00B52317">
      <w:pPr>
        <w:pStyle w:val="PICTURE"/>
      </w:pPr>
      <w:r>
        <w:drawing>
          <wp:inline distT="0" distB="0" distL="0" distR="0" wp14:anchorId="494D1A09" wp14:editId="2DECAF00">
            <wp:extent cx="4547062" cy="2095446"/>
            <wp:effectExtent l="0" t="0" r="0" b="635"/>
            <wp:docPr id="20636563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6361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6866" cy="20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17" w:rsidRPr="0078472D" w:rsidRDefault="00B52317" w:rsidP="00B5231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8472D" w:rsidRPr="0078472D">
        <w:t xml:space="preserve">Запрос пересекающихся </w:t>
      </w:r>
      <w:proofErr w:type="spellStart"/>
      <w:r w:rsidR="0078472D" w:rsidRPr="0078472D">
        <w:t>email</w:t>
      </w:r>
      <w:proofErr w:type="spellEnd"/>
      <w:r w:rsidR="0078472D" w:rsidRPr="0078472D">
        <w:t xml:space="preserve"> между студентами и преподавателями</w:t>
      </w:r>
      <w:r w:rsidR="0078472D">
        <w:t xml:space="preserve"> через </w:t>
      </w:r>
      <w:r w:rsidR="0078472D">
        <w:rPr>
          <w:lang w:val="en-US"/>
        </w:rPr>
        <w:t>EXISTS</w:t>
      </w:r>
    </w:p>
    <w:p w:rsidR="001B0D0F" w:rsidRPr="008D41B1" w:rsidRDefault="001B0D0F" w:rsidP="001B0D0F">
      <w:pPr>
        <w:pStyle w:val="MAINTEXT1"/>
      </w:pPr>
      <w:r w:rsidRPr="008D41B1">
        <w:t>На рисунке 9 приведен пример реализации разности (</w:t>
      </w:r>
      <w:r w:rsidRPr="001B0D0F">
        <w:rPr>
          <w:lang w:val="en-US"/>
        </w:rPr>
        <w:t>EXCEPT</w:t>
      </w:r>
      <w:r w:rsidRPr="008D41B1">
        <w:t xml:space="preserve">) для определения почт студентов, отсутствующих среди преподавателей, с учетом возможных </w:t>
      </w:r>
      <w:r w:rsidRPr="001B0D0F">
        <w:rPr>
          <w:lang w:val="en-US"/>
        </w:rPr>
        <w:t>NULL</w:t>
      </w:r>
      <w:r w:rsidRPr="008D41B1">
        <w:t>-значений.</w:t>
      </w:r>
    </w:p>
    <w:p w:rsidR="00B52317" w:rsidRDefault="00B52317" w:rsidP="00B52317">
      <w:pPr>
        <w:pStyle w:val="PICTURE"/>
      </w:pPr>
      <w:r>
        <w:lastRenderedPageBreak/>
        <w:drawing>
          <wp:inline distT="0" distB="0" distL="0" distR="0" wp14:anchorId="494D1A09" wp14:editId="2DECAF00">
            <wp:extent cx="5115932" cy="1795549"/>
            <wp:effectExtent l="0" t="0" r="2540" b="0"/>
            <wp:docPr id="1817443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3484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862" cy="18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17" w:rsidRPr="00F9709F" w:rsidRDefault="00B52317" w:rsidP="00B5231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00D43">
        <w:t>Запрос почт студентов, исключая пересечения с почтами преподавателей</w:t>
      </w:r>
    </w:p>
    <w:p w:rsidR="001B0D0F" w:rsidRPr="008D41B1" w:rsidRDefault="001B0D0F" w:rsidP="001B0D0F">
      <w:pPr>
        <w:pStyle w:val="MAINTEXT1"/>
      </w:pPr>
      <w:r w:rsidRPr="008D41B1">
        <w:t xml:space="preserve">На рисунке 10 приведен пример реализации аналогичного запроса с использованием </w:t>
      </w:r>
      <w:r w:rsidRPr="001B0D0F">
        <w:rPr>
          <w:lang w:val="en-US"/>
        </w:rPr>
        <w:t>NOT</w:t>
      </w:r>
      <w:r w:rsidRPr="008D41B1">
        <w:t xml:space="preserve"> </w:t>
      </w:r>
      <w:r w:rsidRPr="001B0D0F">
        <w:rPr>
          <w:lang w:val="en-US"/>
        </w:rPr>
        <w:t>EXISTS</w:t>
      </w:r>
      <w:r w:rsidRPr="008D41B1">
        <w:t xml:space="preserve">, позволяющего получить корректный результат при наличии </w:t>
      </w:r>
      <w:r w:rsidRPr="001B0D0F">
        <w:rPr>
          <w:lang w:val="en-US"/>
        </w:rPr>
        <w:t>NULL</w:t>
      </w:r>
      <w:r w:rsidRPr="008D41B1">
        <w:t>.</w:t>
      </w:r>
    </w:p>
    <w:p w:rsidR="00B52317" w:rsidRDefault="00B52317" w:rsidP="00B52317">
      <w:pPr>
        <w:pStyle w:val="PICTURE"/>
      </w:pPr>
      <w:r>
        <w:drawing>
          <wp:inline distT="0" distB="0" distL="0" distR="0" wp14:anchorId="494D1A09" wp14:editId="2DECAF00">
            <wp:extent cx="4948388" cy="2192176"/>
            <wp:effectExtent l="0" t="0" r="5080" b="5080"/>
            <wp:docPr id="15020279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27954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21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17" w:rsidRPr="00787FE5" w:rsidRDefault="00B52317" w:rsidP="00B5231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446D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75896" w:rsidRPr="00E75896">
        <w:t>Запрос почт студентов, исключая пересечения с почтами преподавателей</w:t>
      </w:r>
      <w:r w:rsidR="00E75896">
        <w:t xml:space="preserve"> через </w:t>
      </w:r>
      <w:r w:rsidR="00E75896">
        <w:rPr>
          <w:lang w:val="en-US"/>
        </w:rPr>
        <w:t>NOT</w:t>
      </w:r>
      <w:r w:rsidR="00E75896" w:rsidRPr="00E75896">
        <w:t xml:space="preserve"> </w:t>
      </w:r>
      <w:r w:rsidR="00E75896">
        <w:rPr>
          <w:lang w:val="en-US"/>
        </w:rPr>
        <w:t>EXISTS</w:t>
      </w:r>
    </w:p>
    <w:p w:rsidR="008D41B1" w:rsidRPr="00FB15BA" w:rsidRDefault="006F35BD" w:rsidP="008D41B1">
      <w:pPr>
        <w:pStyle w:val="MAINTEXT1"/>
      </w:pPr>
      <w:r>
        <w:t xml:space="preserve">Реализованный </w:t>
      </w:r>
      <w:r w:rsidR="00791A06">
        <w:rPr>
          <w:lang w:val="en-US"/>
        </w:rPr>
        <w:t>SQL</w:t>
      </w:r>
      <w:r w:rsidR="00791A06" w:rsidRPr="00CE183F">
        <w:t>-</w:t>
      </w:r>
      <w:r w:rsidR="00321EB6">
        <w:t xml:space="preserve">скрипт </w:t>
      </w:r>
      <w:r w:rsidR="00321EB6" w:rsidRPr="00321EB6">
        <w:t>приведен в Приложении.</w:t>
      </w:r>
      <w:r w:rsidR="00A03B5C">
        <w:t xml:space="preserve"> </w:t>
      </w:r>
      <w:r w:rsidR="008D41B1" w:rsidRPr="00FB15BA">
        <w:t xml:space="preserve">В ходе анализа установлено, что теоретико-множественные операции </w:t>
      </w:r>
      <w:r w:rsidR="008D41B1" w:rsidRPr="008D41B1">
        <w:rPr>
          <w:lang w:val="en-US"/>
        </w:rPr>
        <w:t>INTERSECT</w:t>
      </w:r>
      <w:r w:rsidR="00FB15BA" w:rsidRPr="00FB15BA">
        <w:t xml:space="preserve"> </w:t>
      </w:r>
      <w:r w:rsidR="00FB15BA">
        <w:t>и</w:t>
      </w:r>
      <w:r w:rsidR="008D41B1" w:rsidRPr="00FB15BA">
        <w:t xml:space="preserve"> </w:t>
      </w:r>
      <w:r w:rsidR="008D41B1" w:rsidRPr="008D41B1">
        <w:rPr>
          <w:lang w:val="en-US"/>
        </w:rPr>
        <w:t>EXCEPT</w:t>
      </w:r>
      <w:r w:rsidR="008D41B1" w:rsidRPr="00FB15BA">
        <w:t xml:space="preserve"> обрабатывают </w:t>
      </w:r>
      <w:r w:rsidR="008D41B1" w:rsidRPr="008D41B1">
        <w:rPr>
          <w:lang w:val="en-US"/>
        </w:rPr>
        <w:t>NULL</w:t>
      </w:r>
      <w:r w:rsidR="008D41B1" w:rsidRPr="00FB15BA">
        <w:t xml:space="preserve">-значения как обычные значения, то есть считают </w:t>
      </w:r>
      <w:r w:rsidR="008D41B1" w:rsidRPr="008D41B1">
        <w:rPr>
          <w:lang w:val="en-US"/>
        </w:rPr>
        <w:t>NULL</w:t>
      </w:r>
      <w:r w:rsidR="008D41B1" w:rsidRPr="00FB15BA">
        <w:t xml:space="preserve"> = </w:t>
      </w:r>
      <w:r w:rsidR="008D41B1" w:rsidRPr="008D41B1">
        <w:rPr>
          <w:lang w:val="en-US"/>
        </w:rPr>
        <w:t>NULL</w:t>
      </w:r>
      <w:r w:rsidR="008D41B1" w:rsidRPr="00FB15BA">
        <w:t xml:space="preserve"> истинным совпадением. В результате такие значения могут попадать в итоговый набор данных.</w:t>
      </w:r>
    </w:p>
    <w:p w:rsidR="008D41B1" w:rsidRPr="00FB15BA" w:rsidRDefault="008D41B1" w:rsidP="008D41B1">
      <w:pPr>
        <w:pStyle w:val="MAINTEXT1"/>
      </w:pPr>
      <w:r w:rsidRPr="00FB15BA">
        <w:t xml:space="preserve">В то же время запросы с использованием </w:t>
      </w:r>
      <w:r w:rsidRPr="008D41B1">
        <w:rPr>
          <w:lang w:val="en-US"/>
        </w:rPr>
        <w:t>EXISTS</w:t>
      </w:r>
      <w:r w:rsidRPr="00FB15BA">
        <w:t xml:space="preserve"> и </w:t>
      </w:r>
      <w:r w:rsidRPr="008D41B1">
        <w:rPr>
          <w:lang w:val="en-US"/>
        </w:rPr>
        <w:t>NOT</w:t>
      </w:r>
      <w:r w:rsidRPr="00FB15BA">
        <w:t xml:space="preserve"> </w:t>
      </w:r>
      <w:r w:rsidRPr="008D41B1">
        <w:rPr>
          <w:lang w:val="en-US"/>
        </w:rPr>
        <w:t>EXISTS</w:t>
      </w:r>
      <w:r w:rsidRPr="00FB15BA">
        <w:t xml:space="preserve"> основаны на операциях сравнения. При сравнении с </w:t>
      </w:r>
      <w:r w:rsidRPr="008D41B1">
        <w:rPr>
          <w:lang w:val="en-US"/>
        </w:rPr>
        <w:t>NULL</w:t>
      </w:r>
      <w:r w:rsidRPr="00FB15BA">
        <w:t xml:space="preserve"> результат выражения становится </w:t>
      </w:r>
      <w:r w:rsidRPr="008D41B1">
        <w:rPr>
          <w:lang w:val="en-US"/>
        </w:rPr>
        <w:t>UNKNOWN</w:t>
      </w:r>
      <w:r w:rsidRPr="00FB15BA">
        <w:t>, что исключает такие строки из результата.</w:t>
      </w:r>
    </w:p>
    <w:p w:rsidR="00717031" w:rsidRDefault="00394EF1" w:rsidP="00717031">
      <w:pPr>
        <w:pStyle w:val="DIV1"/>
      </w:pPr>
      <w:r>
        <w:lastRenderedPageBreak/>
        <w:t>Вывод</w:t>
      </w:r>
      <w:r w:rsidR="002102D3">
        <w:t>ы</w:t>
      </w:r>
    </w:p>
    <w:p w:rsidR="00C32EF6" w:rsidRDefault="00C32EF6" w:rsidP="00C32EF6">
      <w:pPr>
        <w:pStyle w:val="MAINTEXT1"/>
      </w:pPr>
      <w:r>
        <w:t xml:space="preserve">В ходе выполнения работы были освоены подзапросы и операторы EXISTS </w:t>
      </w:r>
      <w:r w:rsidR="00004E38">
        <w:t xml:space="preserve">и </w:t>
      </w:r>
      <w:r>
        <w:t xml:space="preserve">NOT EXISTS в SQL-запросах и операторах манипулирования данными. </w:t>
      </w:r>
      <w:r w:rsidR="008C34E9" w:rsidRPr="008C34E9">
        <w:t>Были реализованы запросы для поиска связанных записей и записей, не имеющих соответствующих связей в других таблицах</w:t>
      </w:r>
      <w:r>
        <w:t>, а также продемонстрировано применение подзапросов в INSERT, UPDATE и DELETE.</w:t>
      </w:r>
    </w:p>
    <w:p w:rsidR="00C32EF6" w:rsidRPr="00C32EF6" w:rsidRDefault="001F6574" w:rsidP="00C32EF6">
      <w:pPr>
        <w:pStyle w:val="MAINTEXT1"/>
      </w:pPr>
      <w:r>
        <w:t xml:space="preserve">Также </w:t>
      </w:r>
      <w:r w:rsidR="00C32EF6">
        <w:t xml:space="preserve">было </w:t>
      </w:r>
      <w:r w:rsidR="00A4686D">
        <w:t>установлено, что р</w:t>
      </w:r>
      <w:r w:rsidR="00A4686D" w:rsidRPr="00A4686D">
        <w:t xml:space="preserve">азличие между </w:t>
      </w:r>
      <w:r w:rsidR="00434B37">
        <w:rPr>
          <w:lang w:val="en-US"/>
        </w:rPr>
        <w:t>INERSECT</w:t>
      </w:r>
      <w:r w:rsidR="00434B37">
        <w:t xml:space="preserve">, </w:t>
      </w:r>
      <w:r w:rsidR="00A4686D" w:rsidRPr="00A4686D">
        <w:t>EXCEPT и эквивалентным</w:t>
      </w:r>
      <w:r w:rsidR="00434B37">
        <w:t>и</w:t>
      </w:r>
      <w:r w:rsidR="00A4686D" w:rsidRPr="00A4686D">
        <w:t xml:space="preserve"> запрос</w:t>
      </w:r>
      <w:r w:rsidR="00434B37">
        <w:t>а</w:t>
      </w:r>
      <w:r w:rsidR="00A4686D" w:rsidRPr="00A4686D">
        <w:t>м</w:t>
      </w:r>
      <w:r w:rsidR="00434B37">
        <w:t>и</w:t>
      </w:r>
      <w:r w:rsidR="00A4686D" w:rsidRPr="00A4686D">
        <w:t xml:space="preserve"> через </w:t>
      </w:r>
      <w:r w:rsidR="00434B37">
        <w:t>(</w:t>
      </w:r>
      <w:r w:rsidR="00A4686D" w:rsidRPr="00A4686D">
        <w:t>NOT</w:t>
      </w:r>
      <w:r w:rsidR="00434B37">
        <w:t>)</w:t>
      </w:r>
      <w:r w:rsidR="00A4686D" w:rsidRPr="00A4686D">
        <w:t xml:space="preserve"> EXISTS связано с особенностями обработки NULL. Теоретико-множественная операция рассматривает NULL как обычное значение и выполняет сравнение по принципу равенства, тогда как </w:t>
      </w:r>
      <w:r w:rsidR="008C1B66">
        <w:t>(</w:t>
      </w:r>
      <w:r w:rsidR="00A4686D" w:rsidRPr="00A4686D">
        <w:t>NOT</w:t>
      </w:r>
      <w:r w:rsidR="008C1B66">
        <w:t>)</w:t>
      </w:r>
      <w:r w:rsidR="00A4686D" w:rsidRPr="00A4686D">
        <w:t xml:space="preserve"> EXISTS использует предикатное сравнение, в котором NULL = NULL дает значение UNKNOWN. Это приводит к различиям в результирующих наборах данных при наличии NULL-значений.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787FE5" w:rsidRPr="00321EB6" w:rsidRDefault="00787FE5" w:rsidP="00787FE5">
      <w:pPr>
        <w:pStyle w:val="LISTINGBODY"/>
        <w:rPr>
          <w:lang w:val="ru-RU"/>
        </w:rPr>
      </w:pPr>
      <w:r>
        <w:t>USE</w:t>
      </w:r>
      <w:r w:rsidRPr="00321EB6">
        <w:rPr>
          <w:lang w:val="ru-RU"/>
        </w:rPr>
        <w:t xml:space="preserve"> </w:t>
      </w:r>
      <w:r>
        <w:t>university</w:t>
      </w:r>
      <w:r w:rsidRPr="00321EB6">
        <w:rPr>
          <w:lang w:val="ru-RU"/>
        </w:rPr>
        <w:t>_</w:t>
      </w:r>
      <w:proofErr w:type="spellStart"/>
      <w:r>
        <w:t>db</w:t>
      </w:r>
      <w:proofErr w:type="spellEnd"/>
      <w:r w:rsidRPr="00321EB6">
        <w:rPr>
          <w:lang w:val="ru-RU"/>
        </w:rPr>
        <w:t>;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-- добавление недостающих данных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Default="00787FE5" w:rsidP="00787FE5">
      <w:pPr>
        <w:pStyle w:val="LISTINGBODY"/>
      </w:pPr>
      <w:r>
        <w:t>/*INSERT INTO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r>
        <w:t>lab_rating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787FE5" w:rsidRDefault="00787FE5" w:rsidP="00787FE5">
      <w:pPr>
        <w:pStyle w:val="LISTINGBODY"/>
      </w:pPr>
      <w:r>
        <w:t>VALUES</w:t>
      </w:r>
    </w:p>
    <w:p w:rsidR="00787FE5" w:rsidRDefault="00787FE5" w:rsidP="00787FE5">
      <w:pPr>
        <w:pStyle w:val="LISTINGBODY"/>
      </w:pPr>
      <w:r>
        <w:t xml:space="preserve">  (5, 1, 3, '2024-01-20');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>INSERT INTO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r>
        <w:t>lab_rating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787FE5" w:rsidRDefault="00787FE5" w:rsidP="00787FE5">
      <w:pPr>
        <w:pStyle w:val="LISTINGBODY"/>
      </w:pPr>
      <w:r>
        <w:t>VALUES</w:t>
      </w:r>
    </w:p>
    <w:p w:rsidR="00787FE5" w:rsidRDefault="00787FE5" w:rsidP="00787FE5">
      <w:pPr>
        <w:pStyle w:val="LISTINGBODY"/>
      </w:pPr>
      <w:r>
        <w:t xml:space="preserve">  (5, 3, 2, '2024-01-25'</w:t>
      </w:r>
      <w:proofErr w:type="gramStart"/>
      <w:r>
        <w:t>);*</w:t>
      </w:r>
      <w:proofErr w:type="gramEnd"/>
      <w:r>
        <w:t>/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>/*INSERT INTO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r>
        <w:t>lab_rating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lab_id</w:t>
      </w:r>
      <w:proofErr w:type="spellEnd"/>
      <w:r>
        <w:t xml:space="preserve">, score, </w:t>
      </w:r>
      <w:proofErr w:type="spellStart"/>
      <w:r>
        <w:t>submission_date</w:t>
      </w:r>
      <w:proofErr w:type="spellEnd"/>
      <w:r>
        <w:t>)</w:t>
      </w:r>
    </w:p>
    <w:p w:rsidR="00787FE5" w:rsidRDefault="00787FE5" w:rsidP="00787FE5">
      <w:pPr>
        <w:pStyle w:val="LISTINGBODY"/>
      </w:pPr>
      <w:r>
        <w:t>VALUES</w:t>
      </w:r>
    </w:p>
    <w:p w:rsidR="00787FE5" w:rsidRDefault="00787FE5" w:rsidP="00787FE5">
      <w:pPr>
        <w:pStyle w:val="LISTINGBODY"/>
      </w:pPr>
      <w:r>
        <w:t xml:space="preserve">  (1, 4, 4, '2024-01-30'</w:t>
      </w:r>
      <w:proofErr w:type="gramStart"/>
      <w:r>
        <w:t>);*</w:t>
      </w:r>
      <w:proofErr w:type="gramEnd"/>
      <w:r>
        <w:t>/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>/*</w:t>
      </w:r>
    </w:p>
    <w:p w:rsidR="00787FE5" w:rsidRDefault="00787FE5" w:rsidP="00787FE5">
      <w:pPr>
        <w:pStyle w:val="LISTINGBODY"/>
      </w:pPr>
      <w:r>
        <w:t>INSERT INTO student</w:t>
      </w:r>
    </w:p>
    <w:p w:rsidR="00787FE5" w:rsidRDefault="00787FE5" w:rsidP="00787FE5">
      <w:pPr>
        <w:pStyle w:val="LISTINGBODY"/>
      </w:pPr>
      <w:r>
        <w:t xml:space="preserve">  (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>, email, phone)</w:t>
      </w:r>
    </w:p>
    <w:p w:rsidR="00787FE5" w:rsidRDefault="00787FE5" w:rsidP="00787FE5">
      <w:pPr>
        <w:pStyle w:val="LISTINGBODY"/>
      </w:pPr>
      <w:r>
        <w:t>VALUES</w:t>
      </w:r>
    </w:p>
    <w:p w:rsidR="00787FE5" w:rsidRDefault="00787FE5" w:rsidP="00787FE5">
      <w:pPr>
        <w:pStyle w:val="LISTINGBODY"/>
      </w:pPr>
      <w:r>
        <w:t xml:space="preserve">  ('</w:t>
      </w:r>
      <w:proofErr w:type="spellStart"/>
      <w:r>
        <w:t>Петров</w:t>
      </w:r>
      <w:proofErr w:type="spellEnd"/>
      <w:r>
        <w:t>', '</w:t>
      </w:r>
      <w:proofErr w:type="spellStart"/>
      <w:r>
        <w:t>Петр</w:t>
      </w:r>
      <w:proofErr w:type="spellEnd"/>
      <w:r>
        <w:t>', '</w:t>
      </w:r>
      <w:proofErr w:type="spellStart"/>
      <w:r>
        <w:t>Петрович-Младший</w:t>
      </w:r>
      <w:proofErr w:type="spellEnd"/>
      <w:r>
        <w:t>', '2004-07-02', 1, 'petrovpetr@yandex.ru', NULL);</w:t>
      </w: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*/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 xml:space="preserve">-- ж) лабораторные по БД для </w:t>
      </w:r>
      <w:proofErr w:type="spellStart"/>
      <w:r w:rsidRPr="00321EB6">
        <w:rPr>
          <w:lang w:val="ru-RU"/>
        </w:rPr>
        <w:t>досдачи</w:t>
      </w:r>
      <w:proofErr w:type="spellEnd"/>
      <w:r w:rsidRPr="00321EB6">
        <w:rPr>
          <w:lang w:val="ru-RU"/>
        </w:rPr>
        <w:t xml:space="preserve"> студентом Тестовым из группы 4000</w:t>
      </w:r>
    </w:p>
    <w:p w:rsidR="00787FE5" w:rsidRDefault="00787FE5" w:rsidP="00787FE5">
      <w:pPr>
        <w:pStyle w:val="LISTINGBODY"/>
      </w:pPr>
      <w:r>
        <w:t xml:space="preserve">SELECT </w:t>
      </w:r>
      <w:proofErr w:type="spellStart"/>
      <w:r>
        <w:t>lw.lab_title</w:t>
      </w:r>
      <w:proofErr w:type="spellEnd"/>
    </w:p>
    <w:p w:rsidR="00787FE5" w:rsidRDefault="00787FE5" w:rsidP="00787FE5">
      <w:pPr>
        <w:pStyle w:val="LISTINGBODY"/>
      </w:pPr>
      <w:r>
        <w:t xml:space="preserve">FROM </w:t>
      </w:r>
      <w:proofErr w:type="spellStart"/>
      <w:r>
        <w:t>lab_work</w:t>
      </w:r>
      <w:proofErr w:type="spellEnd"/>
      <w:r>
        <w:t xml:space="preserve"> </w:t>
      </w:r>
      <w:proofErr w:type="spellStart"/>
      <w:r>
        <w:t>lw</w:t>
      </w:r>
      <w:proofErr w:type="spellEnd"/>
    </w:p>
    <w:p w:rsidR="00787FE5" w:rsidRDefault="00787FE5" w:rsidP="00787FE5">
      <w:pPr>
        <w:pStyle w:val="LISTINGBODY"/>
      </w:pPr>
      <w:r>
        <w:t xml:space="preserve">JOIN discipline d ON </w:t>
      </w:r>
      <w:proofErr w:type="spellStart"/>
      <w:proofErr w:type="gramStart"/>
      <w:r>
        <w:t>lw.discipline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d.discipline_id</w:t>
      </w:r>
      <w:proofErr w:type="spellEnd"/>
    </w:p>
    <w:p w:rsidR="00787FE5" w:rsidRDefault="00787FE5" w:rsidP="00787FE5">
      <w:pPr>
        <w:pStyle w:val="LISTINGBODY"/>
      </w:pPr>
      <w:r>
        <w:t xml:space="preserve">WHERE </w:t>
      </w:r>
      <w:proofErr w:type="spellStart"/>
      <w:proofErr w:type="gramStart"/>
      <w:r>
        <w:t>d.discipline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'</w:t>
      </w:r>
    </w:p>
    <w:p w:rsidR="00787FE5" w:rsidRDefault="00787FE5" w:rsidP="00787FE5">
      <w:pPr>
        <w:pStyle w:val="LISTINGBODY"/>
      </w:pPr>
      <w:r>
        <w:t>AND EXISTS (</w:t>
      </w:r>
    </w:p>
    <w:p w:rsidR="00787FE5" w:rsidRDefault="00787FE5" w:rsidP="00787FE5">
      <w:pPr>
        <w:pStyle w:val="LISTINGBODY"/>
      </w:pPr>
      <w:r>
        <w:t xml:space="preserve">  SELECT *</w:t>
      </w:r>
    </w:p>
    <w:p w:rsidR="00787FE5" w:rsidRDefault="00787FE5" w:rsidP="00787FE5">
      <w:pPr>
        <w:pStyle w:val="LISTINGBODY"/>
      </w:pPr>
      <w:r>
        <w:t xml:space="preserve">  FROM student s</w:t>
      </w:r>
    </w:p>
    <w:p w:rsidR="00787FE5" w:rsidRDefault="00787FE5" w:rsidP="00787FE5">
      <w:pPr>
        <w:pStyle w:val="LISTINGBODY"/>
      </w:pPr>
      <w:r>
        <w:t xml:space="preserve">  JOIN </w:t>
      </w:r>
      <w:proofErr w:type="spellStart"/>
      <w:r>
        <w:t>student_group</w:t>
      </w:r>
      <w:proofErr w:type="spellEnd"/>
      <w:r>
        <w:t xml:space="preserve"> sg ON </w:t>
      </w:r>
      <w:proofErr w:type="spellStart"/>
      <w:proofErr w:type="gramStart"/>
      <w:r>
        <w:t>s.group</w:t>
      </w:r>
      <w:proofErr w:type="gramEnd"/>
      <w:r>
        <w:t>_id</w:t>
      </w:r>
      <w:proofErr w:type="spellEnd"/>
      <w:r>
        <w:t xml:space="preserve"> = </w:t>
      </w:r>
      <w:proofErr w:type="spellStart"/>
      <w:r>
        <w:t>sg.group_id</w:t>
      </w:r>
      <w:proofErr w:type="spellEnd"/>
    </w:p>
    <w:p w:rsidR="00787FE5" w:rsidRDefault="00787FE5" w:rsidP="00787FE5">
      <w:pPr>
        <w:pStyle w:val="LISTINGBODY"/>
      </w:pPr>
      <w:r>
        <w:t xml:space="preserve">  WHERE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Тестов</w:t>
      </w:r>
      <w:proofErr w:type="spellEnd"/>
      <w:r>
        <w:t>'</w:t>
      </w:r>
    </w:p>
    <w:p w:rsidR="00787FE5" w:rsidRDefault="00787FE5" w:rsidP="00787FE5">
      <w:pPr>
        <w:pStyle w:val="LISTINGBODY"/>
      </w:pPr>
      <w:r>
        <w:t xml:space="preserve">    AND </w:t>
      </w:r>
      <w:proofErr w:type="spellStart"/>
      <w:proofErr w:type="gramStart"/>
      <w:r>
        <w:t>sg.group</w:t>
      </w:r>
      <w:proofErr w:type="gramEnd"/>
      <w:r>
        <w:t>_name</w:t>
      </w:r>
      <w:proofErr w:type="spellEnd"/>
      <w:r>
        <w:t xml:space="preserve"> = '4000'</w:t>
      </w:r>
    </w:p>
    <w:p w:rsidR="00787FE5" w:rsidRDefault="00787FE5" w:rsidP="00787FE5">
      <w:pPr>
        <w:pStyle w:val="LISTINGBODY"/>
      </w:pPr>
      <w:r>
        <w:t>)</w:t>
      </w:r>
    </w:p>
    <w:p w:rsidR="00787FE5" w:rsidRDefault="00787FE5" w:rsidP="00787FE5">
      <w:pPr>
        <w:pStyle w:val="LISTINGBODY"/>
      </w:pPr>
      <w:r>
        <w:t>AND NOT EXISTS (</w:t>
      </w:r>
    </w:p>
    <w:p w:rsidR="00787FE5" w:rsidRDefault="00787FE5" w:rsidP="00787FE5">
      <w:pPr>
        <w:pStyle w:val="LISTINGBODY"/>
      </w:pPr>
      <w:r>
        <w:t xml:space="preserve">  SELECT *</w:t>
      </w:r>
    </w:p>
    <w:p w:rsidR="00787FE5" w:rsidRDefault="00787FE5" w:rsidP="00787FE5">
      <w:pPr>
        <w:pStyle w:val="LISTINGBODY"/>
      </w:pPr>
      <w:r>
        <w:t xml:space="preserve">  FROM </w:t>
      </w:r>
      <w:proofErr w:type="spellStart"/>
      <w:r>
        <w:t>lab_rating</w:t>
      </w:r>
      <w:proofErr w:type="spellEnd"/>
      <w:r>
        <w:t xml:space="preserve"> </w:t>
      </w:r>
      <w:proofErr w:type="spellStart"/>
      <w:r>
        <w:t>lr</w:t>
      </w:r>
      <w:proofErr w:type="spellEnd"/>
    </w:p>
    <w:p w:rsidR="00787FE5" w:rsidRDefault="00787FE5" w:rsidP="00787FE5">
      <w:pPr>
        <w:pStyle w:val="LISTINGBODY"/>
      </w:pPr>
      <w:r>
        <w:t xml:space="preserve">  JOIN student s ON </w:t>
      </w:r>
      <w:proofErr w:type="spellStart"/>
      <w:proofErr w:type="gramStart"/>
      <w:r>
        <w:t>lr.student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787FE5" w:rsidRDefault="00787FE5" w:rsidP="00787FE5">
      <w:pPr>
        <w:pStyle w:val="LISTINGBODY"/>
      </w:pPr>
      <w:r>
        <w:t xml:space="preserve">  JOIN </w:t>
      </w:r>
      <w:proofErr w:type="spellStart"/>
      <w:r>
        <w:t>student_group</w:t>
      </w:r>
      <w:proofErr w:type="spellEnd"/>
      <w:r>
        <w:t xml:space="preserve"> sg ON </w:t>
      </w:r>
      <w:proofErr w:type="spellStart"/>
      <w:proofErr w:type="gramStart"/>
      <w:r>
        <w:t>s.group</w:t>
      </w:r>
      <w:proofErr w:type="gramEnd"/>
      <w:r>
        <w:t>_id</w:t>
      </w:r>
      <w:proofErr w:type="spellEnd"/>
      <w:r>
        <w:t xml:space="preserve"> = </w:t>
      </w:r>
      <w:proofErr w:type="spellStart"/>
      <w:r>
        <w:t>sg.group_id</w:t>
      </w:r>
      <w:proofErr w:type="spellEnd"/>
    </w:p>
    <w:p w:rsidR="00787FE5" w:rsidRDefault="00787FE5" w:rsidP="00787FE5">
      <w:pPr>
        <w:pStyle w:val="LISTINGBODY"/>
      </w:pPr>
      <w:r>
        <w:t xml:space="preserve">  WHERE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 = '</w:t>
      </w:r>
      <w:proofErr w:type="spellStart"/>
      <w:r>
        <w:t>Тестов</w:t>
      </w:r>
      <w:proofErr w:type="spellEnd"/>
      <w:r>
        <w:t>'</w:t>
      </w:r>
    </w:p>
    <w:p w:rsidR="00787FE5" w:rsidRDefault="00787FE5" w:rsidP="00787FE5">
      <w:pPr>
        <w:pStyle w:val="LISTINGBODY"/>
      </w:pPr>
      <w:r>
        <w:t xml:space="preserve">    AND </w:t>
      </w:r>
      <w:proofErr w:type="spellStart"/>
      <w:proofErr w:type="gramStart"/>
      <w:r>
        <w:t>sg.group</w:t>
      </w:r>
      <w:proofErr w:type="gramEnd"/>
      <w:r>
        <w:t>_name</w:t>
      </w:r>
      <w:proofErr w:type="spellEnd"/>
      <w:r>
        <w:t xml:space="preserve"> = '4000'</w:t>
      </w:r>
    </w:p>
    <w:p w:rsidR="00787FE5" w:rsidRDefault="00787FE5" w:rsidP="00787FE5">
      <w:pPr>
        <w:pStyle w:val="LISTINGBODY"/>
      </w:pPr>
      <w:r>
        <w:t xml:space="preserve">    AND </w:t>
      </w:r>
      <w:proofErr w:type="spellStart"/>
      <w:r>
        <w:t>lr.lab_id</w:t>
      </w:r>
      <w:proofErr w:type="spellEnd"/>
      <w:r>
        <w:t xml:space="preserve"> = </w:t>
      </w:r>
      <w:proofErr w:type="spellStart"/>
      <w:r>
        <w:t>lw.lab_id</w:t>
      </w:r>
      <w:proofErr w:type="spellEnd"/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);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-- з) студенты с одинаковыми оценками за все работы</w:t>
      </w:r>
    </w:p>
    <w:p w:rsidR="00787FE5" w:rsidRDefault="00787FE5" w:rsidP="00787FE5">
      <w:pPr>
        <w:pStyle w:val="LISTINGBODY"/>
      </w:pPr>
      <w:r>
        <w:t>SELECT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</w:p>
    <w:p w:rsidR="00787FE5" w:rsidRDefault="00787FE5" w:rsidP="00787FE5">
      <w:pPr>
        <w:pStyle w:val="LISTINGBODY"/>
      </w:pPr>
      <w:r>
        <w:t>FROM student s</w:t>
      </w:r>
    </w:p>
    <w:p w:rsidR="00787FE5" w:rsidRDefault="00787FE5" w:rsidP="00787FE5">
      <w:pPr>
        <w:pStyle w:val="LISTINGBODY"/>
      </w:pP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EXISTS (</w:t>
      </w:r>
    </w:p>
    <w:p w:rsidR="00787FE5" w:rsidRDefault="00787FE5" w:rsidP="00787FE5">
      <w:pPr>
        <w:pStyle w:val="LISTINGBODY"/>
      </w:pPr>
      <w:r>
        <w:t xml:space="preserve">    SELECT *</w:t>
      </w:r>
    </w:p>
    <w:p w:rsidR="00787FE5" w:rsidRDefault="00787FE5" w:rsidP="00787FE5">
      <w:pPr>
        <w:pStyle w:val="LISTINGBODY"/>
      </w:pPr>
      <w:r>
        <w:t xml:space="preserve">    FROM </w:t>
      </w:r>
      <w:proofErr w:type="spellStart"/>
      <w:r>
        <w:t>lab_rating</w:t>
      </w:r>
      <w:proofErr w:type="spellEnd"/>
      <w:r>
        <w:t xml:space="preserve"> </w:t>
      </w:r>
      <w:proofErr w:type="spellStart"/>
      <w:r>
        <w:t>lr</w:t>
      </w:r>
      <w:proofErr w:type="spellEnd"/>
    </w:p>
    <w:p w:rsidR="00787FE5" w:rsidRDefault="00787FE5" w:rsidP="00787FE5">
      <w:pPr>
        <w:pStyle w:val="LISTINGBODY"/>
      </w:pPr>
      <w:r>
        <w:t xml:space="preserve">    </w:t>
      </w: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    </w:t>
      </w:r>
      <w:proofErr w:type="spellStart"/>
      <w:proofErr w:type="gramStart"/>
      <w:r>
        <w:t>lr.student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787FE5" w:rsidRDefault="00787FE5" w:rsidP="00787FE5">
      <w:pPr>
        <w:pStyle w:val="LISTINGBODY"/>
      </w:pPr>
      <w:r>
        <w:lastRenderedPageBreak/>
        <w:t xml:space="preserve">  )</w:t>
      </w:r>
    </w:p>
    <w:p w:rsidR="00787FE5" w:rsidRDefault="00787FE5" w:rsidP="00787FE5">
      <w:pPr>
        <w:pStyle w:val="LISTINGBODY"/>
      </w:pPr>
      <w:r>
        <w:t xml:space="preserve">  AND NOT EXISTS (</w:t>
      </w:r>
    </w:p>
    <w:p w:rsidR="00787FE5" w:rsidRDefault="00787FE5" w:rsidP="00787FE5">
      <w:pPr>
        <w:pStyle w:val="LISTINGBODY"/>
      </w:pPr>
      <w:r>
        <w:t xml:space="preserve">    SELECT *</w:t>
      </w:r>
    </w:p>
    <w:p w:rsidR="00787FE5" w:rsidRDefault="00787FE5" w:rsidP="00787FE5">
      <w:pPr>
        <w:pStyle w:val="LISTINGBODY"/>
      </w:pPr>
      <w:r>
        <w:t xml:space="preserve">    FROM</w:t>
      </w:r>
    </w:p>
    <w:p w:rsidR="00787FE5" w:rsidRDefault="00787FE5" w:rsidP="00787FE5">
      <w:pPr>
        <w:pStyle w:val="LISTINGBODY"/>
      </w:pPr>
      <w:r>
        <w:t xml:space="preserve">      </w:t>
      </w:r>
      <w:proofErr w:type="spellStart"/>
      <w:r>
        <w:t>lab_rating</w:t>
      </w:r>
      <w:proofErr w:type="spellEnd"/>
      <w:r>
        <w:t xml:space="preserve"> lr1</w:t>
      </w:r>
    </w:p>
    <w:p w:rsidR="00787FE5" w:rsidRDefault="00787FE5" w:rsidP="00787FE5">
      <w:pPr>
        <w:pStyle w:val="LISTINGBODY"/>
      </w:pPr>
      <w:r>
        <w:t xml:space="preserve">      JOIN </w:t>
      </w:r>
      <w:proofErr w:type="spellStart"/>
      <w:r>
        <w:t>lab_rating</w:t>
      </w:r>
      <w:proofErr w:type="spellEnd"/>
      <w:r>
        <w:t xml:space="preserve"> lr2 ON lr1.student_id = lr2.student_id</w:t>
      </w:r>
    </w:p>
    <w:p w:rsidR="00787FE5" w:rsidRDefault="00787FE5" w:rsidP="00787FE5">
      <w:pPr>
        <w:pStyle w:val="LISTINGBODY"/>
      </w:pPr>
      <w:r>
        <w:t xml:space="preserve">    </w:t>
      </w: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    lr1.student_id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:rsidR="00787FE5" w:rsidRDefault="00787FE5" w:rsidP="00787FE5">
      <w:pPr>
        <w:pStyle w:val="LISTINGBODY"/>
      </w:pPr>
      <w:r>
        <w:t xml:space="preserve">      AND lr1.score &lt;&gt; lr2.score</w:t>
      </w:r>
    </w:p>
    <w:p w:rsidR="00787FE5" w:rsidRDefault="00787FE5" w:rsidP="00787FE5">
      <w:pPr>
        <w:pStyle w:val="LISTINGBODY"/>
      </w:pPr>
      <w:r>
        <w:t xml:space="preserve">  );</w:t>
      </w:r>
    </w:p>
    <w:p w:rsidR="00787FE5" w:rsidRDefault="00787FE5" w:rsidP="00787FE5">
      <w:pPr>
        <w:pStyle w:val="LISTINGBODY"/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-- и) студенты, сдавшие все работы по БД</w:t>
      </w:r>
    </w:p>
    <w:p w:rsidR="00787FE5" w:rsidRDefault="00787FE5" w:rsidP="00787FE5">
      <w:pPr>
        <w:pStyle w:val="LISTINGBODY"/>
      </w:pPr>
      <w:r>
        <w:t>SELECT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:rsidR="00787FE5" w:rsidRDefault="00787FE5" w:rsidP="00787FE5">
      <w:pPr>
        <w:pStyle w:val="LISTINGBODY"/>
      </w:pPr>
      <w:r>
        <w:t xml:space="preserve">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</w:p>
    <w:p w:rsidR="00787FE5" w:rsidRDefault="00787FE5" w:rsidP="00787FE5">
      <w:pPr>
        <w:pStyle w:val="LISTINGBODY"/>
      </w:pPr>
      <w:r>
        <w:t>FROM student s</w:t>
      </w:r>
    </w:p>
    <w:p w:rsidR="00787FE5" w:rsidRDefault="00787FE5" w:rsidP="00787FE5">
      <w:pPr>
        <w:pStyle w:val="LISTINGBODY"/>
      </w:pP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NOT EXISTS (</w:t>
      </w:r>
    </w:p>
    <w:p w:rsidR="00787FE5" w:rsidRDefault="00787FE5" w:rsidP="00787FE5">
      <w:pPr>
        <w:pStyle w:val="LISTINGBODY"/>
      </w:pPr>
      <w:r>
        <w:t xml:space="preserve">    SELECT *</w:t>
      </w:r>
    </w:p>
    <w:p w:rsidR="00787FE5" w:rsidRDefault="00787FE5" w:rsidP="00787FE5">
      <w:pPr>
        <w:pStyle w:val="LISTINGBODY"/>
      </w:pPr>
      <w:r>
        <w:t xml:space="preserve">    FROM</w:t>
      </w:r>
    </w:p>
    <w:p w:rsidR="00787FE5" w:rsidRDefault="00787FE5" w:rsidP="00787FE5">
      <w:pPr>
        <w:pStyle w:val="LISTINGBODY"/>
      </w:pPr>
      <w:r>
        <w:t xml:space="preserve">      </w:t>
      </w:r>
      <w:proofErr w:type="spellStart"/>
      <w:r>
        <w:t>lab_work</w:t>
      </w:r>
      <w:proofErr w:type="spellEnd"/>
      <w:r>
        <w:t xml:space="preserve"> </w:t>
      </w:r>
      <w:proofErr w:type="spellStart"/>
      <w:r>
        <w:t>lw</w:t>
      </w:r>
      <w:proofErr w:type="spellEnd"/>
    </w:p>
    <w:p w:rsidR="00787FE5" w:rsidRDefault="00787FE5" w:rsidP="00787FE5">
      <w:pPr>
        <w:pStyle w:val="LISTINGBODY"/>
      </w:pPr>
      <w:r>
        <w:t xml:space="preserve">      JOIN discipline d ON </w:t>
      </w:r>
      <w:proofErr w:type="spellStart"/>
      <w:proofErr w:type="gramStart"/>
      <w:r>
        <w:t>lw.discipline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d.discipline_id</w:t>
      </w:r>
      <w:proofErr w:type="spellEnd"/>
    </w:p>
    <w:p w:rsidR="00787FE5" w:rsidRDefault="00787FE5" w:rsidP="00787FE5">
      <w:pPr>
        <w:pStyle w:val="LISTINGBODY"/>
      </w:pPr>
      <w:r>
        <w:t xml:space="preserve">    </w:t>
      </w: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    </w:t>
      </w:r>
      <w:proofErr w:type="spellStart"/>
      <w:r>
        <w:t>d.discipline_name</w:t>
      </w:r>
      <w:proofErr w:type="spellEnd"/>
      <w:r>
        <w:t xml:space="preserve"> = '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'</w:t>
      </w:r>
    </w:p>
    <w:p w:rsidR="00787FE5" w:rsidRDefault="00787FE5" w:rsidP="00787FE5">
      <w:pPr>
        <w:pStyle w:val="LISTINGBODY"/>
      </w:pPr>
      <w:r>
        <w:t xml:space="preserve">      AND NOT EXISTS (</w:t>
      </w:r>
    </w:p>
    <w:p w:rsidR="00787FE5" w:rsidRDefault="00787FE5" w:rsidP="00787FE5">
      <w:pPr>
        <w:pStyle w:val="LISTINGBODY"/>
      </w:pPr>
      <w:r>
        <w:t xml:space="preserve">        SELECT *</w:t>
      </w:r>
    </w:p>
    <w:p w:rsidR="00787FE5" w:rsidRDefault="00787FE5" w:rsidP="00787FE5">
      <w:pPr>
        <w:pStyle w:val="LISTINGBODY"/>
      </w:pPr>
      <w:r>
        <w:t xml:space="preserve">        FROM </w:t>
      </w:r>
      <w:proofErr w:type="spellStart"/>
      <w:r>
        <w:t>lab_rating</w:t>
      </w:r>
      <w:proofErr w:type="spellEnd"/>
      <w:r>
        <w:t xml:space="preserve"> </w:t>
      </w:r>
      <w:proofErr w:type="spellStart"/>
      <w:r>
        <w:t>lr</w:t>
      </w:r>
      <w:proofErr w:type="spellEnd"/>
    </w:p>
    <w:p w:rsidR="00787FE5" w:rsidRDefault="00787FE5" w:rsidP="00787FE5">
      <w:pPr>
        <w:pStyle w:val="LISTINGBODY"/>
      </w:pPr>
      <w:r>
        <w:t xml:space="preserve">        </w:t>
      </w: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        </w:t>
      </w:r>
      <w:proofErr w:type="spellStart"/>
      <w:proofErr w:type="gramStart"/>
      <w:r>
        <w:t>lr.student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787FE5" w:rsidRDefault="00787FE5" w:rsidP="00787FE5">
      <w:pPr>
        <w:pStyle w:val="LISTINGBODY"/>
      </w:pPr>
      <w:r>
        <w:t xml:space="preserve">          AND </w:t>
      </w:r>
      <w:proofErr w:type="spellStart"/>
      <w:r>
        <w:t>lr.lab_id</w:t>
      </w:r>
      <w:proofErr w:type="spellEnd"/>
      <w:r>
        <w:t xml:space="preserve"> = </w:t>
      </w:r>
      <w:proofErr w:type="spellStart"/>
      <w:r>
        <w:t>lw.lab_id</w:t>
      </w:r>
      <w:proofErr w:type="spellEnd"/>
    </w:p>
    <w:p w:rsidR="00787FE5" w:rsidRDefault="00787FE5" w:rsidP="00787FE5">
      <w:pPr>
        <w:pStyle w:val="LISTINGBODY"/>
      </w:pPr>
      <w:r>
        <w:t xml:space="preserve">      )</w:t>
      </w:r>
    </w:p>
    <w:p w:rsidR="00787FE5" w:rsidRDefault="00787FE5" w:rsidP="00787FE5">
      <w:pPr>
        <w:pStyle w:val="LISTINGBODY"/>
      </w:pPr>
      <w:r>
        <w:t xml:space="preserve">  );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 xml:space="preserve">-- </w:t>
      </w:r>
      <w:proofErr w:type="spellStart"/>
      <w:r>
        <w:t>подзапрос</w:t>
      </w:r>
      <w:proofErr w:type="spellEnd"/>
      <w:r>
        <w:t xml:space="preserve"> в INSERT</w:t>
      </w:r>
    </w:p>
    <w:p w:rsidR="00787FE5" w:rsidRDefault="00787FE5" w:rsidP="00787FE5">
      <w:pPr>
        <w:pStyle w:val="LISTINGBODY"/>
      </w:pPr>
      <w:r>
        <w:t>INSERT INTO</w:t>
      </w:r>
    </w:p>
    <w:p w:rsidR="00787FE5" w:rsidRDefault="00787FE5" w:rsidP="00787FE5">
      <w:pPr>
        <w:pStyle w:val="LISTINGBODY"/>
      </w:pPr>
      <w:r>
        <w:t xml:space="preserve">  student (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>, email)</w:t>
      </w:r>
    </w:p>
    <w:p w:rsidR="00787FE5" w:rsidRDefault="00787FE5" w:rsidP="00787FE5">
      <w:pPr>
        <w:pStyle w:val="LISTINGBODY"/>
      </w:pPr>
      <w:r>
        <w:t>SELECT</w:t>
      </w:r>
    </w:p>
    <w:p w:rsidR="00787FE5" w:rsidRDefault="00787FE5" w:rsidP="00787FE5">
      <w:pPr>
        <w:pStyle w:val="LISTINGBODY"/>
      </w:pPr>
      <w:r>
        <w:t xml:space="preserve">  '</w:t>
      </w:r>
      <w:proofErr w:type="spellStart"/>
      <w:r>
        <w:t>Новиков</w:t>
      </w:r>
      <w:proofErr w:type="spellEnd"/>
      <w:r>
        <w:t>', '</w:t>
      </w:r>
      <w:proofErr w:type="spellStart"/>
      <w:r>
        <w:t>Андрей</w:t>
      </w:r>
      <w:proofErr w:type="spellEnd"/>
      <w:r>
        <w:t xml:space="preserve">', '2002-05-10', </w:t>
      </w:r>
      <w:proofErr w:type="spellStart"/>
      <w:r>
        <w:t>group_id</w:t>
      </w:r>
      <w:proofErr w:type="spellEnd"/>
      <w:r>
        <w:t>, 'novikov@mail.com'</w:t>
      </w:r>
    </w:p>
    <w:p w:rsidR="00787FE5" w:rsidRDefault="00787FE5" w:rsidP="00787FE5">
      <w:pPr>
        <w:pStyle w:val="LISTINGBODY"/>
      </w:pPr>
      <w:r>
        <w:t xml:space="preserve">FROM </w:t>
      </w:r>
      <w:proofErr w:type="spellStart"/>
      <w:r>
        <w:t>student_group</w:t>
      </w:r>
      <w:proofErr w:type="spellEnd"/>
    </w:p>
    <w:p w:rsidR="00787FE5" w:rsidRDefault="00787FE5" w:rsidP="00787FE5">
      <w:pPr>
        <w:pStyle w:val="LISTINGBODY"/>
      </w:pPr>
      <w:r>
        <w:t xml:space="preserve">WHERE </w:t>
      </w:r>
      <w:proofErr w:type="spellStart"/>
      <w:r>
        <w:t>group_name</w:t>
      </w:r>
      <w:proofErr w:type="spellEnd"/>
      <w:r>
        <w:t xml:space="preserve"> = '4000';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 xml:space="preserve">-- </w:t>
      </w:r>
      <w:proofErr w:type="spellStart"/>
      <w:r>
        <w:t>подзапрос</w:t>
      </w:r>
      <w:proofErr w:type="spellEnd"/>
      <w:r>
        <w:t xml:space="preserve"> в UPDATE</w:t>
      </w:r>
    </w:p>
    <w:p w:rsidR="00787FE5" w:rsidRDefault="00787FE5" w:rsidP="00787FE5">
      <w:pPr>
        <w:pStyle w:val="LISTINGBODY"/>
      </w:pPr>
      <w:r>
        <w:t xml:space="preserve">UPDATE </w:t>
      </w:r>
      <w:proofErr w:type="spellStart"/>
      <w:r>
        <w:t>lab_rating</w:t>
      </w:r>
      <w:proofErr w:type="spellEnd"/>
    </w:p>
    <w:p w:rsidR="00787FE5" w:rsidRDefault="00787FE5" w:rsidP="00787FE5">
      <w:pPr>
        <w:pStyle w:val="LISTINGBODY"/>
      </w:pPr>
      <w:r>
        <w:t>SET score = 5</w:t>
      </w:r>
    </w:p>
    <w:p w:rsidR="00787FE5" w:rsidRDefault="00787FE5" w:rsidP="00787FE5">
      <w:pPr>
        <w:pStyle w:val="LISTINGBODY"/>
      </w:pP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= (</w:t>
      </w:r>
    </w:p>
    <w:p w:rsidR="00787FE5" w:rsidRDefault="00787FE5" w:rsidP="00787FE5">
      <w:pPr>
        <w:pStyle w:val="LISTINGBODY"/>
      </w:pPr>
      <w:r>
        <w:t xml:space="preserve">    SELECT </w:t>
      </w:r>
      <w:proofErr w:type="spellStart"/>
      <w:r>
        <w:t>student_id</w:t>
      </w:r>
      <w:proofErr w:type="spellEnd"/>
    </w:p>
    <w:p w:rsidR="00787FE5" w:rsidRDefault="00787FE5" w:rsidP="00787FE5">
      <w:pPr>
        <w:pStyle w:val="LISTINGBODY"/>
      </w:pPr>
      <w:r>
        <w:t xml:space="preserve">    FROM student</w:t>
      </w:r>
    </w:p>
    <w:p w:rsidR="00787FE5" w:rsidRDefault="00787FE5" w:rsidP="00787FE5">
      <w:pPr>
        <w:pStyle w:val="LISTINGBODY"/>
      </w:pPr>
      <w:r>
        <w:t xml:space="preserve">   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Тестов</w:t>
      </w:r>
      <w:proofErr w:type="spellEnd"/>
      <w:r>
        <w:t>'</w:t>
      </w:r>
    </w:p>
    <w:p w:rsidR="00787FE5" w:rsidRDefault="00787FE5" w:rsidP="00787FE5">
      <w:pPr>
        <w:pStyle w:val="LISTINGBODY"/>
      </w:pPr>
      <w:r>
        <w:t xml:space="preserve">    LIMIT 1</w:t>
      </w:r>
    </w:p>
    <w:p w:rsidR="00787FE5" w:rsidRDefault="00787FE5" w:rsidP="00787FE5">
      <w:pPr>
        <w:pStyle w:val="LISTINGBODY"/>
      </w:pPr>
      <w:r>
        <w:t xml:space="preserve">  );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 xml:space="preserve">-- </w:t>
      </w:r>
      <w:proofErr w:type="spellStart"/>
      <w:r>
        <w:t>подзапрос</w:t>
      </w:r>
      <w:proofErr w:type="spellEnd"/>
      <w:r>
        <w:t xml:space="preserve"> в DELETE</w:t>
      </w:r>
    </w:p>
    <w:p w:rsidR="00787FE5" w:rsidRDefault="00787FE5" w:rsidP="00787FE5">
      <w:pPr>
        <w:pStyle w:val="LISTINGBODY"/>
      </w:pPr>
      <w:r>
        <w:t xml:space="preserve">DELETE FROM </w:t>
      </w:r>
      <w:proofErr w:type="spellStart"/>
      <w:r>
        <w:t>lab_rating</w:t>
      </w:r>
      <w:proofErr w:type="spellEnd"/>
    </w:p>
    <w:p w:rsidR="00787FE5" w:rsidRDefault="00787FE5" w:rsidP="00787FE5">
      <w:pPr>
        <w:pStyle w:val="LISTINGBODY"/>
      </w:pPr>
      <w:proofErr w:type="gramStart"/>
      <w:r>
        <w:t>WHERE</w:t>
      </w:r>
      <w:proofErr w:type="gramEnd"/>
    </w:p>
    <w:p w:rsidR="00787FE5" w:rsidRDefault="00787FE5" w:rsidP="00787FE5">
      <w:pPr>
        <w:pStyle w:val="LISTINGBODY"/>
      </w:pPr>
      <w:r>
        <w:t xml:space="preserve">  </w:t>
      </w:r>
      <w:proofErr w:type="spellStart"/>
      <w:r>
        <w:t>student_id</w:t>
      </w:r>
      <w:proofErr w:type="spellEnd"/>
      <w:r>
        <w:t xml:space="preserve"> = (</w:t>
      </w:r>
    </w:p>
    <w:p w:rsidR="00787FE5" w:rsidRDefault="00787FE5" w:rsidP="00787FE5">
      <w:pPr>
        <w:pStyle w:val="LISTINGBODY"/>
      </w:pPr>
      <w:r>
        <w:t xml:space="preserve">    SELECT </w:t>
      </w:r>
      <w:proofErr w:type="spellStart"/>
      <w:r>
        <w:t>student_id</w:t>
      </w:r>
      <w:proofErr w:type="spellEnd"/>
    </w:p>
    <w:p w:rsidR="00787FE5" w:rsidRDefault="00787FE5" w:rsidP="00787FE5">
      <w:pPr>
        <w:pStyle w:val="LISTINGBODY"/>
      </w:pPr>
      <w:r>
        <w:t xml:space="preserve">    FROM student</w:t>
      </w:r>
    </w:p>
    <w:p w:rsidR="00787FE5" w:rsidRDefault="00787FE5" w:rsidP="00787FE5">
      <w:pPr>
        <w:pStyle w:val="LISTINGBODY"/>
      </w:pPr>
      <w:r>
        <w:t xml:space="preserve">    WHERE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Тестов</w:t>
      </w:r>
      <w:proofErr w:type="spellEnd"/>
      <w:r>
        <w:t>'</w:t>
      </w:r>
    </w:p>
    <w:p w:rsidR="00787FE5" w:rsidRPr="00321EB6" w:rsidRDefault="00787FE5" w:rsidP="00787FE5">
      <w:pPr>
        <w:pStyle w:val="LISTINGBODY"/>
        <w:rPr>
          <w:lang w:val="ru-RU"/>
        </w:rPr>
      </w:pPr>
      <w:r>
        <w:t xml:space="preserve">  </w:t>
      </w:r>
      <w:r w:rsidRPr="00321EB6">
        <w:rPr>
          <w:lang w:val="ru-RU"/>
        </w:rPr>
        <w:t>)</w:t>
      </w: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 xml:space="preserve">  </w:t>
      </w:r>
      <w:r>
        <w:t>AND</w:t>
      </w:r>
      <w:r w:rsidRPr="00321EB6">
        <w:rPr>
          <w:lang w:val="ru-RU"/>
        </w:rPr>
        <w:t xml:space="preserve"> </w:t>
      </w:r>
      <w:r>
        <w:t>score</w:t>
      </w:r>
      <w:r w:rsidRPr="00321EB6">
        <w:rPr>
          <w:lang w:val="ru-RU"/>
        </w:rPr>
        <w:t xml:space="preserve"> = 5</w:t>
      </w:r>
    </w:p>
    <w:p w:rsidR="00787FE5" w:rsidRPr="00321EB6" w:rsidRDefault="00787FE5" w:rsidP="00787FE5">
      <w:pPr>
        <w:pStyle w:val="LISTINGBODY"/>
        <w:rPr>
          <w:lang w:val="ru-RU"/>
        </w:rPr>
      </w:pPr>
      <w:r>
        <w:t>LIMIT</w:t>
      </w:r>
      <w:r w:rsidRPr="00321EB6">
        <w:rPr>
          <w:lang w:val="ru-RU"/>
        </w:rPr>
        <w:t xml:space="preserve"> 1;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 xml:space="preserve">-- </w:t>
      </w:r>
      <w:r>
        <w:t>INTERSECT</w:t>
      </w:r>
      <w:r w:rsidRPr="00321EB6">
        <w:rPr>
          <w:lang w:val="ru-RU"/>
        </w:rPr>
        <w:t xml:space="preserve">, одинаковые почты у студентов и преподавателей (вернет строки с </w:t>
      </w:r>
      <w:r>
        <w:t>NULL</w:t>
      </w:r>
      <w:r w:rsidRPr="00321EB6">
        <w:rPr>
          <w:lang w:val="ru-RU"/>
        </w:rPr>
        <w:t xml:space="preserve"> значениями)</w:t>
      </w:r>
    </w:p>
    <w:p w:rsidR="00787FE5" w:rsidRDefault="00787FE5" w:rsidP="00787FE5">
      <w:pPr>
        <w:pStyle w:val="LISTINGBODY"/>
      </w:pPr>
      <w:r>
        <w:t>SELECT email</w:t>
      </w:r>
    </w:p>
    <w:p w:rsidR="00787FE5" w:rsidRDefault="00787FE5" w:rsidP="00787FE5">
      <w:pPr>
        <w:pStyle w:val="LISTINGBODY"/>
      </w:pPr>
      <w:r>
        <w:t>FROM student</w:t>
      </w:r>
    </w:p>
    <w:p w:rsidR="00787FE5" w:rsidRDefault="00787FE5" w:rsidP="00787FE5">
      <w:pPr>
        <w:pStyle w:val="LISTINGBODY"/>
      </w:pPr>
      <w:r>
        <w:t>INTERSECT</w:t>
      </w:r>
    </w:p>
    <w:p w:rsidR="00787FE5" w:rsidRDefault="00787FE5" w:rsidP="00787FE5">
      <w:pPr>
        <w:pStyle w:val="LISTINGBODY"/>
      </w:pPr>
      <w:r>
        <w:t>SELECT email</w:t>
      </w:r>
    </w:p>
    <w:p w:rsidR="00787FE5" w:rsidRPr="00321EB6" w:rsidRDefault="00787FE5" w:rsidP="00787FE5">
      <w:pPr>
        <w:pStyle w:val="LISTINGBODY"/>
        <w:rPr>
          <w:lang w:val="ru-RU"/>
        </w:rPr>
      </w:pPr>
      <w:r>
        <w:t>FROM</w:t>
      </w:r>
      <w:r w:rsidRPr="00321EB6">
        <w:rPr>
          <w:lang w:val="ru-RU"/>
        </w:rPr>
        <w:t xml:space="preserve"> </w:t>
      </w:r>
      <w:r>
        <w:t>teacher</w:t>
      </w:r>
      <w:r w:rsidRPr="00321EB6">
        <w:rPr>
          <w:lang w:val="ru-RU"/>
        </w:rPr>
        <w:t>;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 xml:space="preserve">-- </w:t>
      </w:r>
      <w:r>
        <w:t>INTERSECT</w:t>
      </w:r>
      <w:r w:rsidRPr="00321EB6">
        <w:rPr>
          <w:lang w:val="ru-RU"/>
        </w:rPr>
        <w:t xml:space="preserve"> через </w:t>
      </w:r>
      <w:r>
        <w:t>EXISTS</w:t>
      </w:r>
      <w:r w:rsidRPr="00321EB6">
        <w:rPr>
          <w:lang w:val="ru-RU"/>
        </w:rPr>
        <w:t xml:space="preserve"> (не вернет строки с </w:t>
      </w:r>
      <w:r>
        <w:t>NULL</w:t>
      </w:r>
      <w:r w:rsidRPr="00321EB6">
        <w:rPr>
          <w:lang w:val="ru-RU"/>
        </w:rPr>
        <w:t xml:space="preserve"> значениями)</w:t>
      </w:r>
    </w:p>
    <w:p w:rsidR="00787FE5" w:rsidRDefault="00787FE5" w:rsidP="00787FE5">
      <w:pPr>
        <w:pStyle w:val="LISTINGBODY"/>
      </w:pPr>
      <w:r>
        <w:t>-- т. к. NULL = NULL =&gt; UNKNOWN</w:t>
      </w:r>
    </w:p>
    <w:p w:rsidR="00787FE5" w:rsidRDefault="00787FE5" w:rsidP="00787FE5">
      <w:pPr>
        <w:pStyle w:val="LISTINGBODY"/>
      </w:pPr>
      <w:r>
        <w:t xml:space="preserve">SELECT </w:t>
      </w:r>
      <w:proofErr w:type="spellStart"/>
      <w:proofErr w:type="gramStart"/>
      <w:r>
        <w:t>s.email</w:t>
      </w:r>
      <w:proofErr w:type="spellEnd"/>
      <w:proofErr w:type="gramEnd"/>
    </w:p>
    <w:p w:rsidR="00787FE5" w:rsidRDefault="00787FE5" w:rsidP="00787FE5">
      <w:pPr>
        <w:pStyle w:val="LISTINGBODY"/>
      </w:pPr>
      <w:r>
        <w:t>FROM student s</w:t>
      </w:r>
    </w:p>
    <w:p w:rsidR="00787FE5" w:rsidRDefault="00787FE5" w:rsidP="00787FE5">
      <w:pPr>
        <w:pStyle w:val="LISTINGBODY"/>
      </w:pPr>
      <w:r>
        <w:t>WHERE EXISTS (</w:t>
      </w:r>
    </w:p>
    <w:p w:rsidR="00787FE5" w:rsidRDefault="00787FE5" w:rsidP="00787FE5">
      <w:pPr>
        <w:pStyle w:val="LISTINGBODY"/>
      </w:pPr>
      <w:r>
        <w:t xml:space="preserve">    SELECT *</w:t>
      </w:r>
    </w:p>
    <w:p w:rsidR="00787FE5" w:rsidRDefault="00787FE5" w:rsidP="00787FE5">
      <w:pPr>
        <w:pStyle w:val="LISTINGBODY"/>
      </w:pPr>
      <w:r>
        <w:t xml:space="preserve">    FROM teacher t</w:t>
      </w:r>
    </w:p>
    <w:p w:rsidR="00787FE5" w:rsidRDefault="00787FE5" w:rsidP="00787FE5">
      <w:pPr>
        <w:pStyle w:val="LISTINGBODY"/>
      </w:pPr>
      <w:r>
        <w:t xml:space="preserve">    WHERE </w:t>
      </w:r>
      <w:proofErr w:type="spellStart"/>
      <w:proofErr w:type="gramStart"/>
      <w:r>
        <w:t>s.email</w:t>
      </w:r>
      <w:proofErr w:type="spellEnd"/>
      <w:proofErr w:type="gramEnd"/>
      <w:r>
        <w:t xml:space="preserve"> = </w:t>
      </w:r>
      <w:proofErr w:type="spellStart"/>
      <w:r>
        <w:t>t.email</w:t>
      </w:r>
      <w:proofErr w:type="spellEnd"/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>);</w:t>
      </w:r>
    </w:p>
    <w:p w:rsidR="00787FE5" w:rsidRPr="00321EB6" w:rsidRDefault="00787FE5" w:rsidP="00787FE5">
      <w:pPr>
        <w:pStyle w:val="LISTINGBODY"/>
        <w:rPr>
          <w:lang w:val="ru-RU"/>
        </w:rPr>
      </w:pPr>
    </w:p>
    <w:p w:rsidR="00787FE5" w:rsidRPr="00321EB6" w:rsidRDefault="00787FE5" w:rsidP="00787FE5">
      <w:pPr>
        <w:pStyle w:val="LISTINGBODY"/>
        <w:rPr>
          <w:lang w:val="ru-RU"/>
        </w:rPr>
      </w:pPr>
      <w:r w:rsidRPr="00321EB6">
        <w:rPr>
          <w:lang w:val="ru-RU"/>
        </w:rPr>
        <w:t xml:space="preserve">-- </w:t>
      </w:r>
      <w:r>
        <w:t>EXCEPT</w:t>
      </w:r>
      <w:r w:rsidRPr="00321EB6">
        <w:rPr>
          <w:lang w:val="ru-RU"/>
        </w:rPr>
        <w:t xml:space="preserve">, почты студентов с исключением пересекающихся почт преподавателей (не вернет строки с </w:t>
      </w:r>
      <w:r>
        <w:t>NULL</w:t>
      </w:r>
      <w:r w:rsidRPr="00321EB6">
        <w:rPr>
          <w:lang w:val="ru-RU"/>
        </w:rPr>
        <w:t xml:space="preserve"> значениями)</w:t>
      </w:r>
    </w:p>
    <w:p w:rsidR="00787FE5" w:rsidRDefault="00787FE5" w:rsidP="00787FE5">
      <w:pPr>
        <w:pStyle w:val="LISTINGBODY"/>
      </w:pPr>
      <w:r>
        <w:t>SELECT email</w:t>
      </w:r>
    </w:p>
    <w:p w:rsidR="00787FE5" w:rsidRDefault="00787FE5" w:rsidP="00787FE5">
      <w:pPr>
        <w:pStyle w:val="LISTINGBODY"/>
      </w:pPr>
      <w:r>
        <w:t>FROM student</w:t>
      </w:r>
    </w:p>
    <w:p w:rsidR="00787FE5" w:rsidRDefault="00787FE5" w:rsidP="00787FE5">
      <w:pPr>
        <w:pStyle w:val="LISTINGBODY"/>
      </w:pPr>
      <w:r>
        <w:t>EXCEPT</w:t>
      </w:r>
    </w:p>
    <w:p w:rsidR="00787FE5" w:rsidRDefault="00787FE5" w:rsidP="00787FE5">
      <w:pPr>
        <w:pStyle w:val="LISTINGBODY"/>
      </w:pPr>
      <w:r>
        <w:t>SELECT email</w:t>
      </w:r>
    </w:p>
    <w:p w:rsidR="00787FE5" w:rsidRDefault="00787FE5" w:rsidP="00787FE5">
      <w:pPr>
        <w:pStyle w:val="LISTINGBODY"/>
      </w:pPr>
      <w:r>
        <w:t>FROM teacher;</w:t>
      </w:r>
    </w:p>
    <w:p w:rsidR="00787FE5" w:rsidRDefault="00787FE5" w:rsidP="00787FE5">
      <w:pPr>
        <w:pStyle w:val="LISTINGBODY"/>
      </w:pPr>
    </w:p>
    <w:p w:rsidR="00787FE5" w:rsidRDefault="00787FE5" w:rsidP="00787FE5">
      <w:pPr>
        <w:pStyle w:val="LISTINGBODY"/>
      </w:pPr>
      <w:r>
        <w:t xml:space="preserve">-- EXCEPT </w:t>
      </w:r>
      <w:proofErr w:type="spellStart"/>
      <w:r>
        <w:t>через</w:t>
      </w:r>
      <w:proofErr w:type="spellEnd"/>
      <w:r>
        <w:t xml:space="preserve"> NOT EXISTS (</w:t>
      </w:r>
      <w:proofErr w:type="spellStart"/>
      <w:r>
        <w:t>вернет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с NULL </w:t>
      </w:r>
      <w:proofErr w:type="spellStart"/>
      <w:r>
        <w:t>значениями</w:t>
      </w:r>
      <w:proofErr w:type="spellEnd"/>
      <w:r>
        <w:t>)</w:t>
      </w:r>
    </w:p>
    <w:p w:rsidR="00787FE5" w:rsidRDefault="00787FE5" w:rsidP="00787FE5">
      <w:pPr>
        <w:pStyle w:val="LISTINGBODY"/>
      </w:pPr>
      <w:r>
        <w:t xml:space="preserve">SELECT </w:t>
      </w:r>
      <w:proofErr w:type="spellStart"/>
      <w:proofErr w:type="gramStart"/>
      <w:r>
        <w:t>s.email</w:t>
      </w:r>
      <w:proofErr w:type="spellEnd"/>
      <w:proofErr w:type="gramEnd"/>
    </w:p>
    <w:p w:rsidR="00787FE5" w:rsidRDefault="00787FE5" w:rsidP="00787FE5">
      <w:pPr>
        <w:pStyle w:val="LISTINGBODY"/>
      </w:pPr>
      <w:r>
        <w:t>FROM student s</w:t>
      </w:r>
    </w:p>
    <w:p w:rsidR="00787FE5" w:rsidRDefault="00787FE5" w:rsidP="00787FE5">
      <w:pPr>
        <w:pStyle w:val="LISTINGBODY"/>
      </w:pPr>
      <w:r>
        <w:t>WHERE NOT EXISTS (</w:t>
      </w:r>
    </w:p>
    <w:p w:rsidR="00787FE5" w:rsidRDefault="00787FE5" w:rsidP="00787FE5">
      <w:pPr>
        <w:pStyle w:val="LISTINGBODY"/>
      </w:pPr>
      <w:r>
        <w:t xml:space="preserve">    SELECT *</w:t>
      </w:r>
    </w:p>
    <w:p w:rsidR="00787FE5" w:rsidRDefault="00787FE5" w:rsidP="00787FE5">
      <w:pPr>
        <w:pStyle w:val="LISTINGBODY"/>
      </w:pPr>
      <w:r>
        <w:t xml:space="preserve">    FROM teacher t</w:t>
      </w:r>
    </w:p>
    <w:p w:rsidR="00787FE5" w:rsidRDefault="00787FE5" w:rsidP="00787FE5">
      <w:pPr>
        <w:pStyle w:val="LISTINGBODY"/>
      </w:pPr>
      <w:r>
        <w:t xml:space="preserve">    WHERE </w:t>
      </w:r>
      <w:proofErr w:type="spellStart"/>
      <w:proofErr w:type="gramStart"/>
      <w:r>
        <w:t>s.email</w:t>
      </w:r>
      <w:proofErr w:type="spellEnd"/>
      <w:proofErr w:type="gramEnd"/>
      <w:r>
        <w:t xml:space="preserve"> = </w:t>
      </w:r>
      <w:proofErr w:type="spellStart"/>
      <w:r>
        <w:t>t.email</w:t>
      </w:r>
      <w:proofErr w:type="spellEnd"/>
    </w:p>
    <w:p w:rsidR="00AE3CC2" w:rsidRDefault="00787FE5" w:rsidP="00787FE5">
      <w:pPr>
        <w:pStyle w:val="LISTINGBODY"/>
      </w:pPr>
      <w:r>
        <w:t>);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A3D2E" w:rsidRDefault="00CA3D2E" w:rsidP="0002180F">
      <w:r>
        <w:separator/>
      </w:r>
    </w:p>
  </w:endnote>
  <w:endnote w:type="continuationSeparator" w:id="0">
    <w:p w:rsidR="00CA3D2E" w:rsidRDefault="00CA3D2E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A3D2E" w:rsidRDefault="00CA3D2E" w:rsidP="0002180F">
      <w:r>
        <w:separator/>
      </w:r>
    </w:p>
  </w:footnote>
  <w:footnote w:type="continuationSeparator" w:id="0">
    <w:p w:rsidR="00CA3D2E" w:rsidRDefault="00CA3D2E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04E38"/>
    <w:rsid w:val="0001372A"/>
    <w:rsid w:val="00016611"/>
    <w:rsid w:val="0001663C"/>
    <w:rsid w:val="00016F54"/>
    <w:rsid w:val="000214A2"/>
    <w:rsid w:val="000215AF"/>
    <w:rsid w:val="0002172C"/>
    <w:rsid w:val="0002180F"/>
    <w:rsid w:val="000244B3"/>
    <w:rsid w:val="000376B5"/>
    <w:rsid w:val="0004168B"/>
    <w:rsid w:val="000421D9"/>
    <w:rsid w:val="000707C8"/>
    <w:rsid w:val="00070C1D"/>
    <w:rsid w:val="0007610D"/>
    <w:rsid w:val="00090445"/>
    <w:rsid w:val="00090FC5"/>
    <w:rsid w:val="000928CE"/>
    <w:rsid w:val="000A2CF1"/>
    <w:rsid w:val="000A67BE"/>
    <w:rsid w:val="000B2F88"/>
    <w:rsid w:val="000C031F"/>
    <w:rsid w:val="000D2988"/>
    <w:rsid w:val="000F019B"/>
    <w:rsid w:val="00112CBF"/>
    <w:rsid w:val="00116F39"/>
    <w:rsid w:val="00136236"/>
    <w:rsid w:val="00146E7E"/>
    <w:rsid w:val="00151CE7"/>
    <w:rsid w:val="00164280"/>
    <w:rsid w:val="00166165"/>
    <w:rsid w:val="00177559"/>
    <w:rsid w:val="00185A62"/>
    <w:rsid w:val="00186039"/>
    <w:rsid w:val="00187D39"/>
    <w:rsid w:val="0019245B"/>
    <w:rsid w:val="00194A01"/>
    <w:rsid w:val="001B0D0F"/>
    <w:rsid w:val="001B2C26"/>
    <w:rsid w:val="001D7ED5"/>
    <w:rsid w:val="001F55C9"/>
    <w:rsid w:val="001F6574"/>
    <w:rsid w:val="002102D3"/>
    <w:rsid w:val="00214FF5"/>
    <w:rsid w:val="00224E85"/>
    <w:rsid w:val="00230DFA"/>
    <w:rsid w:val="002509B4"/>
    <w:rsid w:val="00271C67"/>
    <w:rsid w:val="00284869"/>
    <w:rsid w:val="002956BD"/>
    <w:rsid w:val="002A70E2"/>
    <w:rsid w:val="002A7B49"/>
    <w:rsid w:val="002B4F79"/>
    <w:rsid w:val="002D0606"/>
    <w:rsid w:val="002D2D9A"/>
    <w:rsid w:val="002D5C30"/>
    <w:rsid w:val="002E33D9"/>
    <w:rsid w:val="002E7DAB"/>
    <w:rsid w:val="002F6184"/>
    <w:rsid w:val="00300DD1"/>
    <w:rsid w:val="00313896"/>
    <w:rsid w:val="00314D60"/>
    <w:rsid w:val="00321EB6"/>
    <w:rsid w:val="00326699"/>
    <w:rsid w:val="003315B3"/>
    <w:rsid w:val="0033302F"/>
    <w:rsid w:val="00347312"/>
    <w:rsid w:val="00352422"/>
    <w:rsid w:val="00353F7B"/>
    <w:rsid w:val="00360FAC"/>
    <w:rsid w:val="00374808"/>
    <w:rsid w:val="00391683"/>
    <w:rsid w:val="00394309"/>
    <w:rsid w:val="00394DAB"/>
    <w:rsid w:val="00394EF1"/>
    <w:rsid w:val="003A2C40"/>
    <w:rsid w:val="003A6615"/>
    <w:rsid w:val="003B3807"/>
    <w:rsid w:val="003D538D"/>
    <w:rsid w:val="003F448A"/>
    <w:rsid w:val="00404D15"/>
    <w:rsid w:val="00405D24"/>
    <w:rsid w:val="00413AAB"/>
    <w:rsid w:val="00434B37"/>
    <w:rsid w:val="00474DAE"/>
    <w:rsid w:val="0047521D"/>
    <w:rsid w:val="004846D3"/>
    <w:rsid w:val="00490A54"/>
    <w:rsid w:val="004A0BAB"/>
    <w:rsid w:val="004B1A13"/>
    <w:rsid w:val="004B5A6A"/>
    <w:rsid w:val="004C674A"/>
    <w:rsid w:val="004E7C23"/>
    <w:rsid w:val="004F3280"/>
    <w:rsid w:val="00524674"/>
    <w:rsid w:val="005364DC"/>
    <w:rsid w:val="00541DC4"/>
    <w:rsid w:val="005425C8"/>
    <w:rsid w:val="005519E7"/>
    <w:rsid w:val="00552C4F"/>
    <w:rsid w:val="005628F2"/>
    <w:rsid w:val="005643F1"/>
    <w:rsid w:val="0057518A"/>
    <w:rsid w:val="005A2A15"/>
    <w:rsid w:val="005B566D"/>
    <w:rsid w:val="005B6ABE"/>
    <w:rsid w:val="005C6680"/>
    <w:rsid w:val="005E3C66"/>
    <w:rsid w:val="00600BF4"/>
    <w:rsid w:val="00600D43"/>
    <w:rsid w:val="00611D1E"/>
    <w:rsid w:val="00615ECA"/>
    <w:rsid w:val="0063498E"/>
    <w:rsid w:val="006375AF"/>
    <w:rsid w:val="00642832"/>
    <w:rsid w:val="00642D34"/>
    <w:rsid w:val="00651F7A"/>
    <w:rsid w:val="00657326"/>
    <w:rsid w:val="00660115"/>
    <w:rsid w:val="006667A7"/>
    <w:rsid w:val="0066743A"/>
    <w:rsid w:val="006854F9"/>
    <w:rsid w:val="006867CD"/>
    <w:rsid w:val="00690FF0"/>
    <w:rsid w:val="006A2CD8"/>
    <w:rsid w:val="006A42CB"/>
    <w:rsid w:val="006B7B8A"/>
    <w:rsid w:val="006C565E"/>
    <w:rsid w:val="006E5F57"/>
    <w:rsid w:val="006F20BB"/>
    <w:rsid w:val="006F35BD"/>
    <w:rsid w:val="00707EE1"/>
    <w:rsid w:val="007151DF"/>
    <w:rsid w:val="00717031"/>
    <w:rsid w:val="007260EC"/>
    <w:rsid w:val="00730374"/>
    <w:rsid w:val="00747212"/>
    <w:rsid w:val="00764548"/>
    <w:rsid w:val="0078472D"/>
    <w:rsid w:val="00787FE5"/>
    <w:rsid w:val="00790BBF"/>
    <w:rsid w:val="00791A06"/>
    <w:rsid w:val="00791D2E"/>
    <w:rsid w:val="007A5D00"/>
    <w:rsid w:val="007B2A9E"/>
    <w:rsid w:val="007C414D"/>
    <w:rsid w:val="007C55D8"/>
    <w:rsid w:val="007D17CB"/>
    <w:rsid w:val="007E1AD9"/>
    <w:rsid w:val="007E1E88"/>
    <w:rsid w:val="007E65FB"/>
    <w:rsid w:val="007E75AC"/>
    <w:rsid w:val="007F03DE"/>
    <w:rsid w:val="007F31BE"/>
    <w:rsid w:val="00810104"/>
    <w:rsid w:val="00822456"/>
    <w:rsid w:val="00822BE1"/>
    <w:rsid w:val="00830741"/>
    <w:rsid w:val="00832ABE"/>
    <w:rsid w:val="008331DB"/>
    <w:rsid w:val="008357A9"/>
    <w:rsid w:val="00837726"/>
    <w:rsid w:val="00853925"/>
    <w:rsid w:val="00891425"/>
    <w:rsid w:val="0089789B"/>
    <w:rsid w:val="008C1B66"/>
    <w:rsid w:val="008C34E9"/>
    <w:rsid w:val="008C376C"/>
    <w:rsid w:val="008C4A50"/>
    <w:rsid w:val="008C7F36"/>
    <w:rsid w:val="008D017A"/>
    <w:rsid w:val="008D1AAC"/>
    <w:rsid w:val="008D41B1"/>
    <w:rsid w:val="008D5E99"/>
    <w:rsid w:val="008E080A"/>
    <w:rsid w:val="008F56C3"/>
    <w:rsid w:val="008F5B6F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54F12"/>
    <w:rsid w:val="009600E8"/>
    <w:rsid w:val="009604D9"/>
    <w:rsid w:val="00975193"/>
    <w:rsid w:val="00984913"/>
    <w:rsid w:val="00986BC9"/>
    <w:rsid w:val="00992B02"/>
    <w:rsid w:val="00992C96"/>
    <w:rsid w:val="009A6312"/>
    <w:rsid w:val="009B4232"/>
    <w:rsid w:val="009B751E"/>
    <w:rsid w:val="009C14CB"/>
    <w:rsid w:val="009C32AB"/>
    <w:rsid w:val="009C423A"/>
    <w:rsid w:val="009D2232"/>
    <w:rsid w:val="009D55AD"/>
    <w:rsid w:val="009E13DE"/>
    <w:rsid w:val="009E2237"/>
    <w:rsid w:val="009E3329"/>
    <w:rsid w:val="009F3F79"/>
    <w:rsid w:val="009F40E2"/>
    <w:rsid w:val="00A03B5C"/>
    <w:rsid w:val="00A1521A"/>
    <w:rsid w:val="00A3446D"/>
    <w:rsid w:val="00A37C30"/>
    <w:rsid w:val="00A420FA"/>
    <w:rsid w:val="00A4686D"/>
    <w:rsid w:val="00A552DE"/>
    <w:rsid w:val="00A6234E"/>
    <w:rsid w:val="00A73C84"/>
    <w:rsid w:val="00A74901"/>
    <w:rsid w:val="00A7539C"/>
    <w:rsid w:val="00AB17F3"/>
    <w:rsid w:val="00AC41E2"/>
    <w:rsid w:val="00AD3198"/>
    <w:rsid w:val="00AE3CC2"/>
    <w:rsid w:val="00AF6555"/>
    <w:rsid w:val="00AF7C62"/>
    <w:rsid w:val="00B078C1"/>
    <w:rsid w:val="00B15E14"/>
    <w:rsid w:val="00B20256"/>
    <w:rsid w:val="00B2042C"/>
    <w:rsid w:val="00B22925"/>
    <w:rsid w:val="00B366F0"/>
    <w:rsid w:val="00B417E6"/>
    <w:rsid w:val="00B509A5"/>
    <w:rsid w:val="00B52317"/>
    <w:rsid w:val="00B613E6"/>
    <w:rsid w:val="00B632F0"/>
    <w:rsid w:val="00B71FEE"/>
    <w:rsid w:val="00B727FC"/>
    <w:rsid w:val="00B904E5"/>
    <w:rsid w:val="00B923A5"/>
    <w:rsid w:val="00BA50FA"/>
    <w:rsid w:val="00BE66A1"/>
    <w:rsid w:val="00BF1551"/>
    <w:rsid w:val="00BF7993"/>
    <w:rsid w:val="00C039E7"/>
    <w:rsid w:val="00C03BE7"/>
    <w:rsid w:val="00C04A28"/>
    <w:rsid w:val="00C21B6C"/>
    <w:rsid w:val="00C32EF6"/>
    <w:rsid w:val="00C44CEB"/>
    <w:rsid w:val="00C44E77"/>
    <w:rsid w:val="00C51E65"/>
    <w:rsid w:val="00C57065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A3D2E"/>
    <w:rsid w:val="00CB7787"/>
    <w:rsid w:val="00CE183F"/>
    <w:rsid w:val="00CE6EBA"/>
    <w:rsid w:val="00CF77C7"/>
    <w:rsid w:val="00D00C21"/>
    <w:rsid w:val="00D22245"/>
    <w:rsid w:val="00D25E7B"/>
    <w:rsid w:val="00D30ADC"/>
    <w:rsid w:val="00D33BAE"/>
    <w:rsid w:val="00D347D3"/>
    <w:rsid w:val="00D36C22"/>
    <w:rsid w:val="00D43DE9"/>
    <w:rsid w:val="00D45F03"/>
    <w:rsid w:val="00D6576B"/>
    <w:rsid w:val="00D80758"/>
    <w:rsid w:val="00DA635E"/>
    <w:rsid w:val="00DA7C82"/>
    <w:rsid w:val="00DB1965"/>
    <w:rsid w:val="00DC1B09"/>
    <w:rsid w:val="00DF362A"/>
    <w:rsid w:val="00DF7735"/>
    <w:rsid w:val="00DF7DA6"/>
    <w:rsid w:val="00E01D70"/>
    <w:rsid w:val="00E14232"/>
    <w:rsid w:val="00E22832"/>
    <w:rsid w:val="00E4158C"/>
    <w:rsid w:val="00E51362"/>
    <w:rsid w:val="00E67B59"/>
    <w:rsid w:val="00E7252C"/>
    <w:rsid w:val="00E75896"/>
    <w:rsid w:val="00E92A55"/>
    <w:rsid w:val="00E9444F"/>
    <w:rsid w:val="00E951CF"/>
    <w:rsid w:val="00EA048A"/>
    <w:rsid w:val="00EA3B1D"/>
    <w:rsid w:val="00ED438A"/>
    <w:rsid w:val="00EE1F7E"/>
    <w:rsid w:val="00EE3B59"/>
    <w:rsid w:val="00EE3F95"/>
    <w:rsid w:val="00EF07F5"/>
    <w:rsid w:val="00F00628"/>
    <w:rsid w:val="00F04F95"/>
    <w:rsid w:val="00F26346"/>
    <w:rsid w:val="00F27A24"/>
    <w:rsid w:val="00F425F3"/>
    <w:rsid w:val="00F454F6"/>
    <w:rsid w:val="00F50713"/>
    <w:rsid w:val="00F57E13"/>
    <w:rsid w:val="00F6317F"/>
    <w:rsid w:val="00F631E2"/>
    <w:rsid w:val="00F65A25"/>
    <w:rsid w:val="00F70B93"/>
    <w:rsid w:val="00F87EBD"/>
    <w:rsid w:val="00F960C9"/>
    <w:rsid w:val="00F9709F"/>
    <w:rsid w:val="00FA1CB4"/>
    <w:rsid w:val="00FA3569"/>
    <w:rsid w:val="00FB15BA"/>
    <w:rsid w:val="00FC12B4"/>
    <w:rsid w:val="00FD471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D262D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11</Pages>
  <Words>1295</Words>
  <Characters>7384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2026-05-13T03:06:00Z</cp:lastPrinted>
  <dcterms:created xsi:type="dcterms:W3CDTF">2026-05-13T03:06:00Z</dcterms:created>
  <dcterms:modified xsi:type="dcterms:W3CDTF">2026-05-13T03:06:00Z</dcterms:modified>
  <cp:category/>
</cp:coreProperties>
</file>
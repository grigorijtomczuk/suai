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C0272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BE6AE0D" w14:textId="3A2D1383" w:rsidR="00413AAB" w:rsidRPr="00C36DDE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9513B8" w:rsidRPr="00C36DDE">
        <w:t>42</w:t>
      </w:r>
    </w:p>
    <w:p w14:paraId="2BAFEC03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6FDE6E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9513B8" w14:paraId="56BF613C" w14:textId="77777777" w:rsidTr="00F81F70">
        <w:tc>
          <w:tcPr>
            <w:tcW w:w="3261" w:type="dxa"/>
            <w:tcBorders>
              <w:top w:val="nil"/>
              <w:left w:val="nil"/>
              <w:right w:val="nil"/>
            </w:tcBorders>
          </w:tcPr>
          <w:p w14:paraId="25905ED9" w14:textId="58B270E1" w:rsidR="009513B8" w:rsidRPr="00AD3198" w:rsidRDefault="009513B8" w:rsidP="009513B8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3B467B">
              <w:t>канд. техн.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E937B62" w14:textId="77777777" w:rsidR="009513B8" w:rsidRDefault="009513B8" w:rsidP="009513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</w:tcPr>
          <w:p w14:paraId="6AF11C31" w14:textId="77777777" w:rsidR="009513B8" w:rsidRDefault="009513B8" w:rsidP="009513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ED3697B" w14:textId="77777777" w:rsidR="009513B8" w:rsidRDefault="009513B8" w:rsidP="009513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</w:tcPr>
          <w:p w14:paraId="4F8259E4" w14:textId="599C2B8D" w:rsidR="009513B8" w:rsidRPr="00AD3198" w:rsidRDefault="009513B8" w:rsidP="009513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3B467B">
              <w:t>О. И. Красильникова</w:t>
            </w:r>
          </w:p>
        </w:tc>
      </w:tr>
      <w:tr w:rsidR="00413AAB" w14:paraId="74AAF36F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219B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1FA1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438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548A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0D1B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D49D6DE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28753D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4C4F210" w14:textId="3D7B36E2" w:rsidR="00413AAB" w:rsidRPr="00E53068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9513B8">
              <w:rPr>
                <w:lang w:val="en-US"/>
              </w:rPr>
              <w:t xml:space="preserve"> </w:t>
            </w:r>
            <w:r w:rsidR="009513B8">
              <w:t xml:space="preserve">№ </w:t>
            </w:r>
            <w:r w:rsidR="00E53068">
              <w:rPr>
                <w:lang w:val="en-US"/>
              </w:rPr>
              <w:t>6</w:t>
            </w:r>
          </w:p>
        </w:tc>
      </w:tr>
      <w:tr w:rsidR="00413AAB" w14:paraId="372E2C2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CA814AE" w14:textId="660ACA76" w:rsidR="00413AAB" w:rsidRPr="00A33228" w:rsidRDefault="00E53068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E53068">
              <w:rPr>
                <w:b w:val="0"/>
                <w:szCs w:val="32"/>
              </w:rPr>
              <w:t>БИЛАТЕРАЛЬНАЯ ФИЛЬТРАЦИЯ</w:t>
            </w:r>
          </w:p>
        </w:tc>
      </w:tr>
      <w:tr w:rsidR="00413AAB" w14:paraId="1D21C63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161B9CE" w14:textId="77777777"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740FF1D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3BCFBAD" w14:textId="4021C32E" w:rsidR="00413AAB" w:rsidRDefault="009513B8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9513B8">
              <w:rPr>
                <w:sz w:val="28"/>
                <w:szCs w:val="28"/>
                <w:lang w:val="ru-RU"/>
              </w:rPr>
              <w:t>КОМПЬЮТЕРНАЯ ОБРАБОТКА ИЗОБРАЖЕНИЙ</w:t>
            </w:r>
          </w:p>
        </w:tc>
      </w:tr>
      <w:tr w:rsidR="00413AAB" w14:paraId="4DE516C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2BD2946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68A8B566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0F9C10E8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3FEB8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8FAB90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5A18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02BF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FADC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39AC84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411BA6BF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15C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8CAB1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B85C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977AE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2F3D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607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CD8CE58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470E176" w14:textId="06FB07CC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9513B8">
        <w:rPr>
          <w:lang w:val="en-US"/>
        </w:rPr>
        <w:t xml:space="preserve">2025 </w:t>
      </w:r>
      <w:r w:rsidR="003B3807">
        <w:rPr>
          <w:lang w:val="en-US"/>
        </w:rPr>
        <w:br w:type="page"/>
      </w:r>
    </w:p>
    <w:p w14:paraId="5C18C89B" w14:textId="2EF6767B" w:rsidR="008331DB" w:rsidRPr="00C72183" w:rsidRDefault="009A7865" w:rsidP="00C72183">
      <w:pPr>
        <w:pStyle w:val="DIV1"/>
      </w:pPr>
      <w:r>
        <w:lastRenderedPageBreak/>
        <w:t>Цель работы</w:t>
      </w:r>
    </w:p>
    <w:p w14:paraId="3DD4BB06" w14:textId="11EA9499" w:rsidR="00C72183" w:rsidRDefault="00091571" w:rsidP="00C72183">
      <w:pPr>
        <w:pStyle w:val="MAINTEXT1"/>
      </w:pPr>
      <w:r>
        <w:t xml:space="preserve">Цель работы: </w:t>
      </w:r>
      <w:r w:rsidR="007173B2" w:rsidRPr="007173B2">
        <w:t>изучить принципы работы и возможные области применения билатерального фильтра</w:t>
      </w:r>
      <w:r>
        <w:t>.</w:t>
      </w:r>
    </w:p>
    <w:p w14:paraId="5D7F3A39" w14:textId="7328F0F4" w:rsidR="009A7865" w:rsidRDefault="00BF50FD" w:rsidP="009A7865">
      <w:pPr>
        <w:pStyle w:val="DIV1"/>
      </w:pPr>
      <w:r>
        <w:t>Задание</w:t>
      </w:r>
    </w:p>
    <w:p w14:paraId="04B0BBD4" w14:textId="6FA541CA" w:rsidR="00BF50FD" w:rsidRPr="00BF50FD" w:rsidRDefault="00BF50FD" w:rsidP="00BF50FD">
      <w:pPr>
        <w:pStyle w:val="MAINTEXT1"/>
      </w:pPr>
      <w:r>
        <w:t>Задачи лабораторной работы включа</w:t>
      </w:r>
      <w:r w:rsidR="00A530C5">
        <w:t>ют</w:t>
      </w:r>
      <w:r>
        <w:t xml:space="preserve"> в себя:</w:t>
      </w:r>
    </w:p>
    <w:p w14:paraId="3DBD09D2" w14:textId="237AA849" w:rsidR="00315BDE" w:rsidRDefault="00315BDE" w:rsidP="00315BDE">
      <w:pPr>
        <w:pStyle w:val="LIST1"/>
      </w:pPr>
      <w:r>
        <w:t xml:space="preserve">Изучить реализацию билатерального фильтра </w:t>
      </w:r>
      <w:proofErr w:type="spellStart"/>
      <w:r>
        <w:t>imbilatfilt</w:t>
      </w:r>
      <w:proofErr w:type="spellEnd"/>
      <w:r>
        <w:t xml:space="preserve"> в </w:t>
      </w:r>
      <w:proofErr w:type="spellStart"/>
      <w:r>
        <w:t>MatLab</w:t>
      </w:r>
      <w:proofErr w:type="spellEnd"/>
      <w:r>
        <w:t>.</w:t>
      </w:r>
    </w:p>
    <w:p w14:paraId="182E87FF" w14:textId="6A6661C3" w:rsidR="00315BDE" w:rsidRDefault="00315BDE" w:rsidP="00315BDE">
      <w:pPr>
        <w:pStyle w:val="LIST1"/>
      </w:pPr>
      <w:r>
        <w:t>Подобрать тестовое изображение.</w:t>
      </w:r>
    </w:p>
    <w:p w14:paraId="4C23F8C9" w14:textId="77777777" w:rsidR="00315BDE" w:rsidRDefault="00315BDE" w:rsidP="00315BDE">
      <w:pPr>
        <w:pStyle w:val="LIST1"/>
      </w:pPr>
      <w:r>
        <w:t>Провести экспериментальные исследования, изменяя параметры фильтра и анализируя полученные результаты.</w:t>
      </w:r>
    </w:p>
    <w:p w14:paraId="2C0ED14F" w14:textId="4C13C05B" w:rsidR="00433AF4" w:rsidRPr="00AA036E" w:rsidRDefault="00433AF4" w:rsidP="00433AF4">
      <w:pPr>
        <w:pStyle w:val="MAINTEXT1"/>
      </w:pPr>
      <w:r w:rsidRPr="00433AF4">
        <w:t xml:space="preserve">Для </w:t>
      </w:r>
      <w:r w:rsidR="00147201">
        <w:t>выполнения</w:t>
      </w:r>
      <w:r w:rsidRPr="00433AF4">
        <w:t xml:space="preserve"> работы </w:t>
      </w:r>
      <w:r w:rsidR="00AA036E" w:rsidRPr="00AA036E">
        <w:t>было выбрано изображение</w:t>
      </w:r>
      <w:r w:rsidR="0069128F" w:rsidRPr="0069128F">
        <w:t xml:space="preserve"> </w:t>
      </w:r>
      <w:r w:rsidR="0069128F">
        <w:t>размером 512</w:t>
      </w:r>
      <w:r w:rsidR="0069128F">
        <w:rPr>
          <w:lang w:val="en-US"/>
        </w:rPr>
        <w:t>x</w:t>
      </w:r>
      <w:r w:rsidR="0069128F" w:rsidRPr="0069128F">
        <w:t>512</w:t>
      </w:r>
      <w:r w:rsidR="00AA036E" w:rsidRPr="00AA036E">
        <w:t xml:space="preserve">, представленное на рисунке 1. Оно подходит для проведения данного эксперимента, </w:t>
      </w:r>
      <w:r w:rsidR="00777663">
        <w:t>так как</w:t>
      </w:r>
      <w:r w:rsidR="00AA036E" w:rsidRPr="00AA036E">
        <w:t xml:space="preserve"> имеет множество малоконтрастных мелких деталей и четкие световые границы</w:t>
      </w:r>
      <w:r w:rsidR="00AA036E">
        <w:t>.</w:t>
      </w:r>
    </w:p>
    <w:p w14:paraId="74887879" w14:textId="3297CFAC" w:rsidR="00433AF4" w:rsidRDefault="00433AF4" w:rsidP="00433AF4">
      <w:pPr>
        <w:pStyle w:val="PICTURE"/>
      </w:pPr>
      <w:r>
        <w:drawing>
          <wp:inline distT="0" distB="0" distL="0" distR="0" wp14:anchorId="5AE1F770" wp14:editId="74FC65AB">
            <wp:extent cx="3406694" cy="3406694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694" cy="340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B18B" w14:textId="45C96CDA" w:rsidR="00433AF4" w:rsidRPr="00CC3469" w:rsidRDefault="00433AF4" w:rsidP="00433AF4">
      <w:pPr>
        <w:pStyle w:val="PICTURECAPTION"/>
        <w:rPr>
          <w:lang w:val="en-US"/>
        </w:rPr>
      </w:pPr>
      <w:r>
        <w:t xml:space="preserve">Рисунок </w:t>
      </w:r>
      <w:r w:rsidR="00B1612C">
        <w:fldChar w:fldCharType="begin"/>
      </w:r>
      <w:r w:rsidR="00B1612C">
        <w:instrText xml:space="preserve"> SEQ Рисунок \* ARABIC </w:instrText>
      </w:r>
      <w:r w:rsidR="00B1612C">
        <w:fldChar w:fldCharType="separate"/>
      </w:r>
      <w:r w:rsidR="00E06017">
        <w:rPr>
          <w:noProof/>
        </w:rPr>
        <w:t>1</w:t>
      </w:r>
      <w:r w:rsidR="00B1612C"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E2C6B">
        <w:t>Исходное</w:t>
      </w:r>
      <w:r w:rsidR="00205104">
        <w:t xml:space="preserve"> </w:t>
      </w:r>
      <w:r w:rsidR="00EE2C6B">
        <w:t>изображение</w:t>
      </w:r>
    </w:p>
    <w:p w14:paraId="2FAC91DA" w14:textId="067E3D9F" w:rsidR="00B56268" w:rsidRPr="00E61119" w:rsidRDefault="00B56268">
      <w:pPr>
        <w:spacing w:after="200" w:line="276" w:lineRule="auto"/>
        <w:rPr>
          <w:iCs/>
          <w:color w:val="000000" w:themeColor="text1"/>
          <w:sz w:val="28"/>
          <w:szCs w:val="28"/>
        </w:rPr>
      </w:pPr>
      <w:r w:rsidRPr="00E61119">
        <w:br w:type="page"/>
      </w:r>
    </w:p>
    <w:p w14:paraId="3F0AA147" w14:textId="6B79540D" w:rsidR="009A7865" w:rsidRDefault="00AC38C2" w:rsidP="009A7865">
      <w:pPr>
        <w:pStyle w:val="DIV1"/>
      </w:pPr>
      <w:r>
        <w:lastRenderedPageBreak/>
        <w:t>Ход выполнения работы</w:t>
      </w:r>
    </w:p>
    <w:p w14:paraId="7B807C1B" w14:textId="5BDAAF49" w:rsidR="009A1D38" w:rsidRDefault="009A1D38" w:rsidP="009A1D38">
      <w:pPr>
        <w:pStyle w:val="MAINTEXT1"/>
      </w:pPr>
      <w:r>
        <w:t>В ходе работы был</w:t>
      </w:r>
      <w:r w:rsidR="006C217D">
        <w:t>а</w:t>
      </w:r>
      <w:r>
        <w:t xml:space="preserve"> разработан</w:t>
      </w:r>
      <w:r w:rsidR="006C217D">
        <w:t xml:space="preserve">а </w:t>
      </w:r>
      <w:r>
        <w:t>программ</w:t>
      </w:r>
      <w:r w:rsidR="006C217D">
        <w:t>а</w:t>
      </w:r>
      <w:r>
        <w:t xml:space="preserve"> в среде MATLAB, </w:t>
      </w:r>
      <w:r w:rsidR="00B81B34">
        <w:t xml:space="preserve">которая </w:t>
      </w:r>
      <w:r>
        <w:t>реализует билатеральную фильтрацию изображения. Листинг программы с выбранными параметрами функции представлен в Приложении</w:t>
      </w:r>
      <w:r w:rsidR="00601A38">
        <w:t xml:space="preserve"> А</w:t>
      </w:r>
      <w:r>
        <w:t>.</w:t>
      </w:r>
    </w:p>
    <w:p w14:paraId="4BEC84A9" w14:textId="0EECD44F" w:rsidR="00BD0820" w:rsidRDefault="009A1D38" w:rsidP="009A1D38">
      <w:pPr>
        <w:pStyle w:val="MAINTEXT1"/>
      </w:pPr>
      <w:r>
        <w:t xml:space="preserve">Рассмотрим участок изображения размером </w:t>
      </w:r>
      <w:r w:rsidR="004F5148">
        <w:t>56</w:t>
      </w:r>
      <w:r w:rsidR="004F5148">
        <w:rPr>
          <w:lang w:val="en-US"/>
        </w:rPr>
        <w:t>x</w:t>
      </w:r>
      <w:r w:rsidR="004F5148" w:rsidRPr="004F560A">
        <w:t>56</w:t>
      </w:r>
      <w:r>
        <w:t xml:space="preserve"> пикселей, используя метод </w:t>
      </w:r>
      <w:proofErr w:type="spellStart"/>
      <w:r>
        <w:t>imcrop</w:t>
      </w:r>
      <w:proofErr w:type="spellEnd"/>
      <w:r>
        <w:t xml:space="preserve">. Полученный </w:t>
      </w:r>
      <w:r w:rsidR="00B57E8B">
        <w:t xml:space="preserve">фрагмент </w:t>
      </w:r>
      <w:r>
        <w:t>представлен на рисунке 2:</w:t>
      </w:r>
    </w:p>
    <w:p w14:paraId="069414AC" w14:textId="049BCDA6" w:rsidR="004770C2" w:rsidRPr="004F5148" w:rsidRDefault="004770C2" w:rsidP="004770C2">
      <w:pPr>
        <w:pStyle w:val="PICTURE"/>
        <w:rPr>
          <w:lang w:val="ru-RU"/>
        </w:rPr>
      </w:pPr>
      <w:r>
        <w:drawing>
          <wp:inline distT="0" distB="0" distL="0" distR="0" wp14:anchorId="17FE0E79" wp14:editId="19FBE578">
            <wp:extent cx="2390879" cy="2645229"/>
            <wp:effectExtent l="0" t="0" r="0" b="0"/>
            <wp:docPr id="111853768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37683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6322" cy="265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C380" w14:textId="694D4F3E" w:rsidR="004770C2" w:rsidRDefault="004770C2" w:rsidP="004770C2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06017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4F560A">
        <w:t>Фрагмент изображения</w:t>
      </w:r>
    </w:p>
    <w:p w14:paraId="0CABCCC9" w14:textId="653911DC" w:rsidR="00E31421" w:rsidRDefault="00E31421" w:rsidP="00E31421">
      <w:pPr>
        <w:pStyle w:val="MAINTEXT1"/>
      </w:pPr>
      <w:r>
        <w:t xml:space="preserve">Билатеральную фильтрацию в среде MATLAB можно осуществить при помощи функции </w:t>
      </w:r>
      <w:proofErr w:type="spellStart"/>
      <w:proofErr w:type="gramStart"/>
      <w:r>
        <w:t>imbilatfilt</w:t>
      </w:r>
      <w:proofErr w:type="spellEnd"/>
      <w:r>
        <w:t>(</w:t>
      </w:r>
      <w:proofErr w:type="gramEnd"/>
      <w:r w:rsidR="00C94CBC">
        <w:rPr>
          <w:lang w:val="en-US"/>
        </w:rPr>
        <w:t>I</w:t>
      </w:r>
      <w:r>
        <w:t>,</w:t>
      </w:r>
      <w:r w:rsidR="00B30FD2">
        <w:rPr>
          <w:lang w:val="en-US"/>
        </w:rPr>
        <w:t> </w:t>
      </w:r>
      <w:proofErr w:type="spellStart"/>
      <w:r>
        <w:t>degreeOfSmoothing</w:t>
      </w:r>
      <w:proofErr w:type="spellEnd"/>
      <w:r>
        <w:t>,</w:t>
      </w:r>
      <w:r w:rsidR="00B30FD2">
        <w:rPr>
          <w:lang w:val="en-US"/>
        </w:rPr>
        <w:t> </w:t>
      </w:r>
      <w:proofErr w:type="spellStart"/>
      <w:r>
        <w:t>spatialSigma</w:t>
      </w:r>
      <w:proofErr w:type="spellEnd"/>
      <w:r>
        <w:t xml:space="preserve">), где </w:t>
      </w:r>
      <w:proofErr w:type="spellStart"/>
      <w:r>
        <w:t>degreeOfSmoothing</w:t>
      </w:r>
      <w:proofErr w:type="spellEnd"/>
      <w:r>
        <w:t xml:space="preserve"> </w:t>
      </w:r>
      <w:r w:rsidR="00E506B3" w:rsidRPr="003133E7">
        <w:t xml:space="preserve">— </w:t>
      </w:r>
      <w:r>
        <w:t>это степень сглаживания</w:t>
      </w:r>
      <w:r w:rsidR="003133E7" w:rsidRPr="003133E7">
        <w:t xml:space="preserve">, </w:t>
      </w:r>
      <w:r w:rsidR="003133E7">
        <w:t xml:space="preserve">а </w:t>
      </w:r>
      <w:proofErr w:type="spellStart"/>
      <w:r>
        <w:t>spatialSigma</w:t>
      </w:r>
      <w:proofErr w:type="spellEnd"/>
      <w:r>
        <w:t xml:space="preserve"> означает стандартное отклонение пространного </w:t>
      </w:r>
      <w:r w:rsidR="00490EDD">
        <w:t>г</w:t>
      </w:r>
      <w:r>
        <w:t>ауссова ядра сглаживания</w:t>
      </w:r>
      <w:r w:rsidR="004D6BF0">
        <w:t xml:space="preserve">, т. е. </w:t>
      </w:r>
      <w:r w:rsidR="00943B99">
        <w:t xml:space="preserve">это </w:t>
      </w:r>
      <w:r>
        <w:t>радиус окна гауссовой импульсной характеристики.</w:t>
      </w:r>
    </w:p>
    <w:p w14:paraId="4598E7C4" w14:textId="77777777" w:rsidR="00FE7262" w:rsidRDefault="00E31421" w:rsidP="009078D0">
      <w:pPr>
        <w:pStyle w:val="MAINTEXT1"/>
      </w:pPr>
      <w:r>
        <w:t xml:space="preserve">Вычислим </w:t>
      </w:r>
      <w:r w:rsidR="0056694D">
        <w:t xml:space="preserve">цветовую </w:t>
      </w:r>
      <w:r>
        <w:t xml:space="preserve">дисперсию </w:t>
      </w:r>
      <w:r w:rsidR="00F55D58">
        <w:t>полученного фрагмента</w:t>
      </w:r>
      <w:r>
        <w:t xml:space="preserve">, которая приблизительно соответствует дисперсии шума. </w:t>
      </w:r>
      <w:r w:rsidR="00DC2DAC">
        <w:t>Затем о</w:t>
      </w:r>
      <w:r>
        <w:t>тфильтруем изображение. Степень сглаживания</w:t>
      </w:r>
      <w:r w:rsidR="004806CF">
        <w:t xml:space="preserve"> подберем путем умножения </w:t>
      </w:r>
      <w:r w:rsidR="004F4492">
        <w:t xml:space="preserve">полученного </w:t>
      </w:r>
      <w:r w:rsidR="00D2484B">
        <w:t xml:space="preserve">значения </w:t>
      </w:r>
      <w:r w:rsidR="004806CF">
        <w:t>дисперсии</w:t>
      </w:r>
      <w:r>
        <w:t>.</w:t>
      </w:r>
    </w:p>
    <w:p w14:paraId="62779D4B" w14:textId="39C7EB41" w:rsidR="00E31421" w:rsidRPr="009078D0" w:rsidRDefault="00A71521" w:rsidP="009078D0">
      <w:pPr>
        <w:pStyle w:val="MAINTEXT1"/>
      </w:pPr>
      <w:r>
        <w:t>Для более детального рассмотрения приведены фрагменты полученных изображений.</w:t>
      </w:r>
      <w:r w:rsidR="009078D0">
        <w:t xml:space="preserve"> Р</w:t>
      </w:r>
      <w:r w:rsidR="00E31421">
        <w:t>езульта</w:t>
      </w:r>
      <w:r w:rsidR="009078D0">
        <w:t xml:space="preserve">ты </w:t>
      </w:r>
      <w:r w:rsidR="00E31421">
        <w:t>представлен</w:t>
      </w:r>
      <w:r w:rsidR="009078D0">
        <w:t>ы</w:t>
      </w:r>
      <w:r w:rsidR="00E31421">
        <w:t xml:space="preserve"> на рисунке 3.</w:t>
      </w:r>
    </w:p>
    <w:p w14:paraId="2989DE0B" w14:textId="6766C4BF" w:rsidR="00602CAA" w:rsidRPr="004F5148" w:rsidRDefault="00602CAA" w:rsidP="00D11872">
      <w:pPr>
        <w:pStyle w:val="PICTURE"/>
        <w:spacing w:line="240" w:lineRule="auto"/>
        <w:rPr>
          <w:lang w:val="ru-RU"/>
        </w:rPr>
      </w:pPr>
      <w:r>
        <w:lastRenderedPageBreak/>
        <w:drawing>
          <wp:inline distT="0" distB="0" distL="0" distR="0" wp14:anchorId="1A5FC33C" wp14:editId="4C74AF23">
            <wp:extent cx="2386413" cy="2021279"/>
            <wp:effectExtent l="0" t="0" r="1270" b="0"/>
            <wp:docPr id="188691445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14451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6413" cy="202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872">
        <w:drawing>
          <wp:inline distT="0" distB="0" distL="0" distR="0" wp14:anchorId="36906417" wp14:editId="5EEFAE6D">
            <wp:extent cx="2386413" cy="2021279"/>
            <wp:effectExtent l="0" t="0" r="1270" b="0"/>
            <wp:docPr id="45128994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89949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6413" cy="202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872">
        <w:drawing>
          <wp:inline distT="0" distB="0" distL="0" distR="0" wp14:anchorId="374DDA24" wp14:editId="714C4FCE">
            <wp:extent cx="2371115" cy="2021279"/>
            <wp:effectExtent l="0" t="0" r="3810" b="0"/>
            <wp:docPr id="9189901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90168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1115" cy="202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872">
        <w:drawing>
          <wp:inline distT="0" distB="0" distL="0" distR="0" wp14:anchorId="6C96CCFE" wp14:editId="0E7EB506">
            <wp:extent cx="2396162" cy="1998937"/>
            <wp:effectExtent l="0" t="0" r="4445" b="0"/>
            <wp:docPr id="77680121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01210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8387" cy="2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0AB6" w14:textId="31260AC2" w:rsidR="00602CAA" w:rsidRDefault="00602CAA" w:rsidP="00602CA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06017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864673" w:rsidRPr="00864673">
        <w:t>Результат фильтрации с использованием разных степеней сглаживания</w:t>
      </w:r>
    </w:p>
    <w:p w14:paraId="745CDCA7" w14:textId="7A2FF9A6" w:rsidR="00602CAA" w:rsidRPr="00A444B0" w:rsidRDefault="00754F76" w:rsidP="00E31421">
      <w:pPr>
        <w:pStyle w:val="MAINTEXT1"/>
      </w:pPr>
      <w:r>
        <w:t>Как можно заметить</w:t>
      </w:r>
      <w:r w:rsidR="00726F7A" w:rsidRPr="00726F7A">
        <w:t>,</w:t>
      </w:r>
      <w:r w:rsidR="00B53B7F">
        <w:t xml:space="preserve"> </w:t>
      </w:r>
      <w:r w:rsidR="00726F7A" w:rsidRPr="00726F7A">
        <w:t xml:space="preserve">увеличение степени сглаживания </w:t>
      </w:r>
      <w:r w:rsidR="00165EE6">
        <w:t xml:space="preserve">после результата со значением </w:t>
      </w:r>
      <w:r w:rsidR="00745E39">
        <w:t xml:space="preserve">626 </w:t>
      </w:r>
      <w:r w:rsidR="00726F7A" w:rsidRPr="00726F7A">
        <w:t>не</w:t>
      </w:r>
      <w:r w:rsidR="004654CD">
        <w:t>сильно влияет на внешний вид изображения</w:t>
      </w:r>
      <w:r w:rsidR="00726F7A" w:rsidRPr="00726F7A">
        <w:t xml:space="preserve">. Будем использовать значение степени, равное </w:t>
      </w:r>
      <w:r w:rsidR="00537EA5">
        <w:t>626</w:t>
      </w:r>
      <w:r w:rsidR="00726F7A" w:rsidRPr="00726F7A">
        <w:t>. Результат фильтрации изображен на рисунке 4</w:t>
      </w:r>
      <w:r w:rsidR="00DA3C41">
        <w:t>.</w:t>
      </w:r>
    </w:p>
    <w:p w14:paraId="230E2CA1" w14:textId="12447F5C" w:rsidR="0020722D" w:rsidRPr="004F5148" w:rsidRDefault="0020722D" w:rsidP="0020722D">
      <w:pPr>
        <w:pStyle w:val="PICTURE"/>
        <w:rPr>
          <w:lang w:val="ru-RU"/>
        </w:rPr>
      </w:pPr>
      <w:r>
        <w:drawing>
          <wp:inline distT="0" distB="0" distL="0" distR="0" wp14:anchorId="445DB067" wp14:editId="06D23448">
            <wp:extent cx="2396322" cy="2596015"/>
            <wp:effectExtent l="0" t="0" r="4445" b="0"/>
            <wp:docPr id="76222028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20288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6322" cy="25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8D6A36B" wp14:editId="75FA1D45">
            <wp:extent cx="3062655" cy="2594051"/>
            <wp:effectExtent l="0" t="0" r="0" b="0"/>
            <wp:docPr id="53246065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60659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5995" cy="259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F068" w14:textId="1B7326BE" w:rsidR="0020722D" w:rsidRPr="00841793" w:rsidRDefault="0020722D" w:rsidP="0020722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06017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841793" w:rsidRPr="00841793">
        <w:t xml:space="preserve">Результат фильтрации со степенью сглаживания </w:t>
      </w:r>
      <w:r w:rsidR="00841793" w:rsidRPr="00841793">
        <w:t>626</w:t>
      </w:r>
    </w:p>
    <w:p w14:paraId="73FC7904" w14:textId="130549F9" w:rsidR="00F13E41" w:rsidRDefault="00F13E41" w:rsidP="00F13E41">
      <w:pPr>
        <w:pStyle w:val="MAINTEXT1"/>
      </w:pPr>
      <w:r>
        <w:t xml:space="preserve">Когда степень сглаживания </w:t>
      </w:r>
      <w:r w:rsidR="00394975">
        <w:t>—</w:t>
      </w:r>
      <w:r>
        <w:t xml:space="preserve"> малое значение, происходит сглаживание </w:t>
      </w:r>
      <w:r>
        <w:lastRenderedPageBreak/>
        <w:t>однородных областей, но не сглаживаются окрестности с большой дисперсией, такие как сильные края. Когда значение степени сглаживания увеличивается, сглаживаются как однородные области, так и окрестности с большей дисперсией.</w:t>
      </w:r>
    </w:p>
    <w:p w14:paraId="716999DB" w14:textId="7EC13598" w:rsidR="0020722D" w:rsidRDefault="00F13E41" w:rsidP="00F13E41">
      <w:pPr>
        <w:pStyle w:val="MAINTEXT1"/>
        <w:rPr>
          <w:lang w:val="en-US"/>
        </w:rPr>
      </w:pPr>
      <w:r>
        <w:t xml:space="preserve">Чтобы улучшить сглаживание, увеличим значение </w:t>
      </w:r>
      <w:proofErr w:type="spellStart"/>
      <w:r>
        <w:t>spatialSigma</w:t>
      </w:r>
      <w:proofErr w:type="spellEnd"/>
      <w:r>
        <w:t>. Рассмотрим изменения также на участке изображения. Результаты представлены на рисунке 5</w:t>
      </w:r>
      <w:r w:rsidR="001815F6">
        <w:t>.</w:t>
      </w:r>
    </w:p>
    <w:p w14:paraId="0543584E" w14:textId="77777777" w:rsidR="00420920" w:rsidRPr="004F5148" w:rsidRDefault="00420920" w:rsidP="00420920">
      <w:pPr>
        <w:pStyle w:val="PICTURE"/>
        <w:spacing w:line="240" w:lineRule="auto"/>
        <w:rPr>
          <w:lang w:val="ru-RU"/>
        </w:rPr>
      </w:pPr>
      <w:r>
        <w:drawing>
          <wp:inline distT="0" distB="0" distL="0" distR="0" wp14:anchorId="1213BD70" wp14:editId="4447AD0F">
            <wp:extent cx="2386413" cy="2021278"/>
            <wp:effectExtent l="0" t="0" r="1270" b="0"/>
            <wp:docPr id="177205265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52652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6413" cy="202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DCEDBB2" wp14:editId="01DF9000">
            <wp:extent cx="3178474" cy="2027421"/>
            <wp:effectExtent l="0" t="0" r="0" b="5080"/>
            <wp:docPr id="80836965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69655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5647" cy="20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598FF202" wp14:editId="029FA3DE">
            <wp:extent cx="2767998" cy="1776986"/>
            <wp:effectExtent l="0" t="0" r="635" b="1270"/>
            <wp:docPr id="73885021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50217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9433" cy="178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0C330EB3" wp14:editId="2603EB7D">
            <wp:extent cx="2815389" cy="1763857"/>
            <wp:effectExtent l="0" t="0" r="4445" b="1905"/>
            <wp:docPr id="174423064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30641" name="Graphic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6431" cy="177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51DA" w14:textId="5AF3A9DF" w:rsidR="00420920" w:rsidRDefault="00420920" w:rsidP="00420920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06017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420920">
        <w:t>Результат фильтрации с использованием разных значений радиуса</w:t>
      </w:r>
    </w:p>
    <w:p w14:paraId="49001996" w14:textId="1F284B5C" w:rsidR="00445BCE" w:rsidRPr="00210E3C" w:rsidRDefault="00511BCE" w:rsidP="00F53DDB">
      <w:pPr>
        <w:pStyle w:val="MAINTEXT1"/>
      </w:pPr>
      <w:r>
        <w:t xml:space="preserve">Наилучший </w:t>
      </w:r>
      <w:r w:rsidR="00F53DDB">
        <w:t xml:space="preserve">эффект дает значение </w:t>
      </w:r>
      <w:proofErr w:type="spellStart"/>
      <w:r w:rsidR="00C44C6C" w:rsidRPr="00C44C6C">
        <w:t>spatialSigma</w:t>
      </w:r>
      <w:proofErr w:type="spellEnd"/>
      <w:r w:rsidR="00F53DDB">
        <w:t xml:space="preserve">, равное </w:t>
      </w:r>
      <w:r w:rsidR="00BD2B22">
        <w:t>4</w:t>
      </w:r>
      <w:r w:rsidR="00F53DDB">
        <w:t>.</w:t>
      </w:r>
      <w:r w:rsidR="00024617">
        <w:t xml:space="preserve"> </w:t>
      </w:r>
      <w:r w:rsidR="00BD56C1" w:rsidRPr="00C0784F">
        <w:t>Четкие световые границы и детали изображения остались без изменений</w:t>
      </w:r>
      <w:r w:rsidR="00F53DDB">
        <w:t>.</w:t>
      </w:r>
      <w:r w:rsidR="004F168F" w:rsidRPr="004F168F">
        <w:t xml:space="preserve"> </w:t>
      </w:r>
      <w:r w:rsidR="00F53DDB">
        <w:t xml:space="preserve">Большие значения </w:t>
      </w:r>
      <w:proofErr w:type="spellStart"/>
      <w:r w:rsidR="00F53DDB">
        <w:t>spatialSigma</w:t>
      </w:r>
      <w:proofErr w:type="spellEnd"/>
      <w:r w:rsidR="00F53DDB">
        <w:t xml:space="preserve"> увеличивают вклад более удаленных соседних пикселей, эффективно увеличивая размер окрестности</w:t>
      </w:r>
      <w:r w:rsidR="00210E3C">
        <w:t>, что приводит к бол</w:t>
      </w:r>
      <w:r w:rsidR="00C325BC">
        <w:t xml:space="preserve">ьшему размытию деталей </w:t>
      </w:r>
      <w:r w:rsidR="00210E3C">
        <w:t>на изображении</w:t>
      </w:r>
      <w:r w:rsidR="00F53DDB">
        <w:t>.</w:t>
      </w:r>
      <w:r w:rsidR="00554385" w:rsidRPr="00D13F8D">
        <w:t xml:space="preserve"> </w:t>
      </w:r>
      <w:r w:rsidR="00F53DDB">
        <w:t>Таким образом, получаем результат, представленный на рисунке 6</w:t>
      </w:r>
      <w:r w:rsidR="00170B55">
        <w:t>.</w:t>
      </w:r>
    </w:p>
    <w:p w14:paraId="63B44E0B" w14:textId="77777777" w:rsidR="00D13F8D" w:rsidRPr="004F5148" w:rsidRDefault="00D13F8D" w:rsidP="00D13F8D">
      <w:pPr>
        <w:pStyle w:val="PICTURE"/>
        <w:rPr>
          <w:lang w:val="ru-RU"/>
        </w:rPr>
      </w:pPr>
      <w:r>
        <w:lastRenderedPageBreak/>
        <w:drawing>
          <wp:inline distT="0" distB="0" distL="0" distR="0" wp14:anchorId="2EA8E1F5" wp14:editId="370F889D">
            <wp:extent cx="2196783" cy="2379848"/>
            <wp:effectExtent l="0" t="0" r="635" b="0"/>
            <wp:docPr id="1090289158" name="Graphic 1" descr="A close-up of a bri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89158" name="Graphic 1" descr="A close-up of a brick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2899" cy="239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06F68CA3" wp14:editId="7112639F">
            <wp:extent cx="3710319" cy="2381933"/>
            <wp:effectExtent l="0" t="0" r="0" b="5715"/>
            <wp:docPr id="194586115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61156" name="Graphic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3531" cy="240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D743" w14:textId="05A88E51" w:rsidR="00D13F8D" w:rsidRPr="00841793" w:rsidRDefault="00D13F8D" w:rsidP="00D13F8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06017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D13F8D">
        <w:t>Результат билатеральной фильтрации</w:t>
      </w:r>
    </w:p>
    <w:p w14:paraId="706D8647" w14:textId="545400E2" w:rsidR="00DE162A" w:rsidRDefault="001E041D" w:rsidP="008D647B">
      <w:pPr>
        <w:pStyle w:val="DIV1"/>
        <w:rPr>
          <w:lang w:val="en-US"/>
        </w:rPr>
      </w:pPr>
      <w:r>
        <w:t>Выводы</w:t>
      </w:r>
    </w:p>
    <w:p w14:paraId="54A12BB9" w14:textId="33A19E58" w:rsidR="00093AE9" w:rsidRDefault="00093AE9" w:rsidP="00093AE9">
      <w:pPr>
        <w:pStyle w:val="MAINTEXT1"/>
      </w:pPr>
      <w:r>
        <w:t xml:space="preserve">В ходе выполнения лабораторной работы было </w:t>
      </w:r>
      <w:r w:rsidR="008D3B92">
        <w:t>изуч</w:t>
      </w:r>
      <w:r w:rsidR="00311D71">
        <w:t>е</w:t>
      </w:r>
      <w:r w:rsidR="008D3B92">
        <w:t>но</w:t>
      </w:r>
      <w:r>
        <w:t xml:space="preserve">, как работает билатеральный фильтр и каким образом он позволяет подавлять слабоконтрастные детали, сохраняя при этом выраженные границы объектов. Были получены практические навыки использования функции </w:t>
      </w:r>
      <w:proofErr w:type="spellStart"/>
      <w:r>
        <w:t>imbilatfilt</w:t>
      </w:r>
      <w:proofErr w:type="spellEnd"/>
      <w:r w:rsidR="00693C6C">
        <w:t xml:space="preserve"> </w:t>
      </w:r>
      <w:r>
        <w:t>в MATLAB.</w:t>
      </w:r>
      <w:r w:rsidR="00EC5E69">
        <w:t xml:space="preserve"> </w:t>
      </w:r>
      <w:r>
        <w:t xml:space="preserve">Билатеральная фильтрация показала себя как эффективный метод шумоподавления, при котором структура изображения остаётся чёткой. Параметр степени сглаживания задаёт интенсивность подавления шума: его увеличение делает изображение более гладким, но может приводить к потере тонких деталей. Параметр </w:t>
      </w:r>
      <w:proofErr w:type="spellStart"/>
      <w:r>
        <w:t>spatialSigma</w:t>
      </w:r>
      <w:proofErr w:type="spellEnd"/>
      <w:r>
        <w:t xml:space="preserve"> определяет радиус действия пространственного </w:t>
      </w:r>
      <w:proofErr w:type="spellStart"/>
      <w:r>
        <w:t>гауссового</w:t>
      </w:r>
      <w:proofErr w:type="spellEnd"/>
      <w:r>
        <w:t xml:space="preserve"> ядра — чем он больше, тем больше соседних пикселей участвует в вычислении результата, что усиливает сглаживание. Оптимальные настройки фильтра всегда зависят от свойств конкретного изображения.</w:t>
      </w:r>
    </w:p>
    <w:p w14:paraId="7AA248C6" w14:textId="576D7A55" w:rsidR="00D45813" w:rsidRPr="00F2267C" w:rsidRDefault="00093AE9" w:rsidP="00093AE9">
      <w:pPr>
        <w:pStyle w:val="MAINTEXT1"/>
      </w:pPr>
      <w:r>
        <w:t>В ходе экспериментов исследовалось влияние параметров фильтра на качество обработки. Было установлено, что значени</w:t>
      </w:r>
      <w:r w:rsidR="00DF1BB4">
        <w:t>я</w:t>
      </w:r>
      <w:r>
        <w:t xml:space="preserve"> степени сглаживания</w:t>
      </w:r>
      <w:r w:rsidR="00D60B97">
        <w:t>, равное 62</w:t>
      </w:r>
      <w:r w:rsidR="00D60B97" w:rsidRPr="00D60B97">
        <w:t>6.1625</w:t>
      </w:r>
      <w:r w:rsidR="00D60B97">
        <w:t>,</w:t>
      </w:r>
      <w:r>
        <w:t xml:space="preserve"> и радиуса импульсной характеристики</w:t>
      </w:r>
      <w:r w:rsidR="00D60B97">
        <w:t xml:space="preserve">, равное </w:t>
      </w:r>
      <w:r w:rsidR="00D60B97" w:rsidRPr="00D60B97">
        <w:t>4</w:t>
      </w:r>
      <w:r>
        <w:t xml:space="preserve"> обеспечивают </w:t>
      </w:r>
      <w:r w:rsidR="005C7D27">
        <w:t>на</w:t>
      </w:r>
      <w:r w:rsidR="00FF1822">
        <w:t>и</w:t>
      </w:r>
      <w:r>
        <w:t xml:space="preserve">лучшее подавление малоконтрастных элементов, одновременно </w:t>
      </w:r>
      <w:r w:rsidR="0070293F">
        <w:t xml:space="preserve">сохраняя резкие </w:t>
      </w:r>
      <w:r>
        <w:t>яркостные границы. При таких настройках результат соответствует</w:t>
      </w:r>
      <w:r w:rsidR="00B2639B">
        <w:t xml:space="preserve"> поставленной</w:t>
      </w:r>
      <w:r>
        <w:t xml:space="preserve"> задач</w:t>
      </w:r>
      <w:r w:rsidR="00B2639B">
        <w:t>е</w:t>
      </w:r>
      <w:r>
        <w:t xml:space="preserve">, а цели лабораторной работы </w:t>
      </w:r>
      <w:r w:rsidR="00955C9B">
        <w:t xml:space="preserve">можно считать </w:t>
      </w:r>
      <w:r w:rsidR="00B13C0C">
        <w:t>выполненными</w:t>
      </w:r>
      <w:r>
        <w:t>.</w:t>
      </w:r>
      <w:r w:rsidR="00D45813" w:rsidRPr="00F2267C">
        <w:br w:type="page"/>
      </w:r>
    </w:p>
    <w:p w14:paraId="1FB86D95" w14:textId="3A179415" w:rsidR="00D45813" w:rsidRDefault="00D45813" w:rsidP="00D45813">
      <w:pPr>
        <w:pStyle w:val="H1"/>
      </w:pPr>
      <w:r>
        <w:lastRenderedPageBreak/>
        <w:t>ПРИЛОЖЕНИЕ А</w:t>
      </w:r>
    </w:p>
    <w:p w14:paraId="2C6F70B5" w14:textId="77777777" w:rsidR="0035063E" w:rsidRDefault="0035063E" w:rsidP="0035063E">
      <w:pPr>
        <w:pStyle w:val="LISTINGBODY"/>
      </w:pPr>
      <w:r>
        <w:t>image=</w:t>
      </w:r>
      <w:proofErr w:type="spellStart"/>
      <w:r>
        <w:t>imread</w:t>
      </w:r>
      <w:proofErr w:type="spellEnd"/>
      <w:r>
        <w:t>('img.jpg');</w:t>
      </w:r>
    </w:p>
    <w:p w14:paraId="4A439EF4" w14:textId="77777777" w:rsidR="0035063E" w:rsidRDefault="0035063E" w:rsidP="0035063E">
      <w:pPr>
        <w:pStyle w:val="LISTINGBODY"/>
      </w:pPr>
      <w:proofErr w:type="gramStart"/>
      <w:r>
        <w:t>subplot(</w:t>
      </w:r>
      <w:proofErr w:type="gramEnd"/>
      <w:r>
        <w:t>3,2,1);</w:t>
      </w:r>
    </w:p>
    <w:p w14:paraId="1F35D042" w14:textId="77777777" w:rsidR="0035063E" w:rsidRPr="00602CAA" w:rsidRDefault="0035063E" w:rsidP="0035063E">
      <w:pPr>
        <w:pStyle w:val="LISTINGBODY"/>
        <w:rPr>
          <w:lang w:val="ru-RU"/>
        </w:rPr>
      </w:pPr>
      <w:proofErr w:type="spellStart"/>
      <w:r>
        <w:t>imshow</w:t>
      </w:r>
      <w:proofErr w:type="spellEnd"/>
      <w:r w:rsidRPr="00602CAA">
        <w:rPr>
          <w:lang w:val="ru-RU"/>
        </w:rPr>
        <w:t>(</w:t>
      </w:r>
      <w:r>
        <w:t>image</w:t>
      </w:r>
      <w:r w:rsidRPr="00602CAA">
        <w:rPr>
          <w:lang w:val="ru-RU"/>
        </w:rPr>
        <w:t>);</w:t>
      </w:r>
    </w:p>
    <w:p w14:paraId="6E8330BE" w14:textId="77777777" w:rsidR="0035063E" w:rsidRPr="00602CAA" w:rsidRDefault="0035063E" w:rsidP="0035063E">
      <w:pPr>
        <w:pStyle w:val="LISTINGBODY"/>
        <w:rPr>
          <w:lang w:val="ru-RU"/>
        </w:rPr>
      </w:pPr>
      <w:proofErr w:type="gramStart"/>
      <w:r>
        <w:t>title</w:t>
      </w:r>
      <w:r w:rsidRPr="00602CAA">
        <w:rPr>
          <w:lang w:val="ru-RU"/>
        </w:rPr>
        <w:t>(</w:t>
      </w:r>
      <w:proofErr w:type="gramEnd"/>
      <w:r w:rsidRPr="00602CAA">
        <w:rPr>
          <w:lang w:val="ru-RU"/>
        </w:rPr>
        <w:t>'Исходное изображение');</w:t>
      </w:r>
    </w:p>
    <w:p w14:paraId="39F1CEC7" w14:textId="77777777" w:rsidR="0035063E" w:rsidRPr="00602CAA" w:rsidRDefault="0035063E" w:rsidP="0035063E">
      <w:pPr>
        <w:pStyle w:val="LISTINGBODY"/>
        <w:rPr>
          <w:lang w:val="ru-RU"/>
        </w:rPr>
      </w:pPr>
    </w:p>
    <w:p w14:paraId="0C967566" w14:textId="77777777" w:rsidR="0035063E" w:rsidRDefault="0035063E" w:rsidP="0035063E">
      <w:pPr>
        <w:pStyle w:val="LISTINGBODY"/>
      </w:pPr>
      <w:proofErr w:type="spellStart"/>
      <w:r>
        <w:t>image_lab</w:t>
      </w:r>
      <w:proofErr w:type="spellEnd"/>
      <w:r>
        <w:t xml:space="preserve"> = rgb2lab(image);</w:t>
      </w:r>
    </w:p>
    <w:p w14:paraId="03227A03" w14:textId="77777777" w:rsidR="0035063E" w:rsidRDefault="0035063E" w:rsidP="0035063E">
      <w:pPr>
        <w:pStyle w:val="LISTINGBODY"/>
      </w:pPr>
    </w:p>
    <w:p w14:paraId="5CAF8228" w14:textId="77777777" w:rsidR="0035063E" w:rsidRDefault="0035063E" w:rsidP="0035063E">
      <w:pPr>
        <w:pStyle w:val="LISTINGBODY"/>
      </w:pPr>
      <w:r>
        <w:t xml:space="preserve">patch = </w:t>
      </w:r>
      <w:proofErr w:type="spellStart"/>
      <w:proofErr w:type="gramStart"/>
      <w:r>
        <w:t>imcrop</w:t>
      </w:r>
      <w:proofErr w:type="spellEnd"/>
      <w:r>
        <w:t>(</w:t>
      </w:r>
      <w:proofErr w:type="spellStart"/>
      <w:proofErr w:type="gramEnd"/>
      <w:r>
        <w:t>image_lab</w:t>
      </w:r>
      <w:proofErr w:type="spellEnd"/>
      <w:r>
        <w:t>, [0, 64, 56, 56]);</w:t>
      </w:r>
    </w:p>
    <w:p w14:paraId="542113CC" w14:textId="77777777" w:rsidR="0035063E" w:rsidRDefault="0035063E" w:rsidP="0035063E">
      <w:pPr>
        <w:pStyle w:val="LISTINGBODY"/>
      </w:pPr>
      <w:proofErr w:type="gramStart"/>
      <w:r>
        <w:t>subplot(</w:t>
      </w:r>
      <w:proofErr w:type="gramEnd"/>
      <w:r>
        <w:t>3,2,2);</w:t>
      </w:r>
    </w:p>
    <w:p w14:paraId="14014CBB" w14:textId="77777777" w:rsidR="0035063E" w:rsidRDefault="0035063E" w:rsidP="0035063E">
      <w:pPr>
        <w:pStyle w:val="LISTINGBODY"/>
      </w:pPr>
      <w:proofErr w:type="spellStart"/>
      <w:r>
        <w:t>imshow</w:t>
      </w:r>
      <w:proofErr w:type="spellEnd"/>
      <w:r>
        <w:t>(lab2rgb(patch));</w:t>
      </w:r>
    </w:p>
    <w:p w14:paraId="10E970B0" w14:textId="77777777" w:rsidR="0035063E" w:rsidRDefault="0035063E" w:rsidP="0035063E">
      <w:pPr>
        <w:pStyle w:val="LISTINGBODY"/>
      </w:pPr>
      <w:proofErr w:type="gramStart"/>
      <w:r>
        <w:t>title(</w:t>
      </w:r>
      <w:proofErr w:type="gramEnd"/>
      <w:r>
        <w:t>'</w:t>
      </w:r>
      <w:proofErr w:type="spellStart"/>
      <w:r>
        <w:t>Фрагмент</w:t>
      </w:r>
      <w:proofErr w:type="spellEnd"/>
      <w:r>
        <w:t xml:space="preserve"> </w:t>
      </w:r>
      <w:proofErr w:type="spellStart"/>
      <w:r>
        <w:t>шума</w:t>
      </w:r>
      <w:proofErr w:type="spellEnd"/>
      <w:r>
        <w:t>');</w:t>
      </w:r>
    </w:p>
    <w:p w14:paraId="6694BFBD" w14:textId="77777777" w:rsidR="0035063E" w:rsidRDefault="0035063E" w:rsidP="0035063E">
      <w:pPr>
        <w:pStyle w:val="LISTINGBODY"/>
      </w:pPr>
    </w:p>
    <w:p w14:paraId="738CB184" w14:textId="77777777" w:rsidR="0035063E" w:rsidRDefault="0035063E" w:rsidP="0035063E">
      <w:pPr>
        <w:pStyle w:val="LISTINGBODY"/>
      </w:pPr>
      <w:proofErr w:type="spellStart"/>
      <w:r>
        <w:t>color_magnitude</w:t>
      </w:r>
      <w:proofErr w:type="spellEnd"/>
      <w:r>
        <w:t xml:space="preserve"> = </w:t>
      </w:r>
      <w:proofErr w:type="gramStart"/>
      <w:r>
        <w:t>sqrt(</w:t>
      </w:r>
      <w:proofErr w:type="gramEnd"/>
      <w:r>
        <w:t xml:space="preserve">sum(patch.^2, 3)); %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цветового</w:t>
      </w:r>
      <w:proofErr w:type="spellEnd"/>
      <w:r>
        <w:t xml:space="preserve"> </w:t>
      </w:r>
      <w:proofErr w:type="spellStart"/>
      <w:r>
        <w:t>вектора</w:t>
      </w:r>
      <w:proofErr w:type="spellEnd"/>
    </w:p>
    <w:p w14:paraId="7782F874" w14:textId="77777777" w:rsidR="0035063E" w:rsidRDefault="0035063E" w:rsidP="0035063E">
      <w:pPr>
        <w:pStyle w:val="LISTINGBODY"/>
      </w:pPr>
      <w:proofErr w:type="spellStart"/>
      <w:r>
        <w:t>color_variance</w:t>
      </w:r>
      <w:proofErr w:type="spellEnd"/>
      <w:r>
        <w:t xml:space="preserve"> = std2(</w:t>
      </w:r>
      <w:proofErr w:type="spellStart"/>
      <w:r>
        <w:t>color_magnitude</w:t>
      </w:r>
      <w:proofErr w:type="spellEnd"/>
      <w:proofErr w:type="gramStart"/>
      <w:r>
        <w:t>).^</w:t>
      </w:r>
      <w:proofErr w:type="gramEnd"/>
      <w:r>
        <w:t xml:space="preserve">2; % </w:t>
      </w:r>
      <w:proofErr w:type="spellStart"/>
      <w:r>
        <w:t>дисперсия</w:t>
      </w:r>
      <w:proofErr w:type="spellEnd"/>
      <w:r>
        <w:t xml:space="preserve"> (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разброса</w:t>
      </w:r>
      <w:proofErr w:type="spellEnd"/>
      <w:r>
        <w:t xml:space="preserve"> </w:t>
      </w:r>
      <w:proofErr w:type="spellStart"/>
      <w:r>
        <w:t>цвета</w:t>
      </w:r>
      <w:proofErr w:type="spellEnd"/>
      <w:r>
        <w:t>)</w:t>
      </w:r>
    </w:p>
    <w:p w14:paraId="768282BB" w14:textId="77777777" w:rsidR="0035063E" w:rsidRDefault="0035063E" w:rsidP="0035063E">
      <w:pPr>
        <w:pStyle w:val="LISTINGBODY"/>
      </w:pPr>
      <w:r>
        <w:t>dos = 4*</w:t>
      </w:r>
      <w:proofErr w:type="spellStart"/>
      <w:r>
        <w:t>color_variance</w:t>
      </w:r>
      <w:proofErr w:type="spellEnd"/>
      <w:r>
        <w:t>;</w:t>
      </w:r>
    </w:p>
    <w:p w14:paraId="07DE453C" w14:textId="77777777" w:rsidR="0035063E" w:rsidRDefault="0035063E" w:rsidP="0035063E">
      <w:pPr>
        <w:pStyle w:val="LISTINGBODY"/>
      </w:pPr>
    </w:p>
    <w:p w14:paraId="7512C7AA" w14:textId="77777777" w:rsidR="0035063E" w:rsidRDefault="0035063E" w:rsidP="0035063E">
      <w:pPr>
        <w:pStyle w:val="LISTINGBODY"/>
      </w:pPr>
      <w:proofErr w:type="spellStart"/>
      <w:r>
        <w:t>smoothed_lab</w:t>
      </w:r>
      <w:proofErr w:type="spellEnd"/>
      <w:r>
        <w:t xml:space="preserve"> = </w:t>
      </w:r>
      <w:proofErr w:type="spellStart"/>
      <w:proofErr w:type="gramStart"/>
      <w:r>
        <w:t>imbilatfilt</w:t>
      </w:r>
      <w:proofErr w:type="spellEnd"/>
      <w:r>
        <w:t>(</w:t>
      </w:r>
      <w:proofErr w:type="spellStart"/>
      <w:proofErr w:type="gramEnd"/>
      <w:r>
        <w:t>image_lab</w:t>
      </w:r>
      <w:proofErr w:type="spellEnd"/>
      <w:r>
        <w:t>, dos);</w:t>
      </w:r>
    </w:p>
    <w:p w14:paraId="6C82BFCA" w14:textId="77777777" w:rsidR="0035063E" w:rsidRDefault="0035063E" w:rsidP="0035063E">
      <w:pPr>
        <w:pStyle w:val="LISTINGBODY"/>
      </w:pPr>
      <w:proofErr w:type="spellStart"/>
      <w:r>
        <w:t>smoothed_rgb</w:t>
      </w:r>
      <w:proofErr w:type="spellEnd"/>
      <w:r>
        <w:t xml:space="preserve"> = lab2rgb(</w:t>
      </w:r>
      <w:proofErr w:type="spellStart"/>
      <w:r>
        <w:t>smoothed_lab</w:t>
      </w:r>
      <w:proofErr w:type="spellEnd"/>
      <w:r>
        <w:t>);</w:t>
      </w:r>
    </w:p>
    <w:p w14:paraId="6F048BF6" w14:textId="77777777" w:rsidR="0035063E" w:rsidRDefault="0035063E" w:rsidP="0035063E">
      <w:pPr>
        <w:pStyle w:val="LISTINGBODY"/>
      </w:pPr>
      <w:proofErr w:type="gramStart"/>
      <w:r>
        <w:t>subplot(</w:t>
      </w:r>
      <w:proofErr w:type="gramEnd"/>
      <w:r>
        <w:t>3,2,3);</w:t>
      </w:r>
    </w:p>
    <w:p w14:paraId="1C7A45A5" w14:textId="77777777" w:rsidR="0035063E" w:rsidRDefault="0035063E" w:rsidP="0035063E">
      <w:pPr>
        <w:pStyle w:val="LISTINGBODY"/>
      </w:pPr>
      <w:proofErr w:type="spellStart"/>
      <w:r>
        <w:t>imshow</w:t>
      </w:r>
      <w:proofErr w:type="spellEnd"/>
      <w:r>
        <w:t>(</w:t>
      </w:r>
      <w:proofErr w:type="spellStart"/>
      <w:r>
        <w:t>smoothed_rgb</w:t>
      </w:r>
      <w:proofErr w:type="spellEnd"/>
      <w:r>
        <w:t>);</w:t>
      </w:r>
    </w:p>
    <w:p w14:paraId="19CE865D" w14:textId="77777777" w:rsidR="0035063E" w:rsidRDefault="0035063E" w:rsidP="0035063E">
      <w:pPr>
        <w:pStyle w:val="LISTINGBODY"/>
      </w:pPr>
      <w:proofErr w:type="gramStart"/>
      <w:r>
        <w:t>title(</w:t>
      </w:r>
      <w:proofErr w:type="gramEnd"/>
      <w:r>
        <w:t>['</w:t>
      </w:r>
      <w:proofErr w:type="spellStart"/>
      <w:r>
        <w:t>Степень</w:t>
      </w:r>
      <w:proofErr w:type="spellEnd"/>
      <w:r>
        <w:t xml:space="preserve"> </w:t>
      </w:r>
      <w:proofErr w:type="spellStart"/>
      <w:r>
        <w:t>сглаживания</w:t>
      </w:r>
      <w:proofErr w:type="spellEnd"/>
      <w:r>
        <w:t>: ',num2str(dos)]);</w:t>
      </w:r>
    </w:p>
    <w:p w14:paraId="230552D6" w14:textId="77777777" w:rsidR="0035063E" w:rsidRDefault="0035063E" w:rsidP="0035063E">
      <w:pPr>
        <w:pStyle w:val="LISTINGBODY"/>
      </w:pPr>
    </w:p>
    <w:p w14:paraId="1E47A64C" w14:textId="77777777" w:rsidR="0035063E" w:rsidRDefault="0035063E" w:rsidP="0035063E">
      <w:pPr>
        <w:pStyle w:val="LISTINGBODY"/>
      </w:pPr>
      <w:proofErr w:type="spellStart"/>
      <w:r>
        <w:t>smoothed_lab</w:t>
      </w:r>
      <w:proofErr w:type="spellEnd"/>
      <w:r>
        <w:t xml:space="preserve"> = </w:t>
      </w:r>
      <w:proofErr w:type="spellStart"/>
      <w:proofErr w:type="gramStart"/>
      <w:r>
        <w:t>imbilatfilt</w:t>
      </w:r>
      <w:proofErr w:type="spellEnd"/>
      <w:r>
        <w:t>(</w:t>
      </w:r>
      <w:proofErr w:type="spellStart"/>
      <w:proofErr w:type="gramEnd"/>
      <w:r>
        <w:t>image_lab</w:t>
      </w:r>
      <w:proofErr w:type="spellEnd"/>
      <w:r>
        <w:t>, dos, 4);</w:t>
      </w:r>
    </w:p>
    <w:p w14:paraId="3DC3812F" w14:textId="77777777" w:rsidR="0035063E" w:rsidRDefault="0035063E" w:rsidP="0035063E">
      <w:pPr>
        <w:pStyle w:val="LISTINGBODY"/>
      </w:pPr>
      <w:proofErr w:type="spellStart"/>
      <w:r>
        <w:t>smoothed_rgb</w:t>
      </w:r>
      <w:proofErr w:type="spellEnd"/>
      <w:r>
        <w:t xml:space="preserve"> = lab2rgb(</w:t>
      </w:r>
      <w:proofErr w:type="spellStart"/>
      <w:r>
        <w:t>smoothed_lab</w:t>
      </w:r>
      <w:proofErr w:type="spellEnd"/>
      <w:r>
        <w:t>);</w:t>
      </w:r>
    </w:p>
    <w:p w14:paraId="103FBE2C" w14:textId="77777777" w:rsidR="0035063E" w:rsidRDefault="0035063E" w:rsidP="0035063E">
      <w:pPr>
        <w:pStyle w:val="LISTINGBODY"/>
      </w:pPr>
      <w:proofErr w:type="gramStart"/>
      <w:r>
        <w:t>subplot(</w:t>
      </w:r>
      <w:proofErr w:type="gramEnd"/>
      <w:r>
        <w:t>3,2,4);</w:t>
      </w:r>
    </w:p>
    <w:p w14:paraId="786F4625" w14:textId="77777777" w:rsidR="0035063E" w:rsidRDefault="0035063E" w:rsidP="0035063E">
      <w:pPr>
        <w:pStyle w:val="LISTINGBODY"/>
      </w:pPr>
      <w:proofErr w:type="spellStart"/>
      <w:r>
        <w:t>imshow</w:t>
      </w:r>
      <w:proofErr w:type="spellEnd"/>
      <w:r>
        <w:t>(</w:t>
      </w:r>
      <w:proofErr w:type="spellStart"/>
      <w:r>
        <w:t>smoothed_rgb</w:t>
      </w:r>
      <w:proofErr w:type="spellEnd"/>
      <w:r>
        <w:t>);</w:t>
      </w:r>
    </w:p>
    <w:p w14:paraId="5FE2E111" w14:textId="77777777" w:rsidR="0035063E" w:rsidRDefault="0035063E" w:rsidP="0035063E">
      <w:pPr>
        <w:pStyle w:val="LISTINGBODY"/>
      </w:pPr>
      <w:proofErr w:type="gramStart"/>
      <w:r>
        <w:t>title(</w:t>
      </w:r>
      <w:proofErr w:type="gramEnd"/>
      <w:r>
        <w:t>['</w:t>
      </w:r>
      <w:proofErr w:type="spellStart"/>
      <w:r>
        <w:t>Степень</w:t>
      </w:r>
      <w:proofErr w:type="spellEnd"/>
      <w:r>
        <w:t xml:space="preserve"> </w:t>
      </w:r>
      <w:proofErr w:type="spellStart"/>
      <w:r>
        <w:t>сглаживания</w:t>
      </w:r>
      <w:proofErr w:type="spellEnd"/>
      <w:r>
        <w:t xml:space="preserve">: ',num2str(dos),', </w:t>
      </w:r>
      <w:proofErr w:type="spellStart"/>
      <w:r>
        <w:t>радиус</w:t>
      </w:r>
      <w:proofErr w:type="spellEnd"/>
      <w:r>
        <w:t>: 4'])</w:t>
      </w:r>
    </w:p>
    <w:p w14:paraId="1DE12B1C" w14:textId="77777777" w:rsidR="0035063E" w:rsidRDefault="0035063E" w:rsidP="0035063E">
      <w:pPr>
        <w:pStyle w:val="LISTINGBODY"/>
      </w:pPr>
    </w:p>
    <w:p w14:paraId="623F9428" w14:textId="77777777" w:rsidR="0035063E" w:rsidRDefault="0035063E" w:rsidP="0035063E">
      <w:pPr>
        <w:pStyle w:val="LISTINGBODY"/>
      </w:pPr>
      <w:proofErr w:type="spellStart"/>
      <w:r>
        <w:t>smoothed_lab</w:t>
      </w:r>
      <w:proofErr w:type="spellEnd"/>
      <w:r>
        <w:t xml:space="preserve"> = </w:t>
      </w:r>
      <w:proofErr w:type="spellStart"/>
      <w:proofErr w:type="gramStart"/>
      <w:r>
        <w:t>imbilatfilt</w:t>
      </w:r>
      <w:proofErr w:type="spellEnd"/>
      <w:r>
        <w:t>(</w:t>
      </w:r>
      <w:proofErr w:type="spellStart"/>
      <w:proofErr w:type="gramEnd"/>
      <w:r>
        <w:t>image_lab</w:t>
      </w:r>
      <w:proofErr w:type="spellEnd"/>
      <w:r>
        <w:t>, dos, 7);</w:t>
      </w:r>
    </w:p>
    <w:p w14:paraId="3C23AB35" w14:textId="77777777" w:rsidR="0035063E" w:rsidRDefault="0035063E" w:rsidP="0035063E">
      <w:pPr>
        <w:pStyle w:val="LISTINGBODY"/>
      </w:pPr>
      <w:proofErr w:type="spellStart"/>
      <w:r>
        <w:t>smoothed_rgb</w:t>
      </w:r>
      <w:proofErr w:type="spellEnd"/>
      <w:r>
        <w:t xml:space="preserve"> = lab2rgb(</w:t>
      </w:r>
      <w:proofErr w:type="spellStart"/>
      <w:r>
        <w:t>smoothed_lab</w:t>
      </w:r>
      <w:proofErr w:type="spellEnd"/>
      <w:r>
        <w:t>);</w:t>
      </w:r>
    </w:p>
    <w:p w14:paraId="3F6BE094" w14:textId="77777777" w:rsidR="0035063E" w:rsidRDefault="0035063E" w:rsidP="0035063E">
      <w:pPr>
        <w:pStyle w:val="LISTINGBODY"/>
      </w:pPr>
      <w:proofErr w:type="gramStart"/>
      <w:r>
        <w:t>subplot(</w:t>
      </w:r>
      <w:proofErr w:type="gramEnd"/>
      <w:r>
        <w:t>3,2,5);</w:t>
      </w:r>
    </w:p>
    <w:p w14:paraId="28935CD1" w14:textId="77777777" w:rsidR="0035063E" w:rsidRDefault="0035063E" w:rsidP="0035063E">
      <w:pPr>
        <w:pStyle w:val="LISTINGBODY"/>
      </w:pPr>
      <w:proofErr w:type="spellStart"/>
      <w:r>
        <w:t>imshow</w:t>
      </w:r>
      <w:proofErr w:type="spellEnd"/>
      <w:r>
        <w:t>(</w:t>
      </w:r>
      <w:proofErr w:type="spellStart"/>
      <w:r>
        <w:t>smoothed_rgb</w:t>
      </w:r>
      <w:proofErr w:type="spellEnd"/>
      <w:r>
        <w:t>);</w:t>
      </w:r>
    </w:p>
    <w:p w14:paraId="385C899B" w14:textId="77777777" w:rsidR="0035063E" w:rsidRDefault="0035063E" w:rsidP="0035063E">
      <w:pPr>
        <w:pStyle w:val="LISTINGBODY"/>
      </w:pPr>
      <w:proofErr w:type="gramStart"/>
      <w:r>
        <w:t>title(</w:t>
      </w:r>
      <w:proofErr w:type="gramEnd"/>
      <w:r>
        <w:t>['</w:t>
      </w:r>
      <w:proofErr w:type="spellStart"/>
      <w:r>
        <w:t>Степень</w:t>
      </w:r>
      <w:proofErr w:type="spellEnd"/>
      <w:r>
        <w:t xml:space="preserve"> </w:t>
      </w:r>
      <w:proofErr w:type="spellStart"/>
      <w:r>
        <w:t>сглаживания</w:t>
      </w:r>
      <w:proofErr w:type="spellEnd"/>
      <w:r>
        <w:t xml:space="preserve">: ',num2str(dos),', </w:t>
      </w:r>
      <w:proofErr w:type="spellStart"/>
      <w:r>
        <w:t>радиус</w:t>
      </w:r>
      <w:proofErr w:type="spellEnd"/>
      <w:r>
        <w:t>: 7'])</w:t>
      </w:r>
    </w:p>
    <w:p w14:paraId="5117C451" w14:textId="77777777" w:rsidR="0035063E" w:rsidRDefault="0035063E" w:rsidP="0035063E">
      <w:pPr>
        <w:pStyle w:val="LISTINGBODY"/>
      </w:pPr>
    </w:p>
    <w:p w14:paraId="17D33C6F" w14:textId="77777777" w:rsidR="0035063E" w:rsidRDefault="0035063E" w:rsidP="0035063E">
      <w:pPr>
        <w:pStyle w:val="LISTINGBODY"/>
      </w:pPr>
      <w:proofErr w:type="spellStart"/>
      <w:r>
        <w:t>smoothed_lab</w:t>
      </w:r>
      <w:proofErr w:type="spellEnd"/>
      <w:r>
        <w:t xml:space="preserve"> = </w:t>
      </w:r>
      <w:proofErr w:type="spellStart"/>
      <w:proofErr w:type="gramStart"/>
      <w:r>
        <w:t>imbilatfilt</w:t>
      </w:r>
      <w:proofErr w:type="spellEnd"/>
      <w:r>
        <w:t>(</w:t>
      </w:r>
      <w:proofErr w:type="spellStart"/>
      <w:proofErr w:type="gramEnd"/>
      <w:r>
        <w:t>image_lab</w:t>
      </w:r>
      <w:proofErr w:type="spellEnd"/>
      <w:r>
        <w:t>, dos, 20);</w:t>
      </w:r>
    </w:p>
    <w:p w14:paraId="1DC21C1C" w14:textId="77777777" w:rsidR="0035063E" w:rsidRDefault="0035063E" w:rsidP="0035063E">
      <w:pPr>
        <w:pStyle w:val="LISTINGBODY"/>
      </w:pPr>
      <w:proofErr w:type="spellStart"/>
      <w:r>
        <w:t>smoothed_rgb</w:t>
      </w:r>
      <w:proofErr w:type="spellEnd"/>
      <w:r>
        <w:t xml:space="preserve"> = lab2rgb(</w:t>
      </w:r>
      <w:proofErr w:type="spellStart"/>
      <w:r>
        <w:t>smoothed_lab</w:t>
      </w:r>
      <w:proofErr w:type="spellEnd"/>
      <w:r>
        <w:t>);</w:t>
      </w:r>
    </w:p>
    <w:p w14:paraId="3ABD10F9" w14:textId="77777777" w:rsidR="0035063E" w:rsidRDefault="0035063E" w:rsidP="0035063E">
      <w:pPr>
        <w:pStyle w:val="LISTINGBODY"/>
      </w:pPr>
      <w:proofErr w:type="gramStart"/>
      <w:r>
        <w:t>subplot(</w:t>
      </w:r>
      <w:proofErr w:type="gramEnd"/>
      <w:r>
        <w:t>3,2,6);</w:t>
      </w:r>
    </w:p>
    <w:p w14:paraId="02410025" w14:textId="77777777" w:rsidR="0035063E" w:rsidRDefault="0035063E" w:rsidP="0035063E">
      <w:pPr>
        <w:pStyle w:val="LISTINGBODY"/>
      </w:pPr>
      <w:proofErr w:type="spellStart"/>
      <w:r>
        <w:t>imshow</w:t>
      </w:r>
      <w:proofErr w:type="spellEnd"/>
      <w:r>
        <w:t>(</w:t>
      </w:r>
      <w:proofErr w:type="spellStart"/>
      <w:r>
        <w:t>smoothed_rgb</w:t>
      </w:r>
      <w:proofErr w:type="spellEnd"/>
      <w:r>
        <w:t>);</w:t>
      </w:r>
    </w:p>
    <w:p w14:paraId="482156ED" w14:textId="12AF3D32" w:rsidR="006F7961" w:rsidRPr="005D5BB0" w:rsidRDefault="0035063E" w:rsidP="0035063E">
      <w:pPr>
        <w:pStyle w:val="LISTINGBODY"/>
      </w:pPr>
      <w:proofErr w:type="gramStart"/>
      <w:r>
        <w:t>title(</w:t>
      </w:r>
      <w:proofErr w:type="gramEnd"/>
      <w:r>
        <w:t>['</w:t>
      </w:r>
      <w:proofErr w:type="spellStart"/>
      <w:r>
        <w:t>Степень</w:t>
      </w:r>
      <w:proofErr w:type="spellEnd"/>
      <w:r>
        <w:t xml:space="preserve"> </w:t>
      </w:r>
      <w:proofErr w:type="spellStart"/>
      <w:r>
        <w:t>сглаживания</w:t>
      </w:r>
      <w:proofErr w:type="spellEnd"/>
      <w:r>
        <w:t xml:space="preserve">: ',num2str(dos),', </w:t>
      </w:r>
      <w:proofErr w:type="spellStart"/>
      <w:r>
        <w:t>радиус</w:t>
      </w:r>
      <w:proofErr w:type="spellEnd"/>
      <w:r>
        <w:t>: 20'])</w:t>
      </w:r>
    </w:p>
    <w:sectPr w:rsidR="006F7961" w:rsidRPr="005D5BB0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1220CA" w14:textId="77777777" w:rsidR="00AE615F" w:rsidRDefault="00AE615F" w:rsidP="0002180F">
      <w:r>
        <w:separator/>
      </w:r>
    </w:p>
  </w:endnote>
  <w:endnote w:type="continuationSeparator" w:id="0">
    <w:p w14:paraId="6EC21B92" w14:textId="77777777" w:rsidR="00AE615F" w:rsidRDefault="00AE615F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CB2AB65" w14:textId="77777777"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1F3935" w14:textId="77777777" w:rsidR="00AE615F" w:rsidRDefault="00AE615F" w:rsidP="0002180F">
      <w:r>
        <w:separator/>
      </w:r>
    </w:p>
  </w:footnote>
  <w:footnote w:type="continuationSeparator" w:id="0">
    <w:p w14:paraId="17BAD182" w14:textId="77777777" w:rsidR="00AE615F" w:rsidRDefault="00AE615F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A214F1"/>
    <w:multiLevelType w:val="hybridMultilevel"/>
    <w:tmpl w:val="34063AF2"/>
    <w:lvl w:ilvl="0" w:tplc="72FEE52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F127362"/>
    <w:multiLevelType w:val="multilevel"/>
    <w:tmpl w:val="90E051B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1066FC7"/>
    <w:multiLevelType w:val="hybridMultilevel"/>
    <w:tmpl w:val="0A4688EE"/>
    <w:lvl w:ilvl="0" w:tplc="27C89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1A4E76"/>
    <w:multiLevelType w:val="multilevel"/>
    <w:tmpl w:val="884E877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2D01300"/>
    <w:multiLevelType w:val="multilevel"/>
    <w:tmpl w:val="41D4B7C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393B540C"/>
    <w:multiLevelType w:val="multilevel"/>
    <w:tmpl w:val="259E6C5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3D716A6B"/>
    <w:multiLevelType w:val="multilevel"/>
    <w:tmpl w:val="9BACAB4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4F1349C7"/>
    <w:multiLevelType w:val="multilevel"/>
    <w:tmpl w:val="39223A4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58B71B02"/>
    <w:multiLevelType w:val="multilevel"/>
    <w:tmpl w:val="BA805E9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0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1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2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1134955297">
    <w:abstractNumId w:val="3"/>
  </w:num>
  <w:num w:numId="2" w16cid:durableId="765737462">
    <w:abstractNumId w:val="23"/>
  </w:num>
  <w:num w:numId="3" w16cid:durableId="354694948">
    <w:abstractNumId w:val="21"/>
  </w:num>
  <w:num w:numId="4" w16cid:durableId="855968739">
    <w:abstractNumId w:val="17"/>
  </w:num>
  <w:num w:numId="5" w16cid:durableId="545677785">
    <w:abstractNumId w:val="5"/>
  </w:num>
  <w:num w:numId="6" w16cid:durableId="1522090109">
    <w:abstractNumId w:val="26"/>
  </w:num>
  <w:num w:numId="7" w16cid:durableId="614290951">
    <w:abstractNumId w:val="31"/>
  </w:num>
  <w:num w:numId="8" w16cid:durableId="833957421">
    <w:abstractNumId w:val="42"/>
  </w:num>
  <w:num w:numId="9" w16cid:durableId="1584103398">
    <w:abstractNumId w:val="8"/>
  </w:num>
  <w:num w:numId="10" w16cid:durableId="350227164">
    <w:abstractNumId w:val="40"/>
  </w:num>
  <w:num w:numId="11" w16cid:durableId="255213118">
    <w:abstractNumId w:val="13"/>
  </w:num>
  <w:num w:numId="12" w16cid:durableId="1767311159">
    <w:abstractNumId w:val="12"/>
  </w:num>
  <w:num w:numId="13" w16cid:durableId="1518738854">
    <w:abstractNumId w:val="4"/>
  </w:num>
  <w:num w:numId="14" w16cid:durableId="2047871962">
    <w:abstractNumId w:val="51"/>
  </w:num>
  <w:num w:numId="15" w16cid:durableId="1478372490">
    <w:abstractNumId w:val="22"/>
  </w:num>
  <w:num w:numId="16" w16cid:durableId="479075080">
    <w:abstractNumId w:val="6"/>
  </w:num>
  <w:num w:numId="17" w16cid:durableId="772479733">
    <w:abstractNumId w:val="16"/>
  </w:num>
  <w:num w:numId="18" w16cid:durableId="195579994">
    <w:abstractNumId w:val="38"/>
  </w:num>
  <w:num w:numId="19" w16cid:durableId="626935461">
    <w:abstractNumId w:val="30"/>
  </w:num>
  <w:num w:numId="20" w16cid:durableId="1007901865">
    <w:abstractNumId w:val="24"/>
  </w:num>
  <w:num w:numId="21" w16cid:durableId="1202673004">
    <w:abstractNumId w:val="45"/>
  </w:num>
  <w:num w:numId="22" w16cid:durableId="897134525">
    <w:abstractNumId w:val="47"/>
  </w:num>
  <w:num w:numId="23" w16cid:durableId="1266841485">
    <w:abstractNumId w:val="11"/>
  </w:num>
  <w:num w:numId="24" w16cid:durableId="1122990703">
    <w:abstractNumId w:val="43"/>
  </w:num>
  <w:num w:numId="25" w16cid:durableId="884482944">
    <w:abstractNumId w:val="37"/>
  </w:num>
  <w:num w:numId="26" w16cid:durableId="855537855">
    <w:abstractNumId w:val="0"/>
  </w:num>
  <w:num w:numId="27" w16cid:durableId="1611427016">
    <w:abstractNumId w:val="27"/>
  </w:num>
  <w:num w:numId="28" w16cid:durableId="1713186572">
    <w:abstractNumId w:val="34"/>
  </w:num>
  <w:num w:numId="29" w16cid:durableId="1571889422">
    <w:abstractNumId w:val="36"/>
  </w:num>
  <w:num w:numId="30" w16cid:durableId="4869068">
    <w:abstractNumId w:val="35"/>
  </w:num>
  <w:num w:numId="31" w16cid:durableId="1464731998">
    <w:abstractNumId w:val="49"/>
  </w:num>
  <w:num w:numId="32" w16cid:durableId="659891609">
    <w:abstractNumId w:val="10"/>
  </w:num>
  <w:num w:numId="33" w16cid:durableId="2054840911">
    <w:abstractNumId w:val="14"/>
  </w:num>
  <w:num w:numId="34" w16cid:durableId="1789734498">
    <w:abstractNumId w:val="7"/>
  </w:num>
  <w:num w:numId="35" w16cid:durableId="2062829369">
    <w:abstractNumId w:val="41"/>
  </w:num>
  <w:num w:numId="36" w16cid:durableId="1515499">
    <w:abstractNumId w:val="52"/>
  </w:num>
  <w:num w:numId="37" w16cid:durableId="997806297">
    <w:abstractNumId w:val="50"/>
  </w:num>
  <w:num w:numId="38" w16cid:durableId="865751625">
    <w:abstractNumId w:val="2"/>
  </w:num>
  <w:num w:numId="39" w16cid:durableId="259215698">
    <w:abstractNumId w:val="48"/>
  </w:num>
  <w:num w:numId="40" w16cid:durableId="568078875">
    <w:abstractNumId w:val="1"/>
  </w:num>
  <w:num w:numId="41" w16cid:durableId="546181489">
    <w:abstractNumId w:val="44"/>
  </w:num>
  <w:num w:numId="42" w16cid:durableId="157616966">
    <w:abstractNumId w:val="39"/>
  </w:num>
  <w:num w:numId="43" w16cid:durableId="1660648968">
    <w:abstractNumId w:val="46"/>
  </w:num>
  <w:num w:numId="44" w16cid:durableId="229271029">
    <w:abstractNumId w:val="29"/>
  </w:num>
  <w:num w:numId="45" w16cid:durableId="1237208538">
    <w:abstractNumId w:val="25"/>
  </w:num>
  <w:num w:numId="46" w16cid:durableId="2125533330">
    <w:abstractNumId w:val="15"/>
  </w:num>
  <w:num w:numId="47" w16cid:durableId="1337416483">
    <w:abstractNumId w:val="32"/>
  </w:num>
  <w:num w:numId="48" w16cid:durableId="1769227515">
    <w:abstractNumId w:val="19"/>
  </w:num>
  <w:num w:numId="49" w16cid:durableId="1272124774">
    <w:abstractNumId w:val="20"/>
  </w:num>
  <w:num w:numId="50" w16cid:durableId="1149176844">
    <w:abstractNumId w:val="33"/>
  </w:num>
  <w:num w:numId="51" w16cid:durableId="4634272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279217551">
    <w:abstractNumId w:val="18"/>
  </w:num>
  <w:num w:numId="53" w16cid:durableId="248077879">
    <w:abstractNumId w:val="18"/>
  </w:num>
  <w:num w:numId="54" w16cid:durableId="50856038">
    <w:abstractNumId w:val="9"/>
  </w:num>
  <w:num w:numId="55" w16cid:durableId="1882933160">
    <w:abstractNumId w:val="2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B8"/>
    <w:rsid w:val="0000355C"/>
    <w:rsid w:val="00003956"/>
    <w:rsid w:val="00003EB8"/>
    <w:rsid w:val="00005141"/>
    <w:rsid w:val="00005D0A"/>
    <w:rsid w:val="00006856"/>
    <w:rsid w:val="000071BE"/>
    <w:rsid w:val="00007A7F"/>
    <w:rsid w:val="00010933"/>
    <w:rsid w:val="00011CCB"/>
    <w:rsid w:val="000124DE"/>
    <w:rsid w:val="00013020"/>
    <w:rsid w:val="00013F05"/>
    <w:rsid w:val="00013F70"/>
    <w:rsid w:val="00015B90"/>
    <w:rsid w:val="00016A9E"/>
    <w:rsid w:val="00016F54"/>
    <w:rsid w:val="000171B1"/>
    <w:rsid w:val="00017D34"/>
    <w:rsid w:val="000214A2"/>
    <w:rsid w:val="000215AF"/>
    <w:rsid w:val="0002172C"/>
    <w:rsid w:val="0002180F"/>
    <w:rsid w:val="000224DE"/>
    <w:rsid w:val="000244B3"/>
    <w:rsid w:val="00024617"/>
    <w:rsid w:val="00030460"/>
    <w:rsid w:val="000313AC"/>
    <w:rsid w:val="00032F9B"/>
    <w:rsid w:val="0003327F"/>
    <w:rsid w:val="000339B2"/>
    <w:rsid w:val="000346FA"/>
    <w:rsid w:val="000358F8"/>
    <w:rsid w:val="00035EC2"/>
    <w:rsid w:val="00036B58"/>
    <w:rsid w:val="00036D49"/>
    <w:rsid w:val="0003723E"/>
    <w:rsid w:val="0004168B"/>
    <w:rsid w:val="00043C95"/>
    <w:rsid w:val="000450CC"/>
    <w:rsid w:val="00046319"/>
    <w:rsid w:val="0004648E"/>
    <w:rsid w:val="00046617"/>
    <w:rsid w:val="00047024"/>
    <w:rsid w:val="0005025C"/>
    <w:rsid w:val="00051FF7"/>
    <w:rsid w:val="00052970"/>
    <w:rsid w:val="000536E4"/>
    <w:rsid w:val="00054016"/>
    <w:rsid w:val="0006114A"/>
    <w:rsid w:val="00061472"/>
    <w:rsid w:val="00062425"/>
    <w:rsid w:val="00062AFE"/>
    <w:rsid w:val="00066FAD"/>
    <w:rsid w:val="00067118"/>
    <w:rsid w:val="00070484"/>
    <w:rsid w:val="000707C8"/>
    <w:rsid w:val="000710D3"/>
    <w:rsid w:val="0007260D"/>
    <w:rsid w:val="000736D7"/>
    <w:rsid w:val="000737B4"/>
    <w:rsid w:val="00074138"/>
    <w:rsid w:val="000748E6"/>
    <w:rsid w:val="00074DF6"/>
    <w:rsid w:val="00077B78"/>
    <w:rsid w:val="000800BD"/>
    <w:rsid w:val="00080C23"/>
    <w:rsid w:val="00081AC3"/>
    <w:rsid w:val="00083930"/>
    <w:rsid w:val="00084BE2"/>
    <w:rsid w:val="0008536A"/>
    <w:rsid w:val="00086868"/>
    <w:rsid w:val="00086F3B"/>
    <w:rsid w:val="00087567"/>
    <w:rsid w:val="00087D83"/>
    <w:rsid w:val="00090445"/>
    <w:rsid w:val="000907D8"/>
    <w:rsid w:val="00091571"/>
    <w:rsid w:val="00091F38"/>
    <w:rsid w:val="000928CE"/>
    <w:rsid w:val="00093AE9"/>
    <w:rsid w:val="00094658"/>
    <w:rsid w:val="00095B06"/>
    <w:rsid w:val="0009607D"/>
    <w:rsid w:val="00096089"/>
    <w:rsid w:val="0009649A"/>
    <w:rsid w:val="000A1D78"/>
    <w:rsid w:val="000A27C1"/>
    <w:rsid w:val="000A2CF1"/>
    <w:rsid w:val="000A67BE"/>
    <w:rsid w:val="000A6F58"/>
    <w:rsid w:val="000B01AA"/>
    <w:rsid w:val="000B0360"/>
    <w:rsid w:val="000B231C"/>
    <w:rsid w:val="000B38EC"/>
    <w:rsid w:val="000B63EE"/>
    <w:rsid w:val="000B7EC0"/>
    <w:rsid w:val="000C020F"/>
    <w:rsid w:val="000C031F"/>
    <w:rsid w:val="000C2B8D"/>
    <w:rsid w:val="000C44AA"/>
    <w:rsid w:val="000C4F07"/>
    <w:rsid w:val="000C5503"/>
    <w:rsid w:val="000C613D"/>
    <w:rsid w:val="000C673C"/>
    <w:rsid w:val="000C755D"/>
    <w:rsid w:val="000C7B7C"/>
    <w:rsid w:val="000D00EB"/>
    <w:rsid w:val="000D0142"/>
    <w:rsid w:val="000D06DD"/>
    <w:rsid w:val="000D0856"/>
    <w:rsid w:val="000D6316"/>
    <w:rsid w:val="000D6642"/>
    <w:rsid w:val="000D722C"/>
    <w:rsid w:val="000E0178"/>
    <w:rsid w:val="000E0D41"/>
    <w:rsid w:val="000E4B4F"/>
    <w:rsid w:val="000E57F6"/>
    <w:rsid w:val="000E7418"/>
    <w:rsid w:val="000F019B"/>
    <w:rsid w:val="000F2681"/>
    <w:rsid w:val="000F39B2"/>
    <w:rsid w:val="000F4336"/>
    <w:rsid w:val="000F5D5F"/>
    <w:rsid w:val="000F5DAC"/>
    <w:rsid w:val="000F66B1"/>
    <w:rsid w:val="0010635D"/>
    <w:rsid w:val="001122FB"/>
    <w:rsid w:val="00112CBF"/>
    <w:rsid w:val="001136EE"/>
    <w:rsid w:val="00115811"/>
    <w:rsid w:val="00115DAB"/>
    <w:rsid w:val="001166FA"/>
    <w:rsid w:val="001169B4"/>
    <w:rsid w:val="00116F39"/>
    <w:rsid w:val="0012077D"/>
    <w:rsid w:val="00121634"/>
    <w:rsid w:val="001226BA"/>
    <w:rsid w:val="001228C3"/>
    <w:rsid w:val="0012579A"/>
    <w:rsid w:val="00126323"/>
    <w:rsid w:val="00130623"/>
    <w:rsid w:val="00133DCA"/>
    <w:rsid w:val="00133EA2"/>
    <w:rsid w:val="0013453C"/>
    <w:rsid w:val="00136236"/>
    <w:rsid w:val="00137339"/>
    <w:rsid w:val="00141496"/>
    <w:rsid w:val="001422DB"/>
    <w:rsid w:val="00142418"/>
    <w:rsid w:val="001435D2"/>
    <w:rsid w:val="00143E75"/>
    <w:rsid w:val="00144797"/>
    <w:rsid w:val="0014513E"/>
    <w:rsid w:val="0014553E"/>
    <w:rsid w:val="00146E7E"/>
    <w:rsid w:val="00147201"/>
    <w:rsid w:val="00150365"/>
    <w:rsid w:val="00152FCF"/>
    <w:rsid w:val="00157738"/>
    <w:rsid w:val="00157A99"/>
    <w:rsid w:val="0016137A"/>
    <w:rsid w:val="0016202B"/>
    <w:rsid w:val="001625EF"/>
    <w:rsid w:val="00164280"/>
    <w:rsid w:val="00165EE6"/>
    <w:rsid w:val="00166165"/>
    <w:rsid w:val="001671D1"/>
    <w:rsid w:val="00170B55"/>
    <w:rsid w:val="001711E2"/>
    <w:rsid w:val="001716C2"/>
    <w:rsid w:val="00172F2E"/>
    <w:rsid w:val="001747A9"/>
    <w:rsid w:val="001752C6"/>
    <w:rsid w:val="00177259"/>
    <w:rsid w:val="00177559"/>
    <w:rsid w:val="001806F2"/>
    <w:rsid w:val="001815F6"/>
    <w:rsid w:val="00182121"/>
    <w:rsid w:val="001867C4"/>
    <w:rsid w:val="0018749E"/>
    <w:rsid w:val="00187D39"/>
    <w:rsid w:val="00190ABB"/>
    <w:rsid w:val="001916B1"/>
    <w:rsid w:val="001919B4"/>
    <w:rsid w:val="00191E73"/>
    <w:rsid w:val="001937B5"/>
    <w:rsid w:val="00193BB6"/>
    <w:rsid w:val="001942D1"/>
    <w:rsid w:val="0019435F"/>
    <w:rsid w:val="0019478B"/>
    <w:rsid w:val="00194A01"/>
    <w:rsid w:val="00194E5A"/>
    <w:rsid w:val="00196C5F"/>
    <w:rsid w:val="001A0992"/>
    <w:rsid w:val="001A1526"/>
    <w:rsid w:val="001A391E"/>
    <w:rsid w:val="001A3A48"/>
    <w:rsid w:val="001A3C62"/>
    <w:rsid w:val="001A3C64"/>
    <w:rsid w:val="001A4A73"/>
    <w:rsid w:val="001A4B6F"/>
    <w:rsid w:val="001A5DAE"/>
    <w:rsid w:val="001A5F68"/>
    <w:rsid w:val="001A62C9"/>
    <w:rsid w:val="001B0520"/>
    <w:rsid w:val="001B1ABF"/>
    <w:rsid w:val="001B447E"/>
    <w:rsid w:val="001B4DF7"/>
    <w:rsid w:val="001C060E"/>
    <w:rsid w:val="001C1930"/>
    <w:rsid w:val="001C2D7F"/>
    <w:rsid w:val="001C3C56"/>
    <w:rsid w:val="001C4922"/>
    <w:rsid w:val="001C5E57"/>
    <w:rsid w:val="001C6C77"/>
    <w:rsid w:val="001C7C38"/>
    <w:rsid w:val="001D2384"/>
    <w:rsid w:val="001D4021"/>
    <w:rsid w:val="001D41FB"/>
    <w:rsid w:val="001D667C"/>
    <w:rsid w:val="001D76F4"/>
    <w:rsid w:val="001D7B3A"/>
    <w:rsid w:val="001D7ED5"/>
    <w:rsid w:val="001E041D"/>
    <w:rsid w:val="001E084C"/>
    <w:rsid w:val="001E10CD"/>
    <w:rsid w:val="001F02B2"/>
    <w:rsid w:val="001F03C4"/>
    <w:rsid w:val="001F0D96"/>
    <w:rsid w:val="001F1F7C"/>
    <w:rsid w:val="001F257E"/>
    <w:rsid w:val="001F6EE6"/>
    <w:rsid w:val="00202790"/>
    <w:rsid w:val="0020330F"/>
    <w:rsid w:val="00205104"/>
    <w:rsid w:val="0020722D"/>
    <w:rsid w:val="00207597"/>
    <w:rsid w:val="00207628"/>
    <w:rsid w:val="00210E3C"/>
    <w:rsid w:val="002128A4"/>
    <w:rsid w:val="00212FB7"/>
    <w:rsid w:val="00213157"/>
    <w:rsid w:val="00214EA7"/>
    <w:rsid w:val="00215C0B"/>
    <w:rsid w:val="00216ACC"/>
    <w:rsid w:val="0021747B"/>
    <w:rsid w:val="00217F73"/>
    <w:rsid w:val="00220881"/>
    <w:rsid w:val="00220A0A"/>
    <w:rsid w:val="00221D3D"/>
    <w:rsid w:val="00223058"/>
    <w:rsid w:val="002233BA"/>
    <w:rsid w:val="00223878"/>
    <w:rsid w:val="00223916"/>
    <w:rsid w:val="00223BE1"/>
    <w:rsid w:val="002244B1"/>
    <w:rsid w:val="00224F36"/>
    <w:rsid w:val="002264C6"/>
    <w:rsid w:val="00226887"/>
    <w:rsid w:val="00226F26"/>
    <w:rsid w:val="00226F71"/>
    <w:rsid w:val="00227F4E"/>
    <w:rsid w:val="00237D4F"/>
    <w:rsid w:val="00240E51"/>
    <w:rsid w:val="0024247A"/>
    <w:rsid w:val="00242680"/>
    <w:rsid w:val="002437C9"/>
    <w:rsid w:val="00244E30"/>
    <w:rsid w:val="002454B3"/>
    <w:rsid w:val="00246E4A"/>
    <w:rsid w:val="00247F87"/>
    <w:rsid w:val="0025095C"/>
    <w:rsid w:val="00251CAA"/>
    <w:rsid w:val="0025298B"/>
    <w:rsid w:val="00253413"/>
    <w:rsid w:val="00253DF3"/>
    <w:rsid w:val="002541E9"/>
    <w:rsid w:val="00254618"/>
    <w:rsid w:val="002555A3"/>
    <w:rsid w:val="002572F9"/>
    <w:rsid w:val="00261545"/>
    <w:rsid w:val="002619D7"/>
    <w:rsid w:val="00263743"/>
    <w:rsid w:val="002655AA"/>
    <w:rsid w:val="00265D67"/>
    <w:rsid w:val="002664A6"/>
    <w:rsid w:val="00270FDE"/>
    <w:rsid w:val="00271C67"/>
    <w:rsid w:val="00272712"/>
    <w:rsid w:val="0027435A"/>
    <w:rsid w:val="002745B9"/>
    <w:rsid w:val="00281FE0"/>
    <w:rsid w:val="00283488"/>
    <w:rsid w:val="00284869"/>
    <w:rsid w:val="00284D80"/>
    <w:rsid w:val="002852FC"/>
    <w:rsid w:val="00285FFD"/>
    <w:rsid w:val="002865DD"/>
    <w:rsid w:val="00286D52"/>
    <w:rsid w:val="0028703E"/>
    <w:rsid w:val="002939F1"/>
    <w:rsid w:val="002945C3"/>
    <w:rsid w:val="0029542E"/>
    <w:rsid w:val="002956BD"/>
    <w:rsid w:val="00295BAD"/>
    <w:rsid w:val="002A0318"/>
    <w:rsid w:val="002A3983"/>
    <w:rsid w:val="002A404D"/>
    <w:rsid w:val="002A44EB"/>
    <w:rsid w:val="002A6BB3"/>
    <w:rsid w:val="002A72EC"/>
    <w:rsid w:val="002A7B49"/>
    <w:rsid w:val="002B0375"/>
    <w:rsid w:val="002B0F57"/>
    <w:rsid w:val="002B0FF3"/>
    <w:rsid w:val="002B21E3"/>
    <w:rsid w:val="002B2C77"/>
    <w:rsid w:val="002B433A"/>
    <w:rsid w:val="002B4F79"/>
    <w:rsid w:val="002B5292"/>
    <w:rsid w:val="002B6990"/>
    <w:rsid w:val="002C1AEA"/>
    <w:rsid w:val="002C2723"/>
    <w:rsid w:val="002C45A6"/>
    <w:rsid w:val="002C4654"/>
    <w:rsid w:val="002C4EC7"/>
    <w:rsid w:val="002C682B"/>
    <w:rsid w:val="002D203C"/>
    <w:rsid w:val="002D2083"/>
    <w:rsid w:val="002D27B2"/>
    <w:rsid w:val="002D3F81"/>
    <w:rsid w:val="002D5C30"/>
    <w:rsid w:val="002E25A1"/>
    <w:rsid w:val="002E3E19"/>
    <w:rsid w:val="002E4767"/>
    <w:rsid w:val="002F12FF"/>
    <w:rsid w:val="002F21E7"/>
    <w:rsid w:val="002F2BCF"/>
    <w:rsid w:val="002F321D"/>
    <w:rsid w:val="002F3E4F"/>
    <w:rsid w:val="002F6184"/>
    <w:rsid w:val="00300CC8"/>
    <w:rsid w:val="00300DD1"/>
    <w:rsid w:val="00301A0F"/>
    <w:rsid w:val="0030231F"/>
    <w:rsid w:val="00302995"/>
    <w:rsid w:val="0030418F"/>
    <w:rsid w:val="003056CB"/>
    <w:rsid w:val="00306627"/>
    <w:rsid w:val="00311839"/>
    <w:rsid w:val="00311D71"/>
    <w:rsid w:val="00312CA8"/>
    <w:rsid w:val="00312D4D"/>
    <w:rsid w:val="003133E7"/>
    <w:rsid w:val="003141DF"/>
    <w:rsid w:val="0031495A"/>
    <w:rsid w:val="00314D60"/>
    <w:rsid w:val="00315BDE"/>
    <w:rsid w:val="00320CC2"/>
    <w:rsid w:val="003215D6"/>
    <w:rsid w:val="0032174A"/>
    <w:rsid w:val="00324605"/>
    <w:rsid w:val="003252D4"/>
    <w:rsid w:val="00325B48"/>
    <w:rsid w:val="00326118"/>
    <w:rsid w:val="00326699"/>
    <w:rsid w:val="00327EB3"/>
    <w:rsid w:val="00330023"/>
    <w:rsid w:val="00330133"/>
    <w:rsid w:val="003304AE"/>
    <w:rsid w:val="00330608"/>
    <w:rsid w:val="0033098A"/>
    <w:rsid w:val="00331595"/>
    <w:rsid w:val="003318FC"/>
    <w:rsid w:val="00332646"/>
    <w:rsid w:val="00332DA8"/>
    <w:rsid w:val="00333F3B"/>
    <w:rsid w:val="00334A82"/>
    <w:rsid w:val="00335150"/>
    <w:rsid w:val="00335A11"/>
    <w:rsid w:val="0033651B"/>
    <w:rsid w:val="00336CE5"/>
    <w:rsid w:val="00341623"/>
    <w:rsid w:val="00341BF2"/>
    <w:rsid w:val="00342BC1"/>
    <w:rsid w:val="00343D80"/>
    <w:rsid w:val="003442D9"/>
    <w:rsid w:val="003449D9"/>
    <w:rsid w:val="00346E66"/>
    <w:rsid w:val="003477E5"/>
    <w:rsid w:val="003479AA"/>
    <w:rsid w:val="003479CB"/>
    <w:rsid w:val="0035063E"/>
    <w:rsid w:val="00350807"/>
    <w:rsid w:val="00350BA6"/>
    <w:rsid w:val="00352188"/>
    <w:rsid w:val="00352422"/>
    <w:rsid w:val="00352D63"/>
    <w:rsid w:val="00353F7B"/>
    <w:rsid w:val="00355B51"/>
    <w:rsid w:val="00357253"/>
    <w:rsid w:val="00362792"/>
    <w:rsid w:val="00362B36"/>
    <w:rsid w:val="0036332B"/>
    <w:rsid w:val="00363613"/>
    <w:rsid w:val="00365D5D"/>
    <w:rsid w:val="00367E0B"/>
    <w:rsid w:val="003709E6"/>
    <w:rsid w:val="003720AE"/>
    <w:rsid w:val="00372312"/>
    <w:rsid w:val="003723A3"/>
    <w:rsid w:val="00374808"/>
    <w:rsid w:val="003750E4"/>
    <w:rsid w:val="0038389F"/>
    <w:rsid w:val="00386A6A"/>
    <w:rsid w:val="003874B1"/>
    <w:rsid w:val="003879DE"/>
    <w:rsid w:val="003922F2"/>
    <w:rsid w:val="0039392D"/>
    <w:rsid w:val="0039447B"/>
    <w:rsid w:val="00394975"/>
    <w:rsid w:val="00395025"/>
    <w:rsid w:val="00395C96"/>
    <w:rsid w:val="00396558"/>
    <w:rsid w:val="00397FB4"/>
    <w:rsid w:val="003A1ACB"/>
    <w:rsid w:val="003A36BE"/>
    <w:rsid w:val="003A38A7"/>
    <w:rsid w:val="003A398A"/>
    <w:rsid w:val="003A5800"/>
    <w:rsid w:val="003A756A"/>
    <w:rsid w:val="003A7E1D"/>
    <w:rsid w:val="003A7EFB"/>
    <w:rsid w:val="003B105D"/>
    <w:rsid w:val="003B3807"/>
    <w:rsid w:val="003B3C1B"/>
    <w:rsid w:val="003B4489"/>
    <w:rsid w:val="003B45D5"/>
    <w:rsid w:val="003B5829"/>
    <w:rsid w:val="003B72D3"/>
    <w:rsid w:val="003B7411"/>
    <w:rsid w:val="003C038E"/>
    <w:rsid w:val="003C0E27"/>
    <w:rsid w:val="003C1918"/>
    <w:rsid w:val="003C2E63"/>
    <w:rsid w:val="003C4AC6"/>
    <w:rsid w:val="003C4C2C"/>
    <w:rsid w:val="003C62D6"/>
    <w:rsid w:val="003C6F8B"/>
    <w:rsid w:val="003C70CC"/>
    <w:rsid w:val="003C719D"/>
    <w:rsid w:val="003D01F7"/>
    <w:rsid w:val="003D43A3"/>
    <w:rsid w:val="003D538D"/>
    <w:rsid w:val="003D6CE8"/>
    <w:rsid w:val="003D7263"/>
    <w:rsid w:val="003D77F0"/>
    <w:rsid w:val="003D7ED9"/>
    <w:rsid w:val="003E07CB"/>
    <w:rsid w:val="003E374A"/>
    <w:rsid w:val="003E4563"/>
    <w:rsid w:val="003F069E"/>
    <w:rsid w:val="003F389B"/>
    <w:rsid w:val="003F448A"/>
    <w:rsid w:val="003F5C60"/>
    <w:rsid w:val="003F61B2"/>
    <w:rsid w:val="00401687"/>
    <w:rsid w:val="00404A5C"/>
    <w:rsid w:val="00404D15"/>
    <w:rsid w:val="00405D24"/>
    <w:rsid w:val="00407C96"/>
    <w:rsid w:val="00410C1B"/>
    <w:rsid w:val="00411A5C"/>
    <w:rsid w:val="00413AAB"/>
    <w:rsid w:val="00415E5D"/>
    <w:rsid w:val="00415F0C"/>
    <w:rsid w:val="0041740B"/>
    <w:rsid w:val="004203DF"/>
    <w:rsid w:val="00420920"/>
    <w:rsid w:val="00420F40"/>
    <w:rsid w:val="00422670"/>
    <w:rsid w:val="00424302"/>
    <w:rsid w:val="0042441E"/>
    <w:rsid w:val="004258E1"/>
    <w:rsid w:val="00426DE7"/>
    <w:rsid w:val="0042761A"/>
    <w:rsid w:val="00433AF4"/>
    <w:rsid w:val="004353EE"/>
    <w:rsid w:val="00435936"/>
    <w:rsid w:val="00435DE3"/>
    <w:rsid w:val="004366EF"/>
    <w:rsid w:val="004372F6"/>
    <w:rsid w:val="004378AF"/>
    <w:rsid w:val="00437DB8"/>
    <w:rsid w:val="00437F0D"/>
    <w:rsid w:val="004403E3"/>
    <w:rsid w:val="00442328"/>
    <w:rsid w:val="00445BCE"/>
    <w:rsid w:val="00446034"/>
    <w:rsid w:val="004470F8"/>
    <w:rsid w:val="00447122"/>
    <w:rsid w:val="00447B01"/>
    <w:rsid w:val="00451DAE"/>
    <w:rsid w:val="004557D9"/>
    <w:rsid w:val="00457F43"/>
    <w:rsid w:val="004618E4"/>
    <w:rsid w:val="004654CD"/>
    <w:rsid w:val="0046648D"/>
    <w:rsid w:val="004665F4"/>
    <w:rsid w:val="00473188"/>
    <w:rsid w:val="00473335"/>
    <w:rsid w:val="00473560"/>
    <w:rsid w:val="004738F7"/>
    <w:rsid w:val="004739A8"/>
    <w:rsid w:val="00473EBA"/>
    <w:rsid w:val="00474187"/>
    <w:rsid w:val="004742AB"/>
    <w:rsid w:val="00474DAE"/>
    <w:rsid w:val="0047521D"/>
    <w:rsid w:val="00475A13"/>
    <w:rsid w:val="00476350"/>
    <w:rsid w:val="004770C2"/>
    <w:rsid w:val="00477531"/>
    <w:rsid w:val="004806CF"/>
    <w:rsid w:val="00482BFD"/>
    <w:rsid w:val="00483CAD"/>
    <w:rsid w:val="00484ABB"/>
    <w:rsid w:val="00485C66"/>
    <w:rsid w:val="00486DA0"/>
    <w:rsid w:val="004901C7"/>
    <w:rsid w:val="00490A54"/>
    <w:rsid w:val="00490EDD"/>
    <w:rsid w:val="00491CF2"/>
    <w:rsid w:val="0049482E"/>
    <w:rsid w:val="00494895"/>
    <w:rsid w:val="00495BD8"/>
    <w:rsid w:val="00496ACF"/>
    <w:rsid w:val="004A056B"/>
    <w:rsid w:val="004A0B64"/>
    <w:rsid w:val="004A1F4E"/>
    <w:rsid w:val="004A39AB"/>
    <w:rsid w:val="004A3CD9"/>
    <w:rsid w:val="004A42F5"/>
    <w:rsid w:val="004A483E"/>
    <w:rsid w:val="004A7FD5"/>
    <w:rsid w:val="004B2927"/>
    <w:rsid w:val="004B2CCB"/>
    <w:rsid w:val="004B40DF"/>
    <w:rsid w:val="004B5034"/>
    <w:rsid w:val="004B52B2"/>
    <w:rsid w:val="004B57F5"/>
    <w:rsid w:val="004B60E2"/>
    <w:rsid w:val="004C5750"/>
    <w:rsid w:val="004C61C8"/>
    <w:rsid w:val="004C674A"/>
    <w:rsid w:val="004C79D7"/>
    <w:rsid w:val="004D09CD"/>
    <w:rsid w:val="004D12F9"/>
    <w:rsid w:val="004D34A5"/>
    <w:rsid w:val="004D3A1A"/>
    <w:rsid w:val="004D610E"/>
    <w:rsid w:val="004D6BF0"/>
    <w:rsid w:val="004D6D0D"/>
    <w:rsid w:val="004D6D80"/>
    <w:rsid w:val="004D7986"/>
    <w:rsid w:val="004E0A71"/>
    <w:rsid w:val="004E17A4"/>
    <w:rsid w:val="004E24EA"/>
    <w:rsid w:val="004E66C6"/>
    <w:rsid w:val="004E6A76"/>
    <w:rsid w:val="004E7AB4"/>
    <w:rsid w:val="004E7C23"/>
    <w:rsid w:val="004F044A"/>
    <w:rsid w:val="004F168F"/>
    <w:rsid w:val="004F21AF"/>
    <w:rsid w:val="004F2803"/>
    <w:rsid w:val="004F326B"/>
    <w:rsid w:val="004F3E76"/>
    <w:rsid w:val="004F4492"/>
    <w:rsid w:val="004F5148"/>
    <w:rsid w:val="004F560A"/>
    <w:rsid w:val="004F6061"/>
    <w:rsid w:val="004F6F62"/>
    <w:rsid w:val="004F7DB0"/>
    <w:rsid w:val="0050087A"/>
    <w:rsid w:val="00502BC9"/>
    <w:rsid w:val="00503A75"/>
    <w:rsid w:val="00504994"/>
    <w:rsid w:val="00505E1C"/>
    <w:rsid w:val="0051050E"/>
    <w:rsid w:val="00511BCE"/>
    <w:rsid w:val="00513FB5"/>
    <w:rsid w:val="00514F9F"/>
    <w:rsid w:val="00517268"/>
    <w:rsid w:val="00521006"/>
    <w:rsid w:val="005215B7"/>
    <w:rsid w:val="00521D75"/>
    <w:rsid w:val="00522878"/>
    <w:rsid w:val="00524674"/>
    <w:rsid w:val="005247F4"/>
    <w:rsid w:val="005259B8"/>
    <w:rsid w:val="00527601"/>
    <w:rsid w:val="00527E40"/>
    <w:rsid w:val="005304DC"/>
    <w:rsid w:val="005334F8"/>
    <w:rsid w:val="005364DC"/>
    <w:rsid w:val="00537025"/>
    <w:rsid w:val="00537BBD"/>
    <w:rsid w:val="00537EA5"/>
    <w:rsid w:val="00540790"/>
    <w:rsid w:val="00540EC5"/>
    <w:rsid w:val="00541C90"/>
    <w:rsid w:val="00545BA3"/>
    <w:rsid w:val="00547B46"/>
    <w:rsid w:val="005508A2"/>
    <w:rsid w:val="00550928"/>
    <w:rsid w:val="00551C6C"/>
    <w:rsid w:val="00551D37"/>
    <w:rsid w:val="00552C4F"/>
    <w:rsid w:val="00552C5D"/>
    <w:rsid w:val="00553061"/>
    <w:rsid w:val="00554385"/>
    <w:rsid w:val="00554FAA"/>
    <w:rsid w:val="0055718B"/>
    <w:rsid w:val="0055735C"/>
    <w:rsid w:val="00557AF8"/>
    <w:rsid w:val="00557B95"/>
    <w:rsid w:val="00557D2D"/>
    <w:rsid w:val="005653B8"/>
    <w:rsid w:val="005653D9"/>
    <w:rsid w:val="0056694D"/>
    <w:rsid w:val="005676F8"/>
    <w:rsid w:val="00574F2D"/>
    <w:rsid w:val="00582E92"/>
    <w:rsid w:val="00582FD4"/>
    <w:rsid w:val="00583EDD"/>
    <w:rsid w:val="00584D5D"/>
    <w:rsid w:val="0058550C"/>
    <w:rsid w:val="00585ED7"/>
    <w:rsid w:val="00587831"/>
    <w:rsid w:val="00590602"/>
    <w:rsid w:val="00592FD2"/>
    <w:rsid w:val="005933CB"/>
    <w:rsid w:val="00594DA6"/>
    <w:rsid w:val="0059636C"/>
    <w:rsid w:val="00596700"/>
    <w:rsid w:val="0059697F"/>
    <w:rsid w:val="00596C1A"/>
    <w:rsid w:val="005A2A15"/>
    <w:rsid w:val="005A391B"/>
    <w:rsid w:val="005A3B9E"/>
    <w:rsid w:val="005A3CB6"/>
    <w:rsid w:val="005A4777"/>
    <w:rsid w:val="005A59B6"/>
    <w:rsid w:val="005B26FD"/>
    <w:rsid w:val="005B566D"/>
    <w:rsid w:val="005C312D"/>
    <w:rsid w:val="005C4025"/>
    <w:rsid w:val="005C6680"/>
    <w:rsid w:val="005C7D27"/>
    <w:rsid w:val="005D0386"/>
    <w:rsid w:val="005D1A60"/>
    <w:rsid w:val="005D21A2"/>
    <w:rsid w:val="005D23AF"/>
    <w:rsid w:val="005D266D"/>
    <w:rsid w:val="005D3DB9"/>
    <w:rsid w:val="005D4661"/>
    <w:rsid w:val="005D4993"/>
    <w:rsid w:val="005D4E63"/>
    <w:rsid w:val="005D5BB0"/>
    <w:rsid w:val="005D71BB"/>
    <w:rsid w:val="005D7BB1"/>
    <w:rsid w:val="005D7F6C"/>
    <w:rsid w:val="005E108B"/>
    <w:rsid w:val="005E10E6"/>
    <w:rsid w:val="005E1E37"/>
    <w:rsid w:val="005E2E7B"/>
    <w:rsid w:val="005E36A9"/>
    <w:rsid w:val="005E37EE"/>
    <w:rsid w:val="005E3C66"/>
    <w:rsid w:val="005E52DF"/>
    <w:rsid w:val="005E57BB"/>
    <w:rsid w:val="005E5A6C"/>
    <w:rsid w:val="005E6657"/>
    <w:rsid w:val="005E670F"/>
    <w:rsid w:val="005E7E64"/>
    <w:rsid w:val="005F175A"/>
    <w:rsid w:val="005F21BC"/>
    <w:rsid w:val="005F3359"/>
    <w:rsid w:val="005F4F66"/>
    <w:rsid w:val="005F5923"/>
    <w:rsid w:val="00601694"/>
    <w:rsid w:val="00601A38"/>
    <w:rsid w:val="00602CAA"/>
    <w:rsid w:val="006053F3"/>
    <w:rsid w:val="00605DBB"/>
    <w:rsid w:val="00606BC9"/>
    <w:rsid w:val="006107AE"/>
    <w:rsid w:val="00611411"/>
    <w:rsid w:val="0061158B"/>
    <w:rsid w:val="00614E0E"/>
    <w:rsid w:val="00615ECA"/>
    <w:rsid w:val="0061651D"/>
    <w:rsid w:val="006166D0"/>
    <w:rsid w:val="00617D4A"/>
    <w:rsid w:val="00620084"/>
    <w:rsid w:val="00622A2E"/>
    <w:rsid w:val="00623B16"/>
    <w:rsid w:val="006265F4"/>
    <w:rsid w:val="00626E1F"/>
    <w:rsid w:val="006307E7"/>
    <w:rsid w:val="00631886"/>
    <w:rsid w:val="0063463B"/>
    <w:rsid w:val="0063577F"/>
    <w:rsid w:val="00635E4A"/>
    <w:rsid w:val="0063604E"/>
    <w:rsid w:val="006375AF"/>
    <w:rsid w:val="006377DF"/>
    <w:rsid w:val="006406FA"/>
    <w:rsid w:val="00642D70"/>
    <w:rsid w:val="00642EF7"/>
    <w:rsid w:val="0064664C"/>
    <w:rsid w:val="00646A5E"/>
    <w:rsid w:val="00647719"/>
    <w:rsid w:val="006503F4"/>
    <w:rsid w:val="00651D11"/>
    <w:rsid w:val="00651F7A"/>
    <w:rsid w:val="00652623"/>
    <w:rsid w:val="006568D3"/>
    <w:rsid w:val="00657326"/>
    <w:rsid w:val="00657D43"/>
    <w:rsid w:val="0066132D"/>
    <w:rsid w:val="006614D7"/>
    <w:rsid w:val="00665BDE"/>
    <w:rsid w:val="006666C8"/>
    <w:rsid w:val="00673A7E"/>
    <w:rsid w:val="00675080"/>
    <w:rsid w:val="006751D0"/>
    <w:rsid w:val="00675DEA"/>
    <w:rsid w:val="0067704E"/>
    <w:rsid w:val="006801B6"/>
    <w:rsid w:val="00680219"/>
    <w:rsid w:val="0068040B"/>
    <w:rsid w:val="00680CBA"/>
    <w:rsid w:val="00681540"/>
    <w:rsid w:val="00681A80"/>
    <w:rsid w:val="006854F9"/>
    <w:rsid w:val="006866F0"/>
    <w:rsid w:val="006905CE"/>
    <w:rsid w:val="00690773"/>
    <w:rsid w:val="00690869"/>
    <w:rsid w:val="00690FF0"/>
    <w:rsid w:val="0069128F"/>
    <w:rsid w:val="00691AC7"/>
    <w:rsid w:val="00693C6C"/>
    <w:rsid w:val="00694B1D"/>
    <w:rsid w:val="006950B6"/>
    <w:rsid w:val="00695F3A"/>
    <w:rsid w:val="006965CD"/>
    <w:rsid w:val="00696F96"/>
    <w:rsid w:val="00697D5F"/>
    <w:rsid w:val="006A2071"/>
    <w:rsid w:val="006A21B3"/>
    <w:rsid w:val="006A42CB"/>
    <w:rsid w:val="006A6006"/>
    <w:rsid w:val="006A7049"/>
    <w:rsid w:val="006B0D0A"/>
    <w:rsid w:val="006B2717"/>
    <w:rsid w:val="006B44B6"/>
    <w:rsid w:val="006B4D80"/>
    <w:rsid w:val="006B5D5F"/>
    <w:rsid w:val="006B7724"/>
    <w:rsid w:val="006C217D"/>
    <w:rsid w:val="006C48AA"/>
    <w:rsid w:val="006C4B38"/>
    <w:rsid w:val="006C565E"/>
    <w:rsid w:val="006C5D71"/>
    <w:rsid w:val="006C5F2B"/>
    <w:rsid w:val="006C6590"/>
    <w:rsid w:val="006C65A0"/>
    <w:rsid w:val="006C6EC8"/>
    <w:rsid w:val="006C7639"/>
    <w:rsid w:val="006D06F5"/>
    <w:rsid w:val="006D09E0"/>
    <w:rsid w:val="006D10BB"/>
    <w:rsid w:val="006D1398"/>
    <w:rsid w:val="006D1D08"/>
    <w:rsid w:val="006D1D6B"/>
    <w:rsid w:val="006D375A"/>
    <w:rsid w:val="006D71BB"/>
    <w:rsid w:val="006D73F0"/>
    <w:rsid w:val="006D769B"/>
    <w:rsid w:val="006E0441"/>
    <w:rsid w:val="006E18F6"/>
    <w:rsid w:val="006E248E"/>
    <w:rsid w:val="006E2A9D"/>
    <w:rsid w:val="006E2FE1"/>
    <w:rsid w:val="006E7914"/>
    <w:rsid w:val="006F00BC"/>
    <w:rsid w:val="006F20BB"/>
    <w:rsid w:val="006F3DBC"/>
    <w:rsid w:val="006F40BC"/>
    <w:rsid w:val="006F443A"/>
    <w:rsid w:val="006F5F64"/>
    <w:rsid w:val="006F74A5"/>
    <w:rsid w:val="006F7941"/>
    <w:rsid w:val="006F7961"/>
    <w:rsid w:val="006F7E20"/>
    <w:rsid w:val="00700700"/>
    <w:rsid w:val="00701040"/>
    <w:rsid w:val="0070156C"/>
    <w:rsid w:val="007019E7"/>
    <w:rsid w:val="0070293F"/>
    <w:rsid w:val="00702FD3"/>
    <w:rsid w:val="00705417"/>
    <w:rsid w:val="007056B1"/>
    <w:rsid w:val="00705AAA"/>
    <w:rsid w:val="00707EE1"/>
    <w:rsid w:val="00711B8E"/>
    <w:rsid w:val="00712943"/>
    <w:rsid w:val="00713147"/>
    <w:rsid w:val="0071350A"/>
    <w:rsid w:val="00713B72"/>
    <w:rsid w:val="00714560"/>
    <w:rsid w:val="007151DF"/>
    <w:rsid w:val="00715585"/>
    <w:rsid w:val="007173B2"/>
    <w:rsid w:val="007178FC"/>
    <w:rsid w:val="00720AB1"/>
    <w:rsid w:val="00720C69"/>
    <w:rsid w:val="00721228"/>
    <w:rsid w:val="007214B9"/>
    <w:rsid w:val="00721E9A"/>
    <w:rsid w:val="007220E1"/>
    <w:rsid w:val="007221F8"/>
    <w:rsid w:val="007222EF"/>
    <w:rsid w:val="0072318A"/>
    <w:rsid w:val="00723902"/>
    <w:rsid w:val="007242F6"/>
    <w:rsid w:val="007251F5"/>
    <w:rsid w:val="007252BE"/>
    <w:rsid w:val="0072587C"/>
    <w:rsid w:val="007260EC"/>
    <w:rsid w:val="0072637B"/>
    <w:rsid w:val="00726AB3"/>
    <w:rsid w:val="00726F7A"/>
    <w:rsid w:val="00727853"/>
    <w:rsid w:val="00731115"/>
    <w:rsid w:val="00735737"/>
    <w:rsid w:val="00744030"/>
    <w:rsid w:val="00745C69"/>
    <w:rsid w:val="00745E39"/>
    <w:rsid w:val="00747212"/>
    <w:rsid w:val="0074721B"/>
    <w:rsid w:val="007473D4"/>
    <w:rsid w:val="00754D70"/>
    <w:rsid w:val="00754F76"/>
    <w:rsid w:val="007553D0"/>
    <w:rsid w:val="00755911"/>
    <w:rsid w:val="00756D32"/>
    <w:rsid w:val="0075765C"/>
    <w:rsid w:val="00761F52"/>
    <w:rsid w:val="00762566"/>
    <w:rsid w:val="00763175"/>
    <w:rsid w:val="00763FED"/>
    <w:rsid w:val="00764548"/>
    <w:rsid w:val="00764ED4"/>
    <w:rsid w:val="00767683"/>
    <w:rsid w:val="00771457"/>
    <w:rsid w:val="007727D7"/>
    <w:rsid w:val="00773E01"/>
    <w:rsid w:val="007749E1"/>
    <w:rsid w:val="00774AFA"/>
    <w:rsid w:val="00777663"/>
    <w:rsid w:val="00777DAC"/>
    <w:rsid w:val="007802E1"/>
    <w:rsid w:val="00780D67"/>
    <w:rsid w:val="00781F07"/>
    <w:rsid w:val="00782320"/>
    <w:rsid w:val="0078335D"/>
    <w:rsid w:val="00784C88"/>
    <w:rsid w:val="0078556D"/>
    <w:rsid w:val="00786D23"/>
    <w:rsid w:val="00787F51"/>
    <w:rsid w:val="00790F8A"/>
    <w:rsid w:val="007934CA"/>
    <w:rsid w:val="00793C38"/>
    <w:rsid w:val="0079543E"/>
    <w:rsid w:val="00795A3F"/>
    <w:rsid w:val="0079635B"/>
    <w:rsid w:val="00796964"/>
    <w:rsid w:val="00796E72"/>
    <w:rsid w:val="007A1A7D"/>
    <w:rsid w:val="007A4052"/>
    <w:rsid w:val="007A62FD"/>
    <w:rsid w:val="007B2063"/>
    <w:rsid w:val="007B29F7"/>
    <w:rsid w:val="007B2A9E"/>
    <w:rsid w:val="007B4417"/>
    <w:rsid w:val="007B45E9"/>
    <w:rsid w:val="007B5130"/>
    <w:rsid w:val="007B531B"/>
    <w:rsid w:val="007C060E"/>
    <w:rsid w:val="007C1B99"/>
    <w:rsid w:val="007C3AA8"/>
    <w:rsid w:val="007C55D8"/>
    <w:rsid w:val="007C7DDE"/>
    <w:rsid w:val="007D0294"/>
    <w:rsid w:val="007D1029"/>
    <w:rsid w:val="007D3FB8"/>
    <w:rsid w:val="007D4F93"/>
    <w:rsid w:val="007D6011"/>
    <w:rsid w:val="007E01F7"/>
    <w:rsid w:val="007E081B"/>
    <w:rsid w:val="007E0F8B"/>
    <w:rsid w:val="007E1493"/>
    <w:rsid w:val="007E17AB"/>
    <w:rsid w:val="007E6871"/>
    <w:rsid w:val="007E7A27"/>
    <w:rsid w:val="007F22E3"/>
    <w:rsid w:val="007F2B24"/>
    <w:rsid w:val="007F31BE"/>
    <w:rsid w:val="00800687"/>
    <w:rsid w:val="0080157B"/>
    <w:rsid w:val="00801A3A"/>
    <w:rsid w:val="00801C22"/>
    <w:rsid w:val="00801CAE"/>
    <w:rsid w:val="008036A8"/>
    <w:rsid w:val="0080474D"/>
    <w:rsid w:val="00805CAC"/>
    <w:rsid w:val="00805DF8"/>
    <w:rsid w:val="00807743"/>
    <w:rsid w:val="00810104"/>
    <w:rsid w:val="00810A98"/>
    <w:rsid w:val="00813B7E"/>
    <w:rsid w:val="00813BB6"/>
    <w:rsid w:val="0081643F"/>
    <w:rsid w:val="00816D10"/>
    <w:rsid w:val="0081712A"/>
    <w:rsid w:val="008208E9"/>
    <w:rsid w:val="008216BF"/>
    <w:rsid w:val="00822BE1"/>
    <w:rsid w:val="008242BD"/>
    <w:rsid w:val="0082658E"/>
    <w:rsid w:val="00830619"/>
    <w:rsid w:val="0083079E"/>
    <w:rsid w:val="008323F8"/>
    <w:rsid w:val="008324BA"/>
    <w:rsid w:val="008331DB"/>
    <w:rsid w:val="008340B2"/>
    <w:rsid w:val="008340EC"/>
    <w:rsid w:val="00836389"/>
    <w:rsid w:val="00837726"/>
    <w:rsid w:val="00841793"/>
    <w:rsid w:val="008423AC"/>
    <w:rsid w:val="00843874"/>
    <w:rsid w:val="008458AC"/>
    <w:rsid w:val="00845E1D"/>
    <w:rsid w:val="00846A18"/>
    <w:rsid w:val="00846AE0"/>
    <w:rsid w:val="008515E2"/>
    <w:rsid w:val="00852EE7"/>
    <w:rsid w:val="008555C2"/>
    <w:rsid w:val="00856A59"/>
    <w:rsid w:val="00857F0D"/>
    <w:rsid w:val="0086059A"/>
    <w:rsid w:val="00860C63"/>
    <w:rsid w:val="00864673"/>
    <w:rsid w:val="0086591C"/>
    <w:rsid w:val="00865E10"/>
    <w:rsid w:val="00867868"/>
    <w:rsid w:val="00867966"/>
    <w:rsid w:val="0087019D"/>
    <w:rsid w:val="008705DE"/>
    <w:rsid w:val="008716F6"/>
    <w:rsid w:val="00872FF3"/>
    <w:rsid w:val="00881653"/>
    <w:rsid w:val="00882F08"/>
    <w:rsid w:val="008842BD"/>
    <w:rsid w:val="008853BA"/>
    <w:rsid w:val="008853DD"/>
    <w:rsid w:val="00885DC1"/>
    <w:rsid w:val="008868E8"/>
    <w:rsid w:val="0088784F"/>
    <w:rsid w:val="008906A7"/>
    <w:rsid w:val="008908FB"/>
    <w:rsid w:val="00890B4C"/>
    <w:rsid w:val="00890E3D"/>
    <w:rsid w:val="008916AE"/>
    <w:rsid w:val="00892E4B"/>
    <w:rsid w:val="00893259"/>
    <w:rsid w:val="008A29CB"/>
    <w:rsid w:val="008A2D45"/>
    <w:rsid w:val="008A2EC9"/>
    <w:rsid w:val="008A4A7C"/>
    <w:rsid w:val="008A4F74"/>
    <w:rsid w:val="008A562F"/>
    <w:rsid w:val="008B05F6"/>
    <w:rsid w:val="008B086B"/>
    <w:rsid w:val="008B0DA3"/>
    <w:rsid w:val="008B168C"/>
    <w:rsid w:val="008B3087"/>
    <w:rsid w:val="008B4C48"/>
    <w:rsid w:val="008C0E01"/>
    <w:rsid w:val="008C0F71"/>
    <w:rsid w:val="008C17B7"/>
    <w:rsid w:val="008C376C"/>
    <w:rsid w:val="008C405A"/>
    <w:rsid w:val="008C4360"/>
    <w:rsid w:val="008C5418"/>
    <w:rsid w:val="008C67B4"/>
    <w:rsid w:val="008C6A6D"/>
    <w:rsid w:val="008C7DE2"/>
    <w:rsid w:val="008C7F36"/>
    <w:rsid w:val="008D017A"/>
    <w:rsid w:val="008D0553"/>
    <w:rsid w:val="008D1AAC"/>
    <w:rsid w:val="008D3B92"/>
    <w:rsid w:val="008D4E58"/>
    <w:rsid w:val="008D5CE6"/>
    <w:rsid w:val="008D6288"/>
    <w:rsid w:val="008D6A38"/>
    <w:rsid w:val="008D6C88"/>
    <w:rsid w:val="008D6ED3"/>
    <w:rsid w:val="008D7B18"/>
    <w:rsid w:val="008E080A"/>
    <w:rsid w:val="008E3211"/>
    <w:rsid w:val="008E3EB6"/>
    <w:rsid w:val="008E47A7"/>
    <w:rsid w:val="008E4EB3"/>
    <w:rsid w:val="008E5445"/>
    <w:rsid w:val="008F267D"/>
    <w:rsid w:val="008F3E83"/>
    <w:rsid w:val="008F4276"/>
    <w:rsid w:val="008F43DC"/>
    <w:rsid w:val="008F463E"/>
    <w:rsid w:val="008F69F9"/>
    <w:rsid w:val="009006B4"/>
    <w:rsid w:val="009013D0"/>
    <w:rsid w:val="00901AFB"/>
    <w:rsid w:val="00902218"/>
    <w:rsid w:val="00903D02"/>
    <w:rsid w:val="009042D8"/>
    <w:rsid w:val="00904F18"/>
    <w:rsid w:val="00904FB8"/>
    <w:rsid w:val="00905856"/>
    <w:rsid w:val="0090617E"/>
    <w:rsid w:val="009070CF"/>
    <w:rsid w:val="009078D0"/>
    <w:rsid w:val="00907AF3"/>
    <w:rsid w:val="009106A7"/>
    <w:rsid w:val="00911E3B"/>
    <w:rsid w:val="00911EA0"/>
    <w:rsid w:val="00915F1A"/>
    <w:rsid w:val="00920175"/>
    <w:rsid w:val="00920A13"/>
    <w:rsid w:val="0092151B"/>
    <w:rsid w:val="009227F8"/>
    <w:rsid w:val="00923766"/>
    <w:rsid w:val="009238A2"/>
    <w:rsid w:val="00923DB9"/>
    <w:rsid w:val="00924E15"/>
    <w:rsid w:val="009256DB"/>
    <w:rsid w:val="00925BE5"/>
    <w:rsid w:val="009265C5"/>
    <w:rsid w:val="00926DA2"/>
    <w:rsid w:val="00926DFF"/>
    <w:rsid w:val="00927174"/>
    <w:rsid w:val="009341CF"/>
    <w:rsid w:val="00935E9D"/>
    <w:rsid w:val="00936B31"/>
    <w:rsid w:val="00937075"/>
    <w:rsid w:val="0093783D"/>
    <w:rsid w:val="00940F19"/>
    <w:rsid w:val="00941468"/>
    <w:rsid w:val="00942C0B"/>
    <w:rsid w:val="00943B99"/>
    <w:rsid w:val="00943E3F"/>
    <w:rsid w:val="00945711"/>
    <w:rsid w:val="00945836"/>
    <w:rsid w:val="00950472"/>
    <w:rsid w:val="00950C01"/>
    <w:rsid w:val="009513B8"/>
    <w:rsid w:val="00951A99"/>
    <w:rsid w:val="009524B9"/>
    <w:rsid w:val="00952C74"/>
    <w:rsid w:val="00952D22"/>
    <w:rsid w:val="0095310A"/>
    <w:rsid w:val="00953A41"/>
    <w:rsid w:val="00953EB2"/>
    <w:rsid w:val="0095449F"/>
    <w:rsid w:val="00955C9B"/>
    <w:rsid w:val="00956555"/>
    <w:rsid w:val="00957D16"/>
    <w:rsid w:val="009600E8"/>
    <w:rsid w:val="009604D9"/>
    <w:rsid w:val="00960AD2"/>
    <w:rsid w:val="00960E38"/>
    <w:rsid w:val="009616F3"/>
    <w:rsid w:val="00962190"/>
    <w:rsid w:val="00964B1F"/>
    <w:rsid w:val="00965DB4"/>
    <w:rsid w:val="00966EAF"/>
    <w:rsid w:val="009673A2"/>
    <w:rsid w:val="00967824"/>
    <w:rsid w:val="009709F4"/>
    <w:rsid w:val="00971F51"/>
    <w:rsid w:val="00972FA0"/>
    <w:rsid w:val="00975193"/>
    <w:rsid w:val="00975576"/>
    <w:rsid w:val="00975D3C"/>
    <w:rsid w:val="00976D4F"/>
    <w:rsid w:val="0097713C"/>
    <w:rsid w:val="0098219B"/>
    <w:rsid w:val="0098351C"/>
    <w:rsid w:val="00983623"/>
    <w:rsid w:val="00983A1A"/>
    <w:rsid w:val="00984761"/>
    <w:rsid w:val="00984771"/>
    <w:rsid w:val="00984913"/>
    <w:rsid w:val="0098594E"/>
    <w:rsid w:val="00985B34"/>
    <w:rsid w:val="009863B3"/>
    <w:rsid w:val="00986BC9"/>
    <w:rsid w:val="009871AE"/>
    <w:rsid w:val="009874B3"/>
    <w:rsid w:val="00987C1E"/>
    <w:rsid w:val="00990B49"/>
    <w:rsid w:val="00991EE4"/>
    <w:rsid w:val="00992AD5"/>
    <w:rsid w:val="00992C96"/>
    <w:rsid w:val="00994EB4"/>
    <w:rsid w:val="00995F5B"/>
    <w:rsid w:val="00996D99"/>
    <w:rsid w:val="00997C3A"/>
    <w:rsid w:val="009A0672"/>
    <w:rsid w:val="009A1D38"/>
    <w:rsid w:val="009A244D"/>
    <w:rsid w:val="009A32BA"/>
    <w:rsid w:val="009A3FA2"/>
    <w:rsid w:val="009A41DC"/>
    <w:rsid w:val="009A420C"/>
    <w:rsid w:val="009A4F57"/>
    <w:rsid w:val="009A5DB8"/>
    <w:rsid w:val="009A6312"/>
    <w:rsid w:val="009A708C"/>
    <w:rsid w:val="009A7511"/>
    <w:rsid w:val="009A7865"/>
    <w:rsid w:val="009A7C64"/>
    <w:rsid w:val="009B0495"/>
    <w:rsid w:val="009B0855"/>
    <w:rsid w:val="009B0F8C"/>
    <w:rsid w:val="009B10F4"/>
    <w:rsid w:val="009B21C9"/>
    <w:rsid w:val="009B2CE2"/>
    <w:rsid w:val="009B3A10"/>
    <w:rsid w:val="009B5F73"/>
    <w:rsid w:val="009B6982"/>
    <w:rsid w:val="009B6A6C"/>
    <w:rsid w:val="009B751E"/>
    <w:rsid w:val="009C056E"/>
    <w:rsid w:val="009C14CB"/>
    <w:rsid w:val="009C4C8D"/>
    <w:rsid w:val="009C5E38"/>
    <w:rsid w:val="009C60D5"/>
    <w:rsid w:val="009C6A1B"/>
    <w:rsid w:val="009D1E51"/>
    <w:rsid w:val="009D2232"/>
    <w:rsid w:val="009D2B8D"/>
    <w:rsid w:val="009D30F6"/>
    <w:rsid w:val="009D55AD"/>
    <w:rsid w:val="009E13DE"/>
    <w:rsid w:val="009E14DB"/>
    <w:rsid w:val="009E1A22"/>
    <w:rsid w:val="009E239B"/>
    <w:rsid w:val="009E3329"/>
    <w:rsid w:val="009E3A94"/>
    <w:rsid w:val="009E560A"/>
    <w:rsid w:val="009E56C0"/>
    <w:rsid w:val="009E7B41"/>
    <w:rsid w:val="009F04EB"/>
    <w:rsid w:val="009F05AB"/>
    <w:rsid w:val="009F1029"/>
    <w:rsid w:val="009F1893"/>
    <w:rsid w:val="009F3A04"/>
    <w:rsid w:val="009F3F79"/>
    <w:rsid w:val="009F48F7"/>
    <w:rsid w:val="009F7648"/>
    <w:rsid w:val="009F7C94"/>
    <w:rsid w:val="00A00650"/>
    <w:rsid w:val="00A00CBA"/>
    <w:rsid w:val="00A02A82"/>
    <w:rsid w:val="00A03086"/>
    <w:rsid w:val="00A035AA"/>
    <w:rsid w:val="00A058E1"/>
    <w:rsid w:val="00A0610E"/>
    <w:rsid w:val="00A0684B"/>
    <w:rsid w:val="00A106B6"/>
    <w:rsid w:val="00A109E0"/>
    <w:rsid w:val="00A12945"/>
    <w:rsid w:val="00A12D58"/>
    <w:rsid w:val="00A159F1"/>
    <w:rsid w:val="00A16E58"/>
    <w:rsid w:val="00A16F37"/>
    <w:rsid w:val="00A20CCE"/>
    <w:rsid w:val="00A21175"/>
    <w:rsid w:val="00A21E39"/>
    <w:rsid w:val="00A22AC5"/>
    <w:rsid w:val="00A22DE1"/>
    <w:rsid w:val="00A230EE"/>
    <w:rsid w:val="00A23A28"/>
    <w:rsid w:val="00A23FE7"/>
    <w:rsid w:val="00A248FF"/>
    <w:rsid w:val="00A24EE1"/>
    <w:rsid w:val="00A27281"/>
    <w:rsid w:val="00A279D0"/>
    <w:rsid w:val="00A30999"/>
    <w:rsid w:val="00A311B3"/>
    <w:rsid w:val="00A315A0"/>
    <w:rsid w:val="00A319C3"/>
    <w:rsid w:val="00A31DF2"/>
    <w:rsid w:val="00A32D14"/>
    <w:rsid w:val="00A331E4"/>
    <w:rsid w:val="00A33228"/>
    <w:rsid w:val="00A33AEA"/>
    <w:rsid w:val="00A36722"/>
    <w:rsid w:val="00A368C3"/>
    <w:rsid w:val="00A37C30"/>
    <w:rsid w:val="00A40417"/>
    <w:rsid w:val="00A409AC"/>
    <w:rsid w:val="00A42523"/>
    <w:rsid w:val="00A444B0"/>
    <w:rsid w:val="00A50004"/>
    <w:rsid w:val="00A50304"/>
    <w:rsid w:val="00A50843"/>
    <w:rsid w:val="00A52613"/>
    <w:rsid w:val="00A52C63"/>
    <w:rsid w:val="00A530C5"/>
    <w:rsid w:val="00A54A31"/>
    <w:rsid w:val="00A552DE"/>
    <w:rsid w:val="00A55FF4"/>
    <w:rsid w:val="00A56318"/>
    <w:rsid w:val="00A56395"/>
    <w:rsid w:val="00A5645F"/>
    <w:rsid w:val="00A57247"/>
    <w:rsid w:val="00A60550"/>
    <w:rsid w:val="00A60A8C"/>
    <w:rsid w:val="00A627D9"/>
    <w:rsid w:val="00A62E92"/>
    <w:rsid w:val="00A64AE1"/>
    <w:rsid w:val="00A65189"/>
    <w:rsid w:val="00A652E8"/>
    <w:rsid w:val="00A66914"/>
    <w:rsid w:val="00A66A1C"/>
    <w:rsid w:val="00A66F13"/>
    <w:rsid w:val="00A67C47"/>
    <w:rsid w:val="00A67F9B"/>
    <w:rsid w:val="00A710EC"/>
    <w:rsid w:val="00A71521"/>
    <w:rsid w:val="00A7161B"/>
    <w:rsid w:val="00A731FD"/>
    <w:rsid w:val="00A73C84"/>
    <w:rsid w:val="00A74901"/>
    <w:rsid w:val="00A74A56"/>
    <w:rsid w:val="00A74C7D"/>
    <w:rsid w:val="00A765E8"/>
    <w:rsid w:val="00A77129"/>
    <w:rsid w:val="00A77139"/>
    <w:rsid w:val="00A80168"/>
    <w:rsid w:val="00A816B4"/>
    <w:rsid w:val="00A850BB"/>
    <w:rsid w:val="00A8548E"/>
    <w:rsid w:val="00A87E66"/>
    <w:rsid w:val="00A9124E"/>
    <w:rsid w:val="00A917D1"/>
    <w:rsid w:val="00A91BD1"/>
    <w:rsid w:val="00A92BFF"/>
    <w:rsid w:val="00A92CE7"/>
    <w:rsid w:val="00A93249"/>
    <w:rsid w:val="00A94B42"/>
    <w:rsid w:val="00A94D23"/>
    <w:rsid w:val="00A95362"/>
    <w:rsid w:val="00A9565C"/>
    <w:rsid w:val="00A96EB1"/>
    <w:rsid w:val="00A976D9"/>
    <w:rsid w:val="00A97B75"/>
    <w:rsid w:val="00AA036E"/>
    <w:rsid w:val="00AA2193"/>
    <w:rsid w:val="00AA6CE3"/>
    <w:rsid w:val="00AA6F78"/>
    <w:rsid w:val="00AB183C"/>
    <w:rsid w:val="00AB18B4"/>
    <w:rsid w:val="00AB2A2E"/>
    <w:rsid w:val="00AB4862"/>
    <w:rsid w:val="00AB6104"/>
    <w:rsid w:val="00AB6C40"/>
    <w:rsid w:val="00AC38C2"/>
    <w:rsid w:val="00AC572E"/>
    <w:rsid w:val="00AC5784"/>
    <w:rsid w:val="00AC6CE1"/>
    <w:rsid w:val="00AC7637"/>
    <w:rsid w:val="00AD036A"/>
    <w:rsid w:val="00AD24BF"/>
    <w:rsid w:val="00AD3198"/>
    <w:rsid w:val="00AD6030"/>
    <w:rsid w:val="00AE093A"/>
    <w:rsid w:val="00AE095F"/>
    <w:rsid w:val="00AE09A2"/>
    <w:rsid w:val="00AE0A9D"/>
    <w:rsid w:val="00AE0B4C"/>
    <w:rsid w:val="00AE1988"/>
    <w:rsid w:val="00AE22AB"/>
    <w:rsid w:val="00AE2EA7"/>
    <w:rsid w:val="00AE58D1"/>
    <w:rsid w:val="00AE615F"/>
    <w:rsid w:val="00AF00F2"/>
    <w:rsid w:val="00AF0DDF"/>
    <w:rsid w:val="00AF228C"/>
    <w:rsid w:val="00AF279B"/>
    <w:rsid w:val="00AF2D77"/>
    <w:rsid w:val="00AF3B28"/>
    <w:rsid w:val="00AF4083"/>
    <w:rsid w:val="00AF4BFE"/>
    <w:rsid w:val="00AF6555"/>
    <w:rsid w:val="00AF6974"/>
    <w:rsid w:val="00B00FB9"/>
    <w:rsid w:val="00B0266E"/>
    <w:rsid w:val="00B04391"/>
    <w:rsid w:val="00B04E6E"/>
    <w:rsid w:val="00B05385"/>
    <w:rsid w:val="00B058A5"/>
    <w:rsid w:val="00B066A9"/>
    <w:rsid w:val="00B06F5F"/>
    <w:rsid w:val="00B078EC"/>
    <w:rsid w:val="00B07B8E"/>
    <w:rsid w:val="00B07DCD"/>
    <w:rsid w:val="00B10101"/>
    <w:rsid w:val="00B119BE"/>
    <w:rsid w:val="00B12183"/>
    <w:rsid w:val="00B124C1"/>
    <w:rsid w:val="00B126D6"/>
    <w:rsid w:val="00B13C0C"/>
    <w:rsid w:val="00B13F05"/>
    <w:rsid w:val="00B1612C"/>
    <w:rsid w:val="00B16C13"/>
    <w:rsid w:val="00B17AE1"/>
    <w:rsid w:val="00B20256"/>
    <w:rsid w:val="00B2042C"/>
    <w:rsid w:val="00B205BE"/>
    <w:rsid w:val="00B213A1"/>
    <w:rsid w:val="00B2217C"/>
    <w:rsid w:val="00B246FF"/>
    <w:rsid w:val="00B2639B"/>
    <w:rsid w:val="00B26474"/>
    <w:rsid w:val="00B304D9"/>
    <w:rsid w:val="00B30FD2"/>
    <w:rsid w:val="00B314F4"/>
    <w:rsid w:val="00B32D46"/>
    <w:rsid w:val="00B333EE"/>
    <w:rsid w:val="00B33F07"/>
    <w:rsid w:val="00B366F0"/>
    <w:rsid w:val="00B36AB7"/>
    <w:rsid w:val="00B37B69"/>
    <w:rsid w:val="00B40BB3"/>
    <w:rsid w:val="00B410E7"/>
    <w:rsid w:val="00B41124"/>
    <w:rsid w:val="00B42F37"/>
    <w:rsid w:val="00B448CE"/>
    <w:rsid w:val="00B45617"/>
    <w:rsid w:val="00B4659B"/>
    <w:rsid w:val="00B46C06"/>
    <w:rsid w:val="00B46D6D"/>
    <w:rsid w:val="00B47D71"/>
    <w:rsid w:val="00B536FB"/>
    <w:rsid w:val="00B53B7F"/>
    <w:rsid w:val="00B560BA"/>
    <w:rsid w:val="00B56268"/>
    <w:rsid w:val="00B57E8B"/>
    <w:rsid w:val="00B613E6"/>
    <w:rsid w:val="00B61ADE"/>
    <w:rsid w:val="00B62F8C"/>
    <w:rsid w:val="00B632F0"/>
    <w:rsid w:val="00B64747"/>
    <w:rsid w:val="00B66C9C"/>
    <w:rsid w:val="00B71FEE"/>
    <w:rsid w:val="00B727FC"/>
    <w:rsid w:val="00B734DC"/>
    <w:rsid w:val="00B74AF9"/>
    <w:rsid w:val="00B80A5D"/>
    <w:rsid w:val="00B81B34"/>
    <w:rsid w:val="00B81E39"/>
    <w:rsid w:val="00B8335E"/>
    <w:rsid w:val="00B84511"/>
    <w:rsid w:val="00B8622E"/>
    <w:rsid w:val="00B86FA3"/>
    <w:rsid w:val="00B923A5"/>
    <w:rsid w:val="00B93946"/>
    <w:rsid w:val="00B93EF8"/>
    <w:rsid w:val="00B95268"/>
    <w:rsid w:val="00B96180"/>
    <w:rsid w:val="00BA02A1"/>
    <w:rsid w:val="00BA0FA3"/>
    <w:rsid w:val="00BA2E28"/>
    <w:rsid w:val="00BA50FA"/>
    <w:rsid w:val="00BA6660"/>
    <w:rsid w:val="00BB052B"/>
    <w:rsid w:val="00BB1B12"/>
    <w:rsid w:val="00BB1C04"/>
    <w:rsid w:val="00BB1E14"/>
    <w:rsid w:val="00BB2051"/>
    <w:rsid w:val="00BB23CF"/>
    <w:rsid w:val="00BB379C"/>
    <w:rsid w:val="00BB4804"/>
    <w:rsid w:val="00BB4A9C"/>
    <w:rsid w:val="00BB51AC"/>
    <w:rsid w:val="00BB68F6"/>
    <w:rsid w:val="00BB7652"/>
    <w:rsid w:val="00BC0D9D"/>
    <w:rsid w:val="00BC1B95"/>
    <w:rsid w:val="00BC37D7"/>
    <w:rsid w:val="00BC4AA6"/>
    <w:rsid w:val="00BC7B82"/>
    <w:rsid w:val="00BD0820"/>
    <w:rsid w:val="00BD2949"/>
    <w:rsid w:val="00BD2B22"/>
    <w:rsid w:val="00BD349B"/>
    <w:rsid w:val="00BD4885"/>
    <w:rsid w:val="00BD4D54"/>
    <w:rsid w:val="00BD56C1"/>
    <w:rsid w:val="00BE02CA"/>
    <w:rsid w:val="00BE627C"/>
    <w:rsid w:val="00BE66A1"/>
    <w:rsid w:val="00BE6956"/>
    <w:rsid w:val="00BF0794"/>
    <w:rsid w:val="00BF5064"/>
    <w:rsid w:val="00BF50FD"/>
    <w:rsid w:val="00BF6565"/>
    <w:rsid w:val="00BF7993"/>
    <w:rsid w:val="00BF7D0D"/>
    <w:rsid w:val="00C00983"/>
    <w:rsid w:val="00C01052"/>
    <w:rsid w:val="00C016CC"/>
    <w:rsid w:val="00C02D41"/>
    <w:rsid w:val="00C03275"/>
    <w:rsid w:val="00C03BE7"/>
    <w:rsid w:val="00C045AD"/>
    <w:rsid w:val="00C05691"/>
    <w:rsid w:val="00C0784F"/>
    <w:rsid w:val="00C1110F"/>
    <w:rsid w:val="00C13709"/>
    <w:rsid w:val="00C14480"/>
    <w:rsid w:val="00C147D0"/>
    <w:rsid w:val="00C1577F"/>
    <w:rsid w:val="00C217FF"/>
    <w:rsid w:val="00C21B6C"/>
    <w:rsid w:val="00C232ED"/>
    <w:rsid w:val="00C23D2D"/>
    <w:rsid w:val="00C2467D"/>
    <w:rsid w:val="00C25ADB"/>
    <w:rsid w:val="00C25DDC"/>
    <w:rsid w:val="00C26038"/>
    <w:rsid w:val="00C2630A"/>
    <w:rsid w:val="00C26B14"/>
    <w:rsid w:val="00C27494"/>
    <w:rsid w:val="00C27A27"/>
    <w:rsid w:val="00C27F2E"/>
    <w:rsid w:val="00C3002E"/>
    <w:rsid w:val="00C30268"/>
    <w:rsid w:val="00C325BC"/>
    <w:rsid w:val="00C328FC"/>
    <w:rsid w:val="00C36DDE"/>
    <w:rsid w:val="00C40915"/>
    <w:rsid w:val="00C41C86"/>
    <w:rsid w:val="00C43446"/>
    <w:rsid w:val="00C43D3E"/>
    <w:rsid w:val="00C44C6C"/>
    <w:rsid w:val="00C44E77"/>
    <w:rsid w:val="00C47CB5"/>
    <w:rsid w:val="00C517F7"/>
    <w:rsid w:val="00C51E65"/>
    <w:rsid w:val="00C52AC2"/>
    <w:rsid w:val="00C52E58"/>
    <w:rsid w:val="00C553A1"/>
    <w:rsid w:val="00C55A25"/>
    <w:rsid w:val="00C574BB"/>
    <w:rsid w:val="00C5777D"/>
    <w:rsid w:val="00C60A88"/>
    <w:rsid w:val="00C60AF8"/>
    <w:rsid w:val="00C61C62"/>
    <w:rsid w:val="00C62E27"/>
    <w:rsid w:val="00C630F2"/>
    <w:rsid w:val="00C6314C"/>
    <w:rsid w:val="00C637FD"/>
    <w:rsid w:val="00C6518A"/>
    <w:rsid w:val="00C651C7"/>
    <w:rsid w:val="00C65954"/>
    <w:rsid w:val="00C665B7"/>
    <w:rsid w:val="00C67BD3"/>
    <w:rsid w:val="00C70EE3"/>
    <w:rsid w:val="00C72183"/>
    <w:rsid w:val="00C734D4"/>
    <w:rsid w:val="00C751A8"/>
    <w:rsid w:val="00C754D4"/>
    <w:rsid w:val="00C7552A"/>
    <w:rsid w:val="00C7672D"/>
    <w:rsid w:val="00C7722B"/>
    <w:rsid w:val="00C82774"/>
    <w:rsid w:val="00C8278E"/>
    <w:rsid w:val="00C85CCE"/>
    <w:rsid w:val="00C860F7"/>
    <w:rsid w:val="00C91D3A"/>
    <w:rsid w:val="00C91F65"/>
    <w:rsid w:val="00C92172"/>
    <w:rsid w:val="00C92319"/>
    <w:rsid w:val="00C94CBC"/>
    <w:rsid w:val="00C95A54"/>
    <w:rsid w:val="00C95AB9"/>
    <w:rsid w:val="00C95D14"/>
    <w:rsid w:val="00C969C1"/>
    <w:rsid w:val="00C97BAF"/>
    <w:rsid w:val="00CA03A5"/>
    <w:rsid w:val="00CA09AC"/>
    <w:rsid w:val="00CA0B71"/>
    <w:rsid w:val="00CA0C1D"/>
    <w:rsid w:val="00CA1543"/>
    <w:rsid w:val="00CA1852"/>
    <w:rsid w:val="00CA20F1"/>
    <w:rsid w:val="00CA30FA"/>
    <w:rsid w:val="00CA3331"/>
    <w:rsid w:val="00CA34D7"/>
    <w:rsid w:val="00CA34F6"/>
    <w:rsid w:val="00CA5B41"/>
    <w:rsid w:val="00CA7F55"/>
    <w:rsid w:val="00CB361C"/>
    <w:rsid w:val="00CB559B"/>
    <w:rsid w:val="00CC0505"/>
    <w:rsid w:val="00CC1EB0"/>
    <w:rsid w:val="00CC1F83"/>
    <w:rsid w:val="00CC3469"/>
    <w:rsid w:val="00CC40C1"/>
    <w:rsid w:val="00CC4717"/>
    <w:rsid w:val="00CC6BFF"/>
    <w:rsid w:val="00CC7A36"/>
    <w:rsid w:val="00CD1AEC"/>
    <w:rsid w:val="00CE0D30"/>
    <w:rsid w:val="00CE1871"/>
    <w:rsid w:val="00CE22CA"/>
    <w:rsid w:val="00CE4FCC"/>
    <w:rsid w:val="00CE5ACD"/>
    <w:rsid w:val="00CE6686"/>
    <w:rsid w:val="00CE727F"/>
    <w:rsid w:val="00CE7336"/>
    <w:rsid w:val="00CF1B95"/>
    <w:rsid w:val="00CF28DD"/>
    <w:rsid w:val="00CF356A"/>
    <w:rsid w:val="00CF5C4E"/>
    <w:rsid w:val="00CF74FD"/>
    <w:rsid w:val="00D01E76"/>
    <w:rsid w:val="00D04A4E"/>
    <w:rsid w:val="00D073BF"/>
    <w:rsid w:val="00D07C69"/>
    <w:rsid w:val="00D10FAE"/>
    <w:rsid w:val="00D11605"/>
    <w:rsid w:val="00D11865"/>
    <w:rsid w:val="00D11872"/>
    <w:rsid w:val="00D12992"/>
    <w:rsid w:val="00D131E7"/>
    <w:rsid w:val="00D139AC"/>
    <w:rsid w:val="00D13F8D"/>
    <w:rsid w:val="00D14B2D"/>
    <w:rsid w:val="00D152EF"/>
    <w:rsid w:val="00D170BE"/>
    <w:rsid w:val="00D22BDE"/>
    <w:rsid w:val="00D2484B"/>
    <w:rsid w:val="00D25CC2"/>
    <w:rsid w:val="00D26600"/>
    <w:rsid w:val="00D27008"/>
    <w:rsid w:val="00D304FC"/>
    <w:rsid w:val="00D30ABE"/>
    <w:rsid w:val="00D310F7"/>
    <w:rsid w:val="00D3228A"/>
    <w:rsid w:val="00D32499"/>
    <w:rsid w:val="00D33E06"/>
    <w:rsid w:val="00D347D3"/>
    <w:rsid w:val="00D36334"/>
    <w:rsid w:val="00D36609"/>
    <w:rsid w:val="00D366CD"/>
    <w:rsid w:val="00D36C22"/>
    <w:rsid w:val="00D40663"/>
    <w:rsid w:val="00D414D9"/>
    <w:rsid w:val="00D41915"/>
    <w:rsid w:val="00D41E28"/>
    <w:rsid w:val="00D4341C"/>
    <w:rsid w:val="00D43B9A"/>
    <w:rsid w:val="00D45813"/>
    <w:rsid w:val="00D45F03"/>
    <w:rsid w:val="00D46131"/>
    <w:rsid w:val="00D465E9"/>
    <w:rsid w:val="00D4755F"/>
    <w:rsid w:val="00D4768F"/>
    <w:rsid w:val="00D51115"/>
    <w:rsid w:val="00D53A43"/>
    <w:rsid w:val="00D554F3"/>
    <w:rsid w:val="00D564EB"/>
    <w:rsid w:val="00D569A1"/>
    <w:rsid w:val="00D57492"/>
    <w:rsid w:val="00D60589"/>
    <w:rsid w:val="00D6069C"/>
    <w:rsid w:val="00D60B97"/>
    <w:rsid w:val="00D62089"/>
    <w:rsid w:val="00D6258C"/>
    <w:rsid w:val="00D64588"/>
    <w:rsid w:val="00D67246"/>
    <w:rsid w:val="00D7015C"/>
    <w:rsid w:val="00D72DC0"/>
    <w:rsid w:val="00D73C67"/>
    <w:rsid w:val="00D73C7D"/>
    <w:rsid w:val="00D73EC0"/>
    <w:rsid w:val="00D7406C"/>
    <w:rsid w:val="00D74755"/>
    <w:rsid w:val="00D75A64"/>
    <w:rsid w:val="00D7714D"/>
    <w:rsid w:val="00D772BB"/>
    <w:rsid w:val="00D80A5F"/>
    <w:rsid w:val="00D80CA3"/>
    <w:rsid w:val="00D84A00"/>
    <w:rsid w:val="00D87960"/>
    <w:rsid w:val="00D87DC0"/>
    <w:rsid w:val="00D9126D"/>
    <w:rsid w:val="00D92E97"/>
    <w:rsid w:val="00D94B69"/>
    <w:rsid w:val="00D97D54"/>
    <w:rsid w:val="00DA13AC"/>
    <w:rsid w:val="00DA1537"/>
    <w:rsid w:val="00DA1622"/>
    <w:rsid w:val="00DA257F"/>
    <w:rsid w:val="00DA3014"/>
    <w:rsid w:val="00DA30C8"/>
    <w:rsid w:val="00DA3C41"/>
    <w:rsid w:val="00DA3E5E"/>
    <w:rsid w:val="00DA521F"/>
    <w:rsid w:val="00DA68AB"/>
    <w:rsid w:val="00DA6C20"/>
    <w:rsid w:val="00DA7C82"/>
    <w:rsid w:val="00DB16B9"/>
    <w:rsid w:val="00DB2794"/>
    <w:rsid w:val="00DB4A1E"/>
    <w:rsid w:val="00DB5607"/>
    <w:rsid w:val="00DB5E91"/>
    <w:rsid w:val="00DB6A0B"/>
    <w:rsid w:val="00DC09BF"/>
    <w:rsid w:val="00DC0A99"/>
    <w:rsid w:val="00DC0BAB"/>
    <w:rsid w:val="00DC1B09"/>
    <w:rsid w:val="00DC2D16"/>
    <w:rsid w:val="00DC2DAC"/>
    <w:rsid w:val="00DC3E88"/>
    <w:rsid w:val="00DC40F4"/>
    <w:rsid w:val="00DC5819"/>
    <w:rsid w:val="00DC64C1"/>
    <w:rsid w:val="00DD0700"/>
    <w:rsid w:val="00DD2FF6"/>
    <w:rsid w:val="00DD31F7"/>
    <w:rsid w:val="00DD4195"/>
    <w:rsid w:val="00DD4464"/>
    <w:rsid w:val="00DD772E"/>
    <w:rsid w:val="00DE066E"/>
    <w:rsid w:val="00DE162A"/>
    <w:rsid w:val="00DE2236"/>
    <w:rsid w:val="00DE367B"/>
    <w:rsid w:val="00DE3A16"/>
    <w:rsid w:val="00DE41A7"/>
    <w:rsid w:val="00DE4DC1"/>
    <w:rsid w:val="00DE62FB"/>
    <w:rsid w:val="00DF185E"/>
    <w:rsid w:val="00DF1BB4"/>
    <w:rsid w:val="00DF1FF1"/>
    <w:rsid w:val="00DF22F4"/>
    <w:rsid w:val="00DF2A7E"/>
    <w:rsid w:val="00DF362A"/>
    <w:rsid w:val="00DF71AA"/>
    <w:rsid w:val="00DF7735"/>
    <w:rsid w:val="00E00A74"/>
    <w:rsid w:val="00E01313"/>
    <w:rsid w:val="00E01D70"/>
    <w:rsid w:val="00E01F1A"/>
    <w:rsid w:val="00E025D2"/>
    <w:rsid w:val="00E031B6"/>
    <w:rsid w:val="00E03468"/>
    <w:rsid w:val="00E05984"/>
    <w:rsid w:val="00E06017"/>
    <w:rsid w:val="00E07675"/>
    <w:rsid w:val="00E12671"/>
    <w:rsid w:val="00E12836"/>
    <w:rsid w:val="00E14232"/>
    <w:rsid w:val="00E14261"/>
    <w:rsid w:val="00E152B0"/>
    <w:rsid w:val="00E157AC"/>
    <w:rsid w:val="00E16CB5"/>
    <w:rsid w:val="00E16E1C"/>
    <w:rsid w:val="00E1750E"/>
    <w:rsid w:val="00E17B67"/>
    <w:rsid w:val="00E207FF"/>
    <w:rsid w:val="00E224D0"/>
    <w:rsid w:val="00E22678"/>
    <w:rsid w:val="00E22832"/>
    <w:rsid w:val="00E23431"/>
    <w:rsid w:val="00E23780"/>
    <w:rsid w:val="00E24155"/>
    <w:rsid w:val="00E25F7F"/>
    <w:rsid w:val="00E26E19"/>
    <w:rsid w:val="00E27664"/>
    <w:rsid w:val="00E27F30"/>
    <w:rsid w:val="00E27F5D"/>
    <w:rsid w:val="00E31131"/>
    <w:rsid w:val="00E31421"/>
    <w:rsid w:val="00E31875"/>
    <w:rsid w:val="00E31BA3"/>
    <w:rsid w:val="00E33611"/>
    <w:rsid w:val="00E34A2E"/>
    <w:rsid w:val="00E34CD4"/>
    <w:rsid w:val="00E35B41"/>
    <w:rsid w:val="00E35E7B"/>
    <w:rsid w:val="00E374CD"/>
    <w:rsid w:val="00E4178D"/>
    <w:rsid w:val="00E42668"/>
    <w:rsid w:val="00E4370B"/>
    <w:rsid w:val="00E43830"/>
    <w:rsid w:val="00E4435F"/>
    <w:rsid w:val="00E4591E"/>
    <w:rsid w:val="00E472E3"/>
    <w:rsid w:val="00E4791B"/>
    <w:rsid w:val="00E506B3"/>
    <w:rsid w:val="00E507DD"/>
    <w:rsid w:val="00E50A40"/>
    <w:rsid w:val="00E51362"/>
    <w:rsid w:val="00E51D42"/>
    <w:rsid w:val="00E5280C"/>
    <w:rsid w:val="00E52858"/>
    <w:rsid w:val="00E52CBD"/>
    <w:rsid w:val="00E53068"/>
    <w:rsid w:val="00E53D10"/>
    <w:rsid w:val="00E54B05"/>
    <w:rsid w:val="00E55213"/>
    <w:rsid w:val="00E5561F"/>
    <w:rsid w:val="00E5687A"/>
    <w:rsid w:val="00E56C2D"/>
    <w:rsid w:val="00E56F29"/>
    <w:rsid w:val="00E5715E"/>
    <w:rsid w:val="00E5784A"/>
    <w:rsid w:val="00E6002A"/>
    <w:rsid w:val="00E61119"/>
    <w:rsid w:val="00E61345"/>
    <w:rsid w:val="00E62DDD"/>
    <w:rsid w:val="00E634F6"/>
    <w:rsid w:val="00E6382B"/>
    <w:rsid w:val="00E6557A"/>
    <w:rsid w:val="00E65D0E"/>
    <w:rsid w:val="00E66B7A"/>
    <w:rsid w:val="00E66F41"/>
    <w:rsid w:val="00E70A15"/>
    <w:rsid w:val="00E70C57"/>
    <w:rsid w:val="00E714EA"/>
    <w:rsid w:val="00E7252C"/>
    <w:rsid w:val="00E7254A"/>
    <w:rsid w:val="00E7267A"/>
    <w:rsid w:val="00E72A7E"/>
    <w:rsid w:val="00E73354"/>
    <w:rsid w:val="00E737AF"/>
    <w:rsid w:val="00E7488F"/>
    <w:rsid w:val="00E75D0D"/>
    <w:rsid w:val="00E75DCB"/>
    <w:rsid w:val="00E7646C"/>
    <w:rsid w:val="00E769A6"/>
    <w:rsid w:val="00E77727"/>
    <w:rsid w:val="00E808FC"/>
    <w:rsid w:val="00E80C67"/>
    <w:rsid w:val="00E80CD7"/>
    <w:rsid w:val="00E8170E"/>
    <w:rsid w:val="00E83FA2"/>
    <w:rsid w:val="00E840B6"/>
    <w:rsid w:val="00E85CAB"/>
    <w:rsid w:val="00E85DC7"/>
    <w:rsid w:val="00E8761A"/>
    <w:rsid w:val="00E902BF"/>
    <w:rsid w:val="00E90432"/>
    <w:rsid w:val="00E91EDA"/>
    <w:rsid w:val="00E9508B"/>
    <w:rsid w:val="00E951CF"/>
    <w:rsid w:val="00E96227"/>
    <w:rsid w:val="00E9660E"/>
    <w:rsid w:val="00EA19EC"/>
    <w:rsid w:val="00EA3B1D"/>
    <w:rsid w:val="00EA417A"/>
    <w:rsid w:val="00EA423E"/>
    <w:rsid w:val="00EA4F47"/>
    <w:rsid w:val="00EA4FDF"/>
    <w:rsid w:val="00EA6155"/>
    <w:rsid w:val="00EA62DB"/>
    <w:rsid w:val="00EA71A2"/>
    <w:rsid w:val="00EB1600"/>
    <w:rsid w:val="00EB2913"/>
    <w:rsid w:val="00EB31DF"/>
    <w:rsid w:val="00EB3F69"/>
    <w:rsid w:val="00EB41D9"/>
    <w:rsid w:val="00EB4DA6"/>
    <w:rsid w:val="00EB7948"/>
    <w:rsid w:val="00EC16D9"/>
    <w:rsid w:val="00EC3780"/>
    <w:rsid w:val="00EC39D0"/>
    <w:rsid w:val="00EC5229"/>
    <w:rsid w:val="00EC5440"/>
    <w:rsid w:val="00EC554A"/>
    <w:rsid w:val="00EC5ABE"/>
    <w:rsid w:val="00EC5DF9"/>
    <w:rsid w:val="00EC5E69"/>
    <w:rsid w:val="00EC6C88"/>
    <w:rsid w:val="00EC753A"/>
    <w:rsid w:val="00ED00C3"/>
    <w:rsid w:val="00ED27F5"/>
    <w:rsid w:val="00ED438A"/>
    <w:rsid w:val="00ED5A89"/>
    <w:rsid w:val="00ED6E1D"/>
    <w:rsid w:val="00EE0807"/>
    <w:rsid w:val="00EE1F7E"/>
    <w:rsid w:val="00EE2192"/>
    <w:rsid w:val="00EE25CA"/>
    <w:rsid w:val="00EE2C6B"/>
    <w:rsid w:val="00EE33DF"/>
    <w:rsid w:val="00EE350F"/>
    <w:rsid w:val="00EE3B59"/>
    <w:rsid w:val="00EE3F95"/>
    <w:rsid w:val="00EE4677"/>
    <w:rsid w:val="00EE6C91"/>
    <w:rsid w:val="00EF07F5"/>
    <w:rsid w:val="00EF0A48"/>
    <w:rsid w:val="00EF1442"/>
    <w:rsid w:val="00EF1A09"/>
    <w:rsid w:val="00EF2218"/>
    <w:rsid w:val="00EF2C42"/>
    <w:rsid w:val="00EF442A"/>
    <w:rsid w:val="00EF4990"/>
    <w:rsid w:val="00EF4A43"/>
    <w:rsid w:val="00EF527C"/>
    <w:rsid w:val="00EF5527"/>
    <w:rsid w:val="00EF65FC"/>
    <w:rsid w:val="00EF65FE"/>
    <w:rsid w:val="00F03AF8"/>
    <w:rsid w:val="00F04426"/>
    <w:rsid w:val="00F04F95"/>
    <w:rsid w:val="00F05A9E"/>
    <w:rsid w:val="00F067B2"/>
    <w:rsid w:val="00F10CA3"/>
    <w:rsid w:val="00F1104D"/>
    <w:rsid w:val="00F119F8"/>
    <w:rsid w:val="00F1299A"/>
    <w:rsid w:val="00F13064"/>
    <w:rsid w:val="00F130E8"/>
    <w:rsid w:val="00F139A4"/>
    <w:rsid w:val="00F13E41"/>
    <w:rsid w:val="00F16820"/>
    <w:rsid w:val="00F16BBE"/>
    <w:rsid w:val="00F21E71"/>
    <w:rsid w:val="00F2267C"/>
    <w:rsid w:val="00F24D2B"/>
    <w:rsid w:val="00F25CCB"/>
    <w:rsid w:val="00F25E5D"/>
    <w:rsid w:val="00F26346"/>
    <w:rsid w:val="00F269EF"/>
    <w:rsid w:val="00F26A6E"/>
    <w:rsid w:val="00F3225E"/>
    <w:rsid w:val="00F335DD"/>
    <w:rsid w:val="00F34C4F"/>
    <w:rsid w:val="00F36D30"/>
    <w:rsid w:val="00F36E35"/>
    <w:rsid w:val="00F373C2"/>
    <w:rsid w:val="00F407CB"/>
    <w:rsid w:val="00F40FC1"/>
    <w:rsid w:val="00F434B2"/>
    <w:rsid w:val="00F44FA9"/>
    <w:rsid w:val="00F4655C"/>
    <w:rsid w:val="00F470EA"/>
    <w:rsid w:val="00F50713"/>
    <w:rsid w:val="00F50D33"/>
    <w:rsid w:val="00F53DDB"/>
    <w:rsid w:val="00F5485B"/>
    <w:rsid w:val="00F554F6"/>
    <w:rsid w:val="00F55D58"/>
    <w:rsid w:val="00F576DC"/>
    <w:rsid w:val="00F57E13"/>
    <w:rsid w:val="00F60A44"/>
    <w:rsid w:val="00F60F65"/>
    <w:rsid w:val="00F61C90"/>
    <w:rsid w:val="00F61FA1"/>
    <w:rsid w:val="00F62CFA"/>
    <w:rsid w:val="00F6317F"/>
    <w:rsid w:val="00F631E2"/>
    <w:rsid w:val="00F63EF7"/>
    <w:rsid w:val="00F6475A"/>
    <w:rsid w:val="00F649E9"/>
    <w:rsid w:val="00F64ED2"/>
    <w:rsid w:val="00F6593A"/>
    <w:rsid w:val="00F65A25"/>
    <w:rsid w:val="00F670A7"/>
    <w:rsid w:val="00F67EB0"/>
    <w:rsid w:val="00F73C09"/>
    <w:rsid w:val="00F73F3C"/>
    <w:rsid w:val="00F76700"/>
    <w:rsid w:val="00F76EB8"/>
    <w:rsid w:val="00F773A3"/>
    <w:rsid w:val="00F81068"/>
    <w:rsid w:val="00F84068"/>
    <w:rsid w:val="00F84457"/>
    <w:rsid w:val="00F87B45"/>
    <w:rsid w:val="00F87CEB"/>
    <w:rsid w:val="00F87EBD"/>
    <w:rsid w:val="00F906E4"/>
    <w:rsid w:val="00F915A0"/>
    <w:rsid w:val="00F9209E"/>
    <w:rsid w:val="00F923D4"/>
    <w:rsid w:val="00F926FB"/>
    <w:rsid w:val="00F92FB9"/>
    <w:rsid w:val="00F93381"/>
    <w:rsid w:val="00F937DA"/>
    <w:rsid w:val="00F94395"/>
    <w:rsid w:val="00F960C9"/>
    <w:rsid w:val="00FA1BAD"/>
    <w:rsid w:val="00FA1CB4"/>
    <w:rsid w:val="00FA28F4"/>
    <w:rsid w:val="00FA2F1A"/>
    <w:rsid w:val="00FA3569"/>
    <w:rsid w:val="00FA4895"/>
    <w:rsid w:val="00FA4B77"/>
    <w:rsid w:val="00FA514C"/>
    <w:rsid w:val="00FB1093"/>
    <w:rsid w:val="00FB1A6C"/>
    <w:rsid w:val="00FB1B64"/>
    <w:rsid w:val="00FB23FC"/>
    <w:rsid w:val="00FB2AC7"/>
    <w:rsid w:val="00FB3D0D"/>
    <w:rsid w:val="00FB4FB8"/>
    <w:rsid w:val="00FB502D"/>
    <w:rsid w:val="00FB5495"/>
    <w:rsid w:val="00FB7A82"/>
    <w:rsid w:val="00FC10E0"/>
    <w:rsid w:val="00FC12B4"/>
    <w:rsid w:val="00FC1A2F"/>
    <w:rsid w:val="00FC1C02"/>
    <w:rsid w:val="00FC3245"/>
    <w:rsid w:val="00FC6C02"/>
    <w:rsid w:val="00FC7756"/>
    <w:rsid w:val="00FC7D1F"/>
    <w:rsid w:val="00FD2DA5"/>
    <w:rsid w:val="00FD3419"/>
    <w:rsid w:val="00FD53A9"/>
    <w:rsid w:val="00FD62C5"/>
    <w:rsid w:val="00FD6B19"/>
    <w:rsid w:val="00FD6BC4"/>
    <w:rsid w:val="00FE115F"/>
    <w:rsid w:val="00FE1BA9"/>
    <w:rsid w:val="00FE1BAD"/>
    <w:rsid w:val="00FE45DA"/>
    <w:rsid w:val="00FE7262"/>
    <w:rsid w:val="00FE7C4C"/>
    <w:rsid w:val="00FF0076"/>
    <w:rsid w:val="00FF03A0"/>
    <w:rsid w:val="00FF181D"/>
    <w:rsid w:val="00FF1822"/>
    <w:rsid w:val="00FF2172"/>
    <w:rsid w:val="00FF22B2"/>
    <w:rsid w:val="00FF2869"/>
    <w:rsid w:val="00FF3185"/>
    <w:rsid w:val="00FF5051"/>
    <w:rsid w:val="00FF5071"/>
    <w:rsid w:val="00FF6073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86D9B"/>
  <w15:docId w15:val="{29730878-1985-4E28-BF41-CC14DC38B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paragraph" w:styleId="NormalWeb">
    <w:name w:val="Normal (Web)"/>
    <w:basedOn w:val="Normal"/>
    <w:uiPriority w:val="99"/>
    <w:unhideWhenUsed/>
    <w:rsid w:val="00C651C7"/>
    <w:pPr>
      <w:spacing w:before="100" w:beforeAutospacing="1" w:after="100" w:afterAutospacing="1"/>
    </w:pPr>
  </w:style>
  <w:style w:type="paragraph" w:customStyle="1" w:styleId="a">
    <w:name w:val="гост абзац"/>
    <w:basedOn w:val="Normal"/>
    <w:link w:val="a0"/>
    <w:qFormat/>
    <w:rsid w:val="00C14480"/>
    <w:pPr>
      <w:spacing w:line="360" w:lineRule="auto"/>
      <w:ind w:firstLine="709"/>
      <w:contextualSpacing/>
      <w:jc w:val="both"/>
    </w:pPr>
    <w:rPr>
      <w:rFonts w:eastAsiaTheme="minorHAnsi"/>
      <w:sz w:val="28"/>
      <w:szCs w:val="28"/>
    </w:rPr>
  </w:style>
  <w:style w:type="character" w:customStyle="1" w:styleId="a0">
    <w:name w:val="гост абзац Знак"/>
    <w:basedOn w:val="DefaultParagraphFont"/>
    <w:link w:val="a"/>
    <w:rsid w:val="00C14480"/>
    <w:rPr>
      <w:rFonts w:eastAsiaTheme="minorHAns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orijtomczuk\Desktop\suai\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C:\Users\grigorijtomczuk\Desktop\suai\lab-template.dotx</Template>
  <TotalTime>0</TotalTime>
  <Pages>7</Pages>
  <Words>881</Words>
  <Characters>5027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2025-12-11T12:03:00Z</cp:lastPrinted>
  <dcterms:created xsi:type="dcterms:W3CDTF">2025-12-11T12:03:00Z</dcterms:created>
  <dcterms:modified xsi:type="dcterms:W3CDTF">2025-12-11T12:03:00Z</dcterms:modified>
  <cp:category/>
</cp:coreProperties>
</file>
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C0272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BE6AE0D" w14:textId="3A2D1383" w:rsidR="00413AAB" w:rsidRPr="00C36DDE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9513B8" w:rsidRPr="00C36DDE">
        <w:t>42</w:t>
      </w:r>
    </w:p>
    <w:p w14:paraId="2BAFEC03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6FDE6E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9513B8" w14:paraId="56BF613C" w14:textId="77777777" w:rsidTr="00F81F70">
        <w:tc>
          <w:tcPr>
            <w:tcW w:w="3261" w:type="dxa"/>
            <w:tcBorders>
              <w:top w:val="nil"/>
              <w:left w:val="nil"/>
              <w:right w:val="nil"/>
            </w:tcBorders>
          </w:tcPr>
          <w:p w14:paraId="25905ED9" w14:textId="58B270E1" w:rsidR="009513B8" w:rsidRPr="00AD3198" w:rsidRDefault="009513B8" w:rsidP="009513B8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3B467B">
              <w:t>канд. техн.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E937B62" w14:textId="77777777" w:rsidR="009513B8" w:rsidRDefault="009513B8" w:rsidP="009513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</w:tcPr>
          <w:p w14:paraId="6AF11C31" w14:textId="77777777" w:rsidR="009513B8" w:rsidRDefault="009513B8" w:rsidP="009513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ED3697B" w14:textId="77777777" w:rsidR="009513B8" w:rsidRDefault="009513B8" w:rsidP="009513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</w:tcPr>
          <w:p w14:paraId="4F8259E4" w14:textId="599C2B8D" w:rsidR="009513B8" w:rsidRPr="00AD3198" w:rsidRDefault="009513B8" w:rsidP="009513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3B467B">
              <w:t>О. И. Красильникова</w:t>
            </w:r>
          </w:p>
        </w:tc>
      </w:tr>
      <w:tr w:rsidR="00413AAB" w14:paraId="74AAF36F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219B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1FA1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438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548A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0D1B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D49D6DE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28753D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4C4F210" w14:textId="6B028D02" w:rsidR="00413AAB" w:rsidRPr="00AE0B4C" w:rsidRDefault="00413AAB" w:rsidP="008E080A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9513B8">
              <w:rPr>
                <w:lang w:val="en-US"/>
              </w:rPr>
              <w:t xml:space="preserve"> </w:t>
            </w:r>
            <w:r w:rsidR="009513B8">
              <w:t xml:space="preserve">№ </w:t>
            </w:r>
            <w:r w:rsidR="009A4F57">
              <w:t>5</w:t>
            </w:r>
          </w:p>
        </w:tc>
      </w:tr>
      <w:tr w:rsidR="00413AAB" w14:paraId="372E2C2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CA814AE" w14:textId="514C4D88" w:rsidR="00413AAB" w:rsidRPr="00A33228" w:rsidRDefault="00D4768F" w:rsidP="008E080A">
            <w:pPr>
              <w:pStyle w:val="1"/>
              <w:keepNext w:val="0"/>
              <w:spacing w:before="720" w:after="720"/>
              <w:rPr>
                <w:b w:val="0"/>
                <w:szCs w:val="32"/>
              </w:rPr>
            </w:pPr>
            <w:r w:rsidRPr="00D4768F">
              <w:rPr>
                <w:b w:val="0"/>
                <w:szCs w:val="32"/>
              </w:rPr>
              <w:t>ВЫДЕЛЕНИЕ КОНТУРОВ НА ИЗОБРАЖЕНИЯХ</w:t>
            </w:r>
          </w:p>
        </w:tc>
      </w:tr>
      <w:tr w:rsidR="00413AAB" w14:paraId="1D21C63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161B9CE" w14:textId="77777777" w:rsidR="00413AAB" w:rsidRPr="00AD3198" w:rsidRDefault="00413AAB" w:rsidP="008E080A">
            <w:pPr>
              <w:pStyle w:val="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740FF1D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3BCFBAD" w14:textId="4021C32E" w:rsidR="00413AAB" w:rsidRDefault="009513B8" w:rsidP="008E080A">
            <w:pPr>
              <w:pStyle w:val="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9513B8">
              <w:rPr>
                <w:sz w:val="28"/>
                <w:szCs w:val="28"/>
                <w:lang w:val="ru-RU"/>
              </w:rPr>
              <w:t>КОМПЬЮТЕРНАЯ ОБРАБОТКА ИЗОБРАЖЕНИЙ</w:t>
            </w:r>
          </w:p>
        </w:tc>
      </w:tr>
      <w:tr w:rsidR="00413AAB" w14:paraId="4DE516C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2BD2946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68A8B566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0F9C10E8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3FEB8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8FAB90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5A18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02BF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FADC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39AC84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411BA6BF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15C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8CAB1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B85C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977AE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2F3D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2607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CD8CE58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470E176" w14:textId="06FB07CC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9513B8">
        <w:rPr>
          <w:lang w:val="en-US"/>
        </w:rPr>
        <w:t xml:space="preserve">2025 </w:t>
      </w:r>
      <w:r w:rsidR="003B3807">
        <w:rPr>
          <w:lang w:val="en-US"/>
        </w:rPr>
        <w:br w:type="page"/>
      </w:r>
    </w:p>
    <w:p w14:paraId="5C18C89B" w14:textId="2EF6767B" w:rsidR="008331DB" w:rsidRPr="00C72183" w:rsidRDefault="009A7865" w:rsidP="00C72183">
      <w:pPr>
        <w:pStyle w:val="DIV1"/>
      </w:pPr>
      <w:r>
        <w:lastRenderedPageBreak/>
        <w:t>Цель работы</w:t>
      </w:r>
    </w:p>
    <w:p w14:paraId="3DD4BB06" w14:textId="3073902D" w:rsidR="00C72183" w:rsidRDefault="00091571" w:rsidP="00C72183">
      <w:pPr>
        <w:pStyle w:val="MAINTEXT1"/>
      </w:pPr>
      <w:r>
        <w:t xml:space="preserve">Цель работы: </w:t>
      </w:r>
      <w:r w:rsidR="00830619" w:rsidRPr="00830619">
        <w:t>изучить принципы и основные методы выделения контуров на изображениях, получить навыки работы в приложении MATLAB по выделению контуров</w:t>
      </w:r>
      <w:r>
        <w:t>.</w:t>
      </w:r>
    </w:p>
    <w:p w14:paraId="5D7F3A39" w14:textId="7328F0F4" w:rsidR="009A7865" w:rsidRDefault="00BF50FD" w:rsidP="009A7865">
      <w:pPr>
        <w:pStyle w:val="DIV1"/>
      </w:pPr>
      <w:r>
        <w:t>Задание</w:t>
      </w:r>
    </w:p>
    <w:p w14:paraId="04B0BBD4" w14:textId="6FA541CA" w:rsidR="00BF50FD" w:rsidRPr="00BF50FD" w:rsidRDefault="00BF50FD" w:rsidP="00BF50FD">
      <w:pPr>
        <w:pStyle w:val="MAINTEXT1"/>
      </w:pPr>
      <w:r>
        <w:t>Задачи лабораторной работы включа</w:t>
      </w:r>
      <w:r w:rsidR="00A530C5">
        <w:t>ют</w:t>
      </w:r>
      <w:r>
        <w:t xml:space="preserve"> в себя:</w:t>
      </w:r>
    </w:p>
    <w:p w14:paraId="20B2DE96" w14:textId="33CD7DC4" w:rsidR="002555A3" w:rsidRDefault="002555A3" w:rsidP="009256DB">
      <w:pPr>
        <w:pStyle w:val="LIST1"/>
      </w:pPr>
      <w:r>
        <w:t xml:space="preserve"> </w:t>
      </w:r>
    </w:p>
    <w:p w14:paraId="2C0ED14F" w14:textId="4FAF32E8" w:rsidR="00433AF4" w:rsidRDefault="00433AF4" w:rsidP="00433AF4">
      <w:pPr>
        <w:pStyle w:val="MAINTEXT1"/>
      </w:pPr>
      <w:r w:rsidRPr="00433AF4">
        <w:t xml:space="preserve">Для </w:t>
      </w:r>
      <w:r w:rsidR="00147201">
        <w:t>выполнения</w:t>
      </w:r>
      <w:r w:rsidRPr="00433AF4">
        <w:t xml:space="preserve"> работы было выбрано изображение </w:t>
      </w:r>
      <w:r w:rsidR="00557D2D">
        <w:t>«</w:t>
      </w:r>
      <w:r w:rsidR="0087019D">
        <w:t>6</w:t>
      </w:r>
      <w:r w:rsidRPr="00433AF4">
        <w:t>.bmp</w:t>
      </w:r>
      <w:r w:rsidR="00557D2D">
        <w:t>»</w:t>
      </w:r>
      <w:r w:rsidRPr="00433AF4">
        <w:t xml:space="preserve"> с разрешением 25</w:t>
      </w:r>
      <w:r w:rsidR="00BB68F6">
        <w:t>6</w:t>
      </w:r>
      <w:r w:rsidRPr="00433AF4">
        <w:t>x25</w:t>
      </w:r>
      <w:r w:rsidR="00BB68F6">
        <w:t>6</w:t>
      </w:r>
      <w:r w:rsidRPr="00433AF4">
        <w:t xml:space="preserve">. </w:t>
      </w:r>
      <w:r w:rsidR="00E25F7F">
        <w:t>Выбранное и</w:t>
      </w:r>
      <w:r w:rsidRPr="00433AF4">
        <w:t>зображени</w:t>
      </w:r>
      <w:r w:rsidR="008515E2">
        <w:t>е</w:t>
      </w:r>
      <w:r w:rsidR="001711E2">
        <w:rPr>
          <w:lang w:val="en-US"/>
        </w:rPr>
        <w:t xml:space="preserve"> </w:t>
      </w:r>
      <w:r w:rsidRPr="00433AF4">
        <w:t>представлен</w:t>
      </w:r>
      <w:r w:rsidR="00540EC5">
        <w:t>о</w:t>
      </w:r>
      <w:r w:rsidRPr="00433AF4">
        <w:t xml:space="preserve"> на рисунке </w:t>
      </w:r>
      <w:r w:rsidR="00F05A9E">
        <w:t>1</w:t>
      </w:r>
      <w:r w:rsidRPr="00433AF4">
        <w:t>:</w:t>
      </w:r>
    </w:p>
    <w:p w14:paraId="74887879" w14:textId="72C69456" w:rsidR="00433AF4" w:rsidRDefault="00433AF4" w:rsidP="00433AF4">
      <w:pPr>
        <w:pStyle w:val="PICTURE"/>
      </w:pPr>
      <w:r>
        <w:drawing>
          <wp:inline distT="0" distB="0" distL="0" distR="0" wp14:anchorId="5AE1F770" wp14:editId="70D3A7C2">
            <wp:extent cx="2529840" cy="2529840"/>
            <wp:effectExtent l="0" t="0" r="3810" b="381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B18B" w14:textId="543D2CB2" w:rsidR="00433AF4" w:rsidRPr="000214A2" w:rsidRDefault="00433AF4" w:rsidP="00433AF4">
      <w:pPr>
        <w:pStyle w:val="PICTURECAPTION"/>
      </w:pPr>
      <w:r>
        <w:t xml:space="preserve">Рисунок </w:t>
      </w:r>
      <w:fldSimple w:instr=" SEQ Рисунок \* ARABIC ">
        <w:r w:rsidR="00B1612C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EE2C6B">
        <w:t>Исходное</w:t>
      </w:r>
      <w:r w:rsidR="00205104">
        <w:t xml:space="preserve"> </w:t>
      </w:r>
      <w:r w:rsidR="00EE2C6B">
        <w:t>изображение</w:t>
      </w:r>
    </w:p>
    <w:p w14:paraId="3F0AA147" w14:textId="6B79540D" w:rsidR="009A7865" w:rsidRDefault="00AC38C2" w:rsidP="009A7865">
      <w:pPr>
        <w:pStyle w:val="DIV1"/>
      </w:pPr>
      <w:r>
        <w:t>Ход выполнения работы</w:t>
      </w:r>
    </w:p>
    <w:p w14:paraId="289A62FF" w14:textId="2ECF7AF5" w:rsidR="00AC38C2" w:rsidRDefault="00AC38C2" w:rsidP="00F407CB">
      <w:pPr>
        <w:pStyle w:val="DIV2"/>
      </w:pPr>
    </w:p>
    <w:p w14:paraId="05044859" w14:textId="30E1654A" w:rsidR="00744030" w:rsidRPr="009B6A6C" w:rsidRDefault="00793C38" w:rsidP="000D00EB">
      <w:pPr>
        <w:pStyle w:val="MAINTEXT2"/>
        <w:ind w:left="401"/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вых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вх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макс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γ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макс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706D8647" w14:textId="545400E2" w:rsidR="00DE162A" w:rsidRDefault="001E041D" w:rsidP="008D647B">
      <w:pPr>
        <w:pStyle w:val="DIV1"/>
      </w:pPr>
      <w:r>
        <w:t>Выводы</w:t>
      </w:r>
    </w:p>
    <w:sectPr w:rsidR="00DE162A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FAFD1" w14:textId="77777777" w:rsidR="00793C38" w:rsidRDefault="00793C38" w:rsidP="0002180F">
      <w:r>
        <w:separator/>
      </w:r>
    </w:p>
  </w:endnote>
  <w:endnote w:type="continuationSeparator" w:id="0">
    <w:p w14:paraId="58279428" w14:textId="77777777" w:rsidR="00793C38" w:rsidRDefault="00793C38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CB2AB65" w14:textId="77777777" w:rsidR="0002180F" w:rsidRPr="00C72183" w:rsidRDefault="0002180F" w:rsidP="00C72183">
        <w:pPr>
          <w:pStyle w:val="a9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6888A" w14:textId="77777777" w:rsidR="00793C38" w:rsidRDefault="00793C38" w:rsidP="0002180F">
      <w:r>
        <w:separator/>
      </w:r>
    </w:p>
  </w:footnote>
  <w:footnote w:type="continuationSeparator" w:id="0">
    <w:p w14:paraId="26E4F133" w14:textId="77777777" w:rsidR="00793C38" w:rsidRDefault="00793C38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A214F1"/>
    <w:multiLevelType w:val="hybridMultilevel"/>
    <w:tmpl w:val="34063AF2"/>
    <w:lvl w:ilvl="0" w:tplc="72FEE52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F127362"/>
    <w:multiLevelType w:val="multilevel"/>
    <w:tmpl w:val="90E051B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1066FC7"/>
    <w:multiLevelType w:val="hybridMultilevel"/>
    <w:tmpl w:val="0A4688EE"/>
    <w:lvl w:ilvl="0" w:tplc="27C89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21A4E76"/>
    <w:multiLevelType w:val="multilevel"/>
    <w:tmpl w:val="884E877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2D01300"/>
    <w:multiLevelType w:val="multilevel"/>
    <w:tmpl w:val="41D4B7C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393B540C"/>
    <w:multiLevelType w:val="multilevel"/>
    <w:tmpl w:val="259E6C5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3D716A6B"/>
    <w:multiLevelType w:val="multilevel"/>
    <w:tmpl w:val="9BACAB4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4F1349C7"/>
    <w:multiLevelType w:val="multilevel"/>
    <w:tmpl w:val="39223A4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58B71B02"/>
    <w:multiLevelType w:val="multilevel"/>
    <w:tmpl w:val="BA805E9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0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1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2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>
    <w:abstractNumId w:val="3"/>
  </w:num>
  <w:num w:numId="2">
    <w:abstractNumId w:val="23"/>
  </w:num>
  <w:num w:numId="3">
    <w:abstractNumId w:val="21"/>
  </w:num>
  <w:num w:numId="4">
    <w:abstractNumId w:val="17"/>
  </w:num>
  <w:num w:numId="5">
    <w:abstractNumId w:val="5"/>
  </w:num>
  <w:num w:numId="6">
    <w:abstractNumId w:val="26"/>
  </w:num>
  <w:num w:numId="7">
    <w:abstractNumId w:val="31"/>
  </w:num>
  <w:num w:numId="8">
    <w:abstractNumId w:val="42"/>
  </w:num>
  <w:num w:numId="9">
    <w:abstractNumId w:val="8"/>
  </w:num>
  <w:num w:numId="10">
    <w:abstractNumId w:val="40"/>
  </w:num>
  <w:num w:numId="11">
    <w:abstractNumId w:val="13"/>
  </w:num>
  <w:num w:numId="12">
    <w:abstractNumId w:val="12"/>
  </w:num>
  <w:num w:numId="13">
    <w:abstractNumId w:val="4"/>
  </w:num>
  <w:num w:numId="14">
    <w:abstractNumId w:val="51"/>
  </w:num>
  <w:num w:numId="15">
    <w:abstractNumId w:val="22"/>
  </w:num>
  <w:num w:numId="16">
    <w:abstractNumId w:val="6"/>
  </w:num>
  <w:num w:numId="17">
    <w:abstractNumId w:val="16"/>
  </w:num>
  <w:num w:numId="18">
    <w:abstractNumId w:val="38"/>
  </w:num>
  <w:num w:numId="19">
    <w:abstractNumId w:val="30"/>
  </w:num>
  <w:num w:numId="20">
    <w:abstractNumId w:val="24"/>
  </w:num>
  <w:num w:numId="21">
    <w:abstractNumId w:val="45"/>
  </w:num>
  <w:num w:numId="22">
    <w:abstractNumId w:val="47"/>
  </w:num>
  <w:num w:numId="23">
    <w:abstractNumId w:val="11"/>
  </w:num>
  <w:num w:numId="24">
    <w:abstractNumId w:val="43"/>
  </w:num>
  <w:num w:numId="25">
    <w:abstractNumId w:val="37"/>
  </w:num>
  <w:num w:numId="26">
    <w:abstractNumId w:val="0"/>
  </w:num>
  <w:num w:numId="27">
    <w:abstractNumId w:val="27"/>
  </w:num>
  <w:num w:numId="28">
    <w:abstractNumId w:val="34"/>
  </w:num>
  <w:num w:numId="29">
    <w:abstractNumId w:val="36"/>
  </w:num>
  <w:num w:numId="30">
    <w:abstractNumId w:val="35"/>
  </w:num>
  <w:num w:numId="31">
    <w:abstractNumId w:val="49"/>
  </w:num>
  <w:num w:numId="32">
    <w:abstractNumId w:val="10"/>
  </w:num>
  <w:num w:numId="33">
    <w:abstractNumId w:val="14"/>
  </w:num>
  <w:num w:numId="34">
    <w:abstractNumId w:val="7"/>
  </w:num>
  <w:num w:numId="35">
    <w:abstractNumId w:val="41"/>
  </w:num>
  <w:num w:numId="36">
    <w:abstractNumId w:val="52"/>
  </w:num>
  <w:num w:numId="37">
    <w:abstractNumId w:val="50"/>
  </w:num>
  <w:num w:numId="38">
    <w:abstractNumId w:val="2"/>
  </w:num>
  <w:num w:numId="39">
    <w:abstractNumId w:val="48"/>
  </w:num>
  <w:num w:numId="40">
    <w:abstractNumId w:val="1"/>
  </w:num>
  <w:num w:numId="41">
    <w:abstractNumId w:val="44"/>
  </w:num>
  <w:num w:numId="42">
    <w:abstractNumId w:val="39"/>
  </w:num>
  <w:num w:numId="43">
    <w:abstractNumId w:val="46"/>
  </w:num>
  <w:num w:numId="44">
    <w:abstractNumId w:val="29"/>
  </w:num>
  <w:num w:numId="45">
    <w:abstractNumId w:val="25"/>
  </w:num>
  <w:num w:numId="46">
    <w:abstractNumId w:val="15"/>
  </w:num>
  <w:num w:numId="47">
    <w:abstractNumId w:val="32"/>
  </w:num>
  <w:num w:numId="48">
    <w:abstractNumId w:val="19"/>
  </w:num>
  <w:num w:numId="49">
    <w:abstractNumId w:val="20"/>
  </w:num>
  <w:num w:numId="50">
    <w:abstractNumId w:val="33"/>
  </w:num>
  <w:num w:numId="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8"/>
  </w:num>
  <w:num w:numId="53">
    <w:abstractNumId w:val="18"/>
  </w:num>
  <w:num w:numId="54">
    <w:abstractNumId w:val="9"/>
  </w:num>
  <w:num w:numId="55">
    <w:abstractNumId w:val="2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B8"/>
    <w:rsid w:val="0000355C"/>
    <w:rsid w:val="00005141"/>
    <w:rsid w:val="00005D0A"/>
    <w:rsid w:val="00006856"/>
    <w:rsid w:val="000071BE"/>
    <w:rsid w:val="00007A7F"/>
    <w:rsid w:val="00010933"/>
    <w:rsid w:val="00011CCB"/>
    <w:rsid w:val="00013020"/>
    <w:rsid w:val="00013F05"/>
    <w:rsid w:val="00013F70"/>
    <w:rsid w:val="00016A9E"/>
    <w:rsid w:val="00016F54"/>
    <w:rsid w:val="000171B1"/>
    <w:rsid w:val="000214A2"/>
    <w:rsid w:val="000215AF"/>
    <w:rsid w:val="0002172C"/>
    <w:rsid w:val="0002180F"/>
    <w:rsid w:val="000244B3"/>
    <w:rsid w:val="00030460"/>
    <w:rsid w:val="00032F9B"/>
    <w:rsid w:val="0003327F"/>
    <w:rsid w:val="000358F8"/>
    <w:rsid w:val="00035EC2"/>
    <w:rsid w:val="00036B58"/>
    <w:rsid w:val="00036D49"/>
    <w:rsid w:val="0003723E"/>
    <w:rsid w:val="0004168B"/>
    <w:rsid w:val="00043C95"/>
    <w:rsid w:val="000450CC"/>
    <w:rsid w:val="00046319"/>
    <w:rsid w:val="0004648E"/>
    <w:rsid w:val="00046617"/>
    <w:rsid w:val="000536E4"/>
    <w:rsid w:val="00054016"/>
    <w:rsid w:val="0006114A"/>
    <w:rsid w:val="00061472"/>
    <w:rsid w:val="00066FAD"/>
    <w:rsid w:val="000707C8"/>
    <w:rsid w:val="000710D3"/>
    <w:rsid w:val="00074138"/>
    <w:rsid w:val="000748E6"/>
    <w:rsid w:val="00074DF6"/>
    <w:rsid w:val="00077B78"/>
    <w:rsid w:val="00086868"/>
    <w:rsid w:val="00086F3B"/>
    <w:rsid w:val="00087D83"/>
    <w:rsid w:val="00090445"/>
    <w:rsid w:val="000907D8"/>
    <w:rsid w:val="00091571"/>
    <w:rsid w:val="00091F38"/>
    <w:rsid w:val="000928CE"/>
    <w:rsid w:val="00094658"/>
    <w:rsid w:val="0009607D"/>
    <w:rsid w:val="0009649A"/>
    <w:rsid w:val="000A1D78"/>
    <w:rsid w:val="000A27C1"/>
    <w:rsid w:val="000A2CF1"/>
    <w:rsid w:val="000A67BE"/>
    <w:rsid w:val="000A6F58"/>
    <w:rsid w:val="000B01AA"/>
    <w:rsid w:val="000B0360"/>
    <w:rsid w:val="000B38EC"/>
    <w:rsid w:val="000B63EE"/>
    <w:rsid w:val="000B7EC0"/>
    <w:rsid w:val="000C020F"/>
    <w:rsid w:val="000C031F"/>
    <w:rsid w:val="000C2B8D"/>
    <w:rsid w:val="000C44AA"/>
    <w:rsid w:val="000C4F07"/>
    <w:rsid w:val="000C5503"/>
    <w:rsid w:val="000C613D"/>
    <w:rsid w:val="000C673C"/>
    <w:rsid w:val="000C755D"/>
    <w:rsid w:val="000C7B7C"/>
    <w:rsid w:val="000D00EB"/>
    <w:rsid w:val="000D06DD"/>
    <w:rsid w:val="000D6316"/>
    <w:rsid w:val="000D6642"/>
    <w:rsid w:val="000D722C"/>
    <w:rsid w:val="000E0D41"/>
    <w:rsid w:val="000E4B4F"/>
    <w:rsid w:val="000E7418"/>
    <w:rsid w:val="000F019B"/>
    <w:rsid w:val="000F2681"/>
    <w:rsid w:val="000F39B2"/>
    <w:rsid w:val="000F5D5F"/>
    <w:rsid w:val="000F5DAC"/>
    <w:rsid w:val="000F66B1"/>
    <w:rsid w:val="001122FB"/>
    <w:rsid w:val="00112CBF"/>
    <w:rsid w:val="00115811"/>
    <w:rsid w:val="00115DAB"/>
    <w:rsid w:val="001169B4"/>
    <w:rsid w:val="00116F39"/>
    <w:rsid w:val="0012077D"/>
    <w:rsid w:val="00121634"/>
    <w:rsid w:val="001226BA"/>
    <w:rsid w:val="001228C3"/>
    <w:rsid w:val="0012579A"/>
    <w:rsid w:val="00126323"/>
    <w:rsid w:val="00130623"/>
    <w:rsid w:val="00133DCA"/>
    <w:rsid w:val="00133EA2"/>
    <w:rsid w:val="00136236"/>
    <w:rsid w:val="00137339"/>
    <w:rsid w:val="001422DB"/>
    <w:rsid w:val="00143E75"/>
    <w:rsid w:val="00144797"/>
    <w:rsid w:val="0014513E"/>
    <w:rsid w:val="00146E7E"/>
    <w:rsid w:val="00147201"/>
    <w:rsid w:val="00150365"/>
    <w:rsid w:val="00152FCF"/>
    <w:rsid w:val="00157738"/>
    <w:rsid w:val="00157A99"/>
    <w:rsid w:val="0016137A"/>
    <w:rsid w:val="001625EF"/>
    <w:rsid w:val="00164280"/>
    <w:rsid w:val="00166165"/>
    <w:rsid w:val="001711E2"/>
    <w:rsid w:val="001716C2"/>
    <w:rsid w:val="00172F2E"/>
    <w:rsid w:val="001747A9"/>
    <w:rsid w:val="001752C6"/>
    <w:rsid w:val="00177559"/>
    <w:rsid w:val="001806F2"/>
    <w:rsid w:val="00182121"/>
    <w:rsid w:val="001867C4"/>
    <w:rsid w:val="0018749E"/>
    <w:rsid w:val="00187D39"/>
    <w:rsid w:val="00190ABB"/>
    <w:rsid w:val="001916B1"/>
    <w:rsid w:val="001919B4"/>
    <w:rsid w:val="00191E73"/>
    <w:rsid w:val="001937B5"/>
    <w:rsid w:val="00193BB6"/>
    <w:rsid w:val="0019478B"/>
    <w:rsid w:val="00194A01"/>
    <w:rsid w:val="00194E5A"/>
    <w:rsid w:val="00196C5F"/>
    <w:rsid w:val="001A0992"/>
    <w:rsid w:val="001A391E"/>
    <w:rsid w:val="001A3A48"/>
    <w:rsid w:val="001A3C62"/>
    <w:rsid w:val="001A5DAE"/>
    <w:rsid w:val="001A62C9"/>
    <w:rsid w:val="001B0520"/>
    <w:rsid w:val="001B447E"/>
    <w:rsid w:val="001B4DF7"/>
    <w:rsid w:val="001C060E"/>
    <w:rsid w:val="001C1930"/>
    <w:rsid w:val="001C2D7F"/>
    <w:rsid w:val="001C3C56"/>
    <w:rsid w:val="001C5E57"/>
    <w:rsid w:val="001D2384"/>
    <w:rsid w:val="001D41FB"/>
    <w:rsid w:val="001D76F4"/>
    <w:rsid w:val="001D7B3A"/>
    <w:rsid w:val="001D7ED5"/>
    <w:rsid w:val="001E041D"/>
    <w:rsid w:val="001E084C"/>
    <w:rsid w:val="001E10CD"/>
    <w:rsid w:val="001F03C4"/>
    <w:rsid w:val="001F0D96"/>
    <w:rsid w:val="001F1F7C"/>
    <w:rsid w:val="001F257E"/>
    <w:rsid w:val="001F6EE6"/>
    <w:rsid w:val="0020330F"/>
    <w:rsid w:val="00205104"/>
    <w:rsid w:val="00207597"/>
    <w:rsid w:val="00207628"/>
    <w:rsid w:val="002128A4"/>
    <w:rsid w:val="00212FB7"/>
    <w:rsid w:val="00213157"/>
    <w:rsid w:val="00214EA7"/>
    <w:rsid w:val="00215C0B"/>
    <w:rsid w:val="00217F73"/>
    <w:rsid w:val="00220881"/>
    <w:rsid w:val="00220A0A"/>
    <w:rsid w:val="00223916"/>
    <w:rsid w:val="002244B1"/>
    <w:rsid w:val="00224F36"/>
    <w:rsid w:val="002264C6"/>
    <w:rsid w:val="00226887"/>
    <w:rsid w:val="00226F71"/>
    <w:rsid w:val="00227F4E"/>
    <w:rsid w:val="00237D4F"/>
    <w:rsid w:val="0024247A"/>
    <w:rsid w:val="00242680"/>
    <w:rsid w:val="002437C9"/>
    <w:rsid w:val="00244E30"/>
    <w:rsid w:val="00246E4A"/>
    <w:rsid w:val="0025095C"/>
    <w:rsid w:val="00251CAA"/>
    <w:rsid w:val="00253DF3"/>
    <w:rsid w:val="002541E9"/>
    <w:rsid w:val="00254618"/>
    <w:rsid w:val="002555A3"/>
    <w:rsid w:val="00261545"/>
    <w:rsid w:val="00263743"/>
    <w:rsid w:val="00270FDE"/>
    <w:rsid w:val="00271C67"/>
    <w:rsid w:val="00272712"/>
    <w:rsid w:val="0027435A"/>
    <w:rsid w:val="002745B9"/>
    <w:rsid w:val="00281FE0"/>
    <w:rsid w:val="00283488"/>
    <w:rsid w:val="00284869"/>
    <w:rsid w:val="002852FC"/>
    <w:rsid w:val="00285FFD"/>
    <w:rsid w:val="00286D52"/>
    <w:rsid w:val="0028703E"/>
    <w:rsid w:val="002945C3"/>
    <w:rsid w:val="0029542E"/>
    <w:rsid w:val="002956BD"/>
    <w:rsid w:val="00295BAD"/>
    <w:rsid w:val="002A0318"/>
    <w:rsid w:val="002A3983"/>
    <w:rsid w:val="002A44EB"/>
    <w:rsid w:val="002A7B49"/>
    <w:rsid w:val="002B0375"/>
    <w:rsid w:val="002B4F79"/>
    <w:rsid w:val="002B5292"/>
    <w:rsid w:val="002B6990"/>
    <w:rsid w:val="002C1AEA"/>
    <w:rsid w:val="002C2723"/>
    <w:rsid w:val="002C45A6"/>
    <w:rsid w:val="002C682B"/>
    <w:rsid w:val="002D203C"/>
    <w:rsid w:val="002D2083"/>
    <w:rsid w:val="002D27B2"/>
    <w:rsid w:val="002D5C30"/>
    <w:rsid w:val="002E25A1"/>
    <w:rsid w:val="002E3E19"/>
    <w:rsid w:val="002E4767"/>
    <w:rsid w:val="002F12FF"/>
    <w:rsid w:val="002F2BCF"/>
    <w:rsid w:val="002F3E4F"/>
    <w:rsid w:val="002F6184"/>
    <w:rsid w:val="00300CC8"/>
    <w:rsid w:val="00300DD1"/>
    <w:rsid w:val="00301A0F"/>
    <w:rsid w:val="00302995"/>
    <w:rsid w:val="0030418F"/>
    <w:rsid w:val="003056CB"/>
    <w:rsid w:val="00306627"/>
    <w:rsid w:val="00311839"/>
    <w:rsid w:val="00312CA8"/>
    <w:rsid w:val="00312D4D"/>
    <w:rsid w:val="003141DF"/>
    <w:rsid w:val="0031495A"/>
    <w:rsid w:val="00314D60"/>
    <w:rsid w:val="00320CC2"/>
    <w:rsid w:val="003215D6"/>
    <w:rsid w:val="00324605"/>
    <w:rsid w:val="00325B48"/>
    <w:rsid w:val="00326118"/>
    <w:rsid w:val="00326699"/>
    <w:rsid w:val="00330023"/>
    <w:rsid w:val="00330133"/>
    <w:rsid w:val="003304AE"/>
    <w:rsid w:val="00330608"/>
    <w:rsid w:val="0033098A"/>
    <w:rsid w:val="00332646"/>
    <w:rsid w:val="00333F3B"/>
    <w:rsid w:val="00334A82"/>
    <w:rsid w:val="00335150"/>
    <w:rsid w:val="00335A11"/>
    <w:rsid w:val="00336CE5"/>
    <w:rsid w:val="00341623"/>
    <w:rsid w:val="00343D80"/>
    <w:rsid w:val="003442D9"/>
    <w:rsid w:val="003449D9"/>
    <w:rsid w:val="00346E66"/>
    <w:rsid w:val="003477E5"/>
    <w:rsid w:val="003479CB"/>
    <w:rsid w:val="00350807"/>
    <w:rsid w:val="00352188"/>
    <w:rsid w:val="00352422"/>
    <w:rsid w:val="00352D63"/>
    <w:rsid w:val="00353F7B"/>
    <w:rsid w:val="00355B51"/>
    <w:rsid w:val="00357253"/>
    <w:rsid w:val="00362B36"/>
    <w:rsid w:val="0036332B"/>
    <w:rsid w:val="003709E6"/>
    <w:rsid w:val="003720AE"/>
    <w:rsid w:val="00372312"/>
    <w:rsid w:val="003723A3"/>
    <w:rsid w:val="00374808"/>
    <w:rsid w:val="003750E4"/>
    <w:rsid w:val="0038389F"/>
    <w:rsid w:val="00386A6A"/>
    <w:rsid w:val="003874B1"/>
    <w:rsid w:val="003879DE"/>
    <w:rsid w:val="003922F2"/>
    <w:rsid w:val="0039447B"/>
    <w:rsid w:val="00395C96"/>
    <w:rsid w:val="00397FB4"/>
    <w:rsid w:val="003A1ACB"/>
    <w:rsid w:val="003A36BE"/>
    <w:rsid w:val="003A38A7"/>
    <w:rsid w:val="003A398A"/>
    <w:rsid w:val="003A7E1D"/>
    <w:rsid w:val="003A7EFB"/>
    <w:rsid w:val="003B105D"/>
    <w:rsid w:val="003B3807"/>
    <w:rsid w:val="003B3C1B"/>
    <w:rsid w:val="003B4489"/>
    <w:rsid w:val="003B45D5"/>
    <w:rsid w:val="003B72D3"/>
    <w:rsid w:val="003B7411"/>
    <w:rsid w:val="003C038E"/>
    <w:rsid w:val="003C0E27"/>
    <w:rsid w:val="003C1918"/>
    <w:rsid w:val="003C2E63"/>
    <w:rsid w:val="003C4AC6"/>
    <w:rsid w:val="003C62D6"/>
    <w:rsid w:val="003C6F8B"/>
    <w:rsid w:val="003C70CC"/>
    <w:rsid w:val="003C719D"/>
    <w:rsid w:val="003D01F7"/>
    <w:rsid w:val="003D43A3"/>
    <w:rsid w:val="003D538D"/>
    <w:rsid w:val="003D7263"/>
    <w:rsid w:val="003D77F0"/>
    <w:rsid w:val="003D7ED9"/>
    <w:rsid w:val="003E07CB"/>
    <w:rsid w:val="003E374A"/>
    <w:rsid w:val="003E4563"/>
    <w:rsid w:val="003F069E"/>
    <w:rsid w:val="003F389B"/>
    <w:rsid w:val="003F448A"/>
    <w:rsid w:val="003F5C60"/>
    <w:rsid w:val="00404D15"/>
    <w:rsid w:val="00405D24"/>
    <w:rsid w:val="00407C96"/>
    <w:rsid w:val="00410C1B"/>
    <w:rsid w:val="00411A5C"/>
    <w:rsid w:val="00413AAB"/>
    <w:rsid w:val="00415F0C"/>
    <w:rsid w:val="004203DF"/>
    <w:rsid w:val="00420F40"/>
    <w:rsid w:val="00424302"/>
    <w:rsid w:val="004258E1"/>
    <w:rsid w:val="00426DE7"/>
    <w:rsid w:val="0042761A"/>
    <w:rsid w:val="00433AF4"/>
    <w:rsid w:val="004353EE"/>
    <w:rsid w:val="00435DE3"/>
    <w:rsid w:val="004366EF"/>
    <w:rsid w:val="004372F6"/>
    <w:rsid w:val="004378AF"/>
    <w:rsid w:val="00437DB8"/>
    <w:rsid w:val="00437F0D"/>
    <w:rsid w:val="004403E3"/>
    <w:rsid w:val="00446034"/>
    <w:rsid w:val="004470F8"/>
    <w:rsid w:val="00447122"/>
    <w:rsid w:val="00447B01"/>
    <w:rsid w:val="00451DAE"/>
    <w:rsid w:val="004618E4"/>
    <w:rsid w:val="0046648D"/>
    <w:rsid w:val="004665F4"/>
    <w:rsid w:val="00473560"/>
    <w:rsid w:val="004738F7"/>
    <w:rsid w:val="004739A8"/>
    <w:rsid w:val="00474DAE"/>
    <w:rsid w:val="0047521D"/>
    <w:rsid w:val="00476350"/>
    <w:rsid w:val="00482BFD"/>
    <w:rsid w:val="00483CAD"/>
    <w:rsid w:val="00484ABB"/>
    <w:rsid w:val="00485C66"/>
    <w:rsid w:val="00486DA0"/>
    <w:rsid w:val="004901C7"/>
    <w:rsid w:val="00490A54"/>
    <w:rsid w:val="00491CF2"/>
    <w:rsid w:val="00494895"/>
    <w:rsid w:val="00495BD8"/>
    <w:rsid w:val="00496ACF"/>
    <w:rsid w:val="004A0B64"/>
    <w:rsid w:val="004A1F4E"/>
    <w:rsid w:val="004A3CD9"/>
    <w:rsid w:val="004A42F5"/>
    <w:rsid w:val="004A483E"/>
    <w:rsid w:val="004A7FD5"/>
    <w:rsid w:val="004B2CCB"/>
    <w:rsid w:val="004B5034"/>
    <w:rsid w:val="004B52B2"/>
    <w:rsid w:val="004B57F5"/>
    <w:rsid w:val="004B60E2"/>
    <w:rsid w:val="004C61C8"/>
    <w:rsid w:val="004C674A"/>
    <w:rsid w:val="004C79D7"/>
    <w:rsid w:val="004D12F9"/>
    <w:rsid w:val="004D34A5"/>
    <w:rsid w:val="004D6D0D"/>
    <w:rsid w:val="004D6D80"/>
    <w:rsid w:val="004E17A4"/>
    <w:rsid w:val="004E66C6"/>
    <w:rsid w:val="004E6A76"/>
    <w:rsid w:val="004E7C23"/>
    <w:rsid w:val="004F044A"/>
    <w:rsid w:val="004F21AF"/>
    <w:rsid w:val="004F326B"/>
    <w:rsid w:val="004F3E76"/>
    <w:rsid w:val="004F6061"/>
    <w:rsid w:val="004F6F62"/>
    <w:rsid w:val="004F7DB0"/>
    <w:rsid w:val="00502BC9"/>
    <w:rsid w:val="00504994"/>
    <w:rsid w:val="00505E1C"/>
    <w:rsid w:val="00513FB5"/>
    <w:rsid w:val="00514F9F"/>
    <w:rsid w:val="00521006"/>
    <w:rsid w:val="005215B7"/>
    <w:rsid w:val="00522878"/>
    <w:rsid w:val="00524674"/>
    <w:rsid w:val="005247F4"/>
    <w:rsid w:val="005259B8"/>
    <w:rsid w:val="00527E40"/>
    <w:rsid w:val="005304DC"/>
    <w:rsid w:val="005334F8"/>
    <w:rsid w:val="005364DC"/>
    <w:rsid w:val="00540790"/>
    <w:rsid w:val="00540EC5"/>
    <w:rsid w:val="00541C90"/>
    <w:rsid w:val="00545BA3"/>
    <w:rsid w:val="00547B46"/>
    <w:rsid w:val="00550928"/>
    <w:rsid w:val="00551C6C"/>
    <w:rsid w:val="00551D37"/>
    <w:rsid w:val="00552C4F"/>
    <w:rsid w:val="00552C5D"/>
    <w:rsid w:val="00553061"/>
    <w:rsid w:val="00554FAA"/>
    <w:rsid w:val="0055718B"/>
    <w:rsid w:val="0055735C"/>
    <w:rsid w:val="00557B95"/>
    <w:rsid w:val="00557D2D"/>
    <w:rsid w:val="005653B8"/>
    <w:rsid w:val="005653D9"/>
    <w:rsid w:val="005676F8"/>
    <w:rsid w:val="00574F2D"/>
    <w:rsid w:val="00582E92"/>
    <w:rsid w:val="00582FD4"/>
    <w:rsid w:val="00584D5D"/>
    <w:rsid w:val="00587831"/>
    <w:rsid w:val="00590602"/>
    <w:rsid w:val="005933CB"/>
    <w:rsid w:val="00594DA6"/>
    <w:rsid w:val="0059636C"/>
    <w:rsid w:val="00596700"/>
    <w:rsid w:val="0059697F"/>
    <w:rsid w:val="00596C1A"/>
    <w:rsid w:val="005A2A15"/>
    <w:rsid w:val="005A391B"/>
    <w:rsid w:val="005A3B9E"/>
    <w:rsid w:val="005A4777"/>
    <w:rsid w:val="005A59B6"/>
    <w:rsid w:val="005B566D"/>
    <w:rsid w:val="005C312D"/>
    <w:rsid w:val="005C4025"/>
    <w:rsid w:val="005C6680"/>
    <w:rsid w:val="005D0386"/>
    <w:rsid w:val="005D1A60"/>
    <w:rsid w:val="005D23AF"/>
    <w:rsid w:val="005D266D"/>
    <w:rsid w:val="005D3DB9"/>
    <w:rsid w:val="005D4661"/>
    <w:rsid w:val="005D7BB1"/>
    <w:rsid w:val="005D7F6C"/>
    <w:rsid w:val="005E10E6"/>
    <w:rsid w:val="005E1E37"/>
    <w:rsid w:val="005E2E7B"/>
    <w:rsid w:val="005E36A9"/>
    <w:rsid w:val="005E3C66"/>
    <w:rsid w:val="005E52DF"/>
    <w:rsid w:val="005E57BB"/>
    <w:rsid w:val="005E5A6C"/>
    <w:rsid w:val="005E6657"/>
    <w:rsid w:val="005E670F"/>
    <w:rsid w:val="005E7E64"/>
    <w:rsid w:val="005F21BC"/>
    <w:rsid w:val="005F4F66"/>
    <w:rsid w:val="00601694"/>
    <w:rsid w:val="00605DBB"/>
    <w:rsid w:val="00606BC9"/>
    <w:rsid w:val="006107AE"/>
    <w:rsid w:val="00611411"/>
    <w:rsid w:val="00614E0E"/>
    <w:rsid w:val="00615ECA"/>
    <w:rsid w:val="0061651D"/>
    <w:rsid w:val="00617D4A"/>
    <w:rsid w:val="00620084"/>
    <w:rsid w:val="00622A2E"/>
    <w:rsid w:val="00623B16"/>
    <w:rsid w:val="00626E1F"/>
    <w:rsid w:val="0063577F"/>
    <w:rsid w:val="00635E4A"/>
    <w:rsid w:val="006375AF"/>
    <w:rsid w:val="006406FA"/>
    <w:rsid w:val="00646A5E"/>
    <w:rsid w:val="00647719"/>
    <w:rsid w:val="006503F4"/>
    <w:rsid w:val="00651D11"/>
    <w:rsid w:val="00651F7A"/>
    <w:rsid w:val="006568D3"/>
    <w:rsid w:val="00657326"/>
    <w:rsid w:val="00657D43"/>
    <w:rsid w:val="006666C8"/>
    <w:rsid w:val="00673A7E"/>
    <w:rsid w:val="00675080"/>
    <w:rsid w:val="006751D0"/>
    <w:rsid w:val="0067704E"/>
    <w:rsid w:val="006801B6"/>
    <w:rsid w:val="0068040B"/>
    <w:rsid w:val="00680CBA"/>
    <w:rsid w:val="00681540"/>
    <w:rsid w:val="00681A80"/>
    <w:rsid w:val="006854F9"/>
    <w:rsid w:val="006866F0"/>
    <w:rsid w:val="00690FF0"/>
    <w:rsid w:val="00691AC7"/>
    <w:rsid w:val="00694B1D"/>
    <w:rsid w:val="00695F3A"/>
    <w:rsid w:val="006965CD"/>
    <w:rsid w:val="00696F96"/>
    <w:rsid w:val="00697D5F"/>
    <w:rsid w:val="006A2071"/>
    <w:rsid w:val="006A21B3"/>
    <w:rsid w:val="006A42CB"/>
    <w:rsid w:val="006A6006"/>
    <w:rsid w:val="006B4D80"/>
    <w:rsid w:val="006B5D5F"/>
    <w:rsid w:val="006B7724"/>
    <w:rsid w:val="006C48AA"/>
    <w:rsid w:val="006C565E"/>
    <w:rsid w:val="006C5F2B"/>
    <w:rsid w:val="006C6590"/>
    <w:rsid w:val="006C65A0"/>
    <w:rsid w:val="006C6EC8"/>
    <w:rsid w:val="006C7639"/>
    <w:rsid w:val="006D06F5"/>
    <w:rsid w:val="006D09E0"/>
    <w:rsid w:val="006D10BB"/>
    <w:rsid w:val="006D1398"/>
    <w:rsid w:val="006D1D6B"/>
    <w:rsid w:val="006D375A"/>
    <w:rsid w:val="006D769B"/>
    <w:rsid w:val="006E248E"/>
    <w:rsid w:val="006F20BB"/>
    <w:rsid w:val="006F3DBC"/>
    <w:rsid w:val="006F40BC"/>
    <w:rsid w:val="006F74A5"/>
    <w:rsid w:val="006F7941"/>
    <w:rsid w:val="006F7E20"/>
    <w:rsid w:val="00701040"/>
    <w:rsid w:val="0070156C"/>
    <w:rsid w:val="00702FD3"/>
    <w:rsid w:val="00707EE1"/>
    <w:rsid w:val="00712943"/>
    <w:rsid w:val="00713147"/>
    <w:rsid w:val="007151DF"/>
    <w:rsid w:val="00715585"/>
    <w:rsid w:val="007178FC"/>
    <w:rsid w:val="00720AB1"/>
    <w:rsid w:val="00720C69"/>
    <w:rsid w:val="00721228"/>
    <w:rsid w:val="00721E9A"/>
    <w:rsid w:val="007220E1"/>
    <w:rsid w:val="007221F8"/>
    <w:rsid w:val="007222EF"/>
    <w:rsid w:val="0072318A"/>
    <w:rsid w:val="007242F6"/>
    <w:rsid w:val="007251F5"/>
    <w:rsid w:val="007252BE"/>
    <w:rsid w:val="0072587C"/>
    <w:rsid w:val="007260EC"/>
    <w:rsid w:val="00727853"/>
    <w:rsid w:val="00731115"/>
    <w:rsid w:val="00735737"/>
    <w:rsid w:val="00744030"/>
    <w:rsid w:val="00747212"/>
    <w:rsid w:val="0074721B"/>
    <w:rsid w:val="007473D4"/>
    <w:rsid w:val="007553D0"/>
    <w:rsid w:val="00756D32"/>
    <w:rsid w:val="0075765C"/>
    <w:rsid w:val="00761F52"/>
    <w:rsid w:val="00762566"/>
    <w:rsid w:val="00763175"/>
    <w:rsid w:val="00763FED"/>
    <w:rsid w:val="00764548"/>
    <w:rsid w:val="00764ED4"/>
    <w:rsid w:val="00767683"/>
    <w:rsid w:val="007727D7"/>
    <w:rsid w:val="00773E01"/>
    <w:rsid w:val="007749E1"/>
    <w:rsid w:val="00774AFA"/>
    <w:rsid w:val="00777DAC"/>
    <w:rsid w:val="00780D67"/>
    <w:rsid w:val="00781F07"/>
    <w:rsid w:val="00784C88"/>
    <w:rsid w:val="0078556D"/>
    <w:rsid w:val="00786D23"/>
    <w:rsid w:val="00787F51"/>
    <w:rsid w:val="00790F8A"/>
    <w:rsid w:val="00793C38"/>
    <w:rsid w:val="0079543E"/>
    <w:rsid w:val="00795A3F"/>
    <w:rsid w:val="00796964"/>
    <w:rsid w:val="007A1A7D"/>
    <w:rsid w:val="007A4052"/>
    <w:rsid w:val="007A62FD"/>
    <w:rsid w:val="007B2063"/>
    <w:rsid w:val="007B29F7"/>
    <w:rsid w:val="007B2A9E"/>
    <w:rsid w:val="007B4417"/>
    <w:rsid w:val="007B45E9"/>
    <w:rsid w:val="007B5130"/>
    <w:rsid w:val="007B531B"/>
    <w:rsid w:val="007C060E"/>
    <w:rsid w:val="007C1B99"/>
    <w:rsid w:val="007C3AA8"/>
    <w:rsid w:val="007C55D8"/>
    <w:rsid w:val="007D0294"/>
    <w:rsid w:val="007D1029"/>
    <w:rsid w:val="007D3FB8"/>
    <w:rsid w:val="007D4F93"/>
    <w:rsid w:val="007E01F7"/>
    <w:rsid w:val="007E1493"/>
    <w:rsid w:val="007E7A27"/>
    <w:rsid w:val="007F22E3"/>
    <w:rsid w:val="007F31BE"/>
    <w:rsid w:val="0080157B"/>
    <w:rsid w:val="00801C22"/>
    <w:rsid w:val="008036A8"/>
    <w:rsid w:val="0080474D"/>
    <w:rsid w:val="00810104"/>
    <w:rsid w:val="00810A98"/>
    <w:rsid w:val="00816D10"/>
    <w:rsid w:val="0081712A"/>
    <w:rsid w:val="008208E9"/>
    <w:rsid w:val="008216BF"/>
    <w:rsid w:val="00822BE1"/>
    <w:rsid w:val="008242BD"/>
    <w:rsid w:val="00830619"/>
    <w:rsid w:val="0083079E"/>
    <w:rsid w:val="008323F8"/>
    <w:rsid w:val="008324BA"/>
    <w:rsid w:val="008331DB"/>
    <w:rsid w:val="008340B2"/>
    <w:rsid w:val="008340EC"/>
    <w:rsid w:val="00836389"/>
    <w:rsid w:val="00837726"/>
    <w:rsid w:val="008423AC"/>
    <w:rsid w:val="00843874"/>
    <w:rsid w:val="008458AC"/>
    <w:rsid w:val="00845E1D"/>
    <w:rsid w:val="00846A18"/>
    <w:rsid w:val="00846AE0"/>
    <w:rsid w:val="008515E2"/>
    <w:rsid w:val="00852EE7"/>
    <w:rsid w:val="008555C2"/>
    <w:rsid w:val="00856A59"/>
    <w:rsid w:val="0086059A"/>
    <w:rsid w:val="00860C63"/>
    <w:rsid w:val="0086591C"/>
    <w:rsid w:val="00865E10"/>
    <w:rsid w:val="00867868"/>
    <w:rsid w:val="00867966"/>
    <w:rsid w:val="0087019D"/>
    <w:rsid w:val="008705DE"/>
    <w:rsid w:val="00881653"/>
    <w:rsid w:val="00882F08"/>
    <w:rsid w:val="008853BA"/>
    <w:rsid w:val="008853DD"/>
    <w:rsid w:val="00885DC1"/>
    <w:rsid w:val="008868E8"/>
    <w:rsid w:val="0088784F"/>
    <w:rsid w:val="008906A7"/>
    <w:rsid w:val="008908FB"/>
    <w:rsid w:val="00890B4C"/>
    <w:rsid w:val="00892E4B"/>
    <w:rsid w:val="00893259"/>
    <w:rsid w:val="008A29CB"/>
    <w:rsid w:val="008A2D45"/>
    <w:rsid w:val="008A2EC9"/>
    <w:rsid w:val="008A4A7C"/>
    <w:rsid w:val="008A4F74"/>
    <w:rsid w:val="008A562F"/>
    <w:rsid w:val="008B05F6"/>
    <w:rsid w:val="008B086B"/>
    <w:rsid w:val="008B168C"/>
    <w:rsid w:val="008C17B7"/>
    <w:rsid w:val="008C376C"/>
    <w:rsid w:val="008C405A"/>
    <w:rsid w:val="008C4360"/>
    <w:rsid w:val="008C5418"/>
    <w:rsid w:val="008C6A6D"/>
    <w:rsid w:val="008C7DE2"/>
    <w:rsid w:val="008C7F36"/>
    <w:rsid w:val="008D017A"/>
    <w:rsid w:val="008D0553"/>
    <w:rsid w:val="008D1AAC"/>
    <w:rsid w:val="008D4E58"/>
    <w:rsid w:val="008D5CE6"/>
    <w:rsid w:val="008D6288"/>
    <w:rsid w:val="008D6A38"/>
    <w:rsid w:val="008D6ED3"/>
    <w:rsid w:val="008D7B18"/>
    <w:rsid w:val="008E080A"/>
    <w:rsid w:val="008E3211"/>
    <w:rsid w:val="008E3EB6"/>
    <w:rsid w:val="008E4EB3"/>
    <w:rsid w:val="008E5445"/>
    <w:rsid w:val="008F4276"/>
    <w:rsid w:val="008F43DC"/>
    <w:rsid w:val="008F463E"/>
    <w:rsid w:val="008F69F9"/>
    <w:rsid w:val="009006B4"/>
    <w:rsid w:val="009013D0"/>
    <w:rsid w:val="00901AFB"/>
    <w:rsid w:val="00902218"/>
    <w:rsid w:val="00903D02"/>
    <w:rsid w:val="009042D8"/>
    <w:rsid w:val="00904FB8"/>
    <w:rsid w:val="00905856"/>
    <w:rsid w:val="0090617E"/>
    <w:rsid w:val="00907AF3"/>
    <w:rsid w:val="009106A7"/>
    <w:rsid w:val="00911E3B"/>
    <w:rsid w:val="00911EA0"/>
    <w:rsid w:val="00915F1A"/>
    <w:rsid w:val="00920A13"/>
    <w:rsid w:val="0092151B"/>
    <w:rsid w:val="009227F8"/>
    <w:rsid w:val="00923766"/>
    <w:rsid w:val="00924E15"/>
    <w:rsid w:val="009256DB"/>
    <w:rsid w:val="00925BE5"/>
    <w:rsid w:val="009265C5"/>
    <w:rsid w:val="00926DA2"/>
    <w:rsid w:val="00926DFF"/>
    <w:rsid w:val="00927174"/>
    <w:rsid w:val="009341CF"/>
    <w:rsid w:val="00935E9D"/>
    <w:rsid w:val="00936B31"/>
    <w:rsid w:val="00937075"/>
    <w:rsid w:val="0093783D"/>
    <w:rsid w:val="00940F19"/>
    <w:rsid w:val="00941468"/>
    <w:rsid w:val="00942C0B"/>
    <w:rsid w:val="00945711"/>
    <w:rsid w:val="00945836"/>
    <w:rsid w:val="00950472"/>
    <w:rsid w:val="00950C01"/>
    <w:rsid w:val="009513B8"/>
    <w:rsid w:val="00951A99"/>
    <w:rsid w:val="00952C74"/>
    <w:rsid w:val="0095310A"/>
    <w:rsid w:val="00953A41"/>
    <w:rsid w:val="00953EB2"/>
    <w:rsid w:val="0095449F"/>
    <w:rsid w:val="00956555"/>
    <w:rsid w:val="00957D16"/>
    <w:rsid w:val="009600E8"/>
    <w:rsid w:val="009604D9"/>
    <w:rsid w:val="00960E38"/>
    <w:rsid w:val="009616F3"/>
    <w:rsid w:val="00962190"/>
    <w:rsid w:val="00964B1F"/>
    <w:rsid w:val="009709F4"/>
    <w:rsid w:val="00971F51"/>
    <w:rsid w:val="00972FA0"/>
    <w:rsid w:val="00975193"/>
    <w:rsid w:val="00976D4F"/>
    <w:rsid w:val="0097713C"/>
    <w:rsid w:val="00983623"/>
    <w:rsid w:val="00984761"/>
    <w:rsid w:val="00984771"/>
    <w:rsid w:val="00984913"/>
    <w:rsid w:val="0098594E"/>
    <w:rsid w:val="009863B3"/>
    <w:rsid w:val="00986BC9"/>
    <w:rsid w:val="009871AE"/>
    <w:rsid w:val="009874B3"/>
    <w:rsid w:val="00992AD5"/>
    <w:rsid w:val="00992C96"/>
    <w:rsid w:val="00994EB4"/>
    <w:rsid w:val="00995F5B"/>
    <w:rsid w:val="00996D99"/>
    <w:rsid w:val="00997C3A"/>
    <w:rsid w:val="009A244D"/>
    <w:rsid w:val="009A32BA"/>
    <w:rsid w:val="009A3FA2"/>
    <w:rsid w:val="009A420C"/>
    <w:rsid w:val="009A4F57"/>
    <w:rsid w:val="009A5DB8"/>
    <w:rsid w:val="009A6312"/>
    <w:rsid w:val="009A708C"/>
    <w:rsid w:val="009A7511"/>
    <w:rsid w:val="009A7865"/>
    <w:rsid w:val="009A7C64"/>
    <w:rsid w:val="009B0855"/>
    <w:rsid w:val="009B0F8C"/>
    <w:rsid w:val="009B10F4"/>
    <w:rsid w:val="009B21C9"/>
    <w:rsid w:val="009B2CE2"/>
    <w:rsid w:val="009B5F73"/>
    <w:rsid w:val="009B6982"/>
    <w:rsid w:val="009B6A6C"/>
    <w:rsid w:val="009B751E"/>
    <w:rsid w:val="009C14CB"/>
    <w:rsid w:val="009C5E38"/>
    <w:rsid w:val="009C6A1B"/>
    <w:rsid w:val="009D2232"/>
    <w:rsid w:val="009D2B8D"/>
    <w:rsid w:val="009D30F6"/>
    <w:rsid w:val="009D55AD"/>
    <w:rsid w:val="009E13DE"/>
    <w:rsid w:val="009E1A22"/>
    <w:rsid w:val="009E3329"/>
    <w:rsid w:val="009E560A"/>
    <w:rsid w:val="009F1893"/>
    <w:rsid w:val="009F3A04"/>
    <w:rsid w:val="009F3F79"/>
    <w:rsid w:val="00A00650"/>
    <w:rsid w:val="00A00CBA"/>
    <w:rsid w:val="00A035AA"/>
    <w:rsid w:val="00A058E1"/>
    <w:rsid w:val="00A0610E"/>
    <w:rsid w:val="00A12945"/>
    <w:rsid w:val="00A12D58"/>
    <w:rsid w:val="00A159F1"/>
    <w:rsid w:val="00A16E58"/>
    <w:rsid w:val="00A16F37"/>
    <w:rsid w:val="00A21175"/>
    <w:rsid w:val="00A21E39"/>
    <w:rsid w:val="00A22DE1"/>
    <w:rsid w:val="00A230EE"/>
    <w:rsid w:val="00A23A28"/>
    <w:rsid w:val="00A23FE7"/>
    <w:rsid w:val="00A248FF"/>
    <w:rsid w:val="00A24EE1"/>
    <w:rsid w:val="00A27281"/>
    <w:rsid w:val="00A279D0"/>
    <w:rsid w:val="00A30999"/>
    <w:rsid w:val="00A311B3"/>
    <w:rsid w:val="00A319C3"/>
    <w:rsid w:val="00A32D14"/>
    <w:rsid w:val="00A33228"/>
    <w:rsid w:val="00A33AEA"/>
    <w:rsid w:val="00A36722"/>
    <w:rsid w:val="00A37C30"/>
    <w:rsid w:val="00A40417"/>
    <w:rsid w:val="00A42523"/>
    <w:rsid w:val="00A50004"/>
    <w:rsid w:val="00A50304"/>
    <w:rsid w:val="00A52613"/>
    <w:rsid w:val="00A530C5"/>
    <w:rsid w:val="00A54A31"/>
    <w:rsid w:val="00A552DE"/>
    <w:rsid w:val="00A55FF4"/>
    <w:rsid w:val="00A56318"/>
    <w:rsid w:val="00A5645F"/>
    <w:rsid w:val="00A60550"/>
    <w:rsid w:val="00A60A8C"/>
    <w:rsid w:val="00A627D9"/>
    <w:rsid w:val="00A62E92"/>
    <w:rsid w:val="00A66914"/>
    <w:rsid w:val="00A67C47"/>
    <w:rsid w:val="00A73C84"/>
    <w:rsid w:val="00A74901"/>
    <w:rsid w:val="00A74A56"/>
    <w:rsid w:val="00A74C7D"/>
    <w:rsid w:val="00A765E8"/>
    <w:rsid w:val="00A77129"/>
    <w:rsid w:val="00A77139"/>
    <w:rsid w:val="00A80168"/>
    <w:rsid w:val="00A816B4"/>
    <w:rsid w:val="00A9124E"/>
    <w:rsid w:val="00A917D1"/>
    <w:rsid w:val="00A91BD1"/>
    <w:rsid w:val="00A92CE7"/>
    <w:rsid w:val="00A93249"/>
    <w:rsid w:val="00A94B42"/>
    <w:rsid w:val="00A95362"/>
    <w:rsid w:val="00A96EB1"/>
    <w:rsid w:val="00A976D9"/>
    <w:rsid w:val="00A97B75"/>
    <w:rsid w:val="00AA2193"/>
    <w:rsid w:val="00AA6CE3"/>
    <w:rsid w:val="00AB183C"/>
    <w:rsid w:val="00AB18B4"/>
    <w:rsid w:val="00AB2A2E"/>
    <w:rsid w:val="00AB4862"/>
    <w:rsid w:val="00AB6104"/>
    <w:rsid w:val="00AC38C2"/>
    <w:rsid w:val="00AC7637"/>
    <w:rsid w:val="00AD24BF"/>
    <w:rsid w:val="00AD3198"/>
    <w:rsid w:val="00AD6030"/>
    <w:rsid w:val="00AE093A"/>
    <w:rsid w:val="00AE095F"/>
    <w:rsid w:val="00AE0A9D"/>
    <w:rsid w:val="00AE0B4C"/>
    <w:rsid w:val="00AE1988"/>
    <w:rsid w:val="00AE22AB"/>
    <w:rsid w:val="00AE2EA7"/>
    <w:rsid w:val="00AF0DDF"/>
    <w:rsid w:val="00AF228C"/>
    <w:rsid w:val="00AF279B"/>
    <w:rsid w:val="00AF2D77"/>
    <w:rsid w:val="00AF3B28"/>
    <w:rsid w:val="00AF4BFE"/>
    <w:rsid w:val="00AF6555"/>
    <w:rsid w:val="00AF6974"/>
    <w:rsid w:val="00B04391"/>
    <w:rsid w:val="00B04E6E"/>
    <w:rsid w:val="00B05385"/>
    <w:rsid w:val="00B058A5"/>
    <w:rsid w:val="00B06F5F"/>
    <w:rsid w:val="00B10101"/>
    <w:rsid w:val="00B119BE"/>
    <w:rsid w:val="00B12183"/>
    <w:rsid w:val="00B124C1"/>
    <w:rsid w:val="00B126D6"/>
    <w:rsid w:val="00B1612C"/>
    <w:rsid w:val="00B16C13"/>
    <w:rsid w:val="00B17AE1"/>
    <w:rsid w:val="00B20256"/>
    <w:rsid w:val="00B2042C"/>
    <w:rsid w:val="00B213A1"/>
    <w:rsid w:val="00B246FF"/>
    <w:rsid w:val="00B26474"/>
    <w:rsid w:val="00B304D9"/>
    <w:rsid w:val="00B314F4"/>
    <w:rsid w:val="00B32D46"/>
    <w:rsid w:val="00B333EE"/>
    <w:rsid w:val="00B366F0"/>
    <w:rsid w:val="00B36AB7"/>
    <w:rsid w:val="00B37B69"/>
    <w:rsid w:val="00B40BB3"/>
    <w:rsid w:val="00B41124"/>
    <w:rsid w:val="00B42F37"/>
    <w:rsid w:val="00B448CE"/>
    <w:rsid w:val="00B45617"/>
    <w:rsid w:val="00B4659B"/>
    <w:rsid w:val="00B46C06"/>
    <w:rsid w:val="00B46D6D"/>
    <w:rsid w:val="00B47D71"/>
    <w:rsid w:val="00B560BA"/>
    <w:rsid w:val="00B613E6"/>
    <w:rsid w:val="00B61ADE"/>
    <w:rsid w:val="00B62F8C"/>
    <w:rsid w:val="00B632F0"/>
    <w:rsid w:val="00B64747"/>
    <w:rsid w:val="00B66C9C"/>
    <w:rsid w:val="00B71FEE"/>
    <w:rsid w:val="00B727FC"/>
    <w:rsid w:val="00B734DC"/>
    <w:rsid w:val="00B74AF9"/>
    <w:rsid w:val="00B80A5D"/>
    <w:rsid w:val="00B81E39"/>
    <w:rsid w:val="00B8335E"/>
    <w:rsid w:val="00B8622E"/>
    <w:rsid w:val="00B86FA3"/>
    <w:rsid w:val="00B923A5"/>
    <w:rsid w:val="00B93946"/>
    <w:rsid w:val="00B95268"/>
    <w:rsid w:val="00B96180"/>
    <w:rsid w:val="00BA02A1"/>
    <w:rsid w:val="00BA0FA3"/>
    <w:rsid w:val="00BA2E28"/>
    <w:rsid w:val="00BA50FA"/>
    <w:rsid w:val="00BA6660"/>
    <w:rsid w:val="00BB052B"/>
    <w:rsid w:val="00BB1B12"/>
    <w:rsid w:val="00BB1C04"/>
    <w:rsid w:val="00BB1E14"/>
    <w:rsid w:val="00BB23CF"/>
    <w:rsid w:val="00BB379C"/>
    <w:rsid w:val="00BB4804"/>
    <w:rsid w:val="00BB4A9C"/>
    <w:rsid w:val="00BB51AC"/>
    <w:rsid w:val="00BB68F6"/>
    <w:rsid w:val="00BC0D9D"/>
    <w:rsid w:val="00BC1B95"/>
    <w:rsid w:val="00BC37D7"/>
    <w:rsid w:val="00BC4AA6"/>
    <w:rsid w:val="00BC7B82"/>
    <w:rsid w:val="00BD2949"/>
    <w:rsid w:val="00BD4885"/>
    <w:rsid w:val="00BE02CA"/>
    <w:rsid w:val="00BE627C"/>
    <w:rsid w:val="00BE66A1"/>
    <w:rsid w:val="00BE6956"/>
    <w:rsid w:val="00BF5064"/>
    <w:rsid w:val="00BF50FD"/>
    <w:rsid w:val="00BF6565"/>
    <w:rsid w:val="00BF7993"/>
    <w:rsid w:val="00BF7D0D"/>
    <w:rsid w:val="00C00983"/>
    <w:rsid w:val="00C01052"/>
    <w:rsid w:val="00C02D41"/>
    <w:rsid w:val="00C03275"/>
    <w:rsid w:val="00C03BE7"/>
    <w:rsid w:val="00C045AD"/>
    <w:rsid w:val="00C1110F"/>
    <w:rsid w:val="00C13709"/>
    <w:rsid w:val="00C1577F"/>
    <w:rsid w:val="00C217FF"/>
    <w:rsid w:val="00C21B6C"/>
    <w:rsid w:val="00C232ED"/>
    <w:rsid w:val="00C23D2D"/>
    <w:rsid w:val="00C2467D"/>
    <w:rsid w:val="00C25ADB"/>
    <w:rsid w:val="00C25DDC"/>
    <w:rsid w:val="00C26038"/>
    <w:rsid w:val="00C2630A"/>
    <w:rsid w:val="00C26B14"/>
    <w:rsid w:val="00C27494"/>
    <w:rsid w:val="00C27F2E"/>
    <w:rsid w:val="00C3002E"/>
    <w:rsid w:val="00C36DDE"/>
    <w:rsid w:val="00C40915"/>
    <w:rsid w:val="00C41C86"/>
    <w:rsid w:val="00C43446"/>
    <w:rsid w:val="00C43D3E"/>
    <w:rsid w:val="00C44E77"/>
    <w:rsid w:val="00C47CB5"/>
    <w:rsid w:val="00C517F7"/>
    <w:rsid w:val="00C51E65"/>
    <w:rsid w:val="00C52AC2"/>
    <w:rsid w:val="00C52E58"/>
    <w:rsid w:val="00C553A1"/>
    <w:rsid w:val="00C55A25"/>
    <w:rsid w:val="00C574BB"/>
    <w:rsid w:val="00C5777D"/>
    <w:rsid w:val="00C60A88"/>
    <w:rsid w:val="00C60AF8"/>
    <w:rsid w:val="00C61C62"/>
    <w:rsid w:val="00C6314C"/>
    <w:rsid w:val="00C637FD"/>
    <w:rsid w:val="00C6518A"/>
    <w:rsid w:val="00C651C7"/>
    <w:rsid w:val="00C65954"/>
    <w:rsid w:val="00C665B7"/>
    <w:rsid w:val="00C72183"/>
    <w:rsid w:val="00C734D4"/>
    <w:rsid w:val="00C751A8"/>
    <w:rsid w:val="00C7552A"/>
    <w:rsid w:val="00C7672D"/>
    <w:rsid w:val="00C82774"/>
    <w:rsid w:val="00C8278E"/>
    <w:rsid w:val="00C85CCE"/>
    <w:rsid w:val="00C860F7"/>
    <w:rsid w:val="00C91D3A"/>
    <w:rsid w:val="00C91F65"/>
    <w:rsid w:val="00C95AB9"/>
    <w:rsid w:val="00C95D14"/>
    <w:rsid w:val="00C969C1"/>
    <w:rsid w:val="00C97BAF"/>
    <w:rsid w:val="00CA03A5"/>
    <w:rsid w:val="00CA09AC"/>
    <w:rsid w:val="00CA0B71"/>
    <w:rsid w:val="00CA0C1D"/>
    <w:rsid w:val="00CA1852"/>
    <w:rsid w:val="00CA20F1"/>
    <w:rsid w:val="00CA30FA"/>
    <w:rsid w:val="00CA34D7"/>
    <w:rsid w:val="00CA34F6"/>
    <w:rsid w:val="00CA5B41"/>
    <w:rsid w:val="00CA7F55"/>
    <w:rsid w:val="00CB361C"/>
    <w:rsid w:val="00CB559B"/>
    <w:rsid w:val="00CC0505"/>
    <w:rsid w:val="00CC1EB0"/>
    <w:rsid w:val="00CC1F83"/>
    <w:rsid w:val="00CC40C1"/>
    <w:rsid w:val="00CC4717"/>
    <w:rsid w:val="00CC6BFF"/>
    <w:rsid w:val="00CE1871"/>
    <w:rsid w:val="00CE22CA"/>
    <w:rsid w:val="00CE4FCC"/>
    <w:rsid w:val="00CE5ACD"/>
    <w:rsid w:val="00CE727F"/>
    <w:rsid w:val="00CE7336"/>
    <w:rsid w:val="00CF1B95"/>
    <w:rsid w:val="00CF28DD"/>
    <w:rsid w:val="00CF356A"/>
    <w:rsid w:val="00CF5C4E"/>
    <w:rsid w:val="00D01E76"/>
    <w:rsid w:val="00D04A4E"/>
    <w:rsid w:val="00D073BF"/>
    <w:rsid w:val="00D07C69"/>
    <w:rsid w:val="00D10FAE"/>
    <w:rsid w:val="00D11865"/>
    <w:rsid w:val="00D12992"/>
    <w:rsid w:val="00D139AC"/>
    <w:rsid w:val="00D14B2D"/>
    <w:rsid w:val="00D152EF"/>
    <w:rsid w:val="00D22BDE"/>
    <w:rsid w:val="00D26600"/>
    <w:rsid w:val="00D27008"/>
    <w:rsid w:val="00D304FC"/>
    <w:rsid w:val="00D30ABE"/>
    <w:rsid w:val="00D310F7"/>
    <w:rsid w:val="00D32499"/>
    <w:rsid w:val="00D33E06"/>
    <w:rsid w:val="00D347D3"/>
    <w:rsid w:val="00D36334"/>
    <w:rsid w:val="00D366CD"/>
    <w:rsid w:val="00D36C22"/>
    <w:rsid w:val="00D40663"/>
    <w:rsid w:val="00D414D9"/>
    <w:rsid w:val="00D41E28"/>
    <w:rsid w:val="00D45F03"/>
    <w:rsid w:val="00D46131"/>
    <w:rsid w:val="00D465E9"/>
    <w:rsid w:val="00D4755F"/>
    <w:rsid w:val="00D4768F"/>
    <w:rsid w:val="00D51115"/>
    <w:rsid w:val="00D554F3"/>
    <w:rsid w:val="00D564EB"/>
    <w:rsid w:val="00D57492"/>
    <w:rsid w:val="00D60589"/>
    <w:rsid w:val="00D6069C"/>
    <w:rsid w:val="00D64588"/>
    <w:rsid w:val="00D67246"/>
    <w:rsid w:val="00D73C67"/>
    <w:rsid w:val="00D74755"/>
    <w:rsid w:val="00D75A64"/>
    <w:rsid w:val="00D7714D"/>
    <w:rsid w:val="00D80A5F"/>
    <w:rsid w:val="00D80CA3"/>
    <w:rsid w:val="00D84A00"/>
    <w:rsid w:val="00D9126D"/>
    <w:rsid w:val="00D94B69"/>
    <w:rsid w:val="00DA13AC"/>
    <w:rsid w:val="00DA1537"/>
    <w:rsid w:val="00DA1622"/>
    <w:rsid w:val="00DA257F"/>
    <w:rsid w:val="00DA30C8"/>
    <w:rsid w:val="00DA521F"/>
    <w:rsid w:val="00DA6C20"/>
    <w:rsid w:val="00DA7C82"/>
    <w:rsid w:val="00DB16B9"/>
    <w:rsid w:val="00DB4A1E"/>
    <w:rsid w:val="00DB5607"/>
    <w:rsid w:val="00DB6A0B"/>
    <w:rsid w:val="00DC09BF"/>
    <w:rsid w:val="00DC0BAB"/>
    <w:rsid w:val="00DC1B09"/>
    <w:rsid w:val="00DC2D16"/>
    <w:rsid w:val="00DC40F4"/>
    <w:rsid w:val="00DC5819"/>
    <w:rsid w:val="00DC64C1"/>
    <w:rsid w:val="00DD0700"/>
    <w:rsid w:val="00DD2FF6"/>
    <w:rsid w:val="00DD31F7"/>
    <w:rsid w:val="00DD4195"/>
    <w:rsid w:val="00DD4464"/>
    <w:rsid w:val="00DE066E"/>
    <w:rsid w:val="00DE162A"/>
    <w:rsid w:val="00DE367B"/>
    <w:rsid w:val="00DE3A16"/>
    <w:rsid w:val="00DE41A7"/>
    <w:rsid w:val="00DE4DC1"/>
    <w:rsid w:val="00DE62FB"/>
    <w:rsid w:val="00DF1FF1"/>
    <w:rsid w:val="00DF22F4"/>
    <w:rsid w:val="00DF362A"/>
    <w:rsid w:val="00DF71AA"/>
    <w:rsid w:val="00DF7735"/>
    <w:rsid w:val="00E01D70"/>
    <w:rsid w:val="00E01F1A"/>
    <w:rsid w:val="00E025D2"/>
    <w:rsid w:val="00E031B6"/>
    <w:rsid w:val="00E03468"/>
    <w:rsid w:val="00E05984"/>
    <w:rsid w:val="00E07675"/>
    <w:rsid w:val="00E12671"/>
    <w:rsid w:val="00E14232"/>
    <w:rsid w:val="00E14261"/>
    <w:rsid w:val="00E16CB5"/>
    <w:rsid w:val="00E16E1C"/>
    <w:rsid w:val="00E1750E"/>
    <w:rsid w:val="00E17B67"/>
    <w:rsid w:val="00E207FF"/>
    <w:rsid w:val="00E224D0"/>
    <w:rsid w:val="00E22678"/>
    <w:rsid w:val="00E22832"/>
    <w:rsid w:val="00E23431"/>
    <w:rsid w:val="00E23780"/>
    <w:rsid w:val="00E25F7F"/>
    <w:rsid w:val="00E27664"/>
    <w:rsid w:val="00E27F30"/>
    <w:rsid w:val="00E31131"/>
    <w:rsid w:val="00E31875"/>
    <w:rsid w:val="00E34CD4"/>
    <w:rsid w:val="00E35B41"/>
    <w:rsid w:val="00E35E7B"/>
    <w:rsid w:val="00E374CD"/>
    <w:rsid w:val="00E4178D"/>
    <w:rsid w:val="00E43830"/>
    <w:rsid w:val="00E4435F"/>
    <w:rsid w:val="00E507DD"/>
    <w:rsid w:val="00E50A40"/>
    <w:rsid w:val="00E51362"/>
    <w:rsid w:val="00E51D42"/>
    <w:rsid w:val="00E52858"/>
    <w:rsid w:val="00E52CBD"/>
    <w:rsid w:val="00E53D10"/>
    <w:rsid w:val="00E54B05"/>
    <w:rsid w:val="00E55213"/>
    <w:rsid w:val="00E5687A"/>
    <w:rsid w:val="00E56C2D"/>
    <w:rsid w:val="00E56F29"/>
    <w:rsid w:val="00E5715E"/>
    <w:rsid w:val="00E5784A"/>
    <w:rsid w:val="00E6002A"/>
    <w:rsid w:val="00E62DDD"/>
    <w:rsid w:val="00E634F6"/>
    <w:rsid w:val="00E6382B"/>
    <w:rsid w:val="00E65D0E"/>
    <w:rsid w:val="00E66B7A"/>
    <w:rsid w:val="00E70A15"/>
    <w:rsid w:val="00E70C57"/>
    <w:rsid w:val="00E714EA"/>
    <w:rsid w:val="00E7252C"/>
    <w:rsid w:val="00E7254A"/>
    <w:rsid w:val="00E7267A"/>
    <w:rsid w:val="00E72A7E"/>
    <w:rsid w:val="00E73354"/>
    <w:rsid w:val="00E737AF"/>
    <w:rsid w:val="00E7488F"/>
    <w:rsid w:val="00E75D0D"/>
    <w:rsid w:val="00E75DCB"/>
    <w:rsid w:val="00E769A6"/>
    <w:rsid w:val="00E77727"/>
    <w:rsid w:val="00E808FC"/>
    <w:rsid w:val="00E80C67"/>
    <w:rsid w:val="00E8170E"/>
    <w:rsid w:val="00E83FA2"/>
    <w:rsid w:val="00E840B6"/>
    <w:rsid w:val="00E85CAB"/>
    <w:rsid w:val="00E8761A"/>
    <w:rsid w:val="00E90432"/>
    <w:rsid w:val="00E91EDA"/>
    <w:rsid w:val="00E951CF"/>
    <w:rsid w:val="00E9660E"/>
    <w:rsid w:val="00EA3B1D"/>
    <w:rsid w:val="00EA417A"/>
    <w:rsid w:val="00EA423E"/>
    <w:rsid w:val="00EA4F47"/>
    <w:rsid w:val="00EA4FDF"/>
    <w:rsid w:val="00EA6155"/>
    <w:rsid w:val="00EA62DB"/>
    <w:rsid w:val="00EB1600"/>
    <w:rsid w:val="00EB2913"/>
    <w:rsid w:val="00EB3F69"/>
    <w:rsid w:val="00EB4DA6"/>
    <w:rsid w:val="00EB7948"/>
    <w:rsid w:val="00EC16D9"/>
    <w:rsid w:val="00EC3780"/>
    <w:rsid w:val="00EC39D0"/>
    <w:rsid w:val="00EC554A"/>
    <w:rsid w:val="00EC5ABE"/>
    <w:rsid w:val="00EC5DF9"/>
    <w:rsid w:val="00EC6C88"/>
    <w:rsid w:val="00EC753A"/>
    <w:rsid w:val="00ED00C3"/>
    <w:rsid w:val="00ED27F5"/>
    <w:rsid w:val="00ED438A"/>
    <w:rsid w:val="00EE0807"/>
    <w:rsid w:val="00EE1F7E"/>
    <w:rsid w:val="00EE2192"/>
    <w:rsid w:val="00EE25CA"/>
    <w:rsid w:val="00EE2C6B"/>
    <w:rsid w:val="00EE3B59"/>
    <w:rsid w:val="00EE3F95"/>
    <w:rsid w:val="00EE4677"/>
    <w:rsid w:val="00EE6C91"/>
    <w:rsid w:val="00EF07F5"/>
    <w:rsid w:val="00EF1442"/>
    <w:rsid w:val="00EF2218"/>
    <w:rsid w:val="00EF2C42"/>
    <w:rsid w:val="00EF442A"/>
    <w:rsid w:val="00EF4A43"/>
    <w:rsid w:val="00EF527C"/>
    <w:rsid w:val="00EF65FC"/>
    <w:rsid w:val="00EF65FE"/>
    <w:rsid w:val="00F04426"/>
    <w:rsid w:val="00F04F95"/>
    <w:rsid w:val="00F05A9E"/>
    <w:rsid w:val="00F1299A"/>
    <w:rsid w:val="00F13064"/>
    <w:rsid w:val="00F139A4"/>
    <w:rsid w:val="00F16820"/>
    <w:rsid w:val="00F16BBE"/>
    <w:rsid w:val="00F24D2B"/>
    <w:rsid w:val="00F25CCB"/>
    <w:rsid w:val="00F25E5D"/>
    <w:rsid w:val="00F26346"/>
    <w:rsid w:val="00F269EF"/>
    <w:rsid w:val="00F3225E"/>
    <w:rsid w:val="00F335DD"/>
    <w:rsid w:val="00F34C4F"/>
    <w:rsid w:val="00F36D30"/>
    <w:rsid w:val="00F36E35"/>
    <w:rsid w:val="00F373C2"/>
    <w:rsid w:val="00F407CB"/>
    <w:rsid w:val="00F40FC1"/>
    <w:rsid w:val="00F434B2"/>
    <w:rsid w:val="00F4655C"/>
    <w:rsid w:val="00F470EA"/>
    <w:rsid w:val="00F50713"/>
    <w:rsid w:val="00F5485B"/>
    <w:rsid w:val="00F554F6"/>
    <w:rsid w:val="00F57E13"/>
    <w:rsid w:val="00F60A44"/>
    <w:rsid w:val="00F60F65"/>
    <w:rsid w:val="00F61C90"/>
    <w:rsid w:val="00F61FA1"/>
    <w:rsid w:val="00F6317F"/>
    <w:rsid w:val="00F631E2"/>
    <w:rsid w:val="00F63EF7"/>
    <w:rsid w:val="00F64ED2"/>
    <w:rsid w:val="00F65A25"/>
    <w:rsid w:val="00F670A7"/>
    <w:rsid w:val="00F67EB0"/>
    <w:rsid w:val="00F73F3C"/>
    <w:rsid w:val="00F76700"/>
    <w:rsid w:val="00F76EB8"/>
    <w:rsid w:val="00F773A3"/>
    <w:rsid w:val="00F81068"/>
    <w:rsid w:val="00F84068"/>
    <w:rsid w:val="00F84457"/>
    <w:rsid w:val="00F87EBD"/>
    <w:rsid w:val="00F906E4"/>
    <w:rsid w:val="00F915A0"/>
    <w:rsid w:val="00F9209E"/>
    <w:rsid w:val="00F923D4"/>
    <w:rsid w:val="00F92FB9"/>
    <w:rsid w:val="00F937DA"/>
    <w:rsid w:val="00F94395"/>
    <w:rsid w:val="00F960C9"/>
    <w:rsid w:val="00FA1CB4"/>
    <w:rsid w:val="00FA28F4"/>
    <w:rsid w:val="00FA2F1A"/>
    <w:rsid w:val="00FA3569"/>
    <w:rsid w:val="00FA4895"/>
    <w:rsid w:val="00FA514C"/>
    <w:rsid w:val="00FB1B64"/>
    <w:rsid w:val="00FB23FC"/>
    <w:rsid w:val="00FB3D0D"/>
    <w:rsid w:val="00FB502D"/>
    <w:rsid w:val="00FB7A82"/>
    <w:rsid w:val="00FC10E0"/>
    <w:rsid w:val="00FC12B4"/>
    <w:rsid w:val="00FC1A2F"/>
    <w:rsid w:val="00FC1C02"/>
    <w:rsid w:val="00FC7756"/>
    <w:rsid w:val="00FC7D1F"/>
    <w:rsid w:val="00FD3419"/>
    <w:rsid w:val="00FD53A9"/>
    <w:rsid w:val="00FD62C5"/>
    <w:rsid w:val="00FD6B19"/>
    <w:rsid w:val="00FD6BC4"/>
    <w:rsid w:val="00FE115F"/>
    <w:rsid w:val="00FE1BA9"/>
    <w:rsid w:val="00FE1BAD"/>
    <w:rsid w:val="00FE45DA"/>
    <w:rsid w:val="00FF0076"/>
    <w:rsid w:val="00FF03A0"/>
    <w:rsid w:val="00FF2172"/>
    <w:rsid w:val="00FF22B2"/>
    <w:rsid w:val="00FF2869"/>
    <w:rsid w:val="00FF3185"/>
    <w:rsid w:val="00FF5071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86D9B"/>
  <w15:docId w15:val="{29730878-1985-4E28-BF41-CC14DC38B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a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a0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2180F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2180F"/>
    <w:rPr>
      <w:sz w:val="24"/>
      <w:szCs w:val="24"/>
    </w:rPr>
  </w:style>
  <w:style w:type="paragraph" w:customStyle="1" w:styleId="DIV1">
    <w:name w:val="DIV1"/>
    <w:basedOn w:val="ab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ab">
    <w:name w:val="List Paragraph"/>
    <w:basedOn w:val="a"/>
    <w:uiPriority w:val="34"/>
    <w:qFormat/>
    <w:rsid w:val="008331DB"/>
    <w:pPr>
      <w:ind w:left="720"/>
      <w:contextualSpacing/>
    </w:pPr>
  </w:style>
  <w:style w:type="paragraph" w:styleId="ac">
    <w:name w:val="Bibliography"/>
    <w:basedOn w:val="a"/>
    <w:next w:val="a"/>
    <w:uiPriority w:val="37"/>
    <w:unhideWhenUsed/>
    <w:rsid w:val="00EE1F7E"/>
  </w:style>
  <w:style w:type="paragraph" w:customStyle="1" w:styleId="DIV2">
    <w:name w:val="DIV2"/>
    <w:basedOn w:val="ab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31">
    <w:name w:val="toc 3"/>
    <w:basedOn w:val="a"/>
    <w:next w:val="a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11">
    <w:name w:val="toc 1"/>
    <w:basedOn w:val="a"/>
    <w:next w:val="a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21">
    <w:name w:val="toc 2"/>
    <w:basedOn w:val="a"/>
    <w:next w:val="a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ad">
    <w:name w:val="Hyperlink"/>
    <w:basedOn w:val="a0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ae">
    <w:name w:val="Placeholder Text"/>
    <w:basedOn w:val="a0"/>
    <w:uiPriority w:val="99"/>
    <w:semiHidden/>
    <w:rsid w:val="00ED438A"/>
    <w:rPr>
      <w:color w:val="808080"/>
    </w:rPr>
  </w:style>
  <w:style w:type="table" w:styleId="af">
    <w:name w:val="Table Grid"/>
    <w:basedOn w:val="a1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41">
    <w:name w:val="toc 4"/>
    <w:basedOn w:val="a"/>
    <w:next w:val="a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paragraph" w:styleId="af1">
    <w:name w:val="Normal (Web)"/>
    <w:basedOn w:val="a"/>
    <w:uiPriority w:val="99"/>
    <w:unhideWhenUsed/>
    <w:rsid w:val="00C651C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gorijtomczuk\Desktop\suai\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1108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1877</cp:revision>
  <cp:lastPrinted>2025-12-08T17:45:00Z</cp:lastPrinted>
  <dcterms:created xsi:type="dcterms:W3CDTF">2025-10-23T00:03:00Z</dcterms:created>
  <dcterms:modified xsi:type="dcterms:W3CDTF">2025-12-08T17:48:00Z</dcterms:modified>
  <cp:category/>
</cp:coreProperties>
</file>
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C0272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0BE6AE0D" w14:textId="3A2D1383" w:rsidR="00413AAB" w:rsidRPr="00C36DDE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9513B8" w:rsidRPr="00C36DDE">
        <w:t>42</w:t>
      </w:r>
    </w:p>
    <w:p w14:paraId="2BAFEC03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16FDE6EA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9513B8" w14:paraId="56BF613C" w14:textId="77777777" w:rsidTr="00F81F70">
        <w:tc>
          <w:tcPr>
            <w:tcW w:w="3261" w:type="dxa"/>
            <w:tcBorders>
              <w:top w:val="nil"/>
              <w:left w:val="nil"/>
              <w:right w:val="nil"/>
            </w:tcBorders>
          </w:tcPr>
          <w:p w14:paraId="25905ED9" w14:textId="58B270E1" w:rsidR="009513B8" w:rsidRPr="00AD3198" w:rsidRDefault="009513B8" w:rsidP="009513B8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3B467B">
              <w:t>канд. техн. наук,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E937B62" w14:textId="77777777" w:rsidR="009513B8" w:rsidRDefault="009513B8" w:rsidP="009513B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</w:tcPr>
          <w:p w14:paraId="6AF11C31" w14:textId="77777777" w:rsidR="009513B8" w:rsidRDefault="009513B8" w:rsidP="009513B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ED3697B" w14:textId="77777777" w:rsidR="009513B8" w:rsidRDefault="009513B8" w:rsidP="009513B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</w:tcPr>
          <w:p w14:paraId="4F8259E4" w14:textId="599C2B8D" w:rsidR="009513B8" w:rsidRPr="00AD3198" w:rsidRDefault="009513B8" w:rsidP="009513B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 w:rsidRPr="003B467B">
              <w:t>О. И. Красильникова</w:t>
            </w:r>
          </w:p>
        </w:tc>
      </w:tr>
      <w:tr w:rsidR="00413AAB" w14:paraId="74AAF36F" w14:textId="77777777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219B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1FA1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4386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548A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0D1B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5D49D6DE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428753D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4C4F210" w14:textId="23317980" w:rsidR="00413AAB" w:rsidRPr="00AE0B4C" w:rsidRDefault="00413AAB" w:rsidP="008E080A">
            <w:pPr>
              <w:pStyle w:val="a5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9513B8">
              <w:rPr>
                <w:lang w:val="en-US"/>
              </w:rPr>
              <w:t xml:space="preserve"> </w:t>
            </w:r>
            <w:r w:rsidR="009513B8">
              <w:t xml:space="preserve">№ </w:t>
            </w:r>
            <w:r w:rsidR="00AE0B4C">
              <w:rPr>
                <w:lang w:val="en-US"/>
              </w:rPr>
              <w:t>4</w:t>
            </w:r>
          </w:p>
        </w:tc>
      </w:tr>
      <w:tr w:rsidR="00413AAB" w14:paraId="372E2C2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CA814AE" w14:textId="6F7FA852" w:rsidR="00413AAB" w:rsidRPr="00A33228" w:rsidRDefault="00AE0B4C" w:rsidP="008E080A">
            <w:pPr>
              <w:pStyle w:val="1"/>
              <w:keepNext w:val="0"/>
              <w:spacing w:before="720" w:after="720"/>
              <w:rPr>
                <w:b w:val="0"/>
                <w:szCs w:val="32"/>
              </w:rPr>
            </w:pPr>
            <w:r w:rsidRPr="00AE0B4C">
              <w:rPr>
                <w:b w:val="0"/>
                <w:szCs w:val="32"/>
              </w:rPr>
              <w:t>НЕЛИНЕЙНЫЕ МЕТОДЫ ОБРАБОТКИ ИЗОБРАЖЕНИЙ</w:t>
            </w:r>
          </w:p>
        </w:tc>
      </w:tr>
      <w:tr w:rsidR="00413AAB" w14:paraId="1D21C631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161B9CE" w14:textId="77777777" w:rsidR="00413AAB" w:rsidRPr="00AD3198" w:rsidRDefault="00413AAB" w:rsidP="008E080A">
            <w:pPr>
              <w:pStyle w:val="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 w14:paraId="740FF1D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3BCFBAD" w14:textId="4021C32E" w:rsidR="00413AAB" w:rsidRDefault="009513B8" w:rsidP="008E080A">
            <w:pPr>
              <w:pStyle w:val="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9513B8">
              <w:rPr>
                <w:sz w:val="28"/>
                <w:szCs w:val="28"/>
                <w:lang w:val="ru-RU"/>
              </w:rPr>
              <w:t>КОМПЬЮТЕРНАЯ ОБРАБОТКА ИЗОБРАЖЕНИЙ</w:t>
            </w:r>
          </w:p>
        </w:tc>
      </w:tr>
      <w:tr w:rsidR="00413AAB" w14:paraId="4DE516C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2BD2946" w14:textId="77777777"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68A8B566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14:paraId="0F9C10E8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3FEB8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8FAB90" w14:textId="77777777"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5A18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02BFA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FADC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39AC84" w14:textId="77777777"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14:paraId="411BA6BF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15CA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8CAB1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B85C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977AE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2F3D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2607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5CD8CE58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0470E176" w14:textId="06FB07CC"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9513B8">
        <w:rPr>
          <w:lang w:val="en-US"/>
        </w:rPr>
        <w:t xml:space="preserve">2025 </w:t>
      </w:r>
      <w:r w:rsidR="003B3807">
        <w:rPr>
          <w:lang w:val="en-US"/>
        </w:rPr>
        <w:br w:type="page"/>
      </w:r>
    </w:p>
    <w:p w14:paraId="5C18C89B" w14:textId="2EF6767B" w:rsidR="008331DB" w:rsidRPr="00C72183" w:rsidRDefault="009A7865" w:rsidP="00C72183">
      <w:pPr>
        <w:pStyle w:val="DIV1"/>
      </w:pPr>
      <w:r>
        <w:lastRenderedPageBreak/>
        <w:t>Цель работы</w:t>
      </w:r>
    </w:p>
    <w:p w14:paraId="3DD4BB06" w14:textId="68529EB9" w:rsidR="00C72183" w:rsidRDefault="00091571" w:rsidP="00C72183">
      <w:pPr>
        <w:pStyle w:val="MAINTEXT1"/>
      </w:pPr>
      <w:r>
        <w:t xml:space="preserve">Цель работы: </w:t>
      </w:r>
      <w:r w:rsidR="00550928" w:rsidRPr="00550928">
        <w:t>ознакомиться с назначением и видами нелинейной обработки изображений</w:t>
      </w:r>
      <w:r>
        <w:t>.</w:t>
      </w:r>
    </w:p>
    <w:p w14:paraId="5D7F3A39" w14:textId="7328F0F4" w:rsidR="009A7865" w:rsidRDefault="00BF50FD" w:rsidP="009A7865">
      <w:pPr>
        <w:pStyle w:val="DIV1"/>
      </w:pPr>
      <w:r>
        <w:t>Задание</w:t>
      </w:r>
    </w:p>
    <w:p w14:paraId="04B0BBD4" w14:textId="6FA541CA" w:rsidR="00BF50FD" w:rsidRPr="00BF50FD" w:rsidRDefault="00BF50FD" w:rsidP="00BF50FD">
      <w:pPr>
        <w:pStyle w:val="MAINTEXT1"/>
      </w:pPr>
      <w:r>
        <w:t>Задачи лабораторной работы включа</w:t>
      </w:r>
      <w:r w:rsidR="00A530C5">
        <w:t>ют</w:t>
      </w:r>
      <w:r>
        <w:t xml:space="preserve"> в себя:</w:t>
      </w:r>
    </w:p>
    <w:p w14:paraId="0A091C3C" w14:textId="77777777" w:rsidR="008F463E" w:rsidRDefault="002555A3" w:rsidP="00CC5020">
      <w:pPr>
        <w:pStyle w:val="LIST1"/>
      </w:pPr>
      <w:r>
        <w:t>Изучить на качественном уровне влияние вида световой характеристики преобразования на воспроизведение изображений.</w:t>
      </w:r>
      <w:r>
        <w:t xml:space="preserve"> </w:t>
      </w:r>
      <w:r>
        <w:t>Для заданного изображения, которое в названии файла имеет буквы «иск» (от слова «искаженное»), оценить характер искажения световой характеристики, в результате которой на изображении имеются ухудшения различимости деталей в области нижних либо верхних значений яркости. Продумать вид необходимой степенной функции преобразования в качестве корректирующей функции и выполнить требуемую коррекцию для повышения качества изображения.</w:t>
      </w:r>
    </w:p>
    <w:p w14:paraId="2BD32EF3" w14:textId="01E6B061" w:rsidR="002555A3" w:rsidRDefault="002555A3" w:rsidP="008F463E">
      <w:pPr>
        <w:pStyle w:val="LIST1"/>
        <w:numPr>
          <w:ilvl w:val="0"/>
          <w:numId w:val="0"/>
        </w:numPr>
        <w:ind w:left="1009"/>
      </w:pPr>
      <w:r>
        <w:t>Записать несколько полученных в результате экспериментов скорректированных изображений с указанием соответствующего каждому конкретному эксперименту значения показателя степени и, сопоставляя неискаженное оригинальное изображение с полученными в результате коррекции, выбрать наилучший результат. Поместить в отчете рядом три изображения: оригинальное изображение (неискаженное), искаженное (с индексом «иск») и выбранное наилучшее восстановленное (с индексом «</w:t>
      </w:r>
      <w:proofErr w:type="spellStart"/>
      <w:r>
        <w:t>восст</w:t>
      </w:r>
      <w:proofErr w:type="spellEnd"/>
      <w:r>
        <w:t>»). Восстановленное изображение визуально должно совпадать с неискаженным изображением. Указать показатель степени, соответствующий наилучшему результату.</w:t>
      </w:r>
    </w:p>
    <w:p w14:paraId="5FBCD88C" w14:textId="4CD64DD7" w:rsidR="002555A3" w:rsidRDefault="002555A3" w:rsidP="002555A3">
      <w:pPr>
        <w:pStyle w:val="LIST1"/>
      </w:pPr>
      <w:r>
        <w:t>Исследовать подавление импульсных помех на изображении посредством медианной фильтрации для трех видов окон:</w:t>
      </w:r>
    </w:p>
    <w:p w14:paraId="6ACC5C82" w14:textId="77777777" w:rsidR="002555A3" w:rsidRDefault="002555A3" w:rsidP="008F463E">
      <w:pPr>
        <w:pStyle w:val="LIST2"/>
        <w:numPr>
          <w:ilvl w:val="3"/>
          <w:numId w:val="55"/>
        </w:numPr>
      </w:pPr>
      <w:r>
        <w:t>горизонтального размером 3 элемента;</w:t>
      </w:r>
    </w:p>
    <w:p w14:paraId="3D05C569" w14:textId="77777777" w:rsidR="002555A3" w:rsidRDefault="002555A3" w:rsidP="008F463E">
      <w:pPr>
        <w:pStyle w:val="LIST2"/>
        <w:numPr>
          <w:ilvl w:val="3"/>
          <w:numId w:val="55"/>
        </w:numPr>
      </w:pPr>
      <w:r>
        <w:t>вертикального размером 3 элемента;</w:t>
      </w:r>
    </w:p>
    <w:p w14:paraId="2173336D" w14:textId="77777777" w:rsidR="002555A3" w:rsidRDefault="002555A3" w:rsidP="008F463E">
      <w:pPr>
        <w:pStyle w:val="LIST2"/>
        <w:numPr>
          <w:ilvl w:val="3"/>
          <w:numId w:val="55"/>
        </w:numPr>
      </w:pPr>
      <w:r>
        <w:t>крестообразного размером 3х3 элемента;</w:t>
      </w:r>
    </w:p>
    <w:p w14:paraId="5B888DC0" w14:textId="77777777" w:rsidR="002555A3" w:rsidRDefault="002555A3" w:rsidP="008F463E">
      <w:pPr>
        <w:pStyle w:val="LIST2"/>
        <w:numPr>
          <w:ilvl w:val="3"/>
          <w:numId w:val="55"/>
        </w:numPr>
      </w:pPr>
      <w:r>
        <w:lastRenderedPageBreak/>
        <w:t xml:space="preserve">квадратного окна размерами 3х3 элемента и 5х5 элементов. </w:t>
      </w:r>
    </w:p>
    <w:p w14:paraId="20B2DE96" w14:textId="77777777" w:rsidR="002555A3" w:rsidRDefault="002555A3" w:rsidP="008F463E">
      <w:pPr>
        <w:pStyle w:val="LIST1"/>
        <w:numPr>
          <w:ilvl w:val="0"/>
          <w:numId w:val="0"/>
        </w:numPr>
        <w:ind w:left="1009"/>
      </w:pPr>
      <w:r>
        <w:t xml:space="preserve">С этой целью перед выполнением эксперимента необходимо изготовить изображения, к которым добавлена аддитивная цветная импульсная помеха посредством программы </w:t>
      </w:r>
      <w:r>
        <w:rPr>
          <w:lang w:val="en-US"/>
        </w:rPr>
        <w:t>DIGITAL</w:t>
      </w:r>
      <w:r>
        <w:t xml:space="preserve">. Эта программа использовалась при выполнении лабораторной работы №3. Параметры импульсной помехи: вероятность появления импульса помехи – 0,005; амплитуда импульсной помехи – 100 квантовых уровней; полярность импульса – положительная. </w:t>
      </w:r>
    </w:p>
    <w:p w14:paraId="2C0ED14F" w14:textId="0F096879" w:rsidR="00433AF4" w:rsidRDefault="00433AF4" w:rsidP="00433AF4">
      <w:pPr>
        <w:pStyle w:val="MAINTEXT1"/>
      </w:pPr>
      <w:r w:rsidRPr="00433AF4">
        <w:t xml:space="preserve">Для </w:t>
      </w:r>
      <w:r w:rsidR="00147201">
        <w:t>выполнения</w:t>
      </w:r>
      <w:r w:rsidRPr="00433AF4">
        <w:t xml:space="preserve"> работы было выбрано изображение </w:t>
      </w:r>
      <w:r w:rsidR="00557D2D">
        <w:t>«</w:t>
      </w:r>
      <w:r w:rsidR="0087019D">
        <w:t>6</w:t>
      </w:r>
      <w:r w:rsidRPr="00433AF4">
        <w:t>.bmp</w:t>
      </w:r>
      <w:r w:rsidR="00557D2D">
        <w:t>»</w:t>
      </w:r>
      <w:r w:rsidRPr="00433AF4">
        <w:t xml:space="preserve"> с разрешением 25</w:t>
      </w:r>
      <w:r w:rsidR="00BB68F6">
        <w:t>6</w:t>
      </w:r>
      <w:r w:rsidRPr="00433AF4">
        <w:t>x25</w:t>
      </w:r>
      <w:r w:rsidR="00BB68F6">
        <w:t>6</w:t>
      </w:r>
      <w:r w:rsidRPr="00433AF4">
        <w:t xml:space="preserve">. </w:t>
      </w:r>
      <w:r w:rsidR="00E25F7F">
        <w:t>Выбранное и</w:t>
      </w:r>
      <w:r w:rsidRPr="00433AF4">
        <w:t>зображени</w:t>
      </w:r>
      <w:r w:rsidR="008515E2">
        <w:t>е, а также его искаженная версия</w:t>
      </w:r>
      <w:r w:rsidR="001F0D96">
        <w:t xml:space="preserve"> «6иск.</w:t>
      </w:r>
      <w:r w:rsidR="001F0D96">
        <w:rPr>
          <w:lang w:val="en-US"/>
        </w:rPr>
        <w:t>bmp</w:t>
      </w:r>
      <w:r w:rsidR="001F0D96">
        <w:t>»</w:t>
      </w:r>
      <w:r w:rsidRPr="00433AF4">
        <w:t xml:space="preserve"> представлен</w:t>
      </w:r>
      <w:r w:rsidR="008515E2">
        <w:t>ы</w:t>
      </w:r>
      <w:r w:rsidRPr="00433AF4">
        <w:t xml:space="preserve"> на рисунке </w:t>
      </w:r>
      <w:r w:rsidR="00F05A9E">
        <w:t>1</w:t>
      </w:r>
      <w:r w:rsidRPr="00433AF4">
        <w:t>:</w:t>
      </w:r>
    </w:p>
    <w:p w14:paraId="74887879" w14:textId="2CC2506C" w:rsidR="00433AF4" w:rsidRDefault="00433AF4" w:rsidP="00433AF4">
      <w:pPr>
        <w:pStyle w:val="PICTURE"/>
      </w:pPr>
      <w:r>
        <w:drawing>
          <wp:inline distT="0" distB="0" distL="0" distR="0" wp14:anchorId="5AE1F770" wp14:editId="70D3A7C2">
            <wp:extent cx="2529840" cy="2529840"/>
            <wp:effectExtent l="0" t="0" r="3810" b="381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941">
        <w:drawing>
          <wp:inline distT="0" distB="0" distL="0" distR="0" wp14:anchorId="35941C99" wp14:editId="7F57325B">
            <wp:extent cx="2529840" cy="2529840"/>
            <wp:effectExtent l="0" t="0" r="3810" b="3810"/>
            <wp:docPr id="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B18B" w14:textId="53863442" w:rsidR="00433AF4" w:rsidRPr="000214A2" w:rsidRDefault="00433AF4" w:rsidP="00433AF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1612C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EE2C6B">
        <w:t>Исходное</w:t>
      </w:r>
      <w:r w:rsidR="00205104">
        <w:t xml:space="preserve"> и искаженное</w:t>
      </w:r>
      <w:r w:rsidR="00EE2C6B">
        <w:t xml:space="preserve"> изображение</w:t>
      </w:r>
    </w:p>
    <w:p w14:paraId="3F0AA147" w14:textId="6B79540D" w:rsidR="009A7865" w:rsidRDefault="00AC38C2" w:rsidP="009A7865">
      <w:pPr>
        <w:pStyle w:val="DIV1"/>
      </w:pPr>
      <w:r>
        <w:t>Ход выполнения работы</w:t>
      </w:r>
    </w:p>
    <w:p w14:paraId="289A62FF" w14:textId="6801238C" w:rsidR="00AC38C2" w:rsidRDefault="00F407CB" w:rsidP="00F407CB">
      <w:pPr>
        <w:pStyle w:val="DIV2"/>
      </w:pPr>
      <w:r w:rsidRPr="00F407CB">
        <w:t>Изучение влияния вида световой характеристики преобразования на воспроизведение изображений</w:t>
      </w:r>
    </w:p>
    <w:p w14:paraId="684A49F6" w14:textId="486DC65B" w:rsidR="00744030" w:rsidRPr="006D375A" w:rsidRDefault="00744030" w:rsidP="000D00EB">
      <w:pPr>
        <w:pStyle w:val="MAINTEXT2"/>
        <w:ind w:left="401"/>
      </w:pPr>
      <w:r>
        <w:t xml:space="preserve">В </w:t>
      </w:r>
      <w:r w:rsidR="00E80C67">
        <w:t>результате визуального</w:t>
      </w:r>
      <w:r>
        <w:t xml:space="preserve"> анализа искаженного изображения </w:t>
      </w:r>
      <w:r w:rsidR="008D6ED3">
        <w:t>установлено</w:t>
      </w:r>
      <w:r>
        <w:t xml:space="preserve">, что присутствующее на изображении нелинейное искажение затемняет </w:t>
      </w:r>
      <w:r w:rsidR="006A2071">
        <w:t>исходное</w:t>
      </w:r>
      <w:r>
        <w:t xml:space="preserve"> изображение</w:t>
      </w:r>
      <w:r w:rsidR="00C7672D">
        <w:t xml:space="preserve">. </w:t>
      </w:r>
      <w:r w:rsidR="008A2D45">
        <w:t>Поэтому</w:t>
      </w:r>
      <w:r>
        <w:t xml:space="preserve"> </w:t>
      </w:r>
      <w:r>
        <w:rPr>
          <w:rFonts w:eastAsia="Calibri"/>
        </w:rPr>
        <w:t>на изображении име</w:t>
      </w:r>
      <w:r w:rsidR="001806F2">
        <w:rPr>
          <w:rFonts w:eastAsia="Calibri"/>
        </w:rPr>
        <w:t>ется</w:t>
      </w:r>
      <w:r>
        <w:rPr>
          <w:rFonts w:eastAsia="Calibri"/>
        </w:rPr>
        <w:t xml:space="preserve"> ухудшени</w:t>
      </w:r>
      <w:r w:rsidR="001806F2">
        <w:rPr>
          <w:rFonts w:eastAsia="Calibri"/>
        </w:rPr>
        <w:t>е</w:t>
      </w:r>
      <w:r>
        <w:rPr>
          <w:rFonts w:eastAsia="Calibri"/>
        </w:rPr>
        <w:t xml:space="preserve"> различимости деталей в области нижних значений яркости</w:t>
      </w:r>
      <w:r>
        <w:t xml:space="preserve">. </w:t>
      </w:r>
      <w:r w:rsidR="006568D3">
        <w:t>Д</w:t>
      </w:r>
      <w:r>
        <w:t>ля коррекции световых характеристик в формулу</w:t>
      </w:r>
      <w:r w:rsidR="003C70CC" w:rsidRPr="003C70CC">
        <w:t xml:space="preserve"> (1) </w:t>
      </w:r>
      <w:r>
        <w:t xml:space="preserve">необходимо подставить показатель степени γ </w:t>
      </w:r>
      <w:proofErr w:type="gramStart"/>
      <w:r>
        <w:t>&lt; 1</w:t>
      </w:r>
      <w:proofErr w:type="gramEnd"/>
      <w:r w:rsidR="006D375A">
        <w:t>:</w:t>
      </w:r>
    </w:p>
    <w:p w14:paraId="05044859" w14:textId="30E1654A" w:rsidR="00744030" w:rsidRPr="009B6A6C" w:rsidRDefault="008906A7" w:rsidP="000D00EB">
      <w:pPr>
        <w:pStyle w:val="MAINTEXT2"/>
        <w:ind w:left="401"/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вых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вх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макс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γ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макс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7E4A4245" w14:textId="078447B6" w:rsidR="004901C7" w:rsidRDefault="004901C7" w:rsidP="004901C7">
      <w:pPr>
        <w:pStyle w:val="MAINTEXT2"/>
        <w:ind w:left="401"/>
      </w:pPr>
      <w:r>
        <w:t>На рисунке 2 изображено окно с параметрами для коррекции искаженного изображения</w:t>
      </w:r>
      <w:r w:rsidR="00E91EDA">
        <w:t>.</w:t>
      </w:r>
    </w:p>
    <w:p w14:paraId="24EA9FE7" w14:textId="685E21F9" w:rsidR="00285FFD" w:rsidRDefault="00285FFD" w:rsidP="00285FFD">
      <w:pPr>
        <w:pStyle w:val="PICTURE"/>
      </w:pPr>
      <w:r>
        <w:drawing>
          <wp:inline distT="0" distB="0" distL="0" distR="0" wp14:anchorId="5795A539" wp14:editId="431E5332">
            <wp:extent cx="2788920" cy="2007136"/>
            <wp:effectExtent l="0" t="0" r="0" b="0"/>
            <wp:docPr id="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2649" cy="20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1F7B" w14:textId="00A11AEB" w:rsidR="00285FFD" w:rsidRPr="000214A2" w:rsidRDefault="00285FFD" w:rsidP="00285FF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1612C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Параметры для гамма-преобразования</w:t>
      </w:r>
    </w:p>
    <w:p w14:paraId="105839FA" w14:textId="45B9F272" w:rsidR="00744030" w:rsidRDefault="00744030" w:rsidP="000D00EB">
      <w:pPr>
        <w:pStyle w:val="MAINTEXT2"/>
        <w:ind w:left="401"/>
      </w:pPr>
      <w:r>
        <w:t xml:space="preserve">На рисунках </w:t>
      </w:r>
      <w:r w:rsidR="00C02D41">
        <w:t>3</w:t>
      </w:r>
      <w:r w:rsidR="00867966">
        <w:t>–</w:t>
      </w:r>
      <w:r w:rsidR="00C02D41">
        <w:t>5</w:t>
      </w:r>
      <w:r>
        <w:t xml:space="preserve"> приведено сравнение оригинального изображения с </w:t>
      </w:r>
      <w:r w:rsidR="00035EC2">
        <w:t>от</w:t>
      </w:r>
      <w:r>
        <w:t>корректированным при разных показателях степени.</w:t>
      </w:r>
    </w:p>
    <w:p w14:paraId="1AA81CC9" w14:textId="77777777" w:rsidR="00285FFD" w:rsidRDefault="00285FFD" w:rsidP="00285FFD">
      <w:pPr>
        <w:pStyle w:val="PICTURE"/>
      </w:pPr>
      <w:r>
        <w:drawing>
          <wp:inline distT="0" distB="0" distL="0" distR="0" wp14:anchorId="4552EAFD" wp14:editId="190DB9FD">
            <wp:extent cx="2529840" cy="2529840"/>
            <wp:effectExtent l="0" t="0" r="3810" b="3810"/>
            <wp:docPr id="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3EA4DCBA" wp14:editId="6C680885">
            <wp:extent cx="2529840" cy="2529840"/>
            <wp:effectExtent l="0" t="0" r="3810" b="3810"/>
            <wp:docPr id="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0A8F" w14:textId="2BD5C162" w:rsidR="00285FFD" w:rsidRPr="000214A2" w:rsidRDefault="00285FFD" w:rsidP="00285FF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1612C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="00254618">
        <w:t xml:space="preserve"> И</w:t>
      </w:r>
      <w:r w:rsidR="003A7E1D">
        <w:t>сходно</w:t>
      </w:r>
      <w:r w:rsidR="00254618">
        <w:t>е</w:t>
      </w:r>
      <w:r w:rsidRPr="00285FFD">
        <w:t xml:space="preserve"> </w:t>
      </w:r>
      <w:r w:rsidR="00254618">
        <w:t xml:space="preserve">и </w:t>
      </w:r>
      <w:r w:rsidRPr="00285FFD">
        <w:t>откорректированн</w:t>
      </w:r>
      <w:r w:rsidR="00254618">
        <w:t>ое изображения</w:t>
      </w:r>
      <w:r w:rsidRPr="00285FFD">
        <w:t xml:space="preserve"> (γ = 0.</w:t>
      </w:r>
      <w:r w:rsidR="00A816B4" w:rsidRPr="00A816B4">
        <w:t>65</w:t>
      </w:r>
      <w:r w:rsidRPr="00285FFD">
        <w:t>)</w:t>
      </w:r>
    </w:p>
    <w:p w14:paraId="3ABA9631" w14:textId="77777777" w:rsidR="001A0992" w:rsidRDefault="001A0992" w:rsidP="001A0992">
      <w:pPr>
        <w:pStyle w:val="PICTURE"/>
      </w:pPr>
      <w:r>
        <w:lastRenderedPageBreak/>
        <w:drawing>
          <wp:inline distT="0" distB="0" distL="0" distR="0" wp14:anchorId="374420A8" wp14:editId="4BA5A5BF">
            <wp:extent cx="2529840" cy="2529840"/>
            <wp:effectExtent l="0" t="0" r="3810" b="3810"/>
            <wp:docPr id="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2CD46CA0" wp14:editId="4D77D23C">
            <wp:extent cx="2529840" cy="2529840"/>
            <wp:effectExtent l="0" t="0" r="3810" b="3810"/>
            <wp:docPr id="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AAC6" w14:textId="2A29C152" w:rsidR="001A0992" w:rsidRPr="000214A2" w:rsidRDefault="001A0992" w:rsidP="001A0992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1612C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FE115F" w:rsidRPr="00FE115F">
        <w:t>Исходное и откорректированное изображения</w:t>
      </w:r>
      <w:r w:rsidR="00FE115F" w:rsidRPr="00FE115F">
        <w:t xml:space="preserve"> </w:t>
      </w:r>
      <w:r w:rsidRPr="00285FFD">
        <w:t>(γ = 0.</w:t>
      </w:r>
      <w:r w:rsidRPr="001A0992">
        <w:t>44</w:t>
      </w:r>
      <w:r w:rsidRPr="00285FFD">
        <w:t>)</w:t>
      </w:r>
    </w:p>
    <w:p w14:paraId="071C02EB" w14:textId="77777777" w:rsidR="001A0992" w:rsidRDefault="001A0992" w:rsidP="001A0992">
      <w:pPr>
        <w:pStyle w:val="PICTURE"/>
      </w:pPr>
      <w:r>
        <w:drawing>
          <wp:inline distT="0" distB="0" distL="0" distR="0" wp14:anchorId="58DA29BA" wp14:editId="447FAB99">
            <wp:extent cx="2529840" cy="2529840"/>
            <wp:effectExtent l="0" t="0" r="3810" b="3810"/>
            <wp:docPr id="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70E6DD0D" wp14:editId="3C60D55A">
            <wp:extent cx="2529840" cy="2529840"/>
            <wp:effectExtent l="0" t="0" r="3810" b="3810"/>
            <wp:docPr id="1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A54C" w14:textId="672381D2" w:rsidR="001A0992" w:rsidRPr="000214A2" w:rsidRDefault="001A0992" w:rsidP="001A0992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1612C">
        <w:rPr>
          <w:noProof/>
        </w:rPr>
        <w:t>5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FE115F" w:rsidRPr="00FE115F">
        <w:t>Исходное и откорректированное изображения</w:t>
      </w:r>
      <w:r w:rsidR="00FE115F" w:rsidRPr="00FE115F">
        <w:t xml:space="preserve"> </w:t>
      </w:r>
      <w:r w:rsidRPr="00285FFD">
        <w:t>(γ = 0.</w:t>
      </w:r>
      <w:r w:rsidR="004E6A76" w:rsidRPr="004E6A76">
        <w:t>27</w:t>
      </w:r>
      <w:r w:rsidRPr="00285FFD">
        <w:t>)</w:t>
      </w:r>
    </w:p>
    <w:p w14:paraId="161862EC" w14:textId="124CBA80" w:rsidR="002264C6" w:rsidRPr="002264C6" w:rsidRDefault="00AE1988" w:rsidP="002264C6">
      <w:pPr>
        <w:pStyle w:val="MAINTEXT2"/>
        <w:ind w:left="401"/>
      </w:pPr>
      <w:r>
        <w:t xml:space="preserve">В ходе анализа рисунка </w:t>
      </w:r>
      <w:r w:rsidR="0020330F">
        <w:t>3</w:t>
      </w:r>
      <w:r>
        <w:t xml:space="preserve"> </w:t>
      </w:r>
      <w:r w:rsidR="000D722C">
        <w:t>заметно</w:t>
      </w:r>
      <w:r>
        <w:t>, что значение γ = 0</w:t>
      </w:r>
      <w:r w:rsidR="008B086B">
        <w:t>.65</w:t>
      </w:r>
      <w:r>
        <w:t xml:space="preserve"> </w:t>
      </w:r>
      <w:r w:rsidR="00E75D0D">
        <w:t>велико</w:t>
      </w:r>
      <w:r>
        <w:t>, так как откорректированное изображение темнее оригинального.</w:t>
      </w:r>
      <w:r w:rsidR="00EF442A">
        <w:t xml:space="preserve"> </w:t>
      </w:r>
      <w:r w:rsidR="00336CE5">
        <w:t>По</w:t>
      </w:r>
      <w:r>
        <w:t xml:space="preserve"> рисунк</w:t>
      </w:r>
      <w:r w:rsidR="00336CE5">
        <w:t>у</w:t>
      </w:r>
      <w:r>
        <w:t xml:space="preserve"> 4 можно сделать вывод, что при γ = 0</w:t>
      </w:r>
      <w:r w:rsidR="00CF5C4E">
        <w:t>.</w:t>
      </w:r>
      <w:r w:rsidR="000450CC">
        <w:t>4</w:t>
      </w:r>
      <w:r>
        <w:t xml:space="preserve">4 откорректированное изображение </w:t>
      </w:r>
      <w:r w:rsidR="008A4F74">
        <w:t>слегка темнее</w:t>
      </w:r>
      <w:r>
        <w:t xml:space="preserve"> оригинального.</w:t>
      </w:r>
      <w:r w:rsidR="002264C6" w:rsidRPr="002264C6">
        <w:t xml:space="preserve"> </w:t>
      </w:r>
      <w:r w:rsidR="002264C6">
        <w:t xml:space="preserve">Анализируя же рисунок 5, видно, что при </w:t>
      </w:r>
      <w:r w:rsidR="002264C6" w:rsidRPr="00285FFD">
        <w:t>γ = 0.</w:t>
      </w:r>
      <w:r w:rsidR="002264C6" w:rsidRPr="004E6A76">
        <w:t>27</w:t>
      </w:r>
      <w:r w:rsidR="002264C6" w:rsidRPr="002264C6">
        <w:t xml:space="preserve"> </w:t>
      </w:r>
      <w:r w:rsidR="002264C6">
        <w:t xml:space="preserve">коррекция привела к чрезмерному </w:t>
      </w:r>
      <w:proofErr w:type="spellStart"/>
      <w:r w:rsidR="002264C6">
        <w:t>высветлению</w:t>
      </w:r>
      <w:proofErr w:type="spellEnd"/>
      <w:r w:rsidR="002264C6">
        <w:t>.</w:t>
      </w:r>
    </w:p>
    <w:p w14:paraId="6B45E878" w14:textId="71DB439E" w:rsidR="00744030" w:rsidRDefault="00A96EB1" w:rsidP="00AE1988">
      <w:pPr>
        <w:pStyle w:val="MAINTEXT2"/>
        <w:ind w:left="401"/>
      </w:pPr>
      <w:r>
        <w:t>Экспериментальным</w:t>
      </w:r>
      <w:r w:rsidR="00AE1988">
        <w:t xml:space="preserve"> пут</w:t>
      </w:r>
      <w:r w:rsidR="001747A9">
        <w:t>е</w:t>
      </w:r>
      <w:r w:rsidR="00AE1988">
        <w:t>м подобрано значение γ = 0.</w:t>
      </w:r>
      <w:r w:rsidR="00005141" w:rsidRPr="002264C6">
        <w:t>4</w:t>
      </w:r>
      <w:r w:rsidR="00AE1988">
        <w:t xml:space="preserve">, при котором достигается наилучший результат и изображение имеет минимальные различия по сравнению с </w:t>
      </w:r>
      <w:r w:rsidR="00C734D4">
        <w:t>исходным</w:t>
      </w:r>
      <w:r w:rsidR="00AE1988">
        <w:t>.</w:t>
      </w:r>
      <w:r w:rsidR="00B96180">
        <w:t xml:space="preserve"> </w:t>
      </w:r>
      <w:r w:rsidR="00B96180" w:rsidRPr="00B96180">
        <w:t xml:space="preserve">На рисунке 6 приведены оригинальное, откорректированное </w:t>
      </w:r>
      <w:r w:rsidR="00A311B3">
        <w:t xml:space="preserve">и </w:t>
      </w:r>
      <w:r w:rsidR="00A311B3" w:rsidRPr="00A311B3">
        <w:t xml:space="preserve">искаженное </w:t>
      </w:r>
      <w:r w:rsidR="00B96180" w:rsidRPr="00B96180">
        <w:t>изображения</w:t>
      </w:r>
      <w:r w:rsidR="0025095C">
        <w:t xml:space="preserve"> с наилучшим результатом</w:t>
      </w:r>
      <w:r w:rsidR="00B96180" w:rsidRPr="00B96180">
        <w:t>.</w:t>
      </w:r>
    </w:p>
    <w:p w14:paraId="7B4FDAF1" w14:textId="5D581DB1" w:rsidR="00AE1988" w:rsidRDefault="00AE1988" w:rsidP="00AE1988">
      <w:pPr>
        <w:pStyle w:val="PICTURE"/>
      </w:pPr>
      <w:r>
        <w:lastRenderedPageBreak/>
        <w:drawing>
          <wp:inline distT="0" distB="0" distL="0" distR="0" wp14:anchorId="328EA9E1" wp14:editId="42FABB10">
            <wp:extent cx="1790700" cy="1790700"/>
            <wp:effectExtent l="0" t="0" r="0" b="0"/>
            <wp:docPr id="1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596CDD50" wp14:editId="689714C3">
            <wp:extent cx="1790700" cy="1790700"/>
            <wp:effectExtent l="0" t="0" r="0" b="0"/>
            <wp:docPr id="2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Graphic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877F6C8" wp14:editId="05F1F7D2">
            <wp:extent cx="1790700" cy="1790700"/>
            <wp:effectExtent l="0" t="0" r="0" b="0"/>
            <wp:docPr id="2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phic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53CD" w14:textId="42EA2CE3" w:rsidR="00AE1988" w:rsidRPr="000214A2" w:rsidRDefault="00AE1988" w:rsidP="00AE1988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1612C">
        <w:rPr>
          <w:noProof/>
        </w:rPr>
        <w:t>6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Pr="00FE115F">
        <w:t>Исходное</w:t>
      </w:r>
      <w:r>
        <w:t xml:space="preserve">, </w:t>
      </w:r>
      <w:r w:rsidRPr="00FE115F">
        <w:t>откорректированное</w:t>
      </w:r>
      <w:r w:rsidR="00DE4DC1">
        <w:t xml:space="preserve"> </w:t>
      </w:r>
      <w:r w:rsidR="00DE4DC1" w:rsidRPr="00285FFD">
        <w:t>(γ = 0.</w:t>
      </w:r>
      <w:r w:rsidR="00005141" w:rsidRPr="00005141">
        <w:t>4</w:t>
      </w:r>
      <w:r w:rsidR="00DE4DC1" w:rsidRPr="00285FFD">
        <w:t>)</w:t>
      </w:r>
      <w:r w:rsidR="00DE4DC1">
        <w:t xml:space="preserve"> </w:t>
      </w:r>
      <w:r>
        <w:t>и искаженное</w:t>
      </w:r>
      <w:r w:rsidRPr="00FE115F">
        <w:t xml:space="preserve"> изображения</w:t>
      </w:r>
    </w:p>
    <w:p w14:paraId="73A8165C" w14:textId="3B59807C" w:rsidR="00F407CB" w:rsidRDefault="00F407CB" w:rsidP="00F407CB">
      <w:pPr>
        <w:pStyle w:val="DIV2"/>
      </w:pPr>
      <w:r w:rsidRPr="00F407CB">
        <w:t>Исследование подавления импульсных помех на изображении посредством медианной фильтрации</w:t>
      </w:r>
    </w:p>
    <w:p w14:paraId="73A2EA63" w14:textId="456F85BE" w:rsidR="009B6A6C" w:rsidRPr="009B6A6C" w:rsidRDefault="009B6A6C" w:rsidP="009B6A6C">
      <w:pPr>
        <w:pStyle w:val="MAINTEXT2"/>
        <w:ind w:left="401"/>
      </w:pPr>
      <w:r w:rsidRPr="009B6A6C">
        <w:t xml:space="preserve">На рисунке </w:t>
      </w:r>
      <w:r w:rsidR="006C65A0">
        <w:t>7</w:t>
      </w:r>
      <w:r w:rsidRPr="009B6A6C">
        <w:t xml:space="preserve"> </w:t>
      </w:r>
      <w:r w:rsidR="00C97BAF">
        <w:t>представлено</w:t>
      </w:r>
      <w:r w:rsidRPr="009B6A6C">
        <w:t xml:space="preserve"> подготовленное изображение с аддитивной цветной импульсной помехой, где вероятность появления импульса помехи </w:t>
      </w:r>
      <w:r w:rsidR="00263743">
        <w:t>равна</w:t>
      </w:r>
      <w:r w:rsidRPr="009B6A6C">
        <w:t xml:space="preserve"> 0.005, амплитуда импульсной помехи </w:t>
      </w:r>
      <w:r w:rsidR="00263743">
        <w:t>—</w:t>
      </w:r>
      <w:r w:rsidRPr="009B6A6C">
        <w:t xml:space="preserve"> 100 квантовых уровней</w:t>
      </w:r>
      <w:r w:rsidR="00150365">
        <w:t>, и</w:t>
      </w:r>
      <w:r w:rsidRPr="009B6A6C">
        <w:t xml:space="preserve"> полярность импульса положительная.</w:t>
      </w:r>
    </w:p>
    <w:p w14:paraId="1B3F2E6C" w14:textId="30459205" w:rsidR="00BB4804" w:rsidRDefault="00BB4804" w:rsidP="00BB4804">
      <w:pPr>
        <w:pStyle w:val="PICTURE"/>
      </w:pPr>
      <w:r>
        <w:drawing>
          <wp:inline distT="0" distB="0" distL="0" distR="0" wp14:anchorId="1919B76C" wp14:editId="2B592760">
            <wp:extent cx="2529840" cy="2529840"/>
            <wp:effectExtent l="0" t="0" r="3810" b="3810"/>
            <wp:docPr id="2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raphic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944A" w14:textId="5DB8C0FC" w:rsidR="00BB4804" w:rsidRPr="000214A2" w:rsidRDefault="00BB4804" w:rsidP="00BB480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1612C">
        <w:rPr>
          <w:noProof/>
        </w:rPr>
        <w:t>7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A24EE1" w:rsidRPr="00A24EE1">
        <w:t>Изображение с аддитивной цветной импульсной помехой</w:t>
      </w:r>
    </w:p>
    <w:p w14:paraId="28DF77BA" w14:textId="71081CAD" w:rsidR="004A0B64" w:rsidRDefault="004A0B64" w:rsidP="004A0B64">
      <w:pPr>
        <w:pStyle w:val="MAINTEXT2"/>
        <w:ind w:left="401"/>
      </w:pPr>
      <w:r>
        <w:t xml:space="preserve">Для исследования подавления импульсных помех </w:t>
      </w:r>
      <w:r>
        <w:t>с помощью медианной фильтрации</w:t>
      </w:r>
      <w:r w:rsidR="007D3FB8">
        <w:t xml:space="preserve"> начнем с фильтрации с горизонтальным окном в 3 элемента. На рисунке 8 изображены параметры для фильтрации.</w:t>
      </w:r>
    </w:p>
    <w:p w14:paraId="2000EA39" w14:textId="77777777" w:rsidR="004A0B64" w:rsidRDefault="004A0B64" w:rsidP="004A0B64">
      <w:pPr>
        <w:pStyle w:val="PICTURE"/>
      </w:pPr>
      <w:r>
        <w:lastRenderedPageBreak/>
        <w:drawing>
          <wp:inline distT="0" distB="0" distL="0" distR="0" wp14:anchorId="7CF4B72F" wp14:editId="53246E13">
            <wp:extent cx="2944091" cy="1964541"/>
            <wp:effectExtent l="0" t="0" r="8890" b="0"/>
            <wp:docPr id="4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Graphic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8637" cy="19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4367" w14:textId="1E01F5F7" w:rsidR="004A0B64" w:rsidRPr="009006B4" w:rsidRDefault="004A0B64" w:rsidP="004A0B6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1612C">
        <w:rPr>
          <w:noProof/>
        </w:rPr>
        <w:t>8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Окно параметров для медианной фильтрации</w:t>
      </w:r>
      <w:r w:rsidR="009006B4" w:rsidRPr="009006B4">
        <w:t xml:space="preserve"> </w:t>
      </w:r>
      <w:r w:rsidR="009006B4">
        <w:t>горизонтальным окном</w:t>
      </w:r>
    </w:p>
    <w:p w14:paraId="68C95B7C" w14:textId="719410F9" w:rsidR="00F407CB" w:rsidRDefault="00A23FE7" w:rsidP="00F407CB">
      <w:pPr>
        <w:pStyle w:val="MAINTEXT2"/>
        <w:ind w:left="401"/>
      </w:pPr>
      <w:r w:rsidRPr="00A23FE7">
        <w:t xml:space="preserve">На рисунке </w:t>
      </w:r>
      <w:r w:rsidR="0092151B">
        <w:t>9</w:t>
      </w:r>
      <w:r w:rsidRPr="00A23FE7">
        <w:t xml:space="preserve"> представлено сравнение искаженного импульсной помехой изображения и отфильтрованного посредством медианной фильтрации для горизонтального окна размером 3 элемента.</w:t>
      </w:r>
    </w:p>
    <w:p w14:paraId="7A09414C" w14:textId="16069A09" w:rsidR="00A23FE7" w:rsidRDefault="00A23FE7" w:rsidP="00A23FE7">
      <w:pPr>
        <w:pStyle w:val="PICTURE"/>
      </w:pPr>
      <w:r>
        <w:drawing>
          <wp:inline distT="0" distB="0" distL="0" distR="0" wp14:anchorId="3512534C" wp14:editId="1B124EA6">
            <wp:extent cx="2529840" cy="2529840"/>
            <wp:effectExtent l="0" t="0" r="3810" b="3810"/>
            <wp:docPr id="2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raphic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E10">
        <w:drawing>
          <wp:inline distT="0" distB="0" distL="0" distR="0" wp14:anchorId="16500591" wp14:editId="7C34E9F9">
            <wp:extent cx="2529840" cy="2529840"/>
            <wp:effectExtent l="0" t="0" r="3810" b="3810"/>
            <wp:docPr id="3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raphic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F413" w14:textId="45D7169C" w:rsidR="00A23FE7" w:rsidRPr="000214A2" w:rsidRDefault="00A23FE7" w:rsidP="00A23FE7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1612C">
        <w:rPr>
          <w:noProof/>
        </w:rPr>
        <w:t>9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0A1D78" w:rsidRPr="000A1D78">
        <w:t>Медианная фильтрация изображения</w:t>
      </w:r>
      <w:r w:rsidR="000A1D78" w:rsidRPr="000A1D78">
        <w:t xml:space="preserve"> </w:t>
      </w:r>
      <w:r w:rsidRPr="00A23FE7">
        <w:t>горизонтальн</w:t>
      </w:r>
      <w:r w:rsidR="000A1D78">
        <w:t>ым</w:t>
      </w:r>
      <w:r w:rsidRPr="00A23FE7">
        <w:t xml:space="preserve"> окно</w:t>
      </w:r>
      <w:r w:rsidR="000A1D78">
        <w:t>м</w:t>
      </w:r>
      <w:r w:rsidRPr="00A23FE7">
        <w:t xml:space="preserve"> размером 3 элемента</w:t>
      </w:r>
    </w:p>
    <w:p w14:paraId="1DC56B86" w14:textId="6B91F70E" w:rsidR="00A23FE7" w:rsidRDefault="00865E10" w:rsidP="00F407CB">
      <w:pPr>
        <w:pStyle w:val="MAINTEXT2"/>
        <w:ind w:left="401"/>
      </w:pPr>
      <w:r w:rsidRPr="00865E10">
        <w:t xml:space="preserve">На рисунке </w:t>
      </w:r>
      <w:r w:rsidR="0092151B">
        <w:t>10</w:t>
      </w:r>
      <w:r w:rsidRPr="00865E10">
        <w:t xml:space="preserve"> представлено сравнение искаженного импульсной помехой изображения и отфильтрованного посредством медианной фильтрации для вертикального окна размером 3 элемента.</w:t>
      </w:r>
    </w:p>
    <w:p w14:paraId="59547C3D" w14:textId="01AEB037" w:rsidR="00865E10" w:rsidRDefault="00865E10" w:rsidP="00865E10">
      <w:pPr>
        <w:pStyle w:val="PICTURE"/>
      </w:pPr>
      <w:r>
        <w:lastRenderedPageBreak/>
        <w:drawing>
          <wp:inline distT="0" distB="0" distL="0" distR="0" wp14:anchorId="3E5A1FC2" wp14:editId="22811A0A">
            <wp:extent cx="2529840" cy="2529840"/>
            <wp:effectExtent l="0" t="0" r="3810" b="3810"/>
            <wp:docPr id="3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raphic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25AAD851" wp14:editId="710BF8AA">
            <wp:extent cx="2529840" cy="2529840"/>
            <wp:effectExtent l="0" t="0" r="3810" b="3810"/>
            <wp:docPr id="3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Graphic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158A" w14:textId="68AD77D5" w:rsidR="00865E10" w:rsidRPr="000214A2" w:rsidRDefault="00865E10" w:rsidP="00865E10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1612C">
        <w:rPr>
          <w:noProof/>
        </w:rPr>
        <w:t>10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FB502D" w:rsidRPr="00FB502D">
        <w:t>Медианная фильтрация изображения</w:t>
      </w:r>
      <w:r w:rsidR="00FB502D" w:rsidRPr="00FB502D">
        <w:t xml:space="preserve"> </w:t>
      </w:r>
      <w:r w:rsidR="009C6A1B" w:rsidRPr="009C6A1B">
        <w:t>вертикальн</w:t>
      </w:r>
      <w:r w:rsidR="00FB502D">
        <w:t>ы</w:t>
      </w:r>
      <w:r w:rsidR="00522878">
        <w:t>м</w:t>
      </w:r>
      <w:r w:rsidR="009C6A1B" w:rsidRPr="009C6A1B">
        <w:t xml:space="preserve"> окн</w:t>
      </w:r>
      <w:r w:rsidR="00FB502D">
        <w:t>ом</w:t>
      </w:r>
      <w:r w:rsidR="009C6A1B" w:rsidRPr="009C6A1B">
        <w:t xml:space="preserve"> размером 3 элемента</w:t>
      </w:r>
    </w:p>
    <w:p w14:paraId="3C9EEEC7" w14:textId="05B3795E" w:rsidR="00865E10" w:rsidRDefault="00764ED4" w:rsidP="00F407CB">
      <w:pPr>
        <w:pStyle w:val="MAINTEXT2"/>
        <w:ind w:left="401"/>
      </w:pPr>
      <w:r>
        <w:t>На рисунке 11 приведены параметры для медианной фильтрации крестообразным окном 3</w:t>
      </w:r>
      <w:r>
        <w:rPr>
          <w:lang w:val="en-US"/>
        </w:rPr>
        <w:t>x</w:t>
      </w:r>
      <w:r w:rsidRPr="00764ED4">
        <w:t xml:space="preserve">3 </w:t>
      </w:r>
      <w:r>
        <w:t>элемента.</w:t>
      </w:r>
      <w:r w:rsidR="0006114A">
        <w:t xml:space="preserve"> </w:t>
      </w:r>
      <w:r w:rsidR="00635E4A" w:rsidRPr="00635E4A">
        <w:t xml:space="preserve">На рисунке </w:t>
      </w:r>
      <w:r w:rsidR="0092151B">
        <w:t>1</w:t>
      </w:r>
      <w:r w:rsidR="0070156C">
        <w:t>2</w:t>
      </w:r>
      <w:r w:rsidR="00635E4A" w:rsidRPr="00635E4A">
        <w:t xml:space="preserve"> представлено сравнение искаженного импульсной помехой изображения и отфильтрованного посредством медианной фильтрации для крестообразного окна размером 3x3 элемента.</w:t>
      </w:r>
    </w:p>
    <w:p w14:paraId="561CFCBB" w14:textId="77777777" w:rsidR="0055735C" w:rsidRDefault="0055735C" w:rsidP="0055735C">
      <w:pPr>
        <w:pStyle w:val="PICTURE"/>
      </w:pPr>
      <w:r>
        <w:drawing>
          <wp:inline distT="0" distB="0" distL="0" distR="0" wp14:anchorId="132762DE" wp14:editId="2E6D713A">
            <wp:extent cx="2948637" cy="1967574"/>
            <wp:effectExtent l="0" t="0" r="4445" b="0"/>
            <wp:docPr id="4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Graphic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8637" cy="196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7AAF" w14:textId="20B992B0" w:rsidR="0055735C" w:rsidRPr="009006B4" w:rsidRDefault="0055735C" w:rsidP="0055735C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1612C">
        <w:rPr>
          <w:noProof/>
        </w:rPr>
        <w:t>11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Окно параметров для медианной фильтрации</w:t>
      </w:r>
      <w:r w:rsidRPr="009006B4">
        <w:t xml:space="preserve"> </w:t>
      </w:r>
      <w:r w:rsidR="00AB183C">
        <w:t>крестообразным</w:t>
      </w:r>
      <w:r>
        <w:t xml:space="preserve"> окном</w:t>
      </w:r>
    </w:p>
    <w:p w14:paraId="1F1D7E3D" w14:textId="77777777" w:rsidR="00635E4A" w:rsidRDefault="00635E4A" w:rsidP="00635E4A">
      <w:pPr>
        <w:pStyle w:val="PICTURE"/>
      </w:pPr>
      <w:r>
        <w:lastRenderedPageBreak/>
        <w:drawing>
          <wp:inline distT="0" distB="0" distL="0" distR="0" wp14:anchorId="65D04C06" wp14:editId="03016C5B">
            <wp:extent cx="2529840" cy="2529840"/>
            <wp:effectExtent l="0" t="0" r="3810" b="3810"/>
            <wp:docPr id="3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raphic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68A6A14B" wp14:editId="2F086ECC">
            <wp:extent cx="2529840" cy="2529840"/>
            <wp:effectExtent l="0" t="0" r="3810" b="3810"/>
            <wp:docPr id="3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Graphic 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9B3D" w14:textId="05C53E53" w:rsidR="00635E4A" w:rsidRPr="000214A2" w:rsidRDefault="00635E4A" w:rsidP="00635E4A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1612C">
        <w:rPr>
          <w:noProof/>
        </w:rPr>
        <w:t>12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E65D0E" w:rsidRPr="00E65D0E">
        <w:t>Медианная фильтрация изображения</w:t>
      </w:r>
      <w:r w:rsidR="00E65D0E" w:rsidRPr="00E65D0E">
        <w:t xml:space="preserve"> </w:t>
      </w:r>
      <w:r w:rsidRPr="00635E4A">
        <w:t>крестообразным окном размером 3x3 элемента</w:t>
      </w:r>
    </w:p>
    <w:p w14:paraId="113AFD8B" w14:textId="72181761" w:rsidR="00635E4A" w:rsidRDefault="00F64ED2" w:rsidP="00F407CB">
      <w:pPr>
        <w:pStyle w:val="MAINTEXT2"/>
        <w:ind w:left="401"/>
      </w:pPr>
      <w:r w:rsidRPr="00F64ED2">
        <w:t>На рисунке 1</w:t>
      </w:r>
      <w:r w:rsidR="00325B48" w:rsidRPr="00325B48">
        <w:t>3</w:t>
      </w:r>
      <w:r w:rsidRPr="00F64ED2">
        <w:t xml:space="preserve"> приведены параметры для медианной фильтрации </w:t>
      </w:r>
      <w:r w:rsidR="00325B48">
        <w:t>квадратным</w:t>
      </w:r>
      <w:r w:rsidRPr="00F64ED2">
        <w:t xml:space="preserve"> окном 3x3 элемента.</w:t>
      </w:r>
      <w:r w:rsidRPr="00F64ED2">
        <w:t xml:space="preserve"> </w:t>
      </w:r>
      <w:r w:rsidR="006C5F2B" w:rsidRPr="006C5F2B">
        <w:t xml:space="preserve">На рисунке </w:t>
      </w:r>
      <w:r w:rsidR="0092151B">
        <w:t>1</w:t>
      </w:r>
      <w:r w:rsidR="00885DC1">
        <w:t>4</w:t>
      </w:r>
      <w:r w:rsidR="006C5F2B" w:rsidRPr="006C5F2B">
        <w:t xml:space="preserve"> представлено сравнение искаженного импульсной помехой изображения и отфильтрованного посредством медианной фильтрации для квадратного окна размером 3x3 элемента</w:t>
      </w:r>
      <w:r w:rsidR="00F9209E">
        <w:t>.</w:t>
      </w:r>
    </w:p>
    <w:p w14:paraId="766C0DCE" w14:textId="77777777" w:rsidR="00217F73" w:rsidRDefault="00217F73" w:rsidP="00217F73">
      <w:pPr>
        <w:pStyle w:val="PICTURE"/>
      </w:pPr>
      <w:r>
        <w:drawing>
          <wp:inline distT="0" distB="0" distL="0" distR="0" wp14:anchorId="6F5C96D4" wp14:editId="14A81A90">
            <wp:extent cx="2626866" cy="1967574"/>
            <wp:effectExtent l="0" t="0" r="2540" b="0"/>
            <wp:docPr id="4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Graphic 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6866" cy="196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903F" w14:textId="236DE9E7" w:rsidR="00217F73" w:rsidRPr="009006B4" w:rsidRDefault="00217F73" w:rsidP="00217F73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1612C">
        <w:rPr>
          <w:noProof/>
        </w:rPr>
        <w:t>13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Окно параметров для медианной фильтрации</w:t>
      </w:r>
      <w:r w:rsidRPr="009006B4">
        <w:t xml:space="preserve"> </w:t>
      </w:r>
      <w:r w:rsidR="00EE25CA">
        <w:t>квадратным</w:t>
      </w:r>
      <w:r>
        <w:t xml:space="preserve"> окном</w:t>
      </w:r>
    </w:p>
    <w:p w14:paraId="004D0038" w14:textId="77777777" w:rsidR="00F9209E" w:rsidRDefault="00F9209E" w:rsidP="00F9209E">
      <w:pPr>
        <w:pStyle w:val="PICTURE"/>
      </w:pPr>
      <w:r>
        <w:lastRenderedPageBreak/>
        <w:drawing>
          <wp:inline distT="0" distB="0" distL="0" distR="0" wp14:anchorId="291F002E" wp14:editId="2556A719">
            <wp:extent cx="2529840" cy="2529840"/>
            <wp:effectExtent l="0" t="0" r="3810" b="3810"/>
            <wp:docPr id="3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raphic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08554161" wp14:editId="3D52043C">
            <wp:extent cx="2529840" cy="2529840"/>
            <wp:effectExtent l="0" t="0" r="3810" b="3810"/>
            <wp:docPr id="3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Graphic 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1A98" w14:textId="6926FA22" w:rsidR="00F9209E" w:rsidRPr="000214A2" w:rsidRDefault="00F9209E" w:rsidP="00F9209E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1612C">
        <w:rPr>
          <w:noProof/>
        </w:rPr>
        <w:t>14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030460" w:rsidRPr="00030460">
        <w:t>Медианная фильтрация изображения</w:t>
      </w:r>
      <w:r w:rsidR="00030460" w:rsidRPr="00030460">
        <w:t xml:space="preserve"> </w:t>
      </w:r>
      <w:r w:rsidRPr="00F9209E">
        <w:t>квадратным окном размером 3x3 элемента</w:t>
      </w:r>
    </w:p>
    <w:p w14:paraId="2FD1022B" w14:textId="40CEF8BC" w:rsidR="00F9209E" w:rsidRDefault="00527E40" w:rsidP="00F407CB">
      <w:pPr>
        <w:pStyle w:val="MAINTEXT2"/>
        <w:ind w:left="401"/>
      </w:pPr>
      <w:r w:rsidRPr="00527E40">
        <w:t xml:space="preserve">На рисунке </w:t>
      </w:r>
      <w:r w:rsidR="0092151B">
        <w:t>1</w:t>
      </w:r>
      <w:r w:rsidR="001422DB" w:rsidRPr="001422DB">
        <w:t>5</w:t>
      </w:r>
      <w:r w:rsidRPr="00527E40">
        <w:t xml:space="preserve"> представлено сравнение искаженного импульсной помехой изображения и отфильтрованного посредством медианной фильтрации для квадратного окна размером 5x5 элементов</w:t>
      </w:r>
      <w:r>
        <w:t>.</w:t>
      </w:r>
    </w:p>
    <w:p w14:paraId="08BF0AC9" w14:textId="77777777" w:rsidR="00527E40" w:rsidRDefault="00527E40" w:rsidP="00527E40">
      <w:pPr>
        <w:pStyle w:val="PICTURE"/>
      </w:pPr>
      <w:r>
        <w:drawing>
          <wp:inline distT="0" distB="0" distL="0" distR="0" wp14:anchorId="3568A4B8" wp14:editId="0A840662">
            <wp:extent cx="2529840" cy="2529840"/>
            <wp:effectExtent l="0" t="0" r="3810" b="3810"/>
            <wp:docPr id="4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raphic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05F5816C" wp14:editId="24A2851F">
            <wp:extent cx="2529840" cy="2529840"/>
            <wp:effectExtent l="0" t="0" r="3810" b="3810"/>
            <wp:docPr id="4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Graphic 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8309" w14:textId="1D76A002" w:rsidR="00527E40" w:rsidRPr="000214A2" w:rsidRDefault="00527E40" w:rsidP="00527E40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1612C">
        <w:rPr>
          <w:noProof/>
        </w:rPr>
        <w:t>15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C95AB9">
        <w:t>Медианная ф</w:t>
      </w:r>
      <w:r w:rsidR="00796964">
        <w:t>ильтрация</w:t>
      </w:r>
      <w:r w:rsidRPr="00527E40">
        <w:t xml:space="preserve"> изображени</w:t>
      </w:r>
      <w:r w:rsidR="00796964">
        <w:t>я</w:t>
      </w:r>
      <w:r w:rsidRPr="00527E40">
        <w:t xml:space="preserve"> квадратным окном размером 5x5 элементов</w:t>
      </w:r>
    </w:p>
    <w:p w14:paraId="68E2CB2F" w14:textId="15C8A2BC" w:rsidR="000748E6" w:rsidRDefault="00F373C2" w:rsidP="000748E6">
      <w:pPr>
        <w:pStyle w:val="MAINTEXT2"/>
        <w:ind w:left="401"/>
      </w:pPr>
      <w:r>
        <w:t xml:space="preserve">Анализируя полученные изображения, </w:t>
      </w:r>
      <w:r w:rsidR="000748E6">
        <w:t xml:space="preserve">можно заметить, что </w:t>
      </w:r>
      <w:r w:rsidR="00920A13">
        <w:t>фильтрация с горизонтальным и вертикальным окном</w:t>
      </w:r>
      <w:r w:rsidR="00286D52">
        <w:t xml:space="preserve"> имеет</w:t>
      </w:r>
      <w:r w:rsidR="000748E6">
        <w:t xml:space="preserve"> некоторую погрешность</w:t>
      </w:r>
      <w:r w:rsidR="00C61C62">
        <w:t xml:space="preserve"> и</w:t>
      </w:r>
      <w:r w:rsidR="00CC40C1">
        <w:t xml:space="preserve"> неполностью корректир</w:t>
      </w:r>
      <w:r w:rsidR="00C61C62">
        <w:t>ует</w:t>
      </w:r>
      <w:r w:rsidR="00CC40C1">
        <w:t xml:space="preserve"> искаженное изображение</w:t>
      </w:r>
      <w:r w:rsidR="000748E6">
        <w:t xml:space="preserve">. </w:t>
      </w:r>
      <w:r w:rsidR="00A159F1">
        <w:t xml:space="preserve">Фильтрация </w:t>
      </w:r>
      <w:r w:rsidR="000748E6">
        <w:t>квадратн</w:t>
      </w:r>
      <w:r w:rsidR="00A159F1">
        <w:t>ым</w:t>
      </w:r>
      <w:r w:rsidR="000748E6">
        <w:t xml:space="preserve"> окн</w:t>
      </w:r>
      <w:r w:rsidR="00A159F1">
        <w:t>ом</w:t>
      </w:r>
      <w:r w:rsidR="000748E6">
        <w:t xml:space="preserve"> сильно ухудшает четкость изображения</w:t>
      </w:r>
      <w:r w:rsidR="00F434B2">
        <w:t xml:space="preserve">, причем чем больше окно, тем </w:t>
      </w:r>
      <w:r w:rsidR="000536E4">
        <w:t>изображение</w:t>
      </w:r>
      <w:r w:rsidR="00F434B2">
        <w:t xml:space="preserve"> более </w:t>
      </w:r>
      <w:r w:rsidR="00AB6104">
        <w:t>«</w:t>
      </w:r>
      <w:r w:rsidR="00F434B2">
        <w:t>размыто</w:t>
      </w:r>
      <w:r w:rsidR="00AB6104">
        <w:t>»</w:t>
      </w:r>
      <w:r w:rsidR="000748E6">
        <w:t>.</w:t>
      </w:r>
    </w:p>
    <w:p w14:paraId="33DFD08C" w14:textId="35767386" w:rsidR="000748E6" w:rsidRPr="00F407CB" w:rsidRDefault="00D80A5F" w:rsidP="000748E6">
      <w:pPr>
        <w:pStyle w:val="MAINTEXT2"/>
        <w:ind w:left="401"/>
      </w:pPr>
      <w:r>
        <w:lastRenderedPageBreak/>
        <w:t xml:space="preserve">Наилучший результат показала фильтрация </w:t>
      </w:r>
      <w:r w:rsidR="000748E6">
        <w:t>крестообразн</w:t>
      </w:r>
      <w:r>
        <w:t>ым</w:t>
      </w:r>
      <w:r w:rsidR="000748E6">
        <w:t xml:space="preserve"> окн</w:t>
      </w:r>
      <w:r w:rsidR="008D6288">
        <w:t>ом</w:t>
      </w:r>
      <w:r w:rsidR="000748E6">
        <w:t xml:space="preserve"> размером 3x3 элемента</w:t>
      </w:r>
      <w:r w:rsidR="00A035AA">
        <w:t xml:space="preserve">: </w:t>
      </w:r>
      <w:r w:rsidR="000748E6">
        <w:t xml:space="preserve">на изображении исчезли все помехи, а само изображение </w:t>
      </w:r>
      <w:r w:rsidR="003A398A">
        <w:t>практически не</w:t>
      </w:r>
      <w:r w:rsidR="000748E6">
        <w:t xml:space="preserve"> потеряло четкость.</w:t>
      </w:r>
    </w:p>
    <w:p w14:paraId="706D8647" w14:textId="545400E2" w:rsidR="00DE162A" w:rsidRDefault="001E041D" w:rsidP="008D647B">
      <w:pPr>
        <w:pStyle w:val="DIV1"/>
      </w:pPr>
      <w:r>
        <w:t>Выводы</w:t>
      </w:r>
    </w:p>
    <w:p w14:paraId="6D8A8130" w14:textId="6E9B35D3" w:rsidR="00FF0076" w:rsidRDefault="00FF0076" w:rsidP="00FF0076">
      <w:pPr>
        <w:pStyle w:val="MAINTEXT1"/>
      </w:pPr>
      <w:r>
        <w:t xml:space="preserve">В ходе выполнения лабораторной работы </w:t>
      </w:r>
      <w:r w:rsidR="007B45E9">
        <w:t xml:space="preserve">было </w:t>
      </w:r>
      <w:r>
        <w:t>проведено ознакомление с назначением и видами нелинейной обработки изображений.</w:t>
      </w:r>
      <w:r w:rsidRPr="00FF0076">
        <w:t xml:space="preserve"> </w:t>
      </w:r>
      <w:r w:rsidR="007E1493">
        <w:t>Были п</w:t>
      </w:r>
      <w:r>
        <w:t xml:space="preserve">роведены исследования влияния вида световой характеристики преобразования на воспроизведение изображений. </w:t>
      </w:r>
      <w:r w:rsidR="00DF1FF1">
        <w:t>В результате опытов по коррекции искаженного изображени</w:t>
      </w:r>
      <w:r w:rsidR="00013F05">
        <w:t>я</w:t>
      </w:r>
      <w:r w:rsidR="00DF1FF1">
        <w:t xml:space="preserve"> было</w:t>
      </w:r>
      <w:r>
        <w:t xml:space="preserve"> найдено оптимальное значение показателя степени </w:t>
      </w:r>
      <w:r w:rsidR="00EF65FC">
        <w:t xml:space="preserve">корректирующей </w:t>
      </w:r>
      <w:r>
        <w:t>степенной функции γ = 0.</w:t>
      </w:r>
      <w:r w:rsidR="005D4661">
        <w:t>4</w:t>
      </w:r>
      <w:r>
        <w:t>.</w:t>
      </w:r>
      <w:r w:rsidR="00B46C06">
        <w:t xml:space="preserve"> Значения ниже приводили к чрезмерному </w:t>
      </w:r>
      <w:proofErr w:type="spellStart"/>
      <w:r w:rsidR="00B46C06">
        <w:t>высветлению</w:t>
      </w:r>
      <w:proofErr w:type="spellEnd"/>
      <w:r w:rsidR="00B46C06">
        <w:t xml:space="preserve"> изображения, а значения выше</w:t>
      </w:r>
      <w:r w:rsidR="00AE095F">
        <w:t xml:space="preserve">, </w:t>
      </w:r>
      <w:r w:rsidR="00B46C06">
        <w:t>наоборот</w:t>
      </w:r>
      <w:r w:rsidR="00AE095F">
        <w:t>,</w:t>
      </w:r>
      <w:r w:rsidR="00B46C06">
        <w:t xml:space="preserve"> недостаточно повышали яркость.</w:t>
      </w:r>
    </w:p>
    <w:p w14:paraId="35B2B459" w14:textId="71D9B198" w:rsidR="00FF0076" w:rsidRPr="00FF0076" w:rsidRDefault="00FF0076" w:rsidP="00496ACF">
      <w:pPr>
        <w:pStyle w:val="MAINTEXT1"/>
      </w:pPr>
      <w:r>
        <w:t xml:space="preserve">При исследовании </w:t>
      </w:r>
      <w:r w:rsidR="00251CAA">
        <w:t xml:space="preserve">способа </w:t>
      </w:r>
      <w:r>
        <w:t xml:space="preserve">подавления импульсных помех на изображении было </w:t>
      </w:r>
      <w:r w:rsidR="00420F40">
        <w:t>установлено</w:t>
      </w:r>
      <w:r>
        <w:t xml:space="preserve">, что медианная фильтрация </w:t>
      </w:r>
      <w:r w:rsidR="006801B6">
        <w:t>крестообразным окном 3</w:t>
      </w:r>
      <w:r w:rsidR="006801B6">
        <w:rPr>
          <w:lang w:val="en-US"/>
        </w:rPr>
        <w:t>x</w:t>
      </w:r>
      <w:r w:rsidR="006801B6" w:rsidRPr="006801B6">
        <w:t xml:space="preserve">3 </w:t>
      </w:r>
      <w:r w:rsidR="006801B6">
        <w:t>элемента лучше всего справляется с задачей на примере тестируемого изображения</w:t>
      </w:r>
      <w:r w:rsidR="005E52DF">
        <w:t>, практически полностью избавляя картинку от помех, сохраняя при этом хороший уровень четкости.</w:t>
      </w:r>
    </w:p>
    <w:sectPr w:rsidR="00FF0076" w:rsidRPr="00FF0076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D8935" w14:textId="77777777" w:rsidR="00994EB4" w:rsidRDefault="00994EB4" w:rsidP="0002180F">
      <w:r>
        <w:separator/>
      </w:r>
    </w:p>
  </w:endnote>
  <w:endnote w:type="continuationSeparator" w:id="0">
    <w:p w14:paraId="1807971B" w14:textId="77777777" w:rsidR="00994EB4" w:rsidRDefault="00994EB4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CB2AB65" w14:textId="77777777" w:rsidR="0002180F" w:rsidRPr="00C72183" w:rsidRDefault="0002180F" w:rsidP="00C72183">
        <w:pPr>
          <w:pStyle w:val="a9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37C98" w14:textId="77777777" w:rsidR="00994EB4" w:rsidRDefault="00994EB4" w:rsidP="0002180F">
      <w:r>
        <w:separator/>
      </w:r>
    </w:p>
  </w:footnote>
  <w:footnote w:type="continuationSeparator" w:id="0">
    <w:p w14:paraId="32219A3B" w14:textId="77777777" w:rsidR="00994EB4" w:rsidRDefault="00994EB4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5A214F1"/>
    <w:multiLevelType w:val="hybridMultilevel"/>
    <w:tmpl w:val="34063AF2"/>
    <w:lvl w:ilvl="0" w:tplc="72FEE52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1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5" w15:restartNumberingAfterBreak="0">
    <w:nsid w:val="2F127362"/>
    <w:multiLevelType w:val="multilevel"/>
    <w:tmpl w:val="90E051B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06" w:hanging="286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1066FC7"/>
    <w:multiLevelType w:val="hybridMultilevel"/>
    <w:tmpl w:val="0A4688EE"/>
    <w:lvl w:ilvl="0" w:tplc="27C896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21A4E76"/>
    <w:multiLevelType w:val="multilevel"/>
    <w:tmpl w:val="884E877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09" w:hanging="289"/>
      </w:pPr>
      <w:rPr>
        <w:rFonts w:ascii="Symbol" w:hAnsi="Symbol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2D01300"/>
    <w:multiLevelType w:val="multilevel"/>
    <w:tmpl w:val="41D4B7C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06" w:hanging="286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393B540C"/>
    <w:multiLevelType w:val="multilevel"/>
    <w:tmpl w:val="259E6C5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06" w:hanging="286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3D716A6B"/>
    <w:multiLevelType w:val="multilevel"/>
    <w:tmpl w:val="9BACAB4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06" w:hanging="286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4F1349C7"/>
    <w:multiLevelType w:val="multilevel"/>
    <w:tmpl w:val="39223A4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06" w:hanging="286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58B71B02"/>
    <w:multiLevelType w:val="multilevel"/>
    <w:tmpl w:val="BA805E9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09" w:hanging="289"/>
      </w:pPr>
      <w:rPr>
        <w:rFonts w:ascii="Symbol" w:hAnsi="Symbol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8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9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0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1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2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>
    <w:abstractNumId w:val="3"/>
  </w:num>
  <w:num w:numId="2">
    <w:abstractNumId w:val="23"/>
  </w:num>
  <w:num w:numId="3">
    <w:abstractNumId w:val="21"/>
  </w:num>
  <w:num w:numId="4">
    <w:abstractNumId w:val="17"/>
  </w:num>
  <w:num w:numId="5">
    <w:abstractNumId w:val="5"/>
  </w:num>
  <w:num w:numId="6">
    <w:abstractNumId w:val="26"/>
  </w:num>
  <w:num w:numId="7">
    <w:abstractNumId w:val="31"/>
  </w:num>
  <w:num w:numId="8">
    <w:abstractNumId w:val="42"/>
  </w:num>
  <w:num w:numId="9">
    <w:abstractNumId w:val="8"/>
  </w:num>
  <w:num w:numId="10">
    <w:abstractNumId w:val="40"/>
  </w:num>
  <w:num w:numId="11">
    <w:abstractNumId w:val="13"/>
  </w:num>
  <w:num w:numId="12">
    <w:abstractNumId w:val="12"/>
  </w:num>
  <w:num w:numId="13">
    <w:abstractNumId w:val="4"/>
  </w:num>
  <w:num w:numId="14">
    <w:abstractNumId w:val="51"/>
  </w:num>
  <w:num w:numId="15">
    <w:abstractNumId w:val="22"/>
  </w:num>
  <w:num w:numId="16">
    <w:abstractNumId w:val="6"/>
  </w:num>
  <w:num w:numId="17">
    <w:abstractNumId w:val="16"/>
  </w:num>
  <w:num w:numId="18">
    <w:abstractNumId w:val="38"/>
  </w:num>
  <w:num w:numId="19">
    <w:abstractNumId w:val="30"/>
  </w:num>
  <w:num w:numId="20">
    <w:abstractNumId w:val="24"/>
  </w:num>
  <w:num w:numId="21">
    <w:abstractNumId w:val="45"/>
  </w:num>
  <w:num w:numId="22">
    <w:abstractNumId w:val="47"/>
  </w:num>
  <w:num w:numId="23">
    <w:abstractNumId w:val="11"/>
  </w:num>
  <w:num w:numId="24">
    <w:abstractNumId w:val="43"/>
  </w:num>
  <w:num w:numId="25">
    <w:abstractNumId w:val="37"/>
  </w:num>
  <w:num w:numId="26">
    <w:abstractNumId w:val="0"/>
  </w:num>
  <w:num w:numId="27">
    <w:abstractNumId w:val="27"/>
  </w:num>
  <w:num w:numId="28">
    <w:abstractNumId w:val="34"/>
  </w:num>
  <w:num w:numId="29">
    <w:abstractNumId w:val="36"/>
  </w:num>
  <w:num w:numId="30">
    <w:abstractNumId w:val="35"/>
  </w:num>
  <w:num w:numId="31">
    <w:abstractNumId w:val="49"/>
  </w:num>
  <w:num w:numId="32">
    <w:abstractNumId w:val="10"/>
  </w:num>
  <w:num w:numId="33">
    <w:abstractNumId w:val="14"/>
  </w:num>
  <w:num w:numId="34">
    <w:abstractNumId w:val="7"/>
  </w:num>
  <w:num w:numId="35">
    <w:abstractNumId w:val="41"/>
  </w:num>
  <w:num w:numId="36">
    <w:abstractNumId w:val="52"/>
  </w:num>
  <w:num w:numId="37">
    <w:abstractNumId w:val="50"/>
  </w:num>
  <w:num w:numId="38">
    <w:abstractNumId w:val="2"/>
  </w:num>
  <w:num w:numId="39">
    <w:abstractNumId w:val="48"/>
  </w:num>
  <w:num w:numId="40">
    <w:abstractNumId w:val="1"/>
  </w:num>
  <w:num w:numId="41">
    <w:abstractNumId w:val="44"/>
  </w:num>
  <w:num w:numId="42">
    <w:abstractNumId w:val="39"/>
  </w:num>
  <w:num w:numId="43">
    <w:abstractNumId w:val="46"/>
  </w:num>
  <w:num w:numId="44">
    <w:abstractNumId w:val="29"/>
  </w:num>
  <w:num w:numId="45">
    <w:abstractNumId w:val="25"/>
  </w:num>
  <w:num w:numId="46">
    <w:abstractNumId w:val="15"/>
  </w:num>
  <w:num w:numId="47">
    <w:abstractNumId w:val="32"/>
  </w:num>
  <w:num w:numId="48">
    <w:abstractNumId w:val="19"/>
  </w:num>
  <w:num w:numId="49">
    <w:abstractNumId w:val="20"/>
  </w:num>
  <w:num w:numId="50">
    <w:abstractNumId w:val="33"/>
  </w:num>
  <w:num w:numId="5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>
    <w:abstractNumId w:val="18"/>
  </w:num>
  <w:num w:numId="54">
    <w:abstractNumId w:val="9"/>
  </w:num>
  <w:num w:numId="55">
    <w:abstractNumId w:val="28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3B8"/>
    <w:rsid w:val="0000355C"/>
    <w:rsid w:val="00005141"/>
    <w:rsid w:val="00005D0A"/>
    <w:rsid w:val="00006856"/>
    <w:rsid w:val="000071BE"/>
    <w:rsid w:val="00007A7F"/>
    <w:rsid w:val="00010933"/>
    <w:rsid w:val="00011CCB"/>
    <w:rsid w:val="00013020"/>
    <w:rsid w:val="00013F05"/>
    <w:rsid w:val="00013F70"/>
    <w:rsid w:val="00016A9E"/>
    <w:rsid w:val="00016F54"/>
    <w:rsid w:val="000171B1"/>
    <w:rsid w:val="000214A2"/>
    <w:rsid w:val="000215AF"/>
    <w:rsid w:val="0002172C"/>
    <w:rsid w:val="0002180F"/>
    <w:rsid w:val="000244B3"/>
    <w:rsid w:val="00030460"/>
    <w:rsid w:val="00032F9B"/>
    <w:rsid w:val="0003327F"/>
    <w:rsid w:val="000358F8"/>
    <w:rsid w:val="00035EC2"/>
    <w:rsid w:val="00036B58"/>
    <w:rsid w:val="00036D49"/>
    <w:rsid w:val="0003723E"/>
    <w:rsid w:val="0004168B"/>
    <w:rsid w:val="00043C95"/>
    <w:rsid w:val="000450CC"/>
    <w:rsid w:val="00046319"/>
    <w:rsid w:val="0004648E"/>
    <w:rsid w:val="00046617"/>
    <w:rsid w:val="000536E4"/>
    <w:rsid w:val="00054016"/>
    <w:rsid w:val="0006114A"/>
    <w:rsid w:val="00061472"/>
    <w:rsid w:val="00066FAD"/>
    <w:rsid w:val="000707C8"/>
    <w:rsid w:val="000710D3"/>
    <w:rsid w:val="00074138"/>
    <w:rsid w:val="000748E6"/>
    <w:rsid w:val="00074DF6"/>
    <w:rsid w:val="00077B78"/>
    <w:rsid w:val="00086868"/>
    <w:rsid w:val="00086F3B"/>
    <w:rsid w:val="00087D83"/>
    <w:rsid w:val="00090445"/>
    <w:rsid w:val="000907D8"/>
    <w:rsid w:val="00091571"/>
    <w:rsid w:val="00091F38"/>
    <w:rsid w:val="000928CE"/>
    <w:rsid w:val="00094658"/>
    <w:rsid w:val="0009607D"/>
    <w:rsid w:val="0009649A"/>
    <w:rsid w:val="000A1D78"/>
    <w:rsid w:val="000A27C1"/>
    <w:rsid w:val="000A2CF1"/>
    <w:rsid w:val="000A67BE"/>
    <w:rsid w:val="000A6F58"/>
    <w:rsid w:val="000B01AA"/>
    <w:rsid w:val="000B0360"/>
    <w:rsid w:val="000B38EC"/>
    <w:rsid w:val="000B63EE"/>
    <w:rsid w:val="000B7EC0"/>
    <w:rsid w:val="000C020F"/>
    <w:rsid w:val="000C031F"/>
    <w:rsid w:val="000C2B8D"/>
    <w:rsid w:val="000C44AA"/>
    <w:rsid w:val="000C4F07"/>
    <w:rsid w:val="000C5503"/>
    <w:rsid w:val="000C613D"/>
    <w:rsid w:val="000C673C"/>
    <w:rsid w:val="000C755D"/>
    <w:rsid w:val="000C7B7C"/>
    <w:rsid w:val="000D00EB"/>
    <w:rsid w:val="000D06DD"/>
    <w:rsid w:val="000D6316"/>
    <w:rsid w:val="000D6642"/>
    <w:rsid w:val="000D722C"/>
    <w:rsid w:val="000E0D41"/>
    <w:rsid w:val="000E4B4F"/>
    <w:rsid w:val="000E7418"/>
    <w:rsid w:val="000F019B"/>
    <w:rsid w:val="000F2681"/>
    <w:rsid w:val="000F39B2"/>
    <w:rsid w:val="000F5D5F"/>
    <w:rsid w:val="000F5DAC"/>
    <w:rsid w:val="000F66B1"/>
    <w:rsid w:val="001122FB"/>
    <w:rsid w:val="00112CBF"/>
    <w:rsid w:val="00115811"/>
    <w:rsid w:val="00115DAB"/>
    <w:rsid w:val="001169B4"/>
    <w:rsid w:val="00116F39"/>
    <w:rsid w:val="0012077D"/>
    <w:rsid w:val="00121634"/>
    <w:rsid w:val="001226BA"/>
    <w:rsid w:val="001228C3"/>
    <w:rsid w:val="0012579A"/>
    <w:rsid w:val="00126323"/>
    <w:rsid w:val="00130623"/>
    <w:rsid w:val="00133DCA"/>
    <w:rsid w:val="00133EA2"/>
    <w:rsid w:val="00136236"/>
    <w:rsid w:val="00137339"/>
    <w:rsid w:val="001422DB"/>
    <w:rsid w:val="00143E75"/>
    <w:rsid w:val="00144797"/>
    <w:rsid w:val="0014513E"/>
    <w:rsid w:val="00146E7E"/>
    <w:rsid w:val="00147201"/>
    <w:rsid w:val="00150365"/>
    <w:rsid w:val="00152FCF"/>
    <w:rsid w:val="00157738"/>
    <w:rsid w:val="00157A99"/>
    <w:rsid w:val="0016137A"/>
    <w:rsid w:val="001625EF"/>
    <w:rsid w:val="00164280"/>
    <w:rsid w:val="00166165"/>
    <w:rsid w:val="001716C2"/>
    <w:rsid w:val="00172F2E"/>
    <w:rsid w:val="001747A9"/>
    <w:rsid w:val="001752C6"/>
    <w:rsid w:val="00177559"/>
    <w:rsid w:val="001806F2"/>
    <w:rsid w:val="00182121"/>
    <w:rsid w:val="001867C4"/>
    <w:rsid w:val="0018749E"/>
    <w:rsid w:val="00187D39"/>
    <w:rsid w:val="00190ABB"/>
    <w:rsid w:val="001916B1"/>
    <w:rsid w:val="001919B4"/>
    <w:rsid w:val="00191E73"/>
    <w:rsid w:val="001937B5"/>
    <w:rsid w:val="00193BB6"/>
    <w:rsid w:val="0019478B"/>
    <w:rsid w:val="00194A01"/>
    <w:rsid w:val="00194E5A"/>
    <w:rsid w:val="00196C5F"/>
    <w:rsid w:val="001A0992"/>
    <w:rsid w:val="001A391E"/>
    <w:rsid w:val="001A3A48"/>
    <w:rsid w:val="001A3C62"/>
    <w:rsid w:val="001A5DAE"/>
    <w:rsid w:val="001A62C9"/>
    <w:rsid w:val="001B0520"/>
    <w:rsid w:val="001B447E"/>
    <w:rsid w:val="001B4DF7"/>
    <w:rsid w:val="001C060E"/>
    <w:rsid w:val="001C1930"/>
    <w:rsid w:val="001C2D7F"/>
    <w:rsid w:val="001C3C56"/>
    <w:rsid w:val="001C5E57"/>
    <w:rsid w:val="001D2384"/>
    <w:rsid w:val="001D41FB"/>
    <w:rsid w:val="001D76F4"/>
    <w:rsid w:val="001D7B3A"/>
    <w:rsid w:val="001D7ED5"/>
    <w:rsid w:val="001E041D"/>
    <w:rsid w:val="001E084C"/>
    <w:rsid w:val="001E10CD"/>
    <w:rsid w:val="001F03C4"/>
    <w:rsid w:val="001F0D96"/>
    <w:rsid w:val="001F1F7C"/>
    <w:rsid w:val="001F257E"/>
    <w:rsid w:val="001F6EE6"/>
    <w:rsid w:val="0020330F"/>
    <w:rsid w:val="00205104"/>
    <w:rsid w:val="00207597"/>
    <w:rsid w:val="00207628"/>
    <w:rsid w:val="002128A4"/>
    <w:rsid w:val="00212FB7"/>
    <w:rsid w:val="00213157"/>
    <w:rsid w:val="00214EA7"/>
    <w:rsid w:val="00215C0B"/>
    <w:rsid w:val="00217F73"/>
    <w:rsid w:val="00220881"/>
    <w:rsid w:val="00220A0A"/>
    <w:rsid w:val="00223916"/>
    <w:rsid w:val="002244B1"/>
    <w:rsid w:val="00224F36"/>
    <w:rsid w:val="002264C6"/>
    <w:rsid w:val="00226887"/>
    <w:rsid w:val="00226F71"/>
    <w:rsid w:val="00227F4E"/>
    <w:rsid w:val="00237D4F"/>
    <w:rsid w:val="0024247A"/>
    <w:rsid w:val="00242680"/>
    <w:rsid w:val="002437C9"/>
    <w:rsid w:val="00244E30"/>
    <w:rsid w:val="00246E4A"/>
    <w:rsid w:val="0025095C"/>
    <w:rsid w:val="00251CAA"/>
    <w:rsid w:val="00253DF3"/>
    <w:rsid w:val="002541E9"/>
    <w:rsid w:val="00254618"/>
    <w:rsid w:val="002555A3"/>
    <w:rsid w:val="00261545"/>
    <w:rsid w:val="00263743"/>
    <w:rsid w:val="00270FDE"/>
    <w:rsid w:val="00271C67"/>
    <w:rsid w:val="00272712"/>
    <w:rsid w:val="0027435A"/>
    <w:rsid w:val="002745B9"/>
    <w:rsid w:val="00281FE0"/>
    <w:rsid w:val="00283488"/>
    <w:rsid w:val="00284869"/>
    <w:rsid w:val="002852FC"/>
    <w:rsid w:val="00285FFD"/>
    <w:rsid w:val="00286D52"/>
    <w:rsid w:val="0028703E"/>
    <w:rsid w:val="002945C3"/>
    <w:rsid w:val="0029542E"/>
    <w:rsid w:val="002956BD"/>
    <w:rsid w:val="00295BAD"/>
    <w:rsid w:val="002A0318"/>
    <w:rsid w:val="002A3983"/>
    <w:rsid w:val="002A44EB"/>
    <w:rsid w:val="002A7B49"/>
    <w:rsid w:val="002B0375"/>
    <w:rsid w:val="002B4F79"/>
    <w:rsid w:val="002B5292"/>
    <w:rsid w:val="002B6990"/>
    <w:rsid w:val="002C1AEA"/>
    <w:rsid w:val="002C2723"/>
    <w:rsid w:val="002C45A6"/>
    <w:rsid w:val="002C682B"/>
    <w:rsid w:val="002D203C"/>
    <w:rsid w:val="002D2083"/>
    <w:rsid w:val="002D27B2"/>
    <w:rsid w:val="002D5C30"/>
    <w:rsid w:val="002E25A1"/>
    <w:rsid w:val="002E3E19"/>
    <w:rsid w:val="002E4767"/>
    <w:rsid w:val="002F12FF"/>
    <w:rsid w:val="002F2BCF"/>
    <w:rsid w:val="002F3E4F"/>
    <w:rsid w:val="002F6184"/>
    <w:rsid w:val="00300CC8"/>
    <w:rsid w:val="00300DD1"/>
    <w:rsid w:val="00301A0F"/>
    <w:rsid w:val="00302995"/>
    <w:rsid w:val="0030418F"/>
    <w:rsid w:val="003056CB"/>
    <w:rsid w:val="00306627"/>
    <w:rsid w:val="00311839"/>
    <w:rsid w:val="00312D4D"/>
    <w:rsid w:val="003141DF"/>
    <w:rsid w:val="0031495A"/>
    <w:rsid w:val="00314D60"/>
    <w:rsid w:val="00320CC2"/>
    <w:rsid w:val="003215D6"/>
    <w:rsid w:val="00324605"/>
    <w:rsid w:val="00325B48"/>
    <w:rsid w:val="00326118"/>
    <w:rsid w:val="00326699"/>
    <w:rsid w:val="00330023"/>
    <w:rsid w:val="00330133"/>
    <w:rsid w:val="003304AE"/>
    <w:rsid w:val="00330608"/>
    <w:rsid w:val="0033098A"/>
    <w:rsid w:val="00332646"/>
    <w:rsid w:val="00333F3B"/>
    <w:rsid w:val="00334A82"/>
    <w:rsid w:val="00335150"/>
    <w:rsid w:val="00335A11"/>
    <w:rsid w:val="00336CE5"/>
    <w:rsid w:val="00341623"/>
    <w:rsid w:val="00343D80"/>
    <w:rsid w:val="003442D9"/>
    <w:rsid w:val="003449D9"/>
    <w:rsid w:val="00346E66"/>
    <w:rsid w:val="003477E5"/>
    <w:rsid w:val="003479CB"/>
    <w:rsid w:val="00350807"/>
    <w:rsid w:val="00352188"/>
    <w:rsid w:val="00352422"/>
    <w:rsid w:val="00352D63"/>
    <w:rsid w:val="00353F7B"/>
    <w:rsid w:val="00355B51"/>
    <w:rsid w:val="00357253"/>
    <w:rsid w:val="00362B36"/>
    <w:rsid w:val="0036332B"/>
    <w:rsid w:val="003709E6"/>
    <w:rsid w:val="003720AE"/>
    <w:rsid w:val="00372312"/>
    <w:rsid w:val="003723A3"/>
    <w:rsid w:val="00374808"/>
    <w:rsid w:val="003750E4"/>
    <w:rsid w:val="0038389F"/>
    <w:rsid w:val="00386A6A"/>
    <w:rsid w:val="003874B1"/>
    <w:rsid w:val="003879DE"/>
    <w:rsid w:val="003922F2"/>
    <w:rsid w:val="0039447B"/>
    <w:rsid w:val="00395C96"/>
    <w:rsid w:val="00397FB4"/>
    <w:rsid w:val="003A1ACB"/>
    <w:rsid w:val="003A36BE"/>
    <w:rsid w:val="003A38A7"/>
    <w:rsid w:val="003A398A"/>
    <w:rsid w:val="003A7E1D"/>
    <w:rsid w:val="003A7EFB"/>
    <w:rsid w:val="003B105D"/>
    <w:rsid w:val="003B3807"/>
    <w:rsid w:val="003B3C1B"/>
    <w:rsid w:val="003B4489"/>
    <w:rsid w:val="003B45D5"/>
    <w:rsid w:val="003B72D3"/>
    <w:rsid w:val="003B7411"/>
    <w:rsid w:val="003C038E"/>
    <w:rsid w:val="003C0E27"/>
    <w:rsid w:val="003C1918"/>
    <w:rsid w:val="003C2E63"/>
    <w:rsid w:val="003C4AC6"/>
    <w:rsid w:val="003C62D6"/>
    <w:rsid w:val="003C6F8B"/>
    <w:rsid w:val="003C70CC"/>
    <w:rsid w:val="003C719D"/>
    <w:rsid w:val="003D01F7"/>
    <w:rsid w:val="003D43A3"/>
    <w:rsid w:val="003D538D"/>
    <w:rsid w:val="003D7263"/>
    <w:rsid w:val="003D77F0"/>
    <w:rsid w:val="003D7ED9"/>
    <w:rsid w:val="003E07CB"/>
    <w:rsid w:val="003E374A"/>
    <w:rsid w:val="003E4563"/>
    <w:rsid w:val="003F069E"/>
    <w:rsid w:val="003F389B"/>
    <w:rsid w:val="003F448A"/>
    <w:rsid w:val="00404D15"/>
    <w:rsid w:val="00405D24"/>
    <w:rsid w:val="00407C96"/>
    <w:rsid w:val="00410C1B"/>
    <w:rsid w:val="00411A5C"/>
    <w:rsid w:val="00413AAB"/>
    <w:rsid w:val="00415F0C"/>
    <w:rsid w:val="004203DF"/>
    <w:rsid w:val="00420F40"/>
    <w:rsid w:val="00424302"/>
    <w:rsid w:val="004258E1"/>
    <w:rsid w:val="00426DE7"/>
    <w:rsid w:val="0042761A"/>
    <w:rsid w:val="00433AF4"/>
    <w:rsid w:val="004353EE"/>
    <w:rsid w:val="00435DE3"/>
    <w:rsid w:val="004366EF"/>
    <w:rsid w:val="004372F6"/>
    <w:rsid w:val="004378AF"/>
    <w:rsid w:val="00437DB8"/>
    <w:rsid w:val="00437F0D"/>
    <w:rsid w:val="004403E3"/>
    <w:rsid w:val="00446034"/>
    <w:rsid w:val="004470F8"/>
    <w:rsid w:val="00447122"/>
    <w:rsid w:val="00447B01"/>
    <w:rsid w:val="00451DAE"/>
    <w:rsid w:val="004618E4"/>
    <w:rsid w:val="0046648D"/>
    <w:rsid w:val="004665F4"/>
    <w:rsid w:val="00473560"/>
    <w:rsid w:val="004738F7"/>
    <w:rsid w:val="004739A8"/>
    <w:rsid w:val="00474DAE"/>
    <w:rsid w:val="0047521D"/>
    <w:rsid w:val="00476350"/>
    <w:rsid w:val="00482BFD"/>
    <w:rsid w:val="00483CAD"/>
    <w:rsid w:val="00484ABB"/>
    <w:rsid w:val="00485C66"/>
    <w:rsid w:val="00486DA0"/>
    <w:rsid w:val="004901C7"/>
    <w:rsid w:val="00490A54"/>
    <w:rsid w:val="00491CF2"/>
    <w:rsid w:val="00494895"/>
    <w:rsid w:val="00495BD8"/>
    <w:rsid w:val="00496ACF"/>
    <w:rsid w:val="004A0B64"/>
    <w:rsid w:val="004A1F4E"/>
    <w:rsid w:val="004A3CD9"/>
    <w:rsid w:val="004A42F5"/>
    <w:rsid w:val="004A483E"/>
    <w:rsid w:val="004A7FD5"/>
    <w:rsid w:val="004B2CCB"/>
    <w:rsid w:val="004B5034"/>
    <w:rsid w:val="004B52B2"/>
    <w:rsid w:val="004B57F5"/>
    <w:rsid w:val="004B60E2"/>
    <w:rsid w:val="004C61C8"/>
    <w:rsid w:val="004C674A"/>
    <w:rsid w:val="004C79D7"/>
    <w:rsid w:val="004D12F9"/>
    <w:rsid w:val="004D34A5"/>
    <w:rsid w:val="004D6D0D"/>
    <w:rsid w:val="004D6D80"/>
    <w:rsid w:val="004E17A4"/>
    <w:rsid w:val="004E66C6"/>
    <w:rsid w:val="004E6A76"/>
    <w:rsid w:val="004E7C23"/>
    <w:rsid w:val="004F044A"/>
    <w:rsid w:val="004F21AF"/>
    <w:rsid w:val="004F326B"/>
    <w:rsid w:val="004F3E76"/>
    <w:rsid w:val="004F6061"/>
    <w:rsid w:val="004F6F62"/>
    <w:rsid w:val="004F7DB0"/>
    <w:rsid w:val="00502BC9"/>
    <w:rsid w:val="00504994"/>
    <w:rsid w:val="00505E1C"/>
    <w:rsid w:val="00513FB5"/>
    <w:rsid w:val="00514F9F"/>
    <w:rsid w:val="00521006"/>
    <w:rsid w:val="005215B7"/>
    <w:rsid w:val="00522878"/>
    <w:rsid w:val="00524674"/>
    <w:rsid w:val="005247F4"/>
    <w:rsid w:val="005259B8"/>
    <w:rsid w:val="00527E40"/>
    <w:rsid w:val="005304DC"/>
    <w:rsid w:val="005334F8"/>
    <w:rsid w:val="005364DC"/>
    <w:rsid w:val="00540790"/>
    <w:rsid w:val="00541C90"/>
    <w:rsid w:val="00545BA3"/>
    <w:rsid w:val="00547B46"/>
    <w:rsid w:val="00550928"/>
    <w:rsid w:val="00551C6C"/>
    <w:rsid w:val="00551D37"/>
    <w:rsid w:val="00552C4F"/>
    <w:rsid w:val="00552C5D"/>
    <w:rsid w:val="00553061"/>
    <w:rsid w:val="00554FAA"/>
    <w:rsid w:val="0055718B"/>
    <w:rsid w:val="0055735C"/>
    <w:rsid w:val="00557B95"/>
    <w:rsid w:val="00557D2D"/>
    <w:rsid w:val="005653B8"/>
    <w:rsid w:val="005653D9"/>
    <w:rsid w:val="005676F8"/>
    <w:rsid w:val="00574F2D"/>
    <w:rsid w:val="00582E92"/>
    <w:rsid w:val="00582FD4"/>
    <w:rsid w:val="00584D5D"/>
    <w:rsid w:val="00587831"/>
    <w:rsid w:val="00590602"/>
    <w:rsid w:val="005933CB"/>
    <w:rsid w:val="00594DA6"/>
    <w:rsid w:val="0059636C"/>
    <w:rsid w:val="00596700"/>
    <w:rsid w:val="0059697F"/>
    <w:rsid w:val="00596C1A"/>
    <w:rsid w:val="005A2A15"/>
    <w:rsid w:val="005A391B"/>
    <w:rsid w:val="005A3B9E"/>
    <w:rsid w:val="005A4777"/>
    <w:rsid w:val="005A59B6"/>
    <w:rsid w:val="005B566D"/>
    <w:rsid w:val="005C312D"/>
    <w:rsid w:val="005C4025"/>
    <w:rsid w:val="005C6680"/>
    <w:rsid w:val="005D0386"/>
    <w:rsid w:val="005D1A60"/>
    <w:rsid w:val="005D23AF"/>
    <w:rsid w:val="005D266D"/>
    <w:rsid w:val="005D3DB9"/>
    <w:rsid w:val="005D4661"/>
    <w:rsid w:val="005D7BB1"/>
    <w:rsid w:val="005D7F6C"/>
    <w:rsid w:val="005E10E6"/>
    <w:rsid w:val="005E1E37"/>
    <w:rsid w:val="005E2E7B"/>
    <w:rsid w:val="005E36A9"/>
    <w:rsid w:val="005E3C66"/>
    <w:rsid w:val="005E52DF"/>
    <w:rsid w:val="005E57BB"/>
    <w:rsid w:val="005E5A6C"/>
    <w:rsid w:val="005E6657"/>
    <w:rsid w:val="005E670F"/>
    <w:rsid w:val="005E7E64"/>
    <w:rsid w:val="005F21BC"/>
    <w:rsid w:val="005F4F66"/>
    <w:rsid w:val="00601694"/>
    <w:rsid w:val="00605DBB"/>
    <w:rsid w:val="00606BC9"/>
    <w:rsid w:val="006107AE"/>
    <w:rsid w:val="00611411"/>
    <w:rsid w:val="00614E0E"/>
    <w:rsid w:val="00615ECA"/>
    <w:rsid w:val="0061651D"/>
    <w:rsid w:val="00617D4A"/>
    <w:rsid w:val="00620084"/>
    <w:rsid w:val="00622A2E"/>
    <w:rsid w:val="00623B16"/>
    <w:rsid w:val="00626E1F"/>
    <w:rsid w:val="0063577F"/>
    <w:rsid w:val="00635E4A"/>
    <w:rsid w:val="006375AF"/>
    <w:rsid w:val="006406FA"/>
    <w:rsid w:val="00646A5E"/>
    <w:rsid w:val="00647719"/>
    <w:rsid w:val="006503F4"/>
    <w:rsid w:val="00651D11"/>
    <w:rsid w:val="00651F7A"/>
    <w:rsid w:val="006568D3"/>
    <w:rsid w:val="00657326"/>
    <w:rsid w:val="00657D43"/>
    <w:rsid w:val="006666C8"/>
    <w:rsid w:val="00673A7E"/>
    <w:rsid w:val="00675080"/>
    <w:rsid w:val="006751D0"/>
    <w:rsid w:val="0067704E"/>
    <w:rsid w:val="006801B6"/>
    <w:rsid w:val="0068040B"/>
    <w:rsid w:val="00680CBA"/>
    <w:rsid w:val="00681540"/>
    <w:rsid w:val="00681A80"/>
    <w:rsid w:val="006854F9"/>
    <w:rsid w:val="006866F0"/>
    <w:rsid w:val="00690FF0"/>
    <w:rsid w:val="00691AC7"/>
    <w:rsid w:val="00694B1D"/>
    <w:rsid w:val="00695F3A"/>
    <w:rsid w:val="006965CD"/>
    <w:rsid w:val="00696F96"/>
    <w:rsid w:val="00697D5F"/>
    <w:rsid w:val="006A2071"/>
    <w:rsid w:val="006A21B3"/>
    <w:rsid w:val="006A42CB"/>
    <w:rsid w:val="006A6006"/>
    <w:rsid w:val="006B4D80"/>
    <w:rsid w:val="006B5D5F"/>
    <w:rsid w:val="006B7724"/>
    <w:rsid w:val="006C48AA"/>
    <w:rsid w:val="006C565E"/>
    <w:rsid w:val="006C5F2B"/>
    <w:rsid w:val="006C6590"/>
    <w:rsid w:val="006C65A0"/>
    <w:rsid w:val="006C6EC8"/>
    <w:rsid w:val="006C7639"/>
    <w:rsid w:val="006D06F5"/>
    <w:rsid w:val="006D09E0"/>
    <w:rsid w:val="006D10BB"/>
    <w:rsid w:val="006D1398"/>
    <w:rsid w:val="006D1D6B"/>
    <w:rsid w:val="006D375A"/>
    <w:rsid w:val="006D769B"/>
    <w:rsid w:val="006E248E"/>
    <w:rsid w:val="006F20BB"/>
    <w:rsid w:val="006F3DBC"/>
    <w:rsid w:val="006F40BC"/>
    <w:rsid w:val="006F74A5"/>
    <w:rsid w:val="006F7941"/>
    <w:rsid w:val="006F7E20"/>
    <w:rsid w:val="00701040"/>
    <w:rsid w:val="0070156C"/>
    <w:rsid w:val="00702FD3"/>
    <w:rsid w:val="00707EE1"/>
    <w:rsid w:val="00712943"/>
    <w:rsid w:val="00713147"/>
    <w:rsid w:val="007151DF"/>
    <w:rsid w:val="00715585"/>
    <w:rsid w:val="007178FC"/>
    <w:rsid w:val="00720AB1"/>
    <w:rsid w:val="00720C69"/>
    <w:rsid w:val="00721228"/>
    <w:rsid w:val="00721E9A"/>
    <w:rsid w:val="007220E1"/>
    <w:rsid w:val="007221F8"/>
    <w:rsid w:val="007222EF"/>
    <w:rsid w:val="0072318A"/>
    <w:rsid w:val="007242F6"/>
    <w:rsid w:val="007251F5"/>
    <w:rsid w:val="007252BE"/>
    <w:rsid w:val="0072587C"/>
    <w:rsid w:val="007260EC"/>
    <w:rsid w:val="00727853"/>
    <w:rsid w:val="00731115"/>
    <w:rsid w:val="00735737"/>
    <w:rsid w:val="00744030"/>
    <w:rsid w:val="00747212"/>
    <w:rsid w:val="0074721B"/>
    <w:rsid w:val="007473D4"/>
    <w:rsid w:val="007553D0"/>
    <w:rsid w:val="0075765C"/>
    <w:rsid w:val="00761F52"/>
    <w:rsid w:val="00762566"/>
    <w:rsid w:val="00763175"/>
    <w:rsid w:val="00763FED"/>
    <w:rsid w:val="00764548"/>
    <w:rsid w:val="00764ED4"/>
    <w:rsid w:val="00767683"/>
    <w:rsid w:val="007727D7"/>
    <w:rsid w:val="00773E01"/>
    <w:rsid w:val="007749E1"/>
    <w:rsid w:val="00774AFA"/>
    <w:rsid w:val="00777DAC"/>
    <w:rsid w:val="00780D67"/>
    <w:rsid w:val="00781F07"/>
    <w:rsid w:val="00784C88"/>
    <w:rsid w:val="0078556D"/>
    <w:rsid w:val="00786D23"/>
    <w:rsid w:val="00787F51"/>
    <w:rsid w:val="00790F8A"/>
    <w:rsid w:val="0079543E"/>
    <w:rsid w:val="00795A3F"/>
    <w:rsid w:val="00796964"/>
    <w:rsid w:val="007A1A7D"/>
    <w:rsid w:val="007A4052"/>
    <w:rsid w:val="007A62FD"/>
    <w:rsid w:val="007B2063"/>
    <w:rsid w:val="007B29F7"/>
    <w:rsid w:val="007B2A9E"/>
    <w:rsid w:val="007B4417"/>
    <w:rsid w:val="007B45E9"/>
    <w:rsid w:val="007B5130"/>
    <w:rsid w:val="007B531B"/>
    <w:rsid w:val="007C060E"/>
    <w:rsid w:val="007C1B99"/>
    <w:rsid w:val="007C3AA8"/>
    <w:rsid w:val="007C55D8"/>
    <w:rsid w:val="007D0294"/>
    <w:rsid w:val="007D1029"/>
    <w:rsid w:val="007D3FB8"/>
    <w:rsid w:val="007D4F93"/>
    <w:rsid w:val="007E01F7"/>
    <w:rsid w:val="007E1493"/>
    <w:rsid w:val="007E7A27"/>
    <w:rsid w:val="007F22E3"/>
    <w:rsid w:val="007F31BE"/>
    <w:rsid w:val="0080157B"/>
    <w:rsid w:val="00801C22"/>
    <w:rsid w:val="008036A8"/>
    <w:rsid w:val="0080474D"/>
    <w:rsid w:val="00810104"/>
    <w:rsid w:val="00810A98"/>
    <w:rsid w:val="00816D10"/>
    <w:rsid w:val="0081712A"/>
    <w:rsid w:val="008208E9"/>
    <w:rsid w:val="008216BF"/>
    <w:rsid w:val="00822BE1"/>
    <w:rsid w:val="008242BD"/>
    <w:rsid w:val="0083079E"/>
    <w:rsid w:val="008323F8"/>
    <w:rsid w:val="008324BA"/>
    <w:rsid w:val="008331DB"/>
    <w:rsid w:val="008340B2"/>
    <w:rsid w:val="008340EC"/>
    <w:rsid w:val="00836389"/>
    <w:rsid w:val="00837726"/>
    <w:rsid w:val="008423AC"/>
    <w:rsid w:val="00843874"/>
    <w:rsid w:val="008458AC"/>
    <w:rsid w:val="00845E1D"/>
    <w:rsid w:val="00846A18"/>
    <w:rsid w:val="00846AE0"/>
    <w:rsid w:val="008515E2"/>
    <w:rsid w:val="00852EE7"/>
    <w:rsid w:val="008555C2"/>
    <w:rsid w:val="00856A59"/>
    <w:rsid w:val="0086059A"/>
    <w:rsid w:val="00860C63"/>
    <w:rsid w:val="0086591C"/>
    <w:rsid w:val="00865E10"/>
    <w:rsid w:val="00867868"/>
    <w:rsid w:val="00867966"/>
    <w:rsid w:val="0087019D"/>
    <w:rsid w:val="008705DE"/>
    <w:rsid w:val="00881653"/>
    <w:rsid w:val="00882F08"/>
    <w:rsid w:val="008853BA"/>
    <w:rsid w:val="008853DD"/>
    <w:rsid w:val="00885DC1"/>
    <w:rsid w:val="008868E8"/>
    <w:rsid w:val="0088784F"/>
    <w:rsid w:val="008906A7"/>
    <w:rsid w:val="008908FB"/>
    <w:rsid w:val="00890B4C"/>
    <w:rsid w:val="00892E4B"/>
    <w:rsid w:val="00893259"/>
    <w:rsid w:val="008A29CB"/>
    <w:rsid w:val="008A2D45"/>
    <w:rsid w:val="008A2EC9"/>
    <w:rsid w:val="008A4A7C"/>
    <w:rsid w:val="008A4F74"/>
    <w:rsid w:val="008A562F"/>
    <w:rsid w:val="008B05F6"/>
    <w:rsid w:val="008B086B"/>
    <w:rsid w:val="008B168C"/>
    <w:rsid w:val="008C17B7"/>
    <w:rsid w:val="008C376C"/>
    <w:rsid w:val="008C405A"/>
    <w:rsid w:val="008C4360"/>
    <w:rsid w:val="008C5418"/>
    <w:rsid w:val="008C6A6D"/>
    <w:rsid w:val="008C7DE2"/>
    <w:rsid w:val="008C7F36"/>
    <w:rsid w:val="008D017A"/>
    <w:rsid w:val="008D0553"/>
    <w:rsid w:val="008D1AAC"/>
    <w:rsid w:val="008D4E58"/>
    <w:rsid w:val="008D5CE6"/>
    <w:rsid w:val="008D6288"/>
    <w:rsid w:val="008D6A38"/>
    <w:rsid w:val="008D6ED3"/>
    <w:rsid w:val="008D7B18"/>
    <w:rsid w:val="008E080A"/>
    <w:rsid w:val="008E3211"/>
    <w:rsid w:val="008E3EB6"/>
    <w:rsid w:val="008E4EB3"/>
    <w:rsid w:val="008E5445"/>
    <w:rsid w:val="008F4276"/>
    <w:rsid w:val="008F43DC"/>
    <w:rsid w:val="008F463E"/>
    <w:rsid w:val="008F69F9"/>
    <w:rsid w:val="009006B4"/>
    <w:rsid w:val="009013D0"/>
    <w:rsid w:val="00901AFB"/>
    <w:rsid w:val="00902218"/>
    <w:rsid w:val="00903D02"/>
    <w:rsid w:val="009042D8"/>
    <w:rsid w:val="00904FB8"/>
    <w:rsid w:val="00905856"/>
    <w:rsid w:val="0090617E"/>
    <w:rsid w:val="00907AF3"/>
    <w:rsid w:val="009106A7"/>
    <w:rsid w:val="00911E3B"/>
    <w:rsid w:val="00911EA0"/>
    <w:rsid w:val="00915F1A"/>
    <w:rsid w:val="00920A13"/>
    <w:rsid w:val="0092151B"/>
    <w:rsid w:val="009227F8"/>
    <w:rsid w:val="00923766"/>
    <w:rsid w:val="00924E15"/>
    <w:rsid w:val="00925BE5"/>
    <w:rsid w:val="009265C5"/>
    <w:rsid w:val="00926DA2"/>
    <w:rsid w:val="00926DFF"/>
    <w:rsid w:val="00927174"/>
    <w:rsid w:val="009341CF"/>
    <w:rsid w:val="00935E9D"/>
    <w:rsid w:val="00936B31"/>
    <w:rsid w:val="00937075"/>
    <w:rsid w:val="0093783D"/>
    <w:rsid w:val="00940F19"/>
    <w:rsid w:val="00941468"/>
    <w:rsid w:val="00942C0B"/>
    <w:rsid w:val="00945711"/>
    <w:rsid w:val="00945836"/>
    <w:rsid w:val="00950472"/>
    <w:rsid w:val="00950C01"/>
    <w:rsid w:val="009513B8"/>
    <w:rsid w:val="00951A99"/>
    <w:rsid w:val="00952C74"/>
    <w:rsid w:val="0095310A"/>
    <w:rsid w:val="00953A41"/>
    <w:rsid w:val="00953EB2"/>
    <w:rsid w:val="0095449F"/>
    <w:rsid w:val="00956555"/>
    <w:rsid w:val="00957D16"/>
    <w:rsid w:val="009600E8"/>
    <w:rsid w:val="009604D9"/>
    <w:rsid w:val="00960E38"/>
    <w:rsid w:val="009616F3"/>
    <w:rsid w:val="00962190"/>
    <w:rsid w:val="00964B1F"/>
    <w:rsid w:val="009709F4"/>
    <w:rsid w:val="00971F51"/>
    <w:rsid w:val="00972FA0"/>
    <w:rsid w:val="00975193"/>
    <w:rsid w:val="00976D4F"/>
    <w:rsid w:val="0097713C"/>
    <w:rsid w:val="00983623"/>
    <w:rsid w:val="00984761"/>
    <w:rsid w:val="00984771"/>
    <w:rsid w:val="00984913"/>
    <w:rsid w:val="0098594E"/>
    <w:rsid w:val="009863B3"/>
    <w:rsid w:val="00986BC9"/>
    <w:rsid w:val="009871AE"/>
    <w:rsid w:val="009874B3"/>
    <w:rsid w:val="00992AD5"/>
    <w:rsid w:val="00992C96"/>
    <w:rsid w:val="00994EB4"/>
    <w:rsid w:val="00995F5B"/>
    <w:rsid w:val="00996D99"/>
    <w:rsid w:val="00997C3A"/>
    <w:rsid w:val="009A244D"/>
    <w:rsid w:val="009A32BA"/>
    <w:rsid w:val="009A3FA2"/>
    <w:rsid w:val="009A420C"/>
    <w:rsid w:val="009A5DB8"/>
    <w:rsid w:val="009A6312"/>
    <w:rsid w:val="009A708C"/>
    <w:rsid w:val="009A7511"/>
    <w:rsid w:val="009A7865"/>
    <w:rsid w:val="009A7C64"/>
    <w:rsid w:val="009B0855"/>
    <w:rsid w:val="009B0F8C"/>
    <w:rsid w:val="009B10F4"/>
    <w:rsid w:val="009B21C9"/>
    <w:rsid w:val="009B2CE2"/>
    <w:rsid w:val="009B5F73"/>
    <w:rsid w:val="009B6982"/>
    <w:rsid w:val="009B6A6C"/>
    <w:rsid w:val="009B751E"/>
    <w:rsid w:val="009C14CB"/>
    <w:rsid w:val="009C5E38"/>
    <w:rsid w:val="009C6A1B"/>
    <w:rsid w:val="009D2232"/>
    <w:rsid w:val="009D2B8D"/>
    <w:rsid w:val="009D30F6"/>
    <w:rsid w:val="009D55AD"/>
    <w:rsid w:val="009E13DE"/>
    <w:rsid w:val="009E1A22"/>
    <w:rsid w:val="009E3329"/>
    <w:rsid w:val="009E560A"/>
    <w:rsid w:val="009F1893"/>
    <w:rsid w:val="009F3A04"/>
    <w:rsid w:val="009F3F79"/>
    <w:rsid w:val="00A00650"/>
    <w:rsid w:val="00A00CBA"/>
    <w:rsid w:val="00A035AA"/>
    <w:rsid w:val="00A058E1"/>
    <w:rsid w:val="00A0610E"/>
    <w:rsid w:val="00A12945"/>
    <w:rsid w:val="00A12D58"/>
    <w:rsid w:val="00A159F1"/>
    <w:rsid w:val="00A16E58"/>
    <w:rsid w:val="00A16F37"/>
    <w:rsid w:val="00A21175"/>
    <w:rsid w:val="00A21E39"/>
    <w:rsid w:val="00A22DE1"/>
    <w:rsid w:val="00A230EE"/>
    <w:rsid w:val="00A23A28"/>
    <w:rsid w:val="00A23FE7"/>
    <w:rsid w:val="00A248FF"/>
    <w:rsid w:val="00A24EE1"/>
    <w:rsid w:val="00A27281"/>
    <w:rsid w:val="00A279D0"/>
    <w:rsid w:val="00A30999"/>
    <w:rsid w:val="00A311B3"/>
    <w:rsid w:val="00A319C3"/>
    <w:rsid w:val="00A32D14"/>
    <w:rsid w:val="00A33228"/>
    <w:rsid w:val="00A33AEA"/>
    <w:rsid w:val="00A36722"/>
    <w:rsid w:val="00A37C30"/>
    <w:rsid w:val="00A40417"/>
    <w:rsid w:val="00A42523"/>
    <w:rsid w:val="00A50004"/>
    <w:rsid w:val="00A50304"/>
    <w:rsid w:val="00A52613"/>
    <w:rsid w:val="00A530C5"/>
    <w:rsid w:val="00A54A31"/>
    <w:rsid w:val="00A552DE"/>
    <w:rsid w:val="00A55FF4"/>
    <w:rsid w:val="00A56318"/>
    <w:rsid w:val="00A5645F"/>
    <w:rsid w:val="00A60550"/>
    <w:rsid w:val="00A60A8C"/>
    <w:rsid w:val="00A627D9"/>
    <w:rsid w:val="00A62E92"/>
    <w:rsid w:val="00A66914"/>
    <w:rsid w:val="00A67C47"/>
    <w:rsid w:val="00A73C84"/>
    <w:rsid w:val="00A74901"/>
    <w:rsid w:val="00A74A56"/>
    <w:rsid w:val="00A74C7D"/>
    <w:rsid w:val="00A765E8"/>
    <w:rsid w:val="00A77139"/>
    <w:rsid w:val="00A80168"/>
    <w:rsid w:val="00A816B4"/>
    <w:rsid w:val="00A9124E"/>
    <w:rsid w:val="00A917D1"/>
    <w:rsid w:val="00A91BD1"/>
    <w:rsid w:val="00A92CE7"/>
    <w:rsid w:val="00A93249"/>
    <w:rsid w:val="00A94B42"/>
    <w:rsid w:val="00A95362"/>
    <w:rsid w:val="00A96EB1"/>
    <w:rsid w:val="00A976D9"/>
    <w:rsid w:val="00A97B75"/>
    <w:rsid w:val="00AA2193"/>
    <w:rsid w:val="00AA6CE3"/>
    <w:rsid w:val="00AB183C"/>
    <w:rsid w:val="00AB18B4"/>
    <w:rsid w:val="00AB2A2E"/>
    <w:rsid w:val="00AB4862"/>
    <w:rsid w:val="00AB6104"/>
    <w:rsid w:val="00AC38C2"/>
    <w:rsid w:val="00AC7637"/>
    <w:rsid w:val="00AD24BF"/>
    <w:rsid w:val="00AD3198"/>
    <w:rsid w:val="00AD6030"/>
    <w:rsid w:val="00AE093A"/>
    <w:rsid w:val="00AE095F"/>
    <w:rsid w:val="00AE0A9D"/>
    <w:rsid w:val="00AE0B4C"/>
    <w:rsid w:val="00AE1988"/>
    <w:rsid w:val="00AE22AB"/>
    <w:rsid w:val="00AE2EA7"/>
    <w:rsid w:val="00AF0DDF"/>
    <w:rsid w:val="00AF228C"/>
    <w:rsid w:val="00AF279B"/>
    <w:rsid w:val="00AF2D77"/>
    <w:rsid w:val="00AF3B28"/>
    <w:rsid w:val="00AF4BFE"/>
    <w:rsid w:val="00AF6555"/>
    <w:rsid w:val="00AF6974"/>
    <w:rsid w:val="00B04391"/>
    <w:rsid w:val="00B04E6E"/>
    <w:rsid w:val="00B05385"/>
    <w:rsid w:val="00B058A5"/>
    <w:rsid w:val="00B06F5F"/>
    <w:rsid w:val="00B10101"/>
    <w:rsid w:val="00B119BE"/>
    <w:rsid w:val="00B12183"/>
    <w:rsid w:val="00B126D6"/>
    <w:rsid w:val="00B1612C"/>
    <w:rsid w:val="00B16C13"/>
    <w:rsid w:val="00B17AE1"/>
    <w:rsid w:val="00B20256"/>
    <w:rsid w:val="00B2042C"/>
    <w:rsid w:val="00B213A1"/>
    <w:rsid w:val="00B246FF"/>
    <w:rsid w:val="00B26474"/>
    <w:rsid w:val="00B304D9"/>
    <w:rsid w:val="00B314F4"/>
    <w:rsid w:val="00B32D46"/>
    <w:rsid w:val="00B333EE"/>
    <w:rsid w:val="00B366F0"/>
    <w:rsid w:val="00B36AB7"/>
    <w:rsid w:val="00B37B69"/>
    <w:rsid w:val="00B40BB3"/>
    <w:rsid w:val="00B41124"/>
    <w:rsid w:val="00B42F37"/>
    <w:rsid w:val="00B448CE"/>
    <w:rsid w:val="00B45617"/>
    <w:rsid w:val="00B4659B"/>
    <w:rsid w:val="00B46C06"/>
    <w:rsid w:val="00B46D6D"/>
    <w:rsid w:val="00B47D71"/>
    <w:rsid w:val="00B560BA"/>
    <w:rsid w:val="00B613E6"/>
    <w:rsid w:val="00B61ADE"/>
    <w:rsid w:val="00B62F8C"/>
    <w:rsid w:val="00B632F0"/>
    <w:rsid w:val="00B64747"/>
    <w:rsid w:val="00B66C9C"/>
    <w:rsid w:val="00B71FEE"/>
    <w:rsid w:val="00B727FC"/>
    <w:rsid w:val="00B734DC"/>
    <w:rsid w:val="00B74AF9"/>
    <w:rsid w:val="00B80A5D"/>
    <w:rsid w:val="00B81E39"/>
    <w:rsid w:val="00B8335E"/>
    <w:rsid w:val="00B8622E"/>
    <w:rsid w:val="00B86FA3"/>
    <w:rsid w:val="00B923A5"/>
    <w:rsid w:val="00B93946"/>
    <w:rsid w:val="00B95268"/>
    <w:rsid w:val="00B96180"/>
    <w:rsid w:val="00BA02A1"/>
    <w:rsid w:val="00BA0FA3"/>
    <w:rsid w:val="00BA2E28"/>
    <w:rsid w:val="00BA50FA"/>
    <w:rsid w:val="00BA6660"/>
    <w:rsid w:val="00BB052B"/>
    <w:rsid w:val="00BB1B12"/>
    <w:rsid w:val="00BB1C04"/>
    <w:rsid w:val="00BB1E14"/>
    <w:rsid w:val="00BB23CF"/>
    <w:rsid w:val="00BB379C"/>
    <w:rsid w:val="00BB4804"/>
    <w:rsid w:val="00BB4A9C"/>
    <w:rsid w:val="00BB51AC"/>
    <w:rsid w:val="00BB68F6"/>
    <w:rsid w:val="00BC0D9D"/>
    <w:rsid w:val="00BC1B95"/>
    <w:rsid w:val="00BC37D7"/>
    <w:rsid w:val="00BC4AA6"/>
    <w:rsid w:val="00BC7B82"/>
    <w:rsid w:val="00BD2949"/>
    <w:rsid w:val="00BD4885"/>
    <w:rsid w:val="00BE02CA"/>
    <w:rsid w:val="00BE627C"/>
    <w:rsid w:val="00BE66A1"/>
    <w:rsid w:val="00BE6956"/>
    <w:rsid w:val="00BF5064"/>
    <w:rsid w:val="00BF50FD"/>
    <w:rsid w:val="00BF6565"/>
    <w:rsid w:val="00BF7993"/>
    <w:rsid w:val="00BF7D0D"/>
    <w:rsid w:val="00C00983"/>
    <w:rsid w:val="00C01052"/>
    <w:rsid w:val="00C02D41"/>
    <w:rsid w:val="00C03275"/>
    <w:rsid w:val="00C03BE7"/>
    <w:rsid w:val="00C045AD"/>
    <w:rsid w:val="00C1110F"/>
    <w:rsid w:val="00C13709"/>
    <w:rsid w:val="00C1577F"/>
    <w:rsid w:val="00C217FF"/>
    <w:rsid w:val="00C21B6C"/>
    <w:rsid w:val="00C232ED"/>
    <w:rsid w:val="00C23D2D"/>
    <w:rsid w:val="00C2467D"/>
    <w:rsid w:val="00C25ADB"/>
    <w:rsid w:val="00C25DDC"/>
    <w:rsid w:val="00C26038"/>
    <w:rsid w:val="00C2630A"/>
    <w:rsid w:val="00C26B14"/>
    <w:rsid w:val="00C27494"/>
    <w:rsid w:val="00C27F2E"/>
    <w:rsid w:val="00C3002E"/>
    <w:rsid w:val="00C36DDE"/>
    <w:rsid w:val="00C40915"/>
    <w:rsid w:val="00C41C86"/>
    <w:rsid w:val="00C43446"/>
    <w:rsid w:val="00C43D3E"/>
    <w:rsid w:val="00C44E77"/>
    <w:rsid w:val="00C47CB5"/>
    <w:rsid w:val="00C517F7"/>
    <w:rsid w:val="00C51E65"/>
    <w:rsid w:val="00C52AC2"/>
    <w:rsid w:val="00C52E58"/>
    <w:rsid w:val="00C553A1"/>
    <w:rsid w:val="00C55A25"/>
    <w:rsid w:val="00C574BB"/>
    <w:rsid w:val="00C5777D"/>
    <w:rsid w:val="00C60A88"/>
    <w:rsid w:val="00C60AF8"/>
    <w:rsid w:val="00C61C62"/>
    <w:rsid w:val="00C6314C"/>
    <w:rsid w:val="00C637FD"/>
    <w:rsid w:val="00C6518A"/>
    <w:rsid w:val="00C651C7"/>
    <w:rsid w:val="00C65954"/>
    <w:rsid w:val="00C665B7"/>
    <w:rsid w:val="00C72183"/>
    <w:rsid w:val="00C734D4"/>
    <w:rsid w:val="00C751A8"/>
    <w:rsid w:val="00C7552A"/>
    <w:rsid w:val="00C7672D"/>
    <w:rsid w:val="00C82774"/>
    <w:rsid w:val="00C8278E"/>
    <w:rsid w:val="00C85CCE"/>
    <w:rsid w:val="00C860F7"/>
    <w:rsid w:val="00C91D3A"/>
    <w:rsid w:val="00C91F65"/>
    <w:rsid w:val="00C95AB9"/>
    <w:rsid w:val="00C95D14"/>
    <w:rsid w:val="00C969C1"/>
    <w:rsid w:val="00C97BAF"/>
    <w:rsid w:val="00CA03A5"/>
    <w:rsid w:val="00CA09AC"/>
    <w:rsid w:val="00CA0B71"/>
    <w:rsid w:val="00CA0C1D"/>
    <w:rsid w:val="00CA1852"/>
    <w:rsid w:val="00CA20F1"/>
    <w:rsid w:val="00CA30FA"/>
    <w:rsid w:val="00CA34D7"/>
    <w:rsid w:val="00CA34F6"/>
    <w:rsid w:val="00CA5B41"/>
    <w:rsid w:val="00CA7F55"/>
    <w:rsid w:val="00CB361C"/>
    <w:rsid w:val="00CB559B"/>
    <w:rsid w:val="00CC0505"/>
    <w:rsid w:val="00CC1EB0"/>
    <w:rsid w:val="00CC1F83"/>
    <w:rsid w:val="00CC40C1"/>
    <w:rsid w:val="00CC4717"/>
    <w:rsid w:val="00CC6BFF"/>
    <w:rsid w:val="00CE1871"/>
    <w:rsid w:val="00CE22CA"/>
    <w:rsid w:val="00CE4FCC"/>
    <w:rsid w:val="00CE5ACD"/>
    <w:rsid w:val="00CE727F"/>
    <w:rsid w:val="00CE7336"/>
    <w:rsid w:val="00CF1B95"/>
    <w:rsid w:val="00CF28DD"/>
    <w:rsid w:val="00CF356A"/>
    <w:rsid w:val="00CF5C4E"/>
    <w:rsid w:val="00D01E76"/>
    <w:rsid w:val="00D04A4E"/>
    <w:rsid w:val="00D073BF"/>
    <w:rsid w:val="00D07C69"/>
    <w:rsid w:val="00D10FAE"/>
    <w:rsid w:val="00D11865"/>
    <w:rsid w:val="00D12992"/>
    <w:rsid w:val="00D139AC"/>
    <w:rsid w:val="00D14B2D"/>
    <w:rsid w:val="00D152EF"/>
    <w:rsid w:val="00D22BDE"/>
    <w:rsid w:val="00D26600"/>
    <w:rsid w:val="00D27008"/>
    <w:rsid w:val="00D304FC"/>
    <w:rsid w:val="00D30ABE"/>
    <w:rsid w:val="00D310F7"/>
    <w:rsid w:val="00D32499"/>
    <w:rsid w:val="00D33E06"/>
    <w:rsid w:val="00D347D3"/>
    <w:rsid w:val="00D36334"/>
    <w:rsid w:val="00D366CD"/>
    <w:rsid w:val="00D36C22"/>
    <w:rsid w:val="00D40663"/>
    <w:rsid w:val="00D414D9"/>
    <w:rsid w:val="00D41E28"/>
    <w:rsid w:val="00D45F03"/>
    <w:rsid w:val="00D46131"/>
    <w:rsid w:val="00D465E9"/>
    <w:rsid w:val="00D4755F"/>
    <w:rsid w:val="00D51115"/>
    <w:rsid w:val="00D554F3"/>
    <w:rsid w:val="00D564EB"/>
    <w:rsid w:val="00D57492"/>
    <w:rsid w:val="00D60589"/>
    <w:rsid w:val="00D6069C"/>
    <w:rsid w:val="00D64588"/>
    <w:rsid w:val="00D67246"/>
    <w:rsid w:val="00D73C67"/>
    <w:rsid w:val="00D74755"/>
    <w:rsid w:val="00D75A64"/>
    <w:rsid w:val="00D7714D"/>
    <w:rsid w:val="00D80A5F"/>
    <w:rsid w:val="00D80CA3"/>
    <w:rsid w:val="00D84A00"/>
    <w:rsid w:val="00D9126D"/>
    <w:rsid w:val="00D94B69"/>
    <w:rsid w:val="00DA13AC"/>
    <w:rsid w:val="00DA1537"/>
    <w:rsid w:val="00DA1622"/>
    <w:rsid w:val="00DA257F"/>
    <w:rsid w:val="00DA30C8"/>
    <w:rsid w:val="00DA521F"/>
    <w:rsid w:val="00DA6C20"/>
    <w:rsid w:val="00DA7C82"/>
    <w:rsid w:val="00DB16B9"/>
    <w:rsid w:val="00DB4A1E"/>
    <w:rsid w:val="00DB5607"/>
    <w:rsid w:val="00DB6A0B"/>
    <w:rsid w:val="00DC09BF"/>
    <w:rsid w:val="00DC0BAB"/>
    <w:rsid w:val="00DC1B09"/>
    <w:rsid w:val="00DC2D16"/>
    <w:rsid w:val="00DC40F4"/>
    <w:rsid w:val="00DC5819"/>
    <w:rsid w:val="00DC64C1"/>
    <w:rsid w:val="00DD0700"/>
    <w:rsid w:val="00DD2FF6"/>
    <w:rsid w:val="00DD31F7"/>
    <w:rsid w:val="00DD4195"/>
    <w:rsid w:val="00DD4464"/>
    <w:rsid w:val="00DE066E"/>
    <w:rsid w:val="00DE162A"/>
    <w:rsid w:val="00DE367B"/>
    <w:rsid w:val="00DE3A16"/>
    <w:rsid w:val="00DE41A7"/>
    <w:rsid w:val="00DE4DC1"/>
    <w:rsid w:val="00DE62FB"/>
    <w:rsid w:val="00DF1FF1"/>
    <w:rsid w:val="00DF22F4"/>
    <w:rsid w:val="00DF362A"/>
    <w:rsid w:val="00DF71AA"/>
    <w:rsid w:val="00DF7735"/>
    <w:rsid w:val="00E01D70"/>
    <w:rsid w:val="00E01F1A"/>
    <w:rsid w:val="00E025D2"/>
    <w:rsid w:val="00E031B6"/>
    <w:rsid w:val="00E03468"/>
    <w:rsid w:val="00E05984"/>
    <w:rsid w:val="00E07675"/>
    <w:rsid w:val="00E12671"/>
    <w:rsid w:val="00E14232"/>
    <w:rsid w:val="00E14261"/>
    <w:rsid w:val="00E16CB5"/>
    <w:rsid w:val="00E16E1C"/>
    <w:rsid w:val="00E1750E"/>
    <w:rsid w:val="00E17B67"/>
    <w:rsid w:val="00E207FF"/>
    <w:rsid w:val="00E224D0"/>
    <w:rsid w:val="00E22678"/>
    <w:rsid w:val="00E22832"/>
    <w:rsid w:val="00E23431"/>
    <w:rsid w:val="00E23780"/>
    <w:rsid w:val="00E25F7F"/>
    <w:rsid w:val="00E27664"/>
    <w:rsid w:val="00E27F30"/>
    <w:rsid w:val="00E31131"/>
    <w:rsid w:val="00E31875"/>
    <w:rsid w:val="00E34CD4"/>
    <w:rsid w:val="00E35B41"/>
    <w:rsid w:val="00E35E7B"/>
    <w:rsid w:val="00E374CD"/>
    <w:rsid w:val="00E4178D"/>
    <w:rsid w:val="00E43830"/>
    <w:rsid w:val="00E4435F"/>
    <w:rsid w:val="00E507DD"/>
    <w:rsid w:val="00E50A40"/>
    <w:rsid w:val="00E51362"/>
    <w:rsid w:val="00E51D42"/>
    <w:rsid w:val="00E52858"/>
    <w:rsid w:val="00E52CBD"/>
    <w:rsid w:val="00E53D10"/>
    <w:rsid w:val="00E54B05"/>
    <w:rsid w:val="00E55213"/>
    <w:rsid w:val="00E5687A"/>
    <w:rsid w:val="00E56C2D"/>
    <w:rsid w:val="00E56F29"/>
    <w:rsid w:val="00E5715E"/>
    <w:rsid w:val="00E5784A"/>
    <w:rsid w:val="00E6002A"/>
    <w:rsid w:val="00E62DDD"/>
    <w:rsid w:val="00E634F6"/>
    <w:rsid w:val="00E6382B"/>
    <w:rsid w:val="00E65D0E"/>
    <w:rsid w:val="00E66B7A"/>
    <w:rsid w:val="00E70A15"/>
    <w:rsid w:val="00E70C57"/>
    <w:rsid w:val="00E714EA"/>
    <w:rsid w:val="00E7252C"/>
    <w:rsid w:val="00E7254A"/>
    <w:rsid w:val="00E7267A"/>
    <w:rsid w:val="00E72A7E"/>
    <w:rsid w:val="00E73354"/>
    <w:rsid w:val="00E737AF"/>
    <w:rsid w:val="00E7488F"/>
    <w:rsid w:val="00E75D0D"/>
    <w:rsid w:val="00E75DCB"/>
    <w:rsid w:val="00E769A6"/>
    <w:rsid w:val="00E77727"/>
    <w:rsid w:val="00E808FC"/>
    <w:rsid w:val="00E80C67"/>
    <w:rsid w:val="00E8170E"/>
    <w:rsid w:val="00E83FA2"/>
    <w:rsid w:val="00E840B6"/>
    <w:rsid w:val="00E85CAB"/>
    <w:rsid w:val="00E8761A"/>
    <w:rsid w:val="00E90432"/>
    <w:rsid w:val="00E91EDA"/>
    <w:rsid w:val="00E951CF"/>
    <w:rsid w:val="00E9660E"/>
    <w:rsid w:val="00EA3B1D"/>
    <w:rsid w:val="00EA417A"/>
    <w:rsid w:val="00EA423E"/>
    <w:rsid w:val="00EA4F47"/>
    <w:rsid w:val="00EA4FDF"/>
    <w:rsid w:val="00EA6155"/>
    <w:rsid w:val="00EA62DB"/>
    <w:rsid w:val="00EB1600"/>
    <w:rsid w:val="00EB2913"/>
    <w:rsid w:val="00EB3F69"/>
    <w:rsid w:val="00EB4DA6"/>
    <w:rsid w:val="00EB7948"/>
    <w:rsid w:val="00EC16D9"/>
    <w:rsid w:val="00EC3780"/>
    <w:rsid w:val="00EC39D0"/>
    <w:rsid w:val="00EC554A"/>
    <w:rsid w:val="00EC5ABE"/>
    <w:rsid w:val="00EC5DF9"/>
    <w:rsid w:val="00EC6C88"/>
    <w:rsid w:val="00EC753A"/>
    <w:rsid w:val="00ED00C3"/>
    <w:rsid w:val="00ED27F5"/>
    <w:rsid w:val="00ED438A"/>
    <w:rsid w:val="00EE0807"/>
    <w:rsid w:val="00EE1F7E"/>
    <w:rsid w:val="00EE2192"/>
    <w:rsid w:val="00EE25CA"/>
    <w:rsid w:val="00EE2C6B"/>
    <w:rsid w:val="00EE3B59"/>
    <w:rsid w:val="00EE3F95"/>
    <w:rsid w:val="00EE4677"/>
    <w:rsid w:val="00EE6C91"/>
    <w:rsid w:val="00EF07F5"/>
    <w:rsid w:val="00EF1442"/>
    <w:rsid w:val="00EF2218"/>
    <w:rsid w:val="00EF2C42"/>
    <w:rsid w:val="00EF442A"/>
    <w:rsid w:val="00EF4A43"/>
    <w:rsid w:val="00EF527C"/>
    <w:rsid w:val="00EF65FC"/>
    <w:rsid w:val="00EF65FE"/>
    <w:rsid w:val="00F04426"/>
    <w:rsid w:val="00F04F95"/>
    <w:rsid w:val="00F05A9E"/>
    <w:rsid w:val="00F1299A"/>
    <w:rsid w:val="00F13064"/>
    <w:rsid w:val="00F139A4"/>
    <w:rsid w:val="00F16820"/>
    <w:rsid w:val="00F16BBE"/>
    <w:rsid w:val="00F24D2B"/>
    <w:rsid w:val="00F25CCB"/>
    <w:rsid w:val="00F25E5D"/>
    <w:rsid w:val="00F26346"/>
    <w:rsid w:val="00F269EF"/>
    <w:rsid w:val="00F3225E"/>
    <w:rsid w:val="00F335DD"/>
    <w:rsid w:val="00F34C4F"/>
    <w:rsid w:val="00F36D30"/>
    <w:rsid w:val="00F36E35"/>
    <w:rsid w:val="00F373C2"/>
    <w:rsid w:val="00F407CB"/>
    <w:rsid w:val="00F40FC1"/>
    <w:rsid w:val="00F434B2"/>
    <w:rsid w:val="00F4655C"/>
    <w:rsid w:val="00F470EA"/>
    <w:rsid w:val="00F50713"/>
    <w:rsid w:val="00F5485B"/>
    <w:rsid w:val="00F554F6"/>
    <w:rsid w:val="00F57E13"/>
    <w:rsid w:val="00F60A44"/>
    <w:rsid w:val="00F60F65"/>
    <w:rsid w:val="00F61C90"/>
    <w:rsid w:val="00F61FA1"/>
    <w:rsid w:val="00F6317F"/>
    <w:rsid w:val="00F631E2"/>
    <w:rsid w:val="00F63EF7"/>
    <w:rsid w:val="00F64ED2"/>
    <w:rsid w:val="00F65A25"/>
    <w:rsid w:val="00F670A7"/>
    <w:rsid w:val="00F67EB0"/>
    <w:rsid w:val="00F73F3C"/>
    <w:rsid w:val="00F76700"/>
    <w:rsid w:val="00F76EB8"/>
    <w:rsid w:val="00F773A3"/>
    <w:rsid w:val="00F81068"/>
    <w:rsid w:val="00F84068"/>
    <w:rsid w:val="00F84457"/>
    <w:rsid w:val="00F87EBD"/>
    <w:rsid w:val="00F906E4"/>
    <w:rsid w:val="00F915A0"/>
    <w:rsid w:val="00F9209E"/>
    <w:rsid w:val="00F923D4"/>
    <w:rsid w:val="00F92FB9"/>
    <w:rsid w:val="00F937DA"/>
    <w:rsid w:val="00F94395"/>
    <w:rsid w:val="00F960C9"/>
    <w:rsid w:val="00FA1CB4"/>
    <w:rsid w:val="00FA28F4"/>
    <w:rsid w:val="00FA2F1A"/>
    <w:rsid w:val="00FA3569"/>
    <w:rsid w:val="00FA4895"/>
    <w:rsid w:val="00FA514C"/>
    <w:rsid w:val="00FB1B64"/>
    <w:rsid w:val="00FB23FC"/>
    <w:rsid w:val="00FB3D0D"/>
    <w:rsid w:val="00FB502D"/>
    <w:rsid w:val="00FB7A82"/>
    <w:rsid w:val="00FC10E0"/>
    <w:rsid w:val="00FC12B4"/>
    <w:rsid w:val="00FC1A2F"/>
    <w:rsid w:val="00FC1C02"/>
    <w:rsid w:val="00FC7756"/>
    <w:rsid w:val="00FC7D1F"/>
    <w:rsid w:val="00FD3419"/>
    <w:rsid w:val="00FD53A9"/>
    <w:rsid w:val="00FD62C5"/>
    <w:rsid w:val="00FD6B19"/>
    <w:rsid w:val="00FD6BC4"/>
    <w:rsid w:val="00FE115F"/>
    <w:rsid w:val="00FE1BA9"/>
    <w:rsid w:val="00FE1BAD"/>
    <w:rsid w:val="00FE45DA"/>
    <w:rsid w:val="00FF0076"/>
    <w:rsid w:val="00FF03A0"/>
    <w:rsid w:val="00FF2172"/>
    <w:rsid w:val="00FF22B2"/>
    <w:rsid w:val="00FF2869"/>
    <w:rsid w:val="00FF3185"/>
    <w:rsid w:val="00FF5071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586D9B"/>
  <w15:docId w15:val="{29730878-1985-4E28-BF41-CC14DC38B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a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a0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2180F"/>
    <w:rPr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2180F"/>
    <w:rPr>
      <w:sz w:val="24"/>
      <w:szCs w:val="24"/>
    </w:rPr>
  </w:style>
  <w:style w:type="paragraph" w:customStyle="1" w:styleId="DIV1">
    <w:name w:val="DIV1"/>
    <w:basedOn w:val="ab"/>
    <w:next w:val="MAINTEXT1"/>
    <w:qFormat/>
    <w:rsid w:val="00C72183"/>
    <w:pPr>
      <w:widowControl w:val="0"/>
      <w:numPr>
        <w:numId w:val="5"/>
      </w:numPr>
      <w:adjustRightInd w:val="0"/>
      <w:spacing w:line="360" w:lineRule="auto"/>
      <w:outlineLvl w:val="0"/>
    </w:pPr>
    <w:rPr>
      <w:b/>
      <w:sz w:val="28"/>
    </w:rPr>
  </w:style>
  <w:style w:type="paragraph" w:styleId="ab">
    <w:name w:val="List Paragraph"/>
    <w:basedOn w:val="a"/>
    <w:uiPriority w:val="34"/>
    <w:qFormat/>
    <w:rsid w:val="008331DB"/>
    <w:pPr>
      <w:ind w:left="720"/>
      <w:contextualSpacing/>
    </w:pPr>
  </w:style>
  <w:style w:type="paragraph" w:styleId="ac">
    <w:name w:val="Bibliography"/>
    <w:basedOn w:val="a"/>
    <w:next w:val="a"/>
    <w:uiPriority w:val="37"/>
    <w:unhideWhenUsed/>
    <w:rsid w:val="00EE1F7E"/>
  </w:style>
  <w:style w:type="paragraph" w:customStyle="1" w:styleId="DIV2">
    <w:name w:val="DIV2"/>
    <w:basedOn w:val="ab"/>
    <w:next w:val="MAINTEXT2"/>
    <w:qFormat/>
    <w:rsid w:val="00C72183"/>
    <w:pPr>
      <w:widowControl w:val="0"/>
      <w:numPr>
        <w:ilvl w:val="1"/>
        <w:numId w:val="5"/>
      </w:numPr>
      <w:adjustRightInd w:val="0"/>
      <w:spacing w:line="360" w:lineRule="auto"/>
      <w:outlineLvl w:val="1"/>
    </w:pPr>
    <w:rPr>
      <w:b/>
      <w:sz w:val="28"/>
    </w:rPr>
  </w:style>
  <w:style w:type="paragraph" w:styleId="31">
    <w:name w:val="toc 3"/>
    <w:basedOn w:val="a"/>
    <w:next w:val="a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11">
    <w:name w:val="toc 1"/>
    <w:basedOn w:val="a"/>
    <w:next w:val="a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21">
    <w:name w:val="toc 2"/>
    <w:basedOn w:val="a"/>
    <w:next w:val="a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ad">
    <w:name w:val="Hyperlink"/>
    <w:basedOn w:val="a0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ae">
    <w:name w:val="Placeholder Text"/>
    <w:basedOn w:val="a0"/>
    <w:uiPriority w:val="99"/>
    <w:semiHidden/>
    <w:rsid w:val="00ED438A"/>
    <w:rPr>
      <w:color w:val="808080"/>
    </w:rPr>
  </w:style>
  <w:style w:type="table" w:styleId="af">
    <w:name w:val="Table Grid"/>
    <w:basedOn w:val="a1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41">
    <w:name w:val="toc 4"/>
    <w:basedOn w:val="a"/>
    <w:next w:val="a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2"/>
      </w:numPr>
    </w:pPr>
  </w:style>
  <w:style w:type="numbering" w:customStyle="1" w:styleId="CurrentList2">
    <w:name w:val="Current List2"/>
    <w:uiPriority w:val="99"/>
    <w:rsid w:val="00C72183"/>
    <w:pPr>
      <w:numPr>
        <w:numId w:val="3"/>
      </w:numPr>
    </w:pPr>
  </w:style>
  <w:style w:type="numbering" w:customStyle="1" w:styleId="CurrentList3">
    <w:name w:val="Current List3"/>
    <w:uiPriority w:val="99"/>
    <w:rsid w:val="00C72183"/>
    <w:pPr>
      <w:numPr>
        <w:numId w:val="4"/>
      </w:numPr>
    </w:pPr>
  </w:style>
  <w:style w:type="numbering" w:customStyle="1" w:styleId="CurrentList4">
    <w:name w:val="Current List4"/>
    <w:uiPriority w:val="99"/>
    <w:rsid w:val="00C72183"/>
    <w:pPr>
      <w:numPr>
        <w:numId w:val="6"/>
      </w:numPr>
    </w:pPr>
  </w:style>
  <w:style w:type="numbering" w:customStyle="1" w:styleId="CurrentList5">
    <w:name w:val="Current List5"/>
    <w:uiPriority w:val="99"/>
    <w:rsid w:val="00C72183"/>
    <w:pPr>
      <w:numPr>
        <w:numId w:val="7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af0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af0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8"/>
      </w:numPr>
    </w:pPr>
  </w:style>
  <w:style w:type="numbering" w:customStyle="1" w:styleId="CurrentList7">
    <w:name w:val="Current List7"/>
    <w:uiPriority w:val="99"/>
    <w:rsid w:val="00C72183"/>
    <w:pPr>
      <w:numPr>
        <w:numId w:val="9"/>
      </w:numPr>
    </w:pPr>
  </w:style>
  <w:style w:type="numbering" w:customStyle="1" w:styleId="CurrentList8">
    <w:name w:val="Current List8"/>
    <w:uiPriority w:val="99"/>
    <w:rsid w:val="00C72183"/>
    <w:pPr>
      <w:numPr>
        <w:numId w:val="10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1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1"/>
      </w:numPr>
    </w:pPr>
  </w:style>
  <w:style w:type="numbering" w:customStyle="1" w:styleId="CurrentList10">
    <w:name w:val="Current List10"/>
    <w:uiPriority w:val="99"/>
    <w:rsid w:val="009F3F79"/>
    <w:pPr>
      <w:numPr>
        <w:numId w:val="12"/>
      </w:numPr>
    </w:pPr>
  </w:style>
  <w:style w:type="numbering" w:customStyle="1" w:styleId="CurrentList11">
    <w:name w:val="Current List11"/>
    <w:uiPriority w:val="99"/>
    <w:rsid w:val="009F3F79"/>
    <w:pPr>
      <w:numPr>
        <w:numId w:val="13"/>
      </w:numPr>
    </w:pPr>
  </w:style>
  <w:style w:type="numbering" w:customStyle="1" w:styleId="CurrentList12">
    <w:name w:val="Current List12"/>
    <w:uiPriority w:val="99"/>
    <w:rsid w:val="009F3F79"/>
    <w:pPr>
      <w:numPr>
        <w:numId w:val="14"/>
      </w:numPr>
    </w:pPr>
  </w:style>
  <w:style w:type="numbering" w:customStyle="1" w:styleId="CurrentList13">
    <w:name w:val="Current List13"/>
    <w:uiPriority w:val="99"/>
    <w:rsid w:val="00975193"/>
    <w:pPr>
      <w:numPr>
        <w:numId w:val="15"/>
      </w:numPr>
    </w:pPr>
  </w:style>
  <w:style w:type="numbering" w:customStyle="1" w:styleId="CurrentList14">
    <w:name w:val="Current List14"/>
    <w:uiPriority w:val="99"/>
    <w:rsid w:val="00975193"/>
    <w:pPr>
      <w:numPr>
        <w:numId w:val="16"/>
      </w:numPr>
    </w:pPr>
  </w:style>
  <w:style w:type="numbering" w:customStyle="1" w:styleId="CurrentList15">
    <w:name w:val="Current List15"/>
    <w:uiPriority w:val="99"/>
    <w:rsid w:val="00975193"/>
    <w:pPr>
      <w:numPr>
        <w:numId w:val="17"/>
      </w:numPr>
    </w:pPr>
  </w:style>
  <w:style w:type="numbering" w:customStyle="1" w:styleId="CurrentList16">
    <w:name w:val="Current List16"/>
    <w:uiPriority w:val="99"/>
    <w:rsid w:val="00975193"/>
    <w:pPr>
      <w:numPr>
        <w:numId w:val="18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3"/>
      </w:numPr>
    </w:pPr>
  </w:style>
  <w:style w:type="numbering" w:customStyle="1" w:styleId="CurrentList17">
    <w:name w:val="Current List17"/>
    <w:uiPriority w:val="99"/>
    <w:rsid w:val="00F631E2"/>
    <w:pPr>
      <w:numPr>
        <w:numId w:val="19"/>
      </w:numPr>
    </w:pPr>
  </w:style>
  <w:style w:type="numbering" w:customStyle="1" w:styleId="CurrentList18">
    <w:name w:val="Current List18"/>
    <w:uiPriority w:val="99"/>
    <w:rsid w:val="00F631E2"/>
    <w:pPr>
      <w:numPr>
        <w:numId w:val="20"/>
      </w:numPr>
    </w:pPr>
  </w:style>
  <w:style w:type="numbering" w:customStyle="1" w:styleId="CurrentList19">
    <w:name w:val="Current List19"/>
    <w:uiPriority w:val="99"/>
    <w:rsid w:val="00F631E2"/>
    <w:pPr>
      <w:numPr>
        <w:numId w:val="21"/>
      </w:numPr>
    </w:pPr>
  </w:style>
  <w:style w:type="numbering" w:customStyle="1" w:styleId="CurrentList20">
    <w:name w:val="Current List20"/>
    <w:uiPriority w:val="99"/>
    <w:rsid w:val="00F631E2"/>
    <w:pPr>
      <w:numPr>
        <w:numId w:val="22"/>
      </w:numPr>
    </w:pPr>
  </w:style>
  <w:style w:type="numbering" w:customStyle="1" w:styleId="CurrentList21">
    <w:name w:val="Current List21"/>
    <w:uiPriority w:val="99"/>
    <w:rsid w:val="00F631E2"/>
    <w:pPr>
      <w:numPr>
        <w:numId w:val="25"/>
      </w:numPr>
    </w:pPr>
  </w:style>
  <w:style w:type="numbering" w:customStyle="1" w:styleId="CurrentList22">
    <w:name w:val="Current List22"/>
    <w:uiPriority w:val="99"/>
    <w:rsid w:val="00F631E2"/>
    <w:pPr>
      <w:numPr>
        <w:numId w:val="26"/>
      </w:numPr>
    </w:pPr>
  </w:style>
  <w:style w:type="numbering" w:customStyle="1" w:styleId="CurrentList23">
    <w:name w:val="Current List23"/>
    <w:uiPriority w:val="99"/>
    <w:rsid w:val="00F631E2"/>
    <w:pPr>
      <w:numPr>
        <w:numId w:val="27"/>
      </w:numPr>
    </w:pPr>
  </w:style>
  <w:style w:type="numbering" w:customStyle="1" w:styleId="CurrentList24">
    <w:name w:val="Current List24"/>
    <w:uiPriority w:val="99"/>
    <w:rsid w:val="00F631E2"/>
    <w:pPr>
      <w:numPr>
        <w:numId w:val="28"/>
      </w:numPr>
    </w:pPr>
  </w:style>
  <w:style w:type="numbering" w:customStyle="1" w:styleId="CurrentList25">
    <w:name w:val="Current List25"/>
    <w:uiPriority w:val="99"/>
    <w:rsid w:val="00F631E2"/>
    <w:pPr>
      <w:numPr>
        <w:numId w:val="29"/>
      </w:numPr>
    </w:pPr>
  </w:style>
  <w:style w:type="numbering" w:customStyle="1" w:styleId="CurrentList26">
    <w:name w:val="Current List26"/>
    <w:uiPriority w:val="99"/>
    <w:rsid w:val="00F631E2"/>
    <w:pPr>
      <w:numPr>
        <w:numId w:val="30"/>
      </w:numPr>
    </w:pPr>
  </w:style>
  <w:style w:type="numbering" w:customStyle="1" w:styleId="CurrentList27">
    <w:name w:val="Current List27"/>
    <w:uiPriority w:val="99"/>
    <w:rsid w:val="00F631E2"/>
    <w:pPr>
      <w:numPr>
        <w:numId w:val="31"/>
      </w:numPr>
    </w:pPr>
  </w:style>
  <w:style w:type="numbering" w:customStyle="1" w:styleId="CurrentList28">
    <w:name w:val="Current List28"/>
    <w:uiPriority w:val="99"/>
    <w:rsid w:val="00F631E2"/>
    <w:pPr>
      <w:numPr>
        <w:numId w:val="32"/>
      </w:numPr>
    </w:pPr>
  </w:style>
  <w:style w:type="numbering" w:customStyle="1" w:styleId="CurrentList29">
    <w:name w:val="Current List29"/>
    <w:uiPriority w:val="99"/>
    <w:rsid w:val="00F631E2"/>
    <w:pPr>
      <w:numPr>
        <w:numId w:val="33"/>
      </w:numPr>
    </w:pPr>
  </w:style>
  <w:style w:type="numbering" w:customStyle="1" w:styleId="CurrentList30">
    <w:name w:val="Current List30"/>
    <w:uiPriority w:val="99"/>
    <w:rsid w:val="00F631E2"/>
    <w:pPr>
      <w:numPr>
        <w:numId w:val="34"/>
      </w:numPr>
    </w:pPr>
  </w:style>
  <w:style w:type="numbering" w:customStyle="1" w:styleId="CurrentList31">
    <w:name w:val="Current List31"/>
    <w:uiPriority w:val="99"/>
    <w:rsid w:val="00F631E2"/>
    <w:pPr>
      <w:numPr>
        <w:numId w:val="35"/>
      </w:numPr>
    </w:pPr>
  </w:style>
  <w:style w:type="numbering" w:customStyle="1" w:styleId="CurrentList32">
    <w:name w:val="Current List32"/>
    <w:uiPriority w:val="99"/>
    <w:rsid w:val="00F631E2"/>
    <w:pPr>
      <w:numPr>
        <w:numId w:val="36"/>
      </w:numPr>
    </w:pPr>
  </w:style>
  <w:style w:type="numbering" w:customStyle="1" w:styleId="CurrentList33">
    <w:name w:val="Current List33"/>
    <w:uiPriority w:val="99"/>
    <w:rsid w:val="00F631E2"/>
    <w:pPr>
      <w:numPr>
        <w:numId w:val="37"/>
      </w:numPr>
    </w:pPr>
  </w:style>
  <w:style w:type="numbering" w:customStyle="1" w:styleId="CurrentList34">
    <w:name w:val="Current List34"/>
    <w:uiPriority w:val="99"/>
    <w:rsid w:val="00F631E2"/>
    <w:pPr>
      <w:numPr>
        <w:numId w:val="38"/>
      </w:numPr>
    </w:pPr>
  </w:style>
  <w:style w:type="numbering" w:customStyle="1" w:styleId="CurrentList35">
    <w:name w:val="Current List35"/>
    <w:uiPriority w:val="99"/>
    <w:rsid w:val="00F631E2"/>
    <w:pPr>
      <w:numPr>
        <w:numId w:val="39"/>
      </w:numPr>
    </w:pPr>
  </w:style>
  <w:style w:type="numbering" w:customStyle="1" w:styleId="CurrentList36">
    <w:name w:val="Current List36"/>
    <w:uiPriority w:val="99"/>
    <w:rsid w:val="00146E7E"/>
    <w:pPr>
      <w:numPr>
        <w:numId w:val="40"/>
      </w:numPr>
    </w:pPr>
  </w:style>
  <w:style w:type="numbering" w:customStyle="1" w:styleId="CurrentList37">
    <w:name w:val="Current List37"/>
    <w:uiPriority w:val="99"/>
    <w:rsid w:val="00146E7E"/>
    <w:pPr>
      <w:numPr>
        <w:numId w:val="41"/>
      </w:numPr>
    </w:pPr>
  </w:style>
  <w:style w:type="numbering" w:customStyle="1" w:styleId="CurrentList38">
    <w:name w:val="Current List38"/>
    <w:uiPriority w:val="99"/>
    <w:rsid w:val="00146E7E"/>
    <w:pPr>
      <w:numPr>
        <w:numId w:val="42"/>
      </w:numPr>
    </w:pPr>
  </w:style>
  <w:style w:type="paragraph" w:customStyle="1" w:styleId="LIST2">
    <w:name w:val="LIST2"/>
    <w:basedOn w:val="LIST1"/>
    <w:qFormat/>
    <w:rsid w:val="00984913"/>
    <w:pPr>
      <w:numPr>
        <w:numId w:val="24"/>
      </w:numPr>
    </w:pPr>
  </w:style>
  <w:style w:type="numbering" w:customStyle="1" w:styleId="CurrentList39">
    <w:name w:val="Current List39"/>
    <w:uiPriority w:val="99"/>
    <w:rsid w:val="00984913"/>
    <w:pPr>
      <w:numPr>
        <w:numId w:val="43"/>
      </w:numPr>
    </w:pPr>
  </w:style>
  <w:style w:type="numbering" w:customStyle="1" w:styleId="CurrentList40">
    <w:name w:val="Current List40"/>
    <w:uiPriority w:val="99"/>
    <w:rsid w:val="00FC12B4"/>
    <w:pPr>
      <w:numPr>
        <w:numId w:val="44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  <w:style w:type="paragraph" w:styleId="af1">
    <w:name w:val="Normal (Web)"/>
    <w:basedOn w:val="a"/>
    <w:uiPriority w:val="99"/>
    <w:unhideWhenUsed/>
    <w:rsid w:val="00C651C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gorijtomczuk\Desktop\suai\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1106</TotalTime>
  <Pages>11</Pages>
  <Words>1235</Words>
  <Characters>7045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1859</cp:revision>
  <cp:lastPrinted>2025-12-08T17:45:00Z</cp:lastPrinted>
  <dcterms:created xsi:type="dcterms:W3CDTF">2025-10-23T00:03:00Z</dcterms:created>
  <dcterms:modified xsi:type="dcterms:W3CDTF">2025-12-08T17:45:00Z</dcterms:modified>
  <cp:category/>
</cp:coreProperties>
</file>
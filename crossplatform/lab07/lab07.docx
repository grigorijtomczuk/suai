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632061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D4E5E" w:rsidRPr="00632061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CD4E5E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 xml:space="preserve">Н. И. </w:t>
            </w:r>
            <w:proofErr w:type="spellStart"/>
            <w:r w:rsidRPr="00CD4E5E">
              <w:rPr>
                <w:lang w:val="en-US"/>
              </w:rPr>
              <w:t>Чулочникова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5123D9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CD4E5E">
              <w:rPr>
                <w:lang w:val="en-US"/>
              </w:rPr>
              <w:t xml:space="preserve"> </w:t>
            </w:r>
            <w:r w:rsidR="00CD4E5E">
              <w:t xml:space="preserve">№ </w:t>
            </w:r>
            <w:r w:rsidR="005123D9">
              <w:t>6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D928B1" w:rsidRDefault="00D928B1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>
              <w:rPr>
                <w:b w:val="0"/>
                <w:szCs w:val="32"/>
              </w:rPr>
              <w:t xml:space="preserve">РАБОТА С </w:t>
            </w:r>
            <w:r w:rsidR="00D6342C">
              <w:rPr>
                <w:b w:val="0"/>
                <w:szCs w:val="32"/>
                <w:lang w:val="en-US"/>
              </w:rPr>
              <w:t xml:space="preserve">HTTP </w:t>
            </w:r>
            <w:r>
              <w:rPr>
                <w:b w:val="0"/>
                <w:szCs w:val="32"/>
                <w:lang w:val="en-US"/>
              </w:rPr>
              <w:t>API. FRAGMENTS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CD4E5E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D4E5E">
              <w:rPr>
                <w:sz w:val="28"/>
                <w:szCs w:val="28"/>
                <w:lang w:val="ru-RU"/>
              </w:rPr>
              <w:t>КРОССПЛАТФОРМЕННОЕ 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E638AE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CD4E5E">
        <w:t>2025</w:t>
      </w:r>
      <w:r w:rsidR="00CD4E5E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632061" w:rsidRDefault="00632061" w:rsidP="00CD4E5E">
      <w:pPr>
        <w:pStyle w:val="DIV1"/>
      </w:pPr>
      <w:r>
        <w:lastRenderedPageBreak/>
        <w:t>Це</w:t>
      </w:r>
      <w:r w:rsidR="00E62DB8">
        <w:t>ль</w:t>
      </w:r>
      <w:r>
        <w:t xml:space="preserve"> работы</w:t>
      </w:r>
    </w:p>
    <w:p w:rsidR="008A358B" w:rsidRPr="00447516" w:rsidRDefault="00704FC0" w:rsidP="00704FC0">
      <w:pPr>
        <w:pStyle w:val="MAINTEXT1"/>
      </w:pPr>
      <w:r>
        <w:t>Цель работы</w:t>
      </w:r>
      <w:proofErr w:type="gramStart"/>
      <w:r>
        <w:t>:</w:t>
      </w:r>
      <w:r w:rsidR="00511522">
        <w:t xml:space="preserve"> </w:t>
      </w:r>
      <w:r>
        <w:t>.</w:t>
      </w:r>
      <w:proofErr w:type="gramEnd"/>
    </w:p>
    <w:p w:rsidR="008331DB" w:rsidRPr="00C72183" w:rsidRDefault="00CD4E5E" w:rsidP="00CD4E5E">
      <w:pPr>
        <w:pStyle w:val="DIV1"/>
      </w:pPr>
      <w:r w:rsidRPr="00CD4E5E">
        <w:t>Задание</w:t>
      </w:r>
    </w:p>
    <w:p w:rsidR="00C72183" w:rsidRDefault="003035D8" w:rsidP="00C72183">
      <w:pPr>
        <w:pStyle w:val="MAINTEXT1"/>
      </w:pPr>
      <w:r>
        <w:t xml:space="preserve">Вариант работы: </w:t>
      </w:r>
      <w:r w:rsidR="00FC61BD">
        <w:t>№ 17</w:t>
      </w:r>
      <w:r w:rsidR="00113F80">
        <w:t xml:space="preserve"> (мотоциклисты)</w:t>
      </w:r>
      <w:r w:rsidR="00FC61BD">
        <w:t>.</w:t>
      </w:r>
    </w:p>
    <w:p w:rsidR="00DB1CEE" w:rsidRPr="00A7477B" w:rsidRDefault="00DB1CEE" w:rsidP="00DB1CEE">
      <w:pPr>
        <w:pStyle w:val="LIST1"/>
        <w:numPr>
          <w:ilvl w:val="3"/>
          <w:numId w:val="49"/>
        </w:numPr>
      </w:pPr>
    </w:p>
    <w:p w:rsidR="00CD4E5E" w:rsidRPr="00DE47B7" w:rsidRDefault="00CD4E5E" w:rsidP="00DE47B7">
      <w:pPr>
        <w:pStyle w:val="DIV1"/>
      </w:pPr>
      <w:r w:rsidRPr="00CD4E5E">
        <w:t>Листинг программ</w:t>
      </w:r>
      <w:r w:rsidR="00014007">
        <w:t>ы</w:t>
      </w:r>
    </w:p>
    <w:p w:rsidR="00DE47B7" w:rsidRPr="007F5583" w:rsidRDefault="00354CC9" w:rsidP="00DE47B7">
      <w:pPr>
        <w:pStyle w:val="MAINTEXT1"/>
      </w:pPr>
      <w:r w:rsidRPr="00354CC9">
        <w:t>Листинг программного кода приложени</w:t>
      </w:r>
      <w:r w:rsidR="006A259A">
        <w:t>я</w:t>
      </w:r>
      <w:r w:rsidRPr="00354CC9">
        <w:t xml:space="preserve"> представлен в Приложении А.</w:t>
      </w:r>
    </w:p>
    <w:p w:rsidR="00CD4E5E" w:rsidRPr="00C72183" w:rsidRDefault="00CD4E5E" w:rsidP="00CD4E5E">
      <w:pPr>
        <w:pStyle w:val="DIV1"/>
      </w:pPr>
      <w:r w:rsidRPr="00CD4E5E">
        <w:t>Результаты работы программ</w:t>
      </w:r>
      <w:r w:rsidR="00E821E8">
        <w:t>ы</w:t>
      </w:r>
    </w:p>
    <w:p w:rsidR="00CD4E5E" w:rsidRPr="00225F69" w:rsidRDefault="00225F69" w:rsidP="00CD4E5E">
      <w:pPr>
        <w:pStyle w:val="MAINTEXT1"/>
      </w:pPr>
      <w:r w:rsidRPr="00225F69">
        <w:t>На рис</w:t>
      </w:r>
      <w:r w:rsidR="00541C4D">
        <w:t>унках</w:t>
      </w:r>
      <w:r w:rsidRPr="00225F69">
        <w:t xml:space="preserve"> 1</w:t>
      </w:r>
      <w:r w:rsidR="00541C4D">
        <w:t>–</w:t>
      </w:r>
      <w:r w:rsidRPr="00225F69">
        <w:t xml:space="preserve"> изображен</w:t>
      </w:r>
      <w:r w:rsidR="004E56BF">
        <w:t>ы</w:t>
      </w:r>
      <w:r w:rsidRPr="00225F69">
        <w:t xml:space="preserve"> результат</w:t>
      </w:r>
      <w:r w:rsidR="004E56BF">
        <w:t>ы</w:t>
      </w:r>
      <w:r w:rsidR="001B6348">
        <w:t xml:space="preserve"> тестирования </w:t>
      </w:r>
      <w:r w:rsidRPr="00225F69">
        <w:t>программ</w:t>
      </w:r>
      <w:r w:rsidR="008C1A2C">
        <w:t>ы</w:t>
      </w:r>
      <w:r w:rsidRPr="00225F69">
        <w:t>.</w:t>
      </w:r>
    </w:p>
    <w:p w:rsidR="000214A2" w:rsidRDefault="000214A2" w:rsidP="00E01D70">
      <w:pPr>
        <w:pStyle w:val="PICTURE"/>
      </w:pPr>
      <w:r>
        <w:drawing>
          <wp:inline distT="0" distB="0" distL="0" distR="0" wp14:anchorId="7980BB31" wp14:editId="5A9A516B">
            <wp:extent cx="1860845" cy="4135213"/>
            <wp:effectExtent l="0" t="0" r="6350" b="508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0845" cy="413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3020FC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4D0634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</w:p>
    <w:p w:rsidR="00433ACF" w:rsidRDefault="00433ACF" w:rsidP="00433ACF">
      <w:pPr>
        <w:pStyle w:val="DIV1"/>
      </w:pPr>
      <w:r>
        <w:t>Выводы</w:t>
      </w:r>
    </w:p>
    <w:p w:rsidR="00674C59" w:rsidRPr="00674C59" w:rsidRDefault="00674C59" w:rsidP="00674C59">
      <w:pPr>
        <w:pStyle w:val="MAINTEXT1"/>
      </w:pPr>
    </w:p>
    <w:p w:rsidR="00B72B53" w:rsidRDefault="00B72B53" w:rsidP="00B72B53">
      <w:pPr>
        <w:pStyle w:val="H1"/>
      </w:pPr>
      <w:r w:rsidRPr="00281617">
        <w:br w:type="page"/>
      </w:r>
      <w:r>
        <w:lastRenderedPageBreak/>
        <w:t>ПРИЛОЖЕНИЕ А</w:t>
      </w:r>
    </w:p>
    <w:p w:rsidR="00DD1C96" w:rsidRPr="007F7A67" w:rsidRDefault="00DD1C96" w:rsidP="00DD1C96">
      <w:pPr>
        <w:pStyle w:val="LISTINGCAPTION"/>
      </w:pPr>
      <w:r>
        <w:t>Листинг</w:t>
      </w:r>
      <w:r w:rsidRPr="00281617">
        <w:t xml:space="preserve"> </w:t>
      </w:r>
      <w:r>
        <w:fldChar w:fldCharType="begin"/>
      </w:r>
      <w:r w:rsidRPr="00281617">
        <w:instrText xml:space="preserve"> </w:instrText>
      </w:r>
      <w:r w:rsidRPr="0016609C">
        <w:rPr>
          <w:lang w:val="en-US"/>
        </w:rPr>
        <w:instrText>SEQ</w:instrText>
      </w:r>
      <w:r w:rsidRPr="00281617">
        <w:instrText xml:space="preserve"> </w:instrText>
      </w:r>
      <w:r>
        <w:instrText>Листинг</w:instrText>
      </w:r>
      <w:r w:rsidRPr="00281617">
        <w:instrText xml:space="preserve"> \* </w:instrText>
      </w:r>
      <w:r w:rsidRPr="0016609C">
        <w:rPr>
          <w:lang w:val="en-US"/>
        </w:rPr>
        <w:instrText>ARABIC</w:instrText>
      </w:r>
      <w:r w:rsidRPr="00281617">
        <w:instrText xml:space="preserve"> </w:instrText>
      </w:r>
      <w:r>
        <w:fldChar w:fldCharType="separate"/>
      </w:r>
      <w:r w:rsidR="004D0634">
        <w:rPr>
          <w:noProof/>
          <w:lang w:val="en-US"/>
        </w:rPr>
        <w:t>1</w:t>
      </w:r>
      <w:r>
        <w:fldChar w:fldCharType="end"/>
      </w:r>
      <w:r w:rsidRPr="00281617">
        <w:t xml:space="preserve"> —</w:t>
      </w:r>
      <w:r w:rsidR="00F54243">
        <w:t xml:space="preserve"> </w:t>
      </w:r>
      <w:proofErr w:type="spellStart"/>
      <w:r w:rsidR="00281617">
        <w:rPr>
          <w:lang w:val="en-US"/>
        </w:rPr>
        <w:t>MainActivity</w:t>
      </w:r>
      <w:proofErr w:type="spellEnd"/>
      <w:r w:rsidR="00281617" w:rsidRPr="00281617">
        <w:t>.</w:t>
      </w:r>
      <w:r w:rsidR="00281617">
        <w:rPr>
          <w:lang w:val="en-US"/>
        </w:rPr>
        <w:t>kt</w:t>
      </w:r>
    </w:p>
    <w:p w:rsidR="00F54243" w:rsidRPr="00713DC1" w:rsidRDefault="00F54243" w:rsidP="00F54243">
      <w:pPr>
        <w:pStyle w:val="LISTINGBODY"/>
      </w:pPr>
      <w:r>
        <w:t>package</w:t>
      </w:r>
      <w:r w:rsidRPr="00713DC1">
        <w:t xml:space="preserve"> </w:t>
      </w:r>
      <w:proofErr w:type="spellStart"/>
      <w:proofErr w:type="gramStart"/>
      <w:r>
        <w:t>com</w:t>
      </w:r>
      <w:r w:rsidRPr="00713DC1">
        <w:t>.</w:t>
      </w:r>
      <w:r>
        <w:t>grigorijtomczuk</w:t>
      </w:r>
      <w:proofErr w:type="gramEnd"/>
      <w:r w:rsidRPr="00713DC1">
        <w:t>.</w:t>
      </w:r>
      <w:r>
        <w:t>apiuser</w:t>
      </w:r>
      <w:proofErr w:type="spellEnd"/>
    </w:p>
    <w:p w:rsidR="00F54243" w:rsidRPr="00713DC1" w:rsidRDefault="00F54243" w:rsidP="00F54243">
      <w:pPr>
        <w:pStyle w:val="LISTINGBODY"/>
      </w:pPr>
    </w:p>
    <w:p w:rsidR="00F54243" w:rsidRDefault="00F54243" w:rsidP="00F54243">
      <w:pPr>
        <w:pStyle w:val="LISTINGBODY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</w:p>
    <w:p w:rsidR="00F54243" w:rsidRDefault="00F54243" w:rsidP="00F54243">
      <w:pPr>
        <w:pStyle w:val="LISTINGBODY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</w:p>
    <w:sectPr w:rsidR="00F54243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90F55" w:rsidRDefault="00890F55" w:rsidP="0002180F">
      <w:r>
        <w:separator/>
      </w:r>
    </w:p>
  </w:endnote>
  <w:endnote w:type="continuationSeparator" w:id="0">
    <w:p w:rsidR="00890F55" w:rsidRDefault="00890F5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90F55" w:rsidRDefault="00890F55" w:rsidP="0002180F">
      <w:r>
        <w:separator/>
      </w:r>
    </w:p>
  </w:footnote>
  <w:footnote w:type="continuationSeparator" w:id="0">
    <w:p w:rsidR="00890F55" w:rsidRDefault="00890F5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84AC626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pStyle w:val="LIST1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2D14243"/>
    <w:multiLevelType w:val="multilevel"/>
    <w:tmpl w:val="6650791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A77419A"/>
    <w:multiLevelType w:val="multilevel"/>
    <w:tmpl w:val="2E90B85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lvlText w:val="%5."/>
      <w:lvlJc w:val="left"/>
      <w:pPr>
        <w:ind w:left="1312" w:hanging="360"/>
      </w:p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FE42C4F"/>
    <w:multiLevelType w:val="multilevel"/>
    <w:tmpl w:val="411A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128123">
    <w:abstractNumId w:val="28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1"/>
  </w:num>
  <w:num w:numId="5" w16cid:durableId="1694988039">
    <w:abstractNumId w:val="19"/>
  </w:num>
  <w:num w:numId="6" w16cid:durableId="905725245">
    <w:abstractNumId w:val="47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3"/>
  </w:num>
  <w:num w:numId="10" w16cid:durableId="1807970584">
    <w:abstractNumId w:val="27"/>
  </w:num>
  <w:num w:numId="11" w16cid:durableId="1580169564">
    <w:abstractNumId w:val="38"/>
  </w:num>
  <w:num w:numId="12" w16cid:durableId="1337418905">
    <w:abstractNumId w:val="8"/>
  </w:num>
  <w:num w:numId="13" w16cid:durableId="1602107157">
    <w:abstractNumId w:val="36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8"/>
  </w:num>
  <w:num w:numId="19" w16cid:durableId="949632104">
    <w:abstractNumId w:val="20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4"/>
  </w:num>
  <w:num w:numId="23" w16cid:durableId="640966182">
    <w:abstractNumId w:val="26"/>
  </w:num>
  <w:num w:numId="24" w16cid:durableId="568002818">
    <w:abstractNumId w:val="22"/>
  </w:num>
  <w:num w:numId="25" w16cid:durableId="669990759">
    <w:abstractNumId w:val="41"/>
  </w:num>
  <w:num w:numId="26" w16cid:durableId="1588153943">
    <w:abstractNumId w:val="43"/>
  </w:num>
  <w:num w:numId="27" w16cid:durableId="1588611934">
    <w:abstractNumId w:val="12"/>
  </w:num>
  <w:num w:numId="28" w16cid:durableId="188178172">
    <w:abstractNumId w:val="39"/>
  </w:num>
  <w:num w:numId="29" w16cid:durableId="837769139">
    <w:abstractNumId w:val="33"/>
  </w:num>
  <w:num w:numId="30" w16cid:durableId="896745036">
    <w:abstractNumId w:val="0"/>
  </w:num>
  <w:num w:numId="31" w16cid:durableId="2041591886">
    <w:abstractNumId w:val="24"/>
  </w:num>
  <w:num w:numId="32" w16cid:durableId="1834759801">
    <w:abstractNumId w:val="30"/>
  </w:num>
  <w:num w:numId="33" w16cid:durableId="158811944">
    <w:abstractNumId w:val="32"/>
  </w:num>
  <w:num w:numId="34" w16cid:durableId="635914590">
    <w:abstractNumId w:val="31"/>
  </w:num>
  <w:num w:numId="35" w16cid:durableId="1211922188">
    <w:abstractNumId w:val="45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7"/>
  </w:num>
  <w:num w:numId="40" w16cid:durableId="670302458">
    <w:abstractNumId w:val="49"/>
  </w:num>
  <w:num w:numId="41" w16cid:durableId="1295334840">
    <w:abstractNumId w:val="46"/>
  </w:num>
  <w:num w:numId="42" w16cid:durableId="1760104189">
    <w:abstractNumId w:val="2"/>
  </w:num>
  <w:num w:numId="43" w16cid:durableId="507210303">
    <w:abstractNumId w:val="44"/>
  </w:num>
  <w:num w:numId="44" w16cid:durableId="163861233">
    <w:abstractNumId w:val="1"/>
  </w:num>
  <w:num w:numId="45" w16cid:durableId="1184436289">
    <w:abstractNumId w:val="40"/>
  </w:num>
  <w:num w:numId="46" w16cid:durableId="2061517125">
    <w:abstractNumId w:val="35"/>
  </w:num>
  <w:num w:numId="47" w16cid:durableId="1036538417">
    <w:abstractNumId w:val="42"/>
  </w:num>
  <w:num w:numId="48" w16cid:durableId="1769040316">
    <w:abstractNumId w:val="25"/>
  </w:num>
  <w:num w:numId="49" w16cid:durableId="885333358">
    <w:abstractNumId w:val="18"/>
  </w:num>
  <w:num w:numId="50" w16cid:durableId="2133550362">
    <w:abstractNumId w:val="50"/>
  </w:num>
  <w:num w:numId="51" w16cid:durableId="208706672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5E"/>
    <w:rsid w:val="00014007"/>
    <w:rsid w:val="00016F54"/>
    <w:rsid w:val="00020C33"/>
    <w:rsid w:val="000214A2"/>
    <w:rsid w:val="000215AF"/>
    <w:rsid w:val="0002172C"/>
    <w:rsid w:val="0002180F"/>
    <w:rsid w:val="00022902"/>
    <w:rsid w:val="000244B3"/>
    <w:rsid w:val="000341ED"/>
    <w:rsid w:val="0004168B"/>
    <w:rsid w:val="00050BF6"/>
    <w:rsid w:val="000707C8"/>
    <w:rsid w:val="00085C1B"/>
    <w:rsid w:val="00090445"/>
    <w:rsid w:val="000928CE"/>
    <w:rsid w:val="000A2CF1"/>
    <w:rsid w:val="000A67BE"/>
    <w:rsid w:val="000C031F"/>
    <w:rsid w:val="000C3049"/>
    <w:rsid w:val="000D08D1"/>
    <w:rsid w:val="000F019B"/>
    <w:rsid w:val="000F3888"/>
    <w:rsid w:val="000F6DF7"/>
    <w:rsid w:val="00104F70"/>
    <w:rsid w:val="00112CBF"/>
    <w:rsid w:val="00113B9A"/>
    <w:rsid w:val="00113F80"/>
    <w:rsid w:val="00114F53"/>
    <w:rsid w:val="00116F39"/>
    <w:rsid w:val="00136236"/>
    <w:rsid w:val="001469BA"/>
    <w:rsid w:val="00146E7E"/>
    <w:rsid w:val="00164280"/>
    <w:rsid w:val="00166165"/>
    <w:rsid w:val="00177559"/>
    <w:rsid w:val="00181716"/>
    <w:rsid w:val="00187D39"/>
    <w:rsid w:val="00194A01"/>
    <w:rsid w:val="001B6348"/>
    <w:rsid w:val="001B6592"/>
    <w:rsid w:val="001D6B85"/>
    <w:rsid w:val="001D79EA"/>
    <w:rsid w:val="001D7ED5"/>
    <w:rsid w:val="001F10D3"/>
    <w:rsid w:val="001F3B8B"/>
    <w:rsid w:val="00203439"/>
    <w:rsid w:val="00204163"/>
    <w:rsid w:val="00223226"/>
    <w:rsid w:val="00225F69"/>
    <w:rsid w:val="00226339"/>
    <w:rsid w:val="002403C0"/>
    <w:rsid w:val="00271C67"/>
    <w:rsid w:val="002805FC"/>
    <w:rsid w:val="00281617"/>
    <w:rsid w:val="00283EC6"/>
    <w:rsid w:val="00284869"/>
    <w:rsid w:val="002851AE"/>
    <w:rsid w:val="002956BD"/>
    <w:rsid w:val="00297B46"/>
    <w:rsid w:val="002A0651"/>
    <w:rsid w:val="002A7B49"/>
    <w:rsid w:val="002B02BB"/>
    <w:rsid w:val="002B4F79"/>
    <w:rsid w:val="002D5C30"/>
    <w:rsid w:val="002F6184"/>
    <w:rsid w:val="00300DD1"/>
    <w:rsid w:val="003020FC"/>
    <w:rsid w:val="003035D8"/>
    <w:rsid w:val="00326699"/>
    <w:rsid w:val="003309FA"/>
    <w:rsid w:val="00352422"/>
    <w:rsid w:val="00353F7B"/>
    <w:rsid w:val="00354CC9"/>
    <w:rsid w:val="003726C9"/>
    <w:rsid w:val="00374808"/>
    <w:rsid w:val="0038664D"/>
    <w:rsid w:val="00391B6D"/>
    <w:rsid w:val="003A063B"/>
    <w:rsid w:val="003B3807"/>
    <w:rsid w:val="003B450D"/>
    <w:rsid w:val="003C3542"/>
    <w:rsid w:val="003C6679"/>
    <w:rsid w:val="003D0D43"/>
    <w:rsid w:val="003D538D"/>
    <w:rsid w:val="003E5B4B"/>
    <w:rsid w:val="003F448A"/>
    <w:rsid w:val="00400F42"/>
    <w:rsid w:val="00404D15"/>
    <w:rsid w:val="00405D24"/>
    <w:rsid w:val="00407D0E"/>
    <w:rsid w:val="00413AAB"/>
    <w:rsid w:val="00417BAF"/>
    <w:rsid w:val="00433ACF"/>
    <w:rsid w:val="00436323"/>
    <w:rsid w:val="00440C22"/>
    <w:rsid w:val="004453CE"/>
    <w:rsid w:val="00446ADF"/>
    <w:rsid w:val="00447516"/>
    <w:rsid w:val="00463A5E"/>
    <w:rsid w:val="00474DAE"/>
    <w:rsid w:val="00482048"/>
    <w:rsid w:val="00490A54"/>
    <w:rsid w:val="004A0A1F"/>
    <w:rsid w:val="004B22B2"/>
    <w:rsid w:val="004B2D10"/>
    <w:rsid w:val="004C5F0F"/>
    <w:rsid w:val="004C674A"/>
    <w:rsid w:val="004D0634"/>
    <w:rsid w:val="004E56BF"/>
    <w:rsid w:val="004E7C23"/>
    <w:rsid w:val="00500448"/>
    <w:rsid w:val="00510443"/>
    <w:rsid w:val="00511522"/>
    <w:rsid w:val="005123D9"/>
    <w:rsid w:val="0051650C"/>
    <w:rsid w:val="00524674"/>
    <w:rsid w:val="005364DC"/>
    <w:rsid w:val="00541C4D"/>
    <w:rsid w:val="0054620A"/>
    <w:rsid w:val="00552C4F"/>
    <w:rsid w:val="00557CB5"/>
    <w:rsid w:val="005705DC"/>
    <w:rsid w:val="00593FE3"/>
    <w:rsid w:val="0059491D"/>
    <w:rsid w:val="005A11B8"/>
    <w:rsid w:val="005A2A15"/>
    <w:rsid w:val="005A3BEB"/>
    <w:rsid w:val="005B566D"/>
    <w:rsid w:val="005C6680"/>
    <w:rsid w:val="005D1E20"/>
    <w:rsid w:val="005E193D"/>
    <w:rsid w:val="005E29D2"/>
    <w:rsid w:val="005E3C66"/>
    <w:rsid w:val="005F2C3F"/>
    <w:rsid w:val="00615ECA"/>
    <w:rsid w:val="00632061"/>
    <w:rsid w:val="006375AF"/>
    <w:rsid w:val="00651F7A"/>
    <w:rsid w:val="00654144"/>
    <w:rsid w:val="00657326"/>
    <w:rsid w:val="0066020F"/>
    <w:rsid w:val="00661D53"/>
    <w:rsid w:val="00672F3B"/>
    <w:rsid w:val="00674C59"/>
    <w:rsid w:val="00681A11"/>
    <w:rsid w:val="00684731"/>
    <w:rsid w:val="006854F9"/>
    <w:rsid w:val="00690FF0"/>
    <w:rsid w:val="006914E8"/>
    <w:rsid w:val="006969E7"/>
    <w:rsid w:val="006A259A"/>
    <w:rsid w:val="006A42CB"/>
    <w:rsid w:val="006B441C"/>
    <w:rsid w:val="006C526F"/>
    <w:rsid w:val="006C565E"/>
    <w:rsid w:val="006D67F5"/>
    <w:rsid w:val="006E52F2"/>
    <w:rsid w:val="006F20BB"/>
    <w:rsid w:val="006F37F8"/>
    <w:rsid w:val="00704FC0"/>
    <w:rsid w:val="00706EC9"/>
    <w:rsid w:val="00707EE1"/>
    <w:rsid w:val="00713DC1"/>
    <w:rsid w:val="007151DF"/>
    <w:rsid w:val="00724677"/>
    <w:rsid w:val="007260EC"/>
    <w:rsid w:val="00747212"/>
    <w:rsid w:val="0075097D"/>
    <w:rsid w:val="00761700"/>
    <w:rsid w:val="00762A33"/>
    <w:rsid w:val="00764548"/>
    <w:rsid w:val="007811A0"/>
    <w:rsid w:val="007A5F2B"/>
    <w:rsid w:val="007B1361"/>
    <w:rsid w:val="007B2A9E"/>
    <w:rsid w:val="007C55D8"/>
    <w:rsid w:val="007D4A34"/>
    <w:rsid w:val="007E0C2C"/>
    <w:rsid w:val="007F008E"/>
    <w:rsid w:val="007F31BE"/>
    <w:rsid w:val="007F6EEB"/>
    <w:rsid w:val="007F7A67"/>
    <w:rsid w:val="00810104"/>
    <w:rsid w:val="008115EF"/>
    <w:rsid w:val="00822BE1"/>
    <w:rsid w:val="00832630"/>
    <w:rsid w:val="008331DB"/>
    <w:rsid w:val="00837726"/>
    <w:rsid w:val="00861EE5"/>
    <w:rsid w:val="00890F55"/>
    <w:rsid w:val="008932D7"/>
    <w:rsid w:val="008A358B"/>
    <w:rsid w:val="008C0335"/>
    <w:rsid w:val="008C1A2C"/>
    <w:rsid w:val="008C312F"/>
    <w:rsid w:val="008C376C"/>
    <w:rsid w:val="008C38DA"/>
    <w:rsid w:val="008C7F36"/>
    <w:rsid w:val="008D017A"/>
    <w:rsid w:val="008D1AAC"/>
    <w:rsid w:val="008E080A"/>
    <w:rsid w:val="008E3AC6"/>
    <w:rsid w:val="008E6558"/>
    <w:rsid w:val="008E657B"/>
    <w:rsid w:val="008F05B0"/>
    <w:rsid w:val="009042D8"/>
    <w:rsid w:val="00904A0E"/>
    <w:rsid w:val="00915EE0"/>
    <w:rsid w:val="009265C5"/>
    <w:rsid w:val="00926DFF"/>
    <w:rsid w:val="00945836"/>
    <w:rsid w:val="00950472"/>
    <w:rsid w:val="00951A99"/>
    <w:rsid w:val="0095708B"/>
    <w:rsid w:val="009600E8"/>
    <w:rsid w:val="009604D9"/>
    <w:rsid w:val="00972071"/>
    <w:rsid w:val="00975193"/>
    <w:rsid w:val="00981ABF"/>
    <w:rsid w:val="00984913"/>
    <w:rsid w:val="00986BC9"/>
    <w:rsid w:val="00992C96"/>
    <w:rsid w:val="0099389C"/>
    <w:rsid w:val="00995D71"/>
    <w:rsid w:val="009A487C"/>
    <w:rsid w:val="009A6312"/>
    <w:rsid w:val="009B751E"/>
    <w:rsid w:val="009C14CB"/>
    <w:rsid w:val="009D2232"/>
    <w:rsid w:val="009D55AD"/>
    <w:rsid w:val="009D7823"/>
    <w:rsid w:val="009E13DE"/>
    <w:rsid w:val="009E3329"/>
    <w:rsid w:val="009F1230"/>
    <w:rsid w:val="009F3F79"/>
    <w:rsid w:val="00A079CA"/>
    <w:rsid w:val="00A30284"/>
    <w:rsid w:val="00A31D08"/>
    <w:rsid w:val="00A37C30"/>
    <w:rsid w:val="00A51900"/>
    <w:rsid w:val="00A552DE"/>
    <w:rsid w:val="00A73C84"/>
    <w:rsid w:val="00A7477B"/>
    <w:rsid w:val="00A74901"/>
    <w:rsid w:val="00A85FF3"/>
    <w:rsid w:val="00A9025D"/>
    <w:rsid w:val="00AC3FBF"/>
    <w:rsid w:val="00AC66D6"/>
    <w:rsid w:val="00AD3198"/>
    <w:rsid w:val="00AF6555"/>
    <w:rsid w:val="00B03985"/>
    <w:rsid w:val="00B0524B"/>
    <w:rsid w:val="00B20256"/>
    <w:rsid w:val="00B2042C"/>
    <w:rsid w:val="00B366F0"/>
    <w:rsid w:val="00B4479E"/>
    <w:rsid w:val="00B550A6"/>
    <w:rsid w:val="00B613E6"/>
    <w:rsid w:val="00B62773"/>
    <w:rsid w:val="00B632F0"/>
    <w:rsid w:val="00B71FEE"/>
    <w:rsid w:val="00B727FC"/>
    <w:rsid w:val="00B72B53"/>
    <w:rsid w:val="00B757DE"/>
    <w:rsid w:val="00B87153"/>
    <w:rsid w:val="00B923A5"/>
    <w:rsid w:val="00BA50FA"/>
    <w:rsid w:val="00BC1AFF"/>
    <w:rsid w:val="00BD2C59"/>
    <w:rsid w:val="00BE66A1"/>
    <w:rsid w:val="00BF7993"/>
    <w:rsid w:val="00C01D75"/>
    <w:rsid w:val="00C03BE7"/>
    <w:rsid w:val="00C04C8A"/>
    <w:rsid w:val="00C11649"/>
    <w:rsid w:val="00C21B6C"/>
    <w:rsid w:val="00C44E77"/>
    <w:rsid w:val="00C51E65"/>
    <w:rsid w:val="00C52855"/>
    <w:rsid w:val="00C60A88"/>
    <w:rsid w:val="00C6314C"/>
    <w:rsid w:val="00C6593A"/>
    <w:rsid w:val="00C65F6A"/>
    <w:rsid w:val="00C66F0E"/>
    <w:rsid w:val="00C72183"/>
    <w:rsid w:val="00C7307B"/>
    <w:rsid w:val="00C7552A"/>
    <w:rsid w:val="00C90801"/>
    <w:rsid w:val="00C91D3A"/>
    <w:rsid w:val="00C969C1"/>
    <w:rsid w:val="00CA1852"/>
    <w:rsid w:val="00CB5FD0"/>
    <w:rsid w:val="00CD4E5E"/>
    <w:rsid w:val="00CF1BC5"/>
    <w:rsid w:val="00CF2061"/>
    <w:rsid w:val="00D01FBA"/>
    <w:rsid w:val="00D049D1"/>
    <w:rsid w:val="00D3019D"/>
    <w:rsid w:val="00D347D3"/>
    <w:rsid w:val="00D36C22"/>
    <w:rsid w:val="00D45F03"/>
    <w:rsid w:val="00D51073"/>
    <w:rsid w:val="00D539E3"/>
    <w:rsid w:val="00D61BFA"/>
    <w:rsid w:val="00D6342C"/>
    <w:rsid w:val="00D6546D"/>
    <w:rsid w:val="00D928B1"/>
    <w:rsid w:val="00DA7C82"/>
    <w:rsid w:val="00DB1CEE"/>
    <w:rsid w:val="00DB4A28"/>
    <w:rsid w:val="00DC1B09"/>
    <w:rsid w:val="00DD1C96"/>
    <w:rsid w:val="00DE47B7"/>
    <w:rsid w:val="00DF362A"/>
    <w:rsid w:val="00DF7735"/>
    <w:rsid w:val="00E01D70"/>
    <w:rsid w:val="00E14232"/>
    <w:rsid w:val="00E163A1"/>
    <w:rsid w:val="00E22832"/>
    <w:rsid w:val="00E33FE6"/>
    <w:rsid w:val="00E504A0"/>
    <w:rsid w:val="00E51362"/>
    <w:rsid w:val="00E5185D"/>
    <w:rsid w:val="00E62DB8"/>
    <w:rsid w:val="00E638AE"/>
    <w:rsid w:val="00E7252C"/>
    <w:rsid w:val="00E74CF3"/>
    <w:rsid w:val="00E754C7"/>
    <w:rsid w:val="00E81395"/>
    <w:rsid w:val="00E821E8"/>
    <w:rsid w:val="00E951CF"/>
    <w:rsid w:val="00EA3B1D"/>
    <w:rsid w:val="00EC53C2"/>
    <w:rsid w:val="00ED16A1"/>
    <w:rsid w:val="00ED438A"/>
    <w:rsid w:val="00ED7350"/>
    <w:rsid w:val="00EE1F7E"/>
    <w:rsid w:val="00EE3B59"/>
    <w:rsid w:val="00EE3F95"/>
    <w:rsid w:val="00EF07F5"/>
    <w:rsid w:val="00F01634"/>
    <w:rsid w:val="00F04F95"/>
    <w:rsid w:val="00F14F84"/>
    <w:rsid w:val="00F26346"/>
    <w:rsid w:val="00F34DD0"/>
    <w:rsid w:val="00F50713"/>
    <w:rsid w:val="00F54243"/>
    <w:rsid w:val="00F57E13"/>
    <w:rsid w:val="00F6317F"/>
    <w:rsid w:val="00F631E2"/>
    <w:rsid w:val="00F65A25"/>
    <w:rsid w:val="00F705E4"/>
    <w:rsid w:val="00F73AF1"/>
    <w:rsid w:val="00F77208"/>
    <w:rsid w:val="00F87EBD"/>
    <w:rsid w:val="00F9123C"/>
    <w:rsid w:val="00F960C9"/>
    <w:rsid w:val="00FA1CB4"/>
    <w:rsid w:val="00FA3569"/>
    <w:rsid w:val="00FB403D"/>
    <w:rsid w:val="00FC12B4"/>
    <w:rsid w:val="00FC61BD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7EDF2"/>
  <w15:docId w15:val="{21B4C24F-0896-4646-950B-C869DD48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4</TotalTime>
  <Pages>3</Pages>
  <Words>127</Words>
  <Characters>727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35</cp:revision>
  <cp:lastPrinted>2025-12-13T06:19:00Z</cp:lastPrinted>
  <dcterms:created xsi:type="dcterms:W3CDTF">2025-12-13T06:19:00Z</dcterms:created>
  <dcterms:modified xsi:type="dcterms:W3CDTF">2025-12-19T20:07:00Z</dcterms:modified>
  <cp:category/>
</cp:coreProperties>
</file>
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3206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D4E5E" w:rsidRPr="0063206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Н. И. Чулочникова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E81395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CD4E5E">
              <w:rPr>
                <w:lang w:val="en-US"/>
              </w:rPr>
              <w:t xml:space="preserve"> </w:t>
            </w:r>
            <w:r w:rsidR="00CD4E5E">
              <w:t xml:space="preserve">№ </w:t>
            </w:r>
            <w:r w:rsidR="00050BF6">
              <w:t>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81A11" w:rsidRDefault="00297B46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СПИСОК ЗАДАЧ И ГАЛЛЕРЕЯ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D4E5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D4E5E">
              <w:rPr>
                <w:sz w:val="28"/>
                <w:szCs w:val="28"/>
                <w:lang w:val="ru-RU"/>
              </w:rPr>
              <w:t>КРОССПЛАТФОРМЕННОЕ 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E638AE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CD4E5E">
        <w:t>2025</w:t>
      </w:r>
      <w:r w:rsidR="00CD4E5E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632061" w:rsidRDefault="00632061" w:rsidP="00CD4E5E">
      <w:pPr>
        <w:pStyle w:val="DIV1"/>
      </w:pPr>
      <w:r>
        <w:lastRenderedPageBreak/>
        <w:t>Це</w:t>
      </w:r>
      <w:r w:rsidR="00E62DB8">
        <w:t>ль</w:t>
      </w:r>
      <w:r>
        <w:t xml:space="preserve"> работы</w:t>
      </w:r>
    </w:p>
    <w:p w:rsidR="008A358B" w:rsidRPr="008E6558" w:rsidRDefault="00704FC0" w:rsidP="00704FC0">
      <w:pPr>
        <w:pStyle w:val="MAINTEXT1"/>
        <w:rPr>
          <w:lang w:val="en-US"/>
        </w:rPr>
      </w:pPr>
      <w:r>
        <w:t xml:space="preserve">Цель работы: </w:t>
      </w:r>
      <w:r>
        <w:t>создание мобильн</w:t>
      </w:r>
      <w:r w:rsidR="006B441C">
        <w:t>ых</w:t>
      </w:r>
      <w:r>
        <w:t xml:space="preserve"> приложени</w:t>
      </w:r>
      <w:r w:rsidR="006B441C">
        <w:t>й</w:t>
      </w:r>
      <w:r>
        <w:t xml:space="preserve"> на Kotlin для </w:t>
      </w:r>
      <w:r w:rsidR="006914E8">
        <w:t xml:space="preserve">ОС </w:t>
      </w:r>
      <w:r>
        <w:t>Android, включающ</w:t>
      </w:r>
      <w:r w:rsidR="00D539E3">
        <w:t>их</w:t>
      </w:r>
      <w:r w:rsidR="004B2D10">
        <w:t xml:space="preserve"> </w:t>
      </w:r>
      <w:r>
        <w:t xml:space="preserve">список задач для мотоциклистов с возможностью </w:t>
      </w:r>
      <w:r w:rsidR="006C526F">
        <w:t>редактирования</w:t>
      </w:r>
      <w:r w:rsidR="00407D0E">
        <w:t>, а также</w:t>
      </w:r>
      <w:r>
        <w:t xml:space="preserve"> галерею изображений</w:t>
      </w:r>
      <w:r w:rsidR="006D67F5">
        <w:t xml:space="preserve">; отображать элементы </w:t>
      </w:r>
      <w:r>
        <w:t>через RecyclerView.</w:t>
      </w:r>
    </w:p>
    <w:p w:rsidR="008331DB" w:rsidRPr="00C72183" w:rsidRDefault="00CD4E5E" w:rsidP="00CD4E5E">
      <w:pPr>
        <w:pStyle w:val="DIV1"/>
      </w:pPr>
      <w:r w:rsidRPr="00CD4E5E">
        <w:t>Задание</w:t>
      </w:r>
    </w:p>
    <w:p w:rsidR="00C72183" w:rsidRDefault="00FC61BD" w:rsidP="00C72183">
      <w:pPr>
        <w:pStyle w:val="MAINTEXT1"/>
      </w:pPr>
      <w:r>
        <w:t>Работа выполнялась по варианту № 17.</w:t>
      </w:r>
    </w:p>
    <w:p w:rsidR="00A7477B" w:rsidRDefault="00A7477B" w:rsidP="00995D71">
      <w:pPr>
        <w:pStyle w:val="LIST1"/>
        <w:numPr>
          <w:ilvl w:val="3"/>
          <w:numId w:val="49"/>
        </w:numPr>
      </w:pPr>
      <w:r w:rsidRPr="00A7477B">
        <w:t>Создайте приложение для управления списком задач в соответствии с вариантом (предметной областью) – для определенного класса. Пользователь должен иметь возможность добавлять, удалять и отмечать задачи как выполненные. Используйте RecyclerView для отображения списка задач.</w:t>
      </w:r>
    </w:p>
    <w:p w:rsidR="00FC61BD" w:rsidRPr="00672F3B" w:rsidRDefault="00A7477B" w:rsidP="00995D71">
      <w:pPr>
        <w:pStyle w:val="LIST1"/>
        <w:numPr>
          <w:ilvl w:val="3"/>
          <w:numId w:val="49"/>
        </w:numPr>
      </w:pPr>
      <w:r w:rsidRPr="00A7477B">
        <w:t>Разработайте галерею изображений (в соответствии с вариантом (предметной областью) – для определенного класса), где пользователь может просматривать изображения, а также добавлять новые изображения из галереи устройства. Используйте RecyclerView для отображения изображений в виде сетки.</w:t>
      </w:r>
    </w:p>
    <w:p w:rsidR="00CD4E5E" w:rsidRPr="00DE47B7" w:rsidRDefault="00CD4E5E" w:rsidP="00DE47B7">
      <w:pPr>
        <w:pStyle w:val="DIV1"/>
      </w:pPr>
      <w:r w:rsidRPr="00CD4E5E">
        <w:t>Листинг программ</w:t>
      </w:r>
    </w:p>
    <w:p w:rsidR="00DE47B7" w:rsidRPr="007F5583" w:rsidRDefault="00354CC9" w:rsidP="00DE47B7">
      <w:pPr>
        <w:pStyle w:val="MAINTEXT1"/>
      </w:pPr>
      <w:r w:rsidRPr="00354CC9">
        <w:t>Листинг программного кода приложени</w:t>
      </w:r>
      <w:r w:rsidR="00440C22">
        <w:t>й</w:t>
      </w:r>
      <w:r w:rsidRPr="00354CC9">
        <w:t xml:space="preserve"> представлен в Приложении А.</w:t>
      </w:r>
    </w:p>
    <w:p w:rsidR="00CD4E5E" w:rsidRPr="00C72183" w:rsidRDefault="00CD4E5E" w:rsidP="00CD4E5E">
      <w:pPr>
        <w:pStyle w:val="DIV1"/>
      </w:pPr>
      <w:r w:rsidRPr="00CD4E5E">
        <w:t>Результаты работы программ</w:t>
      </w:r>
    </w:p>
    <w:p w:rsidR="00CD4E5E" w:rsidRPr="00225F69" w:rsidRDefault="00225F69" w:rsidP="00CD4E5E">
      <w:pPr>
        <w:pStyle w:val="MAINTEXT1"/>
      </w:pPr>
      <w:r w:rsidRPr="00225F69">
        <w:t>На рис</w:t>
      </w:r>
      <w:r w:rsidR="00541C4D">
        <w:t>унках</w:t>
      </w:r>
      <w:r w:rsidRPr="00225F69">
        <w:t xml:space="preserve"> 1</w:t>
      </w:r>
      <w:r w:rsidR="00541C4D">
        <w:t>–</w:t>
      </w:r>
      <w:r w:rsidR="00A51900">
        <w:t>4</w:t>
      </w:r>
      <w:r w:rsidRPr="00225F69">
        <w:t xml:space="preserve"> изображен</w:t>
      </w:r>
      <w:r w:rsidR="004E56BF">
        <w:t>ы</w:t>
      </w:r>
      <w:r w:rsidRPr="00225F69">
        <w:t xml:space="preserve"> результат</w:t>
      </w:r>
      <w:r w:rsidR="004E56BF">
        <w:t>ы</w:t>
      </w:r>
      <w:r w:rsidRPr="00225F69">
        <w:t xml:space="preserve"> </w:t>
      </w:r>
      <w:r w:rsidR="00446ADF">
        <w:t>сборки и запуска</w:t>
      </w:r>
      <w:r w:rsidRPr="00225F69">
        <w:t xml:space="preserve"> программ.</w:t>
      </w:r>
    </w:p>
    <w:p w:rsidR="000214A2" w:rsidRDefault="000214A2" w:rsidP="00E01D70">
      <w:pPr>
        <w:pStyle w:val="PICTURE"/>
      </w:pPr>
      <w:r>
        <w:lastRenderedPageBreak/>
        <w:drawing>
          <wp:inline distT="0" distB="0" distL="0" distR="0" wp14:anchorId="7980BB31" wp14:editId="5A9A516B">
            <wp:extent cx="1856445" cy="4125433"/>
            <wp:effectExtent l="0" t="0" r="0" b="254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846" cy="413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F705E4" w:rsidRDefault="000214A2" w:rsidP="00C72183">
      <w:pPr>
        <w:pStyle w:val="PICTURECAPTION"/>
      </w:pPr>
      <w:r>
        <w:t xml:space="preserve">Рисунок </w:t>
      </w:r>
      <w:r w:rsidR="00E638AE">
        <w:fldChar w:fldCharType="begin"/>
      </w:r>
      <w:r w:rsidR="00E638AE">
        <w:instrText xml:space="preserve"> SEQ Рисунок \* ARABIC </w:instrText>
      </w:r>
      <w:r w:rsidR="00E638AE">
        <w:fldChar w:fldCharType="separate"/>
      </w:r>
      <w:r w:rsidR="00F01634">
        <w:rPr>
          <w:noProof/>
        </w:rPr>
        <w:t>1</w:t>
      </w:r>
      <w:r w:rsidR="00E638AE">
        <w:rPr>
          <w:noProof/>
        </w:rPr>
        <w:fldChar w:fldCharType="end"/>
      </w:r>
      <w:r w:rsidRPr="000214A2">
        <w:t xml:space="preserve"> </w:t>
      </w:r>
      <w:r w:rsidR="00FF2869">
        <w:t>—</w:t>
      </w:r>
      <w:r w:rsidRPr="000214A2">
        <w:t xml:space="preserve"> </w:t>
      </w:r>
      <w:r w:rsidR="00EC53C2">
        <w:t>Список задач. Изначальный вид</w:t>
      </w:r>
    </w:p>
    <w:p w:rsidR="000341ED" w:rsidRDefault="000341ED" w:rsidP="000341ED">
      <w:pPr>
        <w:pStyle w:val="PICTURE"/>
      </w:pPr>
      <w:r>
        <w:drawing>
          <wp:inline distT="0" distB="0" distL="0" distR="0" wp14:anchorId="0572F196" wp14:editId="25AAABC2">
            <wp:extent cx="1803813" cy="4008474"/>
            <wp:effectExtent l="0" t="0" r="0" b="5080"/>
            <wp:docPr id="120227206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2065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973" cy="40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ED" w:rsidRPr="0038664D" w:rsidRDefault="000341ED" w:rsidP="000341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01634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38664D">
        <w:t xml:space="preserve">Список задач. Список изменен (добавление, удаление, выполнение задач) </w:t>
      </w:r>
    </w:p>
    <w:p w:rsidR="00181716" w:rsidRDefault="00181716" w:rsidP="00181716">
      <w:pPr>
        <w:pStyle w:val="PICTURE"/>
      </w:pPr>
      <w:r>
        <w:lastRenderedPageBreak/>
        <w:drawing>
          <wp:inline distT="0" distB="0" distL="0" distR="0" wp14:anchorId="4B5BDEAD" wp14:editId="1E7A64F9">
            <wp:extent cx="1796903" cy="3993119"/>
            <wp:effectExtent l="0" t="0" r="0" b="0"/>
            <wp:docPr id="21146898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89856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2659" cy="400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716" w:rsidRPr="00D049D1" w:rsidRDefault="00181716" w:rsidP="0018171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01634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D049D1">
        <w:t>Галерея. Добавлено одно изображение</w:t>
      </w:r>
    </w:p>
    <w:p w:rsidR="000341ED" w:rsidRDefault="000341ED" w:rsidP="000341ED">
      <w:pPr>
        <w:pStyle w:val="PICTURE"/>
      </w:pPr>
      <w:r>
        <w:drawing>
          <wp:inline distT="0" distB="0" distL="0" distR="0" wp14:anchorId="0572F196" wp14:editId="25AAABC2">
            <wp:extent cx="1860211" cy="4133802"/>
            <wp:effectExtent l="0" t="0" r="0" b="0"/>
            <wp:docPr id="5846047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0471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3201" cy="414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1ED" w:rsidRDefault="000341ED" w:rsidP="000341ED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01634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4479E">
        <w:t>Галерея. Добавлено несколько изображений</w:t>
      </w:r>
    </w:p>
    <w:p w:rsidR="00433ACF" w:rsidRDefault="00433ACF" w:rsidP="00433ACF">
      <w:pPr>
        <w:pStyle w:val="DIV1"/>
        <w:rPr>
          <w:lang w:val="en-US"/>
        </w:rPr>
      </w:pPr>
      <w:r>
        <w:lastRenderedPageBreak/>
        <w:t>Выводы</w:t>
      </w:r>
    </w:p>
    <w:p w:rsidR="001F10D3" w:rsidRDefault="001F10D3" w:rsidP="001F10D3">
      <w:pPr>
        <w:pStyle w:val="MAINTEXT1"/>
      </w:pPr>
      <w:r>
        <w:t>В первой части работы было создано приложение для управления списком задач для мотоциклистов. Список задач отображается динамически, и при добавлении, удалении или отметке задач как выполненных интерфейс обновляется автоматически. Для организации и отображения списка используется подход, при котором элементы данных связываются с элементами интерфейса через адаптер, что обеспечивает эффективное управление и обновление содержимого.</w:t>
      </w:r>
    </w:p>
    <w:p w:rsidR="001F10D3" w:rsidRDefault="001F10D3" w:rsidP="001F10D3">
      <w:pPr>
        <w:pStyle w:val="MAINTEXT1"/>
      </w:pPr>
      <w:r>
        <w:t>Во второй части работы реализована галерея изображений. Фотографии мотоциклов выводятся в виде сетки, а пользователь может добавлять новые изображения из памяти устройства. Список изображений также управляется через адаптер, что позволяет динамически обновлять интерфейс при добавлении новых элементов и обеспечивать плавное взаимодействие с пользователем.</w:t>
      </w:r>
    </w:p>
    <w:p w:rsidR="008A358B" w:rsidRPr="001F3B8B" w:rsidRDefault="001F10D3" w:rsidP="001F10D3">
      <w:pPr>
        <w:pStyle w:val="MAINTEXT1"/>
      </w:pPr>
      <w:r>
        <w:t>Обе части работы продемонстрировали использование адаптеров для связывания данных и интерфейса, работу с динамическими списками и коллекциями, а также умение создавать удобные и интерактивные мобильные приложения с возможностью редактирования и обновления содержимого.</w:t>
      </w:r>
    </w:p>
    <w:p w:rsidR="00B72B53" w:rsidRDefault="00B72B53" w:rsidP="00B72B53">
      <w:pPr>
        <w:pStyle w:val="H1"/>
      </w:pPr>
      <w:r w:rsidRPr="00281617">
        <w:br w:type="page"/>
      </w:r>
      <w:r>
        <w:lastRenderedPageBreak/>
        <w:t>ПРИЛОЖЕНИЕ А</w:t>
      </w:r>
    </w:p>
    <w:p w:rsidR="00DD1C96" w:rsidRPr="007F7A67" w:rsidRDefault="00DD1C96" w:rsidP="00DD1C96">
      <w:pPr>
        <w:pStyle w:val="LISTINGCAPTION"/>
      </w:pPr>
      <w:r>
        <w:t>Листинг</w:t>
      </w:r>
      <w:r w:rsidRPr="00281617">
        <w:t xml:space="preserve"> </w:t>
      </w:r>
      <w:r>
        <w:fldChar w:fldCharType="begin"/>
      </w:r>
      <w:r w:rsidRPr="00281617">
        <w:instrText xml:space="preserve"> </w:instrText>
      </w:r>
      <w:r w:rsidRPr="0016609C">
        <w:rPr>
          <w:lang w:val="en-US"/>
        </w:rPr>
        <w:instrText>SEQ</w:instrText>
      </w:r>
      <w:r w:rsidRPr="00281617">
        <w:instrText xml:space="preserve"> </w:instrText>
      </w:r>
      <w:r>
        <w:instrText>Листинг</w:instrText>
      </w:r>
      <w:r w:rsidRPr="00281617">
        <w:instrText xml:space="preserve"> \* </w:instrText>
      </w:r>
      <w:r w:rsidRPr="0016609C">
        <w:rPr>
          <w:lang w:val="en-US"/>
        </w:rPr>
        <w:instrText>ARABIC</w:instrText>
      </w:r>
      <w:r w:rsidRPr="00281617">
        <w:instrText xml:space="preserve"> </w:instrText>
      </w:r>
      <w:r>
        <w:fldChar w:fldCharType="separate"/>
      </w:r>
      <w:r w:rsidR="00F01634">
        <w:rPr>
          <w:noProof/>
          <w:lang w:val="en-US"/>
        </w:rPr>
        <w:t>1</w:t>
      </w:r>
      <w:r>
        <w:fldChar w:fldCharType="end"/>
      </w:r>
      <w:r w:rsidRPr="00281617">
        <w:t xml:space="preserve"> — </w:t>
      </w:r>
      <w:r w:rsidR="00D3019D">
        <w:t xml:space="preserve">Задание 1. </w:t>
      </w:r>
      <w:r w:rsidR="00281617">
        <w:rPr>
          <w:lang w:val="en-US"/>
        </w:rPr>
        <w:t>MainActivity</w:t>
      </w:r>
      <w:r w:rsidR="00281617" w:rsidRPr="00281617">
        <w:t>.</w:t>
      </w:r>
      <w:r w:rsidR="00281617">
        <w:rPr>
          <w:lang w:val="en-US"/>
        </w:rPr>
        <w:t>kt</w:t>
      </w:r>
    </w:p>
    <w:p w:rsidR="00D3019D" w:rsidRPr="00D3019D" w:rsidRDefault="00D3019D" w:rsidP="00D3019D">
      <w:pPr>
        <w:pStyle w:val="LISTINGBODY"/>
        <w:rPr>
          <w:lang w:val="ru-RU"/>
        </w:rPr>
      </w:pPr>
      <w:r>
        <w:t>package</w:t>
      </w:r>
      <w:r w:rsidRPr="00D3019D">
        <w:rPr>
          <w:lang w:val="ru-RU"/>
        </w:rPr>
        <w:t xml:space="preserve"> </w:t>
      </w:r>
      <w:r>
        <w:t>com</w:t>
      </w:r>
      <w:r w:rsidRPr="00D3019D">
        <w:rPr>
          <w:lang w:val="ru-RU"/>
        </w:rPr>
        <w:t>.</w:t>
      </w:r>
      <w:r>
        <w:t>grigorijtomczuk</w:t>
      </w:r>
      <w:r w:rsidRPr="00D3019D">
        <w:rPr>
          <w:lang w:val="ru-RU"/>
        </w:rPr>
        <w:t>.</w:t>
      </w:r>
      <w:r>
        <w:t>todoer</w:t>
      </w:r>
    </w:p>
    <w:p w:rsidR="00D3019D" w:rsidRPr="00D3019D" w:rsidRDefault="00D3019D" w:rsidP="00D3019D">
      <w:pPr>
        <w:pStyle w:val="LISTINGBODY"/>
        <w:rPr>
          <w:lang w:val="ru-RU"/>
        </w:rPr>
      </w:pPr>
    </w:p>
    <w:p w:rsidR="00D3019D" w:rsidRDefault="00D3019D" w:rsidP="00D3019D">
      <w:pPr>
        <w:pStyle w:val="LISTINGBODY"/>
      </w:pPr>
      <w:r>
        <w:t>import android.os.Bundle</w:t>
      </w:r>
    </w:p>
    <w:p w:rsidR="00D3019D" w:rsidRDefault="00D3019D" w:rsidP="00D3019D">
      <w:pPr>
        <w:pStyle w:val="LISTINGBODY"/>
      </w:pPr>
      <w:r>
        <w:t>import android.widget.Button</w:t>
      </w:r>
    </w:p>
    <w:p w:rsidR="00D3019D" w:rsidRDefault="00D3019D" w:rsidP="00D3019D">
      <w:pPr>
        <w:pStyle w:val="LISTINGBODY"/>
      </w:pPr>
      <w:r>
        <w:t>import android.widget.EditText</w:t>
      </w:r>
    </w:p>
    <w:p w:rsidR="00D3019D" w:rsidRDefault="00D3019D" w:rsidP="00D3019D">
      <w:pPr>
        <w:pStyle w:val="LISTINGBODY"/>
      </w:pPr>
      <w:r>
        <w:t>import androidx.appcompat.app.AppCompatActivity</w:t>
      </w:r>
    </w:p>
    <w:p w:rsidR="00D3019D" w:rsidRDefault="00D3019D" w:rsidP="00D3019D">
      <w:pPr>
        <w:pStyle w:val="LISTINGBODY"/>
      </w:pPr>
      <w:r>
        <w:t>import androidx.recyclerview.widget.LinearLayoutManager</w:t>
      </w:r>
    </w:p>
    <w:p w:rsidR="00D3019D" w:rsidRDefault="00D3019D" w:rsidP="00D3019D">
      <w:pPr>
        <w:pStyle w:val="LISTINGBODY"/>
      </w:pPr>
      <w:r>
        <w:t>import androidx.recyclerview.widget.RecyclerView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>class MainActivity : AppCompatActivity() {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private lateinit var tasksRecyclerView: RecyclerView</w:t>
      </w:r>
    </w:p>
    <w:p w:rsidR="00D3019D" w:rsidRDefault="00D3019D" w:rsidP="00D3019D">
      <w:pPr>
        <w:pStyle w:val="LISTINGBODY"/>
      </w:pPr>
      <w:r>
        <w:t xml:space="preserve">    private lateinit var newTaskEditText: EditText</w:t>
      </w:r>
    </w:p>
    <w:p w:rsidR="00D3019D" w:rsidRDefault="00D3019D" w:rsidP="00D3019D">
      <w:pPr>
        <w:pStyle w:val="LISTINGBODY"/>
      </w:pPr>
      <w:r>
        <w:t xml:space="preserve">    private lateinit var addTaskButton: Button</w:t>
      </w:r>
    </w:p>
    <w:p w:rsidR="00D3019D" w:rsidRDefault="00D3019D" w:rsidP="00D3019D">
      <w:pPr>
        <w:pStyle w:val="LISTINGBODY"/>
      </w:pPr>
      <w:r>
        <w:t xml:space="preserve">    private lateinit var tasksAdapter: TasksAdapter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// Список задач</w:t>
      </w:r>
    </w:p>
    <w:p w:rsidR="00D3019D" w:rsidRDefault="00D3019D" w:rsidP="00D3019D">
      <w:pPr>
        <w:pStyle w:val="LISTINGBODY"/>
      </w:pPr>
      <w:r>
        <w:t xml:space="preserve">    private var tasks = mutableListOf(</w:t>
      </w:r>
    </w:p>
    <w:p w:rsidR="00D3019D" w:rsidRDefault="00D3019D" w:rsidP="00D3019D">
      <w:pPr>
        <w:pStyle w:val="LISTINGBODY"/>
      </w:pPr>
      <w:r>
        <w:t xml:space="preserve">        Task(name = "Проверить давление в шинах"),</w:t>
      </w:r>
    </w:p>
    <w:p w:rsidR="00D3019D" w:rsidRPr="00436323" w:rsidRDefault="00D3019D" w:rsidP="00D3019D">
      <w:pPr>
        <w:pStyle w:val="LISTINGBODY"/>
        <w:rPr>
          <w:lang w:val="ru-RU"/>
        </w:rPr>
      </w:pPr>
      <w:r>
        <w:t xml:space="preserve">        Task</w:t>
      </w:r>
      <w:r w:rsidRPr="00436323">
        <w:rPr>
          <w:lang w:val="ru-RU"/>
        </w:rPr>
        <w:t>(</w:t>
      </w:r>
      <w:r>
        <w:t>name</w:t>
      </w:r>
      <w:r w:rsidRPr="00436323">
        <w:rPr>
          <w:lang w:val="ru-RU"/>
        </w:rPr>
        <w:t xml:space="preserve"> = "Смазать цепь"),</w:t>
      </w:r>
    </w:p>
    <w:p w:rsidR="00D3019D" w:rsidRPr="00436323" w:rsidRDefault="00D3019D" w:rsidP="00D3019D">
      <w:pPr>
        <w:pStyle w:val="LISTINGBODY"/>
        <w:rPr>
          <w:lang w:val="ru-RU"/>
        </w:rPr>
      </w:pPr>
      <w:r w:rsidRPr="00436323">
        <w:rPr>
          <w:lang w:val="ru-RU"/>
        </w:rPr>
        <w:t xml:space="preserve">        </w:t>
      </w:r>
      <w:r>
        <w:t>Task</w:t>
      </w:r>
      <w:r w:rsidRPr="00436323">
        <w:rPr>
          <w:lang w:val="ru-RU"/>
        </w:rPr>
        <w:t>(</w:t>
      </w:r>
      <w:r>
        <w:t>name</w:t>
      </w:r>
      <w:r w:rsidRPr="00436323">
        <w:rPr>
          <w:lang w:val="ru-RU"/>
        </w:rPr>
        <w:t xml:space="preserve"> = "Проверить уровень масла"),</w:t>
      </w:r>
    </w:p>
    <w:p w:rsidR="00D3019D" w:rsidRDefault="00D3019D" w:rsidP="00D3019D">
      <w:pPr>
        <w:pStyle w:val="LISTINGBODY"/>
      </w:pPr>
      <w:r w:rsidRPr="00436323">
        <w:rPr>
          <w:lang w:val="ru-RU"/>
        </w:rPr>
        <w:t xml:space="preserve">        </w:t>
      </w:r>
      <w:r>
        <w:t>Task(name = "Заправиться")</w:t>
      </w:r>
    </w:p>
    <w:p w:rsidR="00D3019D" w:rsidRDefault="00D3019D" w:rsidP="00D3019D">
      <w:pPr>
        <w:pStyle w:val="LISTINGBODY"/>
      </w:pPr>
      <w:r>
        <w:t xml:space="preserve">    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override fun onCreate(savedInstanceState: Bundle?) {</w:t>
      </w:r>
    </w:p>
    <w:p w:rsidR="00D3019D" w:rsidRDefault="00D3019D" w:rsidP="00D3019D">
      <w:pPr>
        <w:pStyle w:val="LISTINGBODY"/>
      </w:pPr>
      <w:r>
        <w:t xml:space="preserve">        super.onCreate(savedInstanceState)</w:t>
      </w:r>
    </w:p>
    <w:p w:rsidR="00D3019D" w:rsidRDefault="00D3019D" w:rsidP="00D3019D">
      <w:pPr>
        <w:pStyle w:val="LISTINGBODY"/>
      </w:pPr>
      <w:r>
        <w:t xml:space="preserve">        setContentView(R.layout.activity_main)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    tasksRecyclerView = findViewById(R.id.tasksRecyclerView)</w:t>
      </w:r>
    </w:p>
    <w:p w:rsidR="00D3019D" w:rsidRDefault="00D3019D" w:rsidP="00D3019D">
      <w:pPr>
        <w:pStyle w:val="LISTINGBODY"/>
      </w:pPr>
      <w:r>
        <w:t xml:space="preserve">        newTaskEditText = findViewById(R.id.newTaskEditText)</w:t>
      </w:r>
    </w:p>
    <w:p w:rsidR="00D3019D" w:rsidRDefault="00D3019D" w:rsidP="00D3019D">
      <w:pPr>
        <w:pStyle w:val="LISTINGBODY"/>
      </w:pPr>
      <w:r>
        <w:t xml:space="preserve">        addTaskButton = findViewById(R.id.addTaskButton)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    tasksAdapter = TasksAdapter(</w:t>
      </w:r>
    </w:p>
    <w:p w:rsidR="00D3019D" w:rsidRDefault="00D3019D" w:rsidP="00D3019D">
      <w:pPr>
        <w:pStyle w:val="LISTINGBODY"/>
      </w:pPr>
      <w:r>
        <w:t xml:space="preserve">            onTaskCompleted = { clickedTask -&gt;</w:t>
      </w:r>
    </w:p>
    <w:p w:rsidR="00D3019D" w:rsidRDefault="00D3019D" w:rsidP="00D3019D">
      <w:pPr>
        <w:pStyle w:val="LISTINGBODY"/>
      </w:pPr>
      <w:r>
        <w:t xml:space="preserve">                tasks = tasks.map { task -&gt;</w:t>
      </w:r>
    </w:p>
    <w:p w:rsidR="00D3019D" w:rsidRDefault="00D3019D" w:rsidP="00D3019D">
      <w:pPr>
        <w:pStyle w:val="LISTINGBODY"/>
      </w:pPr>
      <w:r>
        <w:t xml:space="preserve">                    if (task.id == clickedTask.id) {</w:t>
      </w:r>
    </w:p>
    <w:p w:rsidR="00D3019D" w:rsidRDefault="00D3019D" w:rsidP="00D3019D">
      <w:pPr>
        <w:pStyle w:val="LISTINGBODY"/>
      </w:pPr>
      <w:r>
        <w:t xml:space="preserve">                        task.copy(isCompleted = !task.isCompleted)</w:t>
      </w:r>
    </w:p>
    <w:p w:rsidR="00D3019D" w:rsidRDefault="00D3019D" w:rsidP="00D3019D">
      <w:pPr>
        <w:pStyle w:val="LISTINGBODY"/>
      </w:pPr>
      <w:r>
        <w:t xml:space="preserve">                    } else {</w:t>
      </w:r>
    </w:p>
    <w:p w:rsidR="00D3019D" w:rsidRDefault="00D3019D" w:rsidP="00D3019D">
      <w:pPr>
        <w:pStyle w:val="LISTINGBODY"/>
      </w:pPr>
      <w:r>
        <w:t xml:space="preserve">                        task</w:t>
      </w:r>
    </w:p>
    <w:p w:rsidR="00D3019D" w:rsidRDefault="00D3019D" w:rsidP="00D3019D">
      <w:pPr>
        <w:pStyle w:val="LISTINGBODY"/>
      </w:pPr>
      <w:r>
        <w:t xml:space="preserve">                    }</w:t>
      </w:r>
    </w:p>
    <w:p w:rsidR="00D3019D" w:rsidRDefault="00D3019D" w:rsidP="00D3019D">
      <w:pPr>
        <w:pStyle w:val="LISTINGBODY"/>
      </w:pPr>
      <w:r>
        <w:t xml:space="preserve">                }.toMutableList()</w:t>
      </w:r>
    </w:p>
    <w:p w:rsidR="00D3019D" w:rsidRDefault="00D3019D" w:rsidP="00D3019D">
      <w:pPr>
        <w:pStyle w:val="LISTINGBODY"/>
      </w:pPr>
      <w:r>
        <w:t xml:space="preserve">                // Передаем в адаптер новую, неизменяемую копию списка</w:t>
      </w:r>
    </w:p>
    <w:p w:rsidR="00D3019D" w:rsidRDefault="00D3019D" w:rsidP="00D3019D">
      <w:pPr>
        <w:pStyle w:val="LISTINGBODY"/>
      </w:pPr>
      <w:r>
        <w:t xml:space="preserve">                tasksAdapter.submitList(tasks.toList())</w:t>
      </w:r>
    </w:p>
    <w:p w:rsidR="00D3019D" w:rsidRDefault="00D3019D" w:rsidP="00D3019D">
      <w:pPr>
        <w:pStyle w:val="LISTINGBODY"/>
      </w:pPr>
      <w:r>
        <w:t xml:space="preserve">            },</w:t>
      </w:r>
    </w:p>
    <w:p w:rsidR="00D3019D" w:rsidRDefault="00D3019D" w:rsidP="00D3019D">
      <w:pPr>
        <w:pStyle w:val="LISTINGBODY"/>
      </w:pPr>
      <w:r>
        <w:t xml:space="preserve">            onDeleteTask = { taskToDelete -&gt;</w:t>
      </w:r>
    </w:p>
    <w:p w:rsidR="00D3019D" w:rsidRDefault="00D3019D" w:rsidP="00D3019D">
      <w:pPr>
        <w:pStyle w:val="LISTINGBODY"/>
      </w:pPr>
      <w:r>
        <w:t xml:space="preserve">                tasks = tasks.filter { it.id != taskToDelete.id }.toMutableList()</w:t>
      </w:r>
    </w:p>
    <w:p w:rsidR="00D3019D" w:rsidRPr="00436323" w:rsidRDefault="00D3019D" w:rsidP="00D3019D">
      <w:pPr>
        <w:pStyle w:val="LISTINGBODY"/>
        <w:rPr>
          <w:lang w:val="ru-RU"/>
        </w:rPr>
      </w:pPr>
      <w:r>
        <w:t xml:space="preserve">                </w:t>
      </w:r>
      <w:r w:rsidRPr="00436323">
        <w:rPr>
          <w:lang w:val="ru-RU"/>
        </w:rPr>
        <w:t>// Передаем в адаптер новую, неизменяемую копию списка</w:t>
      </w:r>
    </w:p>
    <w:p w:rsidR="00D3019D" w:rsidRDefault="00D3019D" w:rsidP="00D3019D">
      <w:pPr>
        <w:pStyle w:val="LISTINGBODY"/>
      </w:pPr>
      <w:r w:rsidRPr="00436323">
        <w:rPr>
          <w:lang w:val="ru-RU"/>
        </w:rPr>
        <w:t xml:space="preserve">                </w:t>
      </w:r>
      <w:r>
        <w:t>tasksAdapter.submitList(tasks.toList())</w:t>
      </w:r>
    </w:p>
    <w:p w:rsidR="00D3019D" w:rsidRDefault="00D3019D" w:rsidP="00D3019D">
      <w:pPr>
        <w:pStyle w:val="LISTINGBODY"/>
      </w:pPr>
      <w:r>
        <w:t xml:space="preserve">            }</w:t>
      </w:r>
    </w:p>
    <w:p w:rsidR="00D3019D" w:rsidRDefault="00D3019D" w:rsidP="00D3019D">
      <w:pPr>
        <w:pStyle w:val="LISTINGBODY"/>
      </w:pPr>
      <w:r>
        <w:t xml:space="preserve">        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    tasksRecyclerView.adapter = tasksAdapter</w:t>
      </w:r>
    </w:p>
    <w:p w:rsidR="00D3019D" w:rsidRDefault="00D3019D" w:rsidP="00D3019D">
      <w:pPr>
        <w:pStyle w:val="LISTINGBODY"/>
      </w:pPr>
      <w:r>
        <w:t xml:space="preserve">        tasksRecyclerView.layoutManager = LinearLayoutManager(this)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    tasksAdapter.submitList(tasks.toList())</w:t>
      </w:r>
    </w:p>
    <w:p w:rsidR="00D3019D" w:rsidRDefault="00D3019D" w:rsidP="00D3019D">
      <w:pPr>
        <w:pStyle w:val="LISTINGBODY"/>
      </w:pPr>
    </w:p>
    <w:p w:rsidR="00D3019D" w:rsidRDefault="00D3019D" w:rsidP="00D3019D">
      <w:pPr>
        <w:pStyle w:val="LISTINGBODY"/>
      </w:pPr>
      <w:r>
        <w:t xml:space="preserve">        addTaskButton.setOnClickListener {</w:t>
      </w:r>
    </w:p>
    <w:p w:rsidR="00D3019D" w:rsidRDefault="00D3019D" w:rsidP="00D3019D">
      <w:pPr>
        <w:pStyle w:val="LISTINGBODY"/>
      </w:pPr>
      <w:r>
        <w:lastRenderedPageBreak/>
        <w:t xml:space="preserve">            val taskName = newTaskEditText.text.toString()</w:t>
      </w:r>
    </w:p>
    <w:p w:rsidR="00D3019D" w:rsidRPr="00436323" w:rsidRDefault="00D3019D" w:rsidP="00D3019D">
      <w:pPr>
        <w:pStyle w:val="LISTINGBODY"/>
        <w:rPr>
          <w:lang w:val="ru-RU"/>
        </w:rPr>
      </w:pPr>
      <w:r>
        <w:t xml:space="preserve">            if</w:t>
      </w:r>
      <w:r w:rsidRPr="00436323">
        <w:rPr>
          <w:lang w:val="ru-RU"/>
        </w:rPr>
        <w:t xml:space="preserve"> (</w:t>
      </w:r>
      <w:r>
        <w:t>taskName</w:t>
      </w:r>
      <w:r w:rsidRPr="00436323">
        <w:rPr>
          <w:lang w:val="ru-RU"/>
        </w:rPr>
        <w:t>.</w:t>
      </w:r>
      <w:r>
        <w:t>isNotBlank</w:t>
      </w:r>
      <w:r w:rsidRPr="00436323">
        <w:rPr>
          <w:lang w:val="ru-RU"/>
        </w:rPr>
        <w:t>()) {</w:t>
      </w:r>
    </w:p>
    <w:p w:rsidR="00D3019D" w:rsidRPr="00436323" w:rsidRDefault="00D3019D" w:rsidP="00D3019D">
      <w:pPr>
        <w:pStyle w:val="LISTINGBODY"/>
        <w:rPr>
          <w:lang w:val="ru-RU"/>
        </w:rPr>
      </w:pPr>
      <w:r w:rsidRPr="00436323">
        <w:rPr>
          <w:lang w:val="ru-RU"/>
        </w:rPr>
        <w:t xml:space="preserve">                // Создаем новый список, добавляя в него новую задачу</w:t>
      </w:r>
    </w:p>
    <w:p w:rsidR="00D3019D" w:rsidRDefault="00D3019D" w:rsidP="00D3019D">
      <w:pPr>
        <w:pStyle w:val="LISTINGBODY"/>
      </w:pPr>
      <w:r w:rsidRPr="00436323">
        <w:rPr>
          <w:lang w:val="ru-RU"/>
        </w:rPr>
        <w:t xml:space="preserve">                </w:t>
      </w:r>
      <w:r>
        <w:t>tasks.add(Task(name = taskName))</w:t>
      </w:r>
    </w:p>
    <w:p w:rsidR="00D3019D" w:rsidRPr="00436323" w:rsidRDefault="00D3019D" w:rsidP="00D3019D">
      <w:pPr>
        <w:pStyle w:val="LISTINGBODY"/>
        <w:rPr>
          <w:lang w:val="ru-RU"/>
        </w:rPr>
      </w:pPr>
      <w:r>
        <w:t xml:space="preserve">                </w:t>
      </w:r>
      <w:r w:rsidRPr="00436323">
        <w:rPr>
          <w:lang w:val="ru-RU"/>
        </w:rPr>
        <w:t>// Передаем в адаптер новую, неизменяемую копию списка</w:t>
      </w:r>
    </w:p>
    <w:p w:rsidR="00D3019D" w:rsidRDefault="00D3019D" w:rsidP="00D3019D">
      <w:pPr>
        <w:pStyle w:val="LISTINGBODY"/>
      </w:pPr>
      <w:r w:rsidRPr="00436323">
        <w:rPr>
          <w:lang w:val="ru-RU"/>
        </w:rPr>
        <w:t xml:space="preserve">                </w:t>
      </w:r>
      <w:r>
        <w:t>tasksAdapter.submitList(tasks.toList())</w:t>
      </w:r>
    </w:p>
    <w:p w:rsidR="00D3019D" w:rsidRDefault="00D3019D" w:rsidP="00D3019D">
      <w:pPr>
        <w:pStyle w:val="LISTINGBODY"/>
      </w:pPr>
      <w:r>
        <w:t xml:space="preserve">                newTaskEditText.text.clear()</w:t>
      </w:r>
    </w:p>
    <w:p w:rsidR="00D3019D" w:rsidRDefault="00D3019D" w:rsidP="00D3019D">
      <w:pPr>
        <w:pStyle w:val="LISTINGBODY"/>
      </w:pPr>
      <w:r>
        <w:t xml:space="preserve">            }</w:t>
      </w:r>
    </w:p>
    <w:p w:rsidR="00D3019D" w:rsidRDefault="00D3019D" w:rsidP="00D3019D">
      <w:pPr>
        <w:pStyle w:val="LISTINGBODY"/>
      </w:pPr>
      <w:r>
        <w:t xml:space="preserve">        }</w:t>
      </w:r>
    </w:p>
    <w:p w:rsidR="00D3019D" w:rsidRDefault="00D3019D" w:rsidP="00D3019D">
      <w:pPr>
        <w:pStyle w:val="LISTINGBODY"/>
      </w:pPr>
      <w:r>
        <w:t xml:space="preserve">    }</w:t>
      </w:r>
    </w:p>
    <w:p w:rsidR="007F7A67" w:rsidRPr="002B02BB" w:rsidRDefault="00D3019D" w:rsidP="00D3019D">
      <w:pPr>
        <w:pStyle w:val="LISTINGBODY"/>
      </w:pPr>
      <w:r>
        <w:t>}</w:t>
      </w:r>
    </w:p>
    <w:p w:rsidR="00436323" w:rsidRPr="00436323" w:rsidRDefault="00436323" w:rsidP="00436323">
      <w:pPr>
        <w:pStyle w:val="LISTINGCAPTION"/>
        <w:rPr>
          <w:lang w:val="en-US"/>
        </w:rPr>
      </w:pPr>
      <w:r>
        <w:t>Листинг</w:t>
      </w:r>
      <w:r w:rsidRPr="002B02BB">
        <w:rPr>
          <w:lang w:val="en-US"/>
        </w:rPr>
        <w:t xml:space="preserve"> </w:t>
      </w:r>
      <w:r>
        <w:fldChar w:fldCharType="begin"/>
      </w:r>
      <w:r w:rsidRPr="002B02BB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2B02BB">
        <w:rPr>
          <w:lang w:val="en-US"/>
        </w:rPr>
        <w:instrText xml:space="preserve"> </w:instrText>
      </w:r>
      <w:r>
        <w:instrText>Листинг</w:instrText>
      </w:r>
      <w:r w:rsidRPr="002B02BB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2B02BB">
        <w:rPr>
          <w:lang w:val="en-US"/>
        </w:rPr>
        <w:instrText xml:space="preserve"> </w:instrText>
      </w:r>
      <w:r>
        <w:fldChar w:fldCharType="separate"/>
      </w:r>
      <w:r w:rsidR="00F01634">
        <w:rPr>
          <w:noProof/>
          <w:lang w:val="en-US"/>
        </w:rPr>
        <w:t>2</w:t>
      </w:r>
      <w:r>
        <w:fldChar w:fldCharType="end"/>
      </w:r>
      <w:r w:rsidRPr="002B02BB">
        <w:rPr>
          <w:lang w:val="en-US"/>
        </w:rPr>
        <w:t xml:space="preserve"> — </w:t>
      </w:r>
      <w:r>
        <w:t>Задание</w:t>
      </w:r>
      <w:r w:rsidRPr="002B02BB">
        <w:rPr>
          <w:lang w:val="en-US"/>
        </w:rPr>
        <w:t xml:space="preserve"> 1.</w:t>
      </w:r>
      <w:r>
        <w:rPr>
          <w:lang w:val="en-US"/>
        </w:rPr>
        <w:t xml:space="preserve"> Task</w:t>
      </w:r>
      <w:r w:rsidRPr="002B02BB">
        <w:rPr>
          <w:lang w:val="en-US"/>
        </w:rPr>
        <w:t>.</w:t>
      </w:r>
      <w:r>
        <w:rPr>
          <w:lang w:val="en-US"/>
        </w:rPr>
        <w:t>kt</w:t>
      </w:r>
    </w:p>
    <w:p w:rsidR="002B02BB" w:rsidRDefault="002B02BB" w:rsidP="002B02BB">
      <w:pPr>
        <w:pStyle w:val="LISTINGBODY"/>
      </w:pPr>
      <w:r>
        <w:t>package com.grigorijtomczuk.todoer</w:t>
      </w:r>
    </w:p>
    <w:p w:rsidR="002B02BB" w:rsidRDefault="002B02BB" w:rsidP="002B02BB">
      <w:pPr>
        <w:pStyle w:val="LISTINGBODY"/>
      </w:pPr>
    </w:p>
    <w:p w:rsidR="002B02BB" w:rsidRDefault="002B02BB" w:rsidP="002B02BB">
      <w:pPr>
        <w:pStyle w:val="LISTINGBODY"/>
      </w:pPr>
      <w:r>
        <w:t>import java.util.UUID</w:t>
      </w:r>
    </w:p>
    <w:p w:rsidR="002B02BB" w:rsidRDefault="002B02BB" w:rsidP="002B02BB">
      <w:pPr>
        <w:pStyle w:val="LISTINGBODY"/>
      </w:pPr>
    </w:p>
    <w:p w:rsidR="002B02BB" w:rsidRDefault="002B02BB" w:rsidP="002B02BB">
      <w:pPr>
        <w:pStyle w:val="LISTINGBODY"/>
      </w:pPr>
      <w:r>
        <w:t>data class Task(</w:t>
      </w:r>
    </w:p>
    <w:p w:rsidR="002B02BB" w:rsidRDefault="002B02BB" w:rsidP="002B02BB">
      <w:pPr>
        <w:pStyle w:val="LISTINGBODY"/>
      </w:pPr>
      <w:r>
        <w:t xml:space="preserve">    val id: String = UUID.randomUUID().toString(),</w:t>
      </w:r>
    </w:p>
    <w:p w:rsidR="002B02BB" w:rsidRDefault="002B02BB" w:rsidP="002B02BB">
      <w:pPr>
        <w:pStyle w:val="LISTINGBODY"/>
      </w:pPr>
      <w:r>
        <w:t xml:space="preserve">    val name: String,</w:t>
      </w:r>
    </w:p>
    <w:p w:rsidR="002B02BB" w:rsidRDefault="002B02BB" w:rsidP="002B02BB">
      <w:pPr>
        <w:pStyle w:val="LISTINGBODY"/>
      </w:pPr>
      <w:r>
        <w:t xml:space="preserve">    val isCompleted: Boolean = false</w:t>
      </w:r>
    </w:p>
    <w:p w:rsidR="00436323" w:rsidRDefault="002B02BB" w:rsidP="002B02BB">
      <w:pPr>
        <w:pStyle w:val="LISTINGBODY"/>
      </w:pPr>
      <w:r>
        <w:t>)</w:t>
      </w:r>
    </w:p>
    <w:p w:rsidR="00436323" w:rsidRPr="007E0C2C" w:rsidRDefault="00436323" w:rsidP="00436323">
      <w:pPr>
        <w:pStyle w:val="LISTINGCAPTION"/>
        <w:rPr>
          <w:lang w:val="en-US"/>
        </w:rPr>
      </w:pPr>
      <w:r>
        <w:t>Листинг</w:t>
      </w:r>
      <w:r w:rsidRPr="007E0C2C">
        <w:rPr>
          <w:lang w:val="en-US"/>
        </w:rPr>
        <w:t xml:space="preserve"> </w:t>
      </w:r>
      <w:r>
        <w:fldChar w:fldCharType="begin"/>
      </w:r>
      <w:r w:rsidRPr="007E0C2C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7E0C2C">
        <w:rPr>
          <w:lang w:val="en-US"/>
        </w:rPr>
        <w:instrText xml:space="preserve"> </w:instrText>
      </w:r>
      <w:r>
        <w:instrText>Листинг</w:instrText>
      </w:r>
      <w:r w:rsidRPr="007E0C2C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7E0C2C">
        <w:rPr>
          <w:lang w:val="en-US"/>
        </w:rPr>
        <w:instrText xml:space="preserve"> </w:instrText>
      </w:r>
      <w:r>
        <w:fldChar w:fldCharType="separate"/>
      </w:r>
      <w:r w:rsidR="00F01634">
        <w:rPr>
          <w:noProof/>
          <w:lang w:val="en-US"/>
        </w:rPr>
        <w:t>3</w:t>
      </w:r>
      <w:r>
        <w:fldChar w:fldCharType="end"/>
      </w:r>
      <w:r w:rsidRPr="007E0C2C">
        <w:rPr>
          <w:lang w:val="en-US"/>
        </w:rPr>
        <w:t xml:space="preserve"> — </w:t>
      </w:r>
      <w:r>
        <w:t>Задание</w:t>
      </w:r>
      <w:r w:rsidRPr="007E0C2C">
        <w:rPr>
          <w:lang w:val="en-US"/>
        </w:rPr>
        <w:t xml:space="preserve"> 1. </w:t>
      </w:r>
      <w:r w:rsidR="007E0C2C">
        <w:rPr>
          <w:lang w:val="en-US"/>
        </w:rPr>
        <w:t>TaskAdapter</w:t>
      </w:r>
      <w:r w:rsidRPr="007E0C2C">
        <w:rPr>
          <w:lang w:val="en-US"/>
        </w:rPr>
        <w:t>.</w:t>
      </w:r>
      <w:r>
        <w:rPr>
          <w:lang w:val="en-US"/>
        </w:rPr>
        <w:t>kt</w:t>
      </w:r>
    </w:p>
    <w:p w:rsidR="007E0C2C" w:rsidRDefault="007E0C2C" w:rsidP="007E0C2C">
      <w:pPr>
        <w:pStyle w:val="LISTINGBODY"/>
      </w:pPr>
      <w:r>
        <w:t>package com.grigorijtomczuk.todoer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>import android.graphics.Paint</w:t>
      </w:r>
    </w:p>
    <w:p w:rsidR="007E0C2C" w:rsidRDefault="007E0C2C" w:rsidP="007E0C2C">
      <w:pPr>
        <w:pStyle w:val="LISTINGBODY"/>
      </w:pPr>
      <w:r>
        <w:t>import android.view.LayoutInflater</w:t>
      </w:r>
    </w:p>
    <w:p w:rsidR="007E0C2C" w:rsidRDefault="007E0C2C" w:rsidP="007E0C2C">
      <w:pPr>
        <w:pStyle w:val="LISTINGBODY"/>
      </w:pPr>
      <w:r>
        <w:t>import android.view.View</w:t>
      </w:r>
    </w:p>
    <w:p w:rsidR="007E0C2C" w:rsidRDefault="007E0C2C" w:rsidP="007E0C2C">
      <w:pPr>
        <w:pStyle w:val="LISTINGBODY"/>
      </w:pPr>
      <w:r>
        <w:t>import android.view.ViewGroup</w:t>
      </w:r>
    </w:p>
    <w:p w:rsidR="007E0C2C" w:rsidRDefault="007E0C2C" w:rsidP="007E0C2C">
      <w:pPr>
        <w:pStyle w:val="LISTINGBODY"/>
      </w:pPr>
      <w:r>
        <w:t>import android.widget.Button</w:t>
      </w:r>
    </w:p>
    <w:p w:rsidR="007E0C2C" w:rsidRDefault="007E0C2C" w:rsidP="007E0C2C">
      <w:pPr>
        <w:pStyle w:val="LISTINGBODY"/>
      </w:pPr>
      <w:r>
        <w:t>import android.widget.CheckBox</w:t>
      </w:r>
    </w:p>
    <w:p w:rsidR="007E0C2C" w:rsidRDefault="007E0C2C" w:rsidP="007E0C2C">
      <w:pPr>
        <w:pStyle w:val="LISTINGBODY"/>
      </w:pPr>
      <w:r>
        <w:t>import android.widget.TextView</w:t>
      </w:r>
    </w:p>
    <w:p w:rsidR="007E0C2C" w:rsidRDefault="007E0C2C" w:rsidP="007E0C2C">
      <w:pPr>
        <w:pStyle w:val="LISTINGBODY"/>
      </w:pPr>
      <w:r>
        <w:t>import androidx.recyclerview.widget.DiffUtil</w:t>
      </w:r>
    </w:p>
    <w:p w:rsidR="007E0C2C" w:rsidRDefault="007E0C2C" w:rsidP="007E0C2C">
      <w:pPr>
        <w:pStyle w:val="LISTINGBODY"/>
      </w:pPr>
      <w:r>
        <w:t>import androidx.recyclerview.widget.ListAdapter</w:t>
      </w:r>
    </w:p>
    <w:p w:rsidR="007E0C2C" w:rsidRDefault="007E0C2C" w:rsidP="007E0C2C">
      <w:pPr>
        <w:pStyle w:val="LISTINGBODY"/>
      </w:pPr>
      <w:r>
        <w:t>import androidx.recyclerview.widget.RecyclerView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>class TasksAdapter(</w:t>
      </w:r>
    </w:p>
    <w:p w:rsidR="007E0C2C" w:rsidRDefault="007E0C2C" w:rsidP="007E0C2C">
      <w:pPr>
        <w:pStyle w:val="LISTINGBODY"/>
      </w:pPr>
      <w:r>
        <w:t xml:space="preserve">    private val onTaskCompleted: (Task) -&gt; Unit,</w:t>
      </w:r>
    </w:p>
    <w:p w:rsidR="007E0C2C" w:rsidRDefault="007E0C2C" w:rsidP="007E0C2C">
      <w:pPr>
        <w:pStyle w:val="LISTINGBODY"/>
      </w:pPr>
      <w:r>
        <w:t xml:space="preserve">    private val onDeleteTask: (Task) -&gt; Unit</w:t>
      </w:r>
    </w:p>
    <w:p w:rsidR="007E0C2C" w:rsidRDefault="007E0C2C" w:rsidP="007E0C2C">
      <w:pPr>
        <w:pStyle w:val="LISTINGBODY"/>
      </w:pPr>
      <w:r>
        <w:t>) : ListAdapter&lt;Task, TasksAdapter.TaskViewHolder&gt;(TaskDiffCallback()) {</w:t>
      </w:r>
    </w:p>
    <w:p w:rsidR="007E0C2C" w:rsidRDefault="007E0C2C" w:rsidP="007E0C2C">
      <w:pPr>
        <w:pStyle w:val="LISTINGBODY"/>
      </w:pPr>
    </w:p>
    <w:p w:rsidR="007E0C2C" w:rsidRPr="003A063B" w:rsidRDefault="007E0C2C" w:rsidP="007E0C2C">
      <w:pPr>
        <w:pStyle w:val="LISTINGBODY"/>
        <w:rPr>
          <w:lang w:val="ru-RU"/>
        </w:rPr>
      </w:pPr>
      <w:r>
        <w:t xml:space="preserve">    </w:t>
      </w:r>
      <w:r w:rsidRPr="003A063B">
        <w:rPr>
          <w:lang w:val="ru-RU"/>
        </w:rPr>
        <w:t xml:space="preserve">// </w:t>
      </w:r>
      <w:r>
        <w:t>ViewHolder</w:t>
      </w:r>
      <w:r w:rsidRPr="003A063B">
        <w:rPr>
          <w:lang w:val="ru-RU"/>
        </w:rPr>
        <w:t xml:space="preserve"> хранит ссылки на </w:t>
      </w:r>
      <w:r>
        <w:t>View</w:t>
      </w:r>
      <w:r w:rsidRPr="003A063B">
        <w:rPr>
          <w:lang w:val="ru-RU"/>
        </w:rPr>
        <w:t xml:space="preserve"> элементы для каждого элемента списка</w:t>
      </w:r>
    </w:p>
    <w:p w:rsidR="007E0C2C" w:rsidRDefault="007E0C2C" w:rsidP="007E0C2C">
      <w:pPr>
        <w:pStyle w:val="LISTINGBODY"/>
      </w:pPr>
      <w:r w:rsidRPr="003A063B">
        <w:rPr>
          <w:lang w:val="ru-RU"/>
        </w:rPr>
        <w:t xml:space="preserve">    </w:t>
      </w:r>
      <w:r>
        <w:t>class TaskViewHolder(itemView: View) : RecyclerView.ViewHolder(itemView) {</w:t>
      </w:r>
    </w:p>
    <w:p w:rsidR="007E0C2C" w:rsidRDefault="007E0C2C" w:rsidP="007E0C2C">
      <w:pPr>
        <w:pStyle w:val="LISTINGBODY"/>
      </w:pPr>
      <w:r>
        <w:t xml:space="preserve">        val taskNameTextView: TextView = itemView.findViewById(R.id.taskNameTextView)</w:t>
      </w:r>
    </w:p>
    <w:p w:rsidR="007E0C2C" w:rsidRDefault="007E0C2C" w:rsidP="007E0C2C">
      <w:pPr>
        <w:pStyle w:val="LISTINGBODY"/>
      </w:pPr>
      <w:r>
        <w:t xml:space="preserve">        val taskCheckBox: CheckBox = itemView.findViewById(R.id.taskCheckBox)</w:t>
      </w:r>
    </w:p>
    <w:p w:rsidR="007E0C2C" w:rsidRDefault="007E0C2C" w:rsidP="007E0C2C">
      <w:pPr>
        <w:pStyle w:val="LISTINGBODY"/>
      </w:pPr>
      <w:r>
        <w:t xml:space="preserve">        val deleteTaskButton: Button = itemView.findViewById(R.id.deleteTaskButton)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 xml:space="preserve">        fun bind(task: Task, onTaskCompleted: (Task) -&gt; Unit, onDeleteTask: (Task) -&gt; Unit) {</w:t>
      </w:r>
    </w:p>
    <w:p w:rsidR="007E0C2C" w:rsidRDefault="007E0C2C" w:rsidP="007E0C2C">
      <w:pPr>
        <w:pStyle w:val="LISTINGBODY"/>
      </w:pPr>
      <w:r>
        <w:t xml:space="preserve">            taskNameTextView.text = task.name</w:t>
      </w:r>
    </w:p>
    <w:p w:rsidR="007E0C2C" w:rsidRDefault="007E0C2C" w:rsidP="007E0C2C">
      <w:pPr>
        <w:pStyle w:val="LISTINGBODY"/>
      </w:pPr>
      <w:r>
        <w:t xml:space="preserve">            taskCheckBox.isChecked = task.isCompleted</w:t>
      </w:r>
    </w:p>
    <w:p w:rsidR="007E0C2C" w:rsidRDefault="007E0C2C" w:rsidP="007E0C2C">
      <w:pPr>
        <w:pStyle w:val="LISTINGBODY"/>
      </w:pPr>
      <w:r>
        <w:t xml:space="preserve">            toggleStrikeThrough(taskNameTextView, task.isCompleted)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 xml:space="preserve">            taskCheckBox.setOnClickListener {</w:t>
      </w:r>
    </w:p>
    <w:p w:rsidR="007E0C2C" w:rsidRDefault="007E0C2C" w:rsidP="007E0C2C">
      <w:pPr>
        <w:pStyle w:val="LISTINGBODY"/>
      </w:pPr>
      <w:r>
        <w:t xml:space="preserve">                onTaskCompleted(task)</w:t>
      </w:r>
    </w:p>
    <w:p w:rsidR="007E0C2C" w:rsidRDefault="007E0C2C" w:rsidP="007E0C2C">
      <w:pPr>
        <w:pStyle w:val="LISTINGBODY"/>
      </w:pPr>
      <w:r>
        <w:t xml:space="preserve">            }</w:t>
      </w:r>
    </w:p>
    <w:p w:rsidR="007E0C2C" w:rsidRDefault="007E0C2C" w:rsidP="007E0C2C">
      <w:pPr>
        <w:pStyle w:val="LISTINGBODY"/>
      </w:pPr>
      <w:r>
        <w:t xml:space="preserve">            deleteTaskButton.setOnClickListener {</w:t>
      </w:r>
    </w:p>
    <w:p w:rsidR="007E0C2C" w:rsidRDefault="007E0C2C" w:rsidP="007E0C2C">
      <w:pPr>
        <w:pStyle w:val="LISTINGBODY"/>
      </w:pPr>
      <w:r>
        <w:t xml:space="preserve">                onDeleteTask(task)</w:t>
      </w:r>
    </w:p>
    <w:p w:rsidR="007E0C2C" w:rsidRDefault="007E0C2C" w:rsidP="007E0C2C">
      <w:pPr>
        <w:pStyle w:val="LISTINGBODY"/>
      </w:pPr>
      <w:r>
        <w:t xml:space="preserve">            }</w:t>
      </w:r>
    </w:p>
    <w:p w:rsidR="007E0C2C" w:rsidRDefault="007E0C2C" w:rsidP="007E0C2C">
      <w:pPr>
        <w:pStyle w:val="LISTINGBODY"/>
      </w:pPr>
      <w:r>
        <w:lastRenderedPageBreak/>
        <w:t xml:space="preserve">        }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 xml:space="preserve">        private fun toggleStrikeThrough(textView: TextView, isChecked: Boolean) {</w:t>
      </w:r>
    </w:p>
    <w:p w:rsidR="007E0C2C" w:rsidRDefault="007E0C2C" w:rsidP="007E0C2C">
      <w:pPr>
        <w:pStyle w:val="LISTINGBODY"/>
      </w:pPr>
      <w:r>
        <w:t xml:space="preserve">            if (isChecked) {</w:t>
      </w:r>
    </w:p>
    <w:p w:rsidR="007E0C2C" w:rsidRDefault="007E0C2C" w:rsidP="007E0C2C">
      <w:pPr>
        <w:pStyle w:val="LISTINGBODY"/>
      </w:pPr>
      <w:r>
        <w:t xml:space="preserve">                textView.paintFlags = textView.paintFlags or Paint.STRIKE_THRU_TEXT_FLAG</w:t>
      </w:r>
    </w:p>
    <w:p w:rsidR="007E0C2C" w:rsidRDefault="007E0C2C" w:rsidP="007E0C2C">
      <w:pPr>
        <w:pStyle w:val="LISTINGBODY"/>
      </w:pPr>
      <w:r>
        <w:t xml:space="preserve">            } else {</w:t>
      </w:r>
    </w:p>
    <w:p w:rsidR="007E0C2C" w:rsidRDefault="007E0C2C" w:rsidP="007E0C2C">
      <w:pPr>
        <w:pStyle w:val="LISTINGBODY"/>
      </w:pPr>
      <w:r>
        <w:t xml:space="preserve">                textView.paintFlags = textView.paintFlags and Paint.STRIKE_THRU_TEXT_FLAG.inv()</w:t>
      </w:r>
    </w:p>
    <w:p w:rsidR="007E0C2C" w:rsidRPr="003A063B" w:rsidRDefault="007E0C2C" w:rsidP="007E0C2C">
      <w:pPr>
        <w:pStyle w:val="LISTINGBODY"/>
        <w:rPr>
          <w:lang w:val="ru-RU"/>
        </w:rPr>
      </w:pPr>
      <w:r>
        <w:t xml:space="preserve">            </w:t>
      </w:r>
      <w:r w:rsidRPr="003A063B">
        <w:rPr>
          <w:lang w:val="ru-RU"/>
        </w:rPr>
        <w:t>}</w:t>
      </w:r>
    </w:p>
    <w:p w:rsidR="007E0C2C" w:rsidRPr="003A063B" w:rsidRDefault="007E0C2C" w:rsidP="007E0C2C">
      <w:pPr>
        <w:pStyle w:val="LISTINGBODY"/>
        <w:rPr>
          <w:lang w:val="ru-RU"/>
        </w:rPr>
      </w:pPr>
      <w:r w:rsidRPr="003A063B">
        <w:rPr>
          <w:lang w:val="ru-RU"/>
        </w:rPr>
        <w:t xml:space="preserve">        }</w:t>
      </w:r>
    </w:p>
    <w:p w:rsidR="007E0C2C" w:rsidRPr="003A063B" w:rsidRDefault="007E0C2C" w:rsidP="007E0C2C">
      <w:pPr>
        <w:pStyle w:val="LISTINGBODY"/>
        <w:rPr>
          <w:lang w:val="ru-RU"/>
        </w:rPr>
      </w:pPr>
      <w:r w:rsidRPr="003A063B">
        <w:rPr>
          <w:lang w:val="ru-RU"/>
        </w:rPr>
        <w:t xml:space="preserve">    }</w:t>
      </w:r>
    </w:p>
    <w:p w:rsidR="007E0C2C" w:rsidRPr="003A063B" w:rsidRDefault="007E0C2C" w:rsidP="007E0C2C">
      <w:pPr>
        <w:pStyle w:val="LISTINGBODY"/>
        <w:rPr>
          <w:lang w:val="ru-RU"/>
        </w:rPr>
      </w:pPr>
    </w:p>
    <w:p w:rsidR="007E0C2C" w:rsidRPr="003A063B" w:rsidRDefault="007E0C2C" w:rsidP="007E0C2C">
      <w:pPr>
        <w:pStyle w:val="LISTINGBODY"/>
        <w:rPr>
          <w:lang w:val="ru-RU"/>
        </w:rPr>
      </w:pPr>
      <w:r w:rsidRPr="003A063B">
        <w:rPr>
          <w:lang w:val="ru-RU"/>
        </w:rPr>
        <w:t xml:space="preserve">    // Вызывается, когда </w:t>
      </w:r>
      <w:r>
        <w:t>RecyclerView</w:t>
      </w:r>
      <w:r w:rsidRPr="003A063B">
        <w:rPr>
          <w:lang w:val="ru-RU"/>
        </w:rPr>
        <w:t xml:space="preserve"> требует новый </w:t>
      </w:r>
      <w:r>
        <w:t>ViewHolder</w:t>
      </w:r>
      <w:r w:rsidRPr="003A063B">
        <w:rPr>
          <w:lang w:val="ru-RU"/>
        </w:rPr>
        <w:t xml:space="preserve"> для отображения элемента</w:t>
      </w:r>
    </w:p>
    <w:p w:rsidR="007E0C2C" w:rsidRDefault="007E0C2C" w:rsidP="007E0C2C">
      <w:pPr>
        <w:pStyle w:val="LISTINGBODY"/>
      </w:pPr>
      <w:r w:rsidRPr="003A063B">
        <w:rPr>
          <w:lang w:val="ru-RU"/>
        </w:rPr>
        <w:t xml:space="preserve">    </w:t>
      </w:r>
      <w:r>
        <w:t>override fun onCreateViewHolder(parent: ViewGroup, viewType: Int): TaskViewHolder {</w:t>
      </w:r>
    </w:p>
    <w:p w:rsidR="007E0C2C" w:rsidRDefault="007E0C2C" w:rsidP="007E0C2C">
      <w:pPr>
        <w:pStyle w:val="LISTINGBODY"/>
      </w:pPr>
      <w:r>
        <w:t xml:space="preserve">        val itemView = LayoutInflater.from(parent.context)</w:t>
      </w:r>
    </w:p>
    <w:p w:rsidR="007E0C2C" w:rsidRDefault="007E0C2C" w:rsidP="007E0C2C">
      <w:pPr>
        <w:pStyle w:val="LISTINGBODY"/>
      </w:pPr>
      <w:r>
        <w:t xml:space="preserve">            .inflate(R.layout.task_item, parent, false)</w:t>
      </w:r>
    </w:p>
    <w:p w:rsidR="007E0C2C" w:rsidRDefault="007E0C2C" w:rsidP="007E0C2C">
      <w:pPr>
        <w:pStyle w:val="LISTINGBODY"/>
      </w:pPr>
      <w:r>
        <w:t xml:space="preserve">        return TaskViewHolder(itemView)</w:t>
      </w:r>
    </w:p>
    <w:p w:rsidR="007E0C2C" w:rsidRDefault="007E0C2C" w:rsidP="007E0C2C">
      <w:pPr>
        <w:pStyle w:val="LISTINGBODY"/>
      </w:pPr>
      <w:r>
        <w:t xml:space="preserve">    }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 xml:space="preserve">    override fun onBindViewHolder(holder: TaskViewHolder, position: Int) {</w:t>
      </w:r>
    </w:p>
    <w:p w:rsidR="007E0C2C" w:rsidRDefault="007E0C2C" w:rsidP="007E0C2C">
      <w:pPr>
        <w:pStyle w:val="LISTINGBODY"/>
      </w:pPr>
      <w:r>
        <w:t xml:space="preserve">        val task = getItem(position)</w:t>
      </w:r>
    </w:p>
    <w:p w:rsidR="007E0C2C" w:rsidRDefault="007E0C2C" w:rsidP="007E0C2C">
      <w:pPr>
        <w:pStyle w:val="LISTINGBODY"/>
      </w:pPr>
      <w:r>
        <w:t xml:space="preserve">        holder.bind(task, onTaskCompleted, onDeleteTask)</w:t>
      </w:r>
    </w:p>
    <w:p w:rsidR="007E0C2C" w:rsidRDefault="007E0C2C" w:rsidP="007E0C2C">
      <w:pPr>
        <w:pStyle w:val="LISTINGBODY"/>
      </w:pPr>
      <w:r>
        <w:t xml:space="preserve">    }</w:t>
      </w:r>
    </w:p>
    <w:p w:rsidR="007E0C2C" w:rsidRDefault="007E0C2C" w:rsidP="007E0C2C">
      <w:pPr>
        <w:pStyle w:val="LISTINGBODY"/>
      </w:pPr>
      <w:r>
        <w:t>}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>class TaskDiffCallback : DiffUtil.ItemCallback&lt;Task&gt;() {</w:t>
      </w:r>
    </w:p>
    <w:p w:rsidR="007E0C2C" w:rsidRDefault="007E0C2C" w:rsidP="007E0C2C">
      <w:pPr>
        <w:pStyle w:val="LISTINGBODY"/>
      </w:pPr>
      <w:r>
        <w:t xml:space="preserve">    override fun areItemsTheSame(oldItem: Task, newItem: Task): Boolean {</w:t>
      </w:r>
    </w:p>
    <w:p w:rsidR="007E0C2C" w:rsidRDefault="007E0C2C" w:rsidP="007E0C2C">
      <w:pPr>
        <w:pStyle w:val="LISTINGBODY"/>
      </w:pPr>
      <w:r>
        <w:t xml:space="preserve">        return oldItem.id == newItem.id</w:t>
      </w:r>
    </w:p>
    <w:p w:rsidR="007E0C2C" w:rsidRDefault="007E0C2C" w:rsidP="007E0C2C">
      <w:pPr>
        <w:pStyle w:val="LISTINGBODY"/>
      </w:pPr>
      <w:r>
        <w:t xml:space="preserve">    }</w:t>
      </w:r>
    </w:p>
    <w:p w:rsidR="007E0C2C" w:rsidRDefault="007E0C2C" w:rsidP="007E0C2C">
      <w:pPr>
        <w:pStyle w:val="LISTINGBODY"/>
      </w:pPr>
    </w:p>
    <w:p w:rsidR="007E0C2C" w:rsidRDefault="007E0C2C" w:rsidP="007E0C2C">
      <w:pPr>
        <w:pStyle w:val="LISTINGBODY"/>
      </w:pPr>
      <w:r>
        <w:t xml:space="preserve">    override fun areContentsTheSame(oldItem: Task, newItem: Task): Boolean {</w:t>
      </w:r>
    </w:p>
    <w:p w:rsidR="007E0C2C" w:rsidRDefault="007E0C2C" w:rsidP="007E0C2C">
      <w:pPr>
        <w:pStyle w:val="LISTINGBODY"/>
      </w:pPr>
      <w:r>
        <w:t xml:space="preserve">        return oldItem == newItem</w:t>
      </w:r>
    </w:p>
    <w:p w:rsidR="007E0C2C" w:rsidRDefault="007E0C2C" w:rsidP="007E0C2C">
      <w:pPr>
        <w:pStyle w:val="LISTINGBODY"/>
      </w:pPr>
      <w:r>
        <w:t xml:space="preserve">    }</w:t>
      </w:r>
    </w:p>
    <w:p w:rsidR="00436323" w:rsidRDefault="007E0C2C" w:rsidP="007E0C2C">
      <w:pPr>
        <w:pStyle w:val="LISTINGBODY"/>
      </w:pPr>
      <w:r>
        <w:t>}</w:t>
      </w:r>
    </w:p>
    <w:p w:rsidR="00436323" w:rsidRPr="007E0C2C" w:rsidRDefault="00436323" w:rsidP="00436323">
      <w:pPr>
        <w:pStyle w:val="LISTINGCAPTION"/>
        <w:rPr>
          <w:lang w:val="en-US"/>
        </w:rPr>
      </w:pPr>
      <w:r>
        <w:t>Листинг</w:t>
      </w:r>
      <w:r w:rsidRPr="007E0C2C">
        <w:rPr>
          <w:lang w:val="en-US"/>
        </w:rPr>
        <w:t xml:space="preserve"> </w:t>
      </w:r>
      <w:r>
        <w:fldChar w:fldCharType="begin"/>
      </w:r>
      <w:r w:rsidRPr="007E0C2C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7E0C2C">
        <w:rPr>
          <w:lang w:val="en-US"/>
        </w:rPr>
        <w:instrText xml:space="preserve"> </w:instrText>
      </w:r>
      <w:r>
        <w:instrText>Листинг</w:instrText>
      </w:r>
      <w:r w:rsidRPr="007E0C2C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7E0C2C">
        <w:rPr>
          <w:lang w:val="en-US"/>
        </w:rPr>
        <w:instrText xml:space="preserve"> </w:instrText>
      </w:r>
      <w:r>
        <w:fldChar w:fldCharType="separate"/>
      </w:r>
      <w:r w:rsidR="00F01634">
        <w:rPr>
          <w:noProof/>
          <w:lang w:val="en-US"/>
        </w:rPr>
        <w:t>4</w:t>
      </w:r>
      <w:r>
        <w:fldChar w:fldCharType="end"/>
      </w:r>
      <w:r w:rsidRPr="007E0C2C">
        <w:rPr>
          <w:lang w:val="en-US"/>
        </w:rPr>
        <w:t xml:space="preserve"> — </w:t>
      </w:r>
      <w:r>
        <w:t>Задание</w:t>
      </w:r>
      <w:r w:rsidRPr="007E0C2C">
        <w:rPr>
          <w:lang w:val="en-US"/>
        </w:rPr>
        <w:t xml:space="preserve"> </w:t>
      </w:r>
      <w:r w:rsidR="005E29D2">
        <w:rPr>
          <w:lang w:val="en-US"/>
        </w:rPr>
        <w:t>2</w:t>
      </w:r>
      <w:r w:rsidRPr="007E0C2C">
        <w:rPr>
          <w:lang w:val="en-US"/>
        </w:rPr>
        <w:t xml:space="preserve">. </w:t>
      </w:r>
      <w:r>
        <w:rPr>
          <w:lang w:val="en-US"/>
        </w:rPr>
        <w:t>MainActivity</w:t>
      </w:r>
      <w:r w:rsidRPr="007E0C2C">
        <w:rPr>
          <w:lang w:val="en-US"/>
        </w:rPr>
        <w:t>.</w:t>
      </w:r>
      <w:r>
        <w:rPr>
          <w:lang w:val="en-US"/>
        </w:rPr>
        <w:t>kt</w:t>
      </w:r>
    </w:p>
    <w:p w:rsidR="00661D53" w:rsidRDefault="00661D53" w:rsidP="00661D53">
      <w:pPr>
        <w:pStyle w:val="LISTINGBODY"/>
      </w:pPr>
      <w:r>
        <w:t>package com.grigorijtomczuk.mygallery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>import android.net.Uri</w:t>
      </w:r>
    </w:p>
    <w:p w:rsidR="00661D53" w:rsidRDefault="00661D53" w:rsidP="00661D53">
      <w:pPr>
        <w:pStyle w:val="LISTINGBODY"/>
      </w:pPr>
      <w:r>
        <w:t>import android.os.Bundle</w:t>
      </w:r>
    </w:p>
    <w:p w:rsidR="00661D53" w:rsidRDefault="00661D53" w:rsidP="00661D53">
      <w:pPr>
        <w:pStyle w:val="LISTINGBODY"/>
      </w:pPr>
      <w:r>
        <w:t>import androidx.activity.result.contract.ActivityResultContracts</w:t>
      </w:r>
    </w:p>
    <w:p w:rsidR="00661D53" w:rsidRDefault="00661D53" w:rsidP="00661D53">
      <w:pPr>
        <w:pStyle w:val="LISTINGBODY"/>
      </w:pPr>
      <w:r>
        <w:t>import androidx.appcompat.app.AppCompatActivity</w:t>
      </w:r>
    </w:p>
    <w:p w:rsidR="00661D53" w:rsidRDefault="00661D53" w:rsidP="00661D53">
      <w:pPr>
        <w:pStyle w:val="LISTINGBODY"/>
      </w:pPr>
      <w:r>
        <w:t>import androidx.recyclerview.widget.GridLayoutManager</w:t>
      </w:r>
    </w:p>
    <w:p w:rsidR="00661D53" w:rsidRDefault="00661D53" w:rsidP="00661D53">
      <w:pPr>
        <w:pStyle w:val="LISTINGBODY"/>
      </w:pPr>
      <w:r>
        <w:t>import androidx.recyclerview.widget.RecyclerView</w:t>
      </w:r>
    </w:p>
    <w:p w:rsidR="00661D53" w:rsidRDefault="00661D53" w:rsidP="00661D53">
      <w:pPr>
        <w:pStyle w:val="LISTINGBODY"/>
      </w:pPr>
      <w:r>
        <w:t>import com.google.android.material.floatingactionbutton.FloatingActionButton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>class MainActivity : AppCompatActivity() {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private lateinit var recyclerView: RecyclerView</w:t>
      </w:r>
    </w:p>
    <w:p w:rsidR="00661D53" w:rsidRDefault="00661D53" w:rsidP="00661D53">
      <w:pPr>
        <w:pStyle w:val="LISTINGBODY"/>
      </w:pPr>
      <w:r>
        <w:t xml:space="preserve">    private lateinit var fab: FloatingActionButton</w:t>
      </w:r>
    </w:p>
    <w:p w:rsidR="00661D53" w:rsidRDefault="00661D53" w:rsidP="00661D53">
      <w:pPr>
        <w:pStyle w:val="LISTINGBODY"/>
      </w:pPr>
      <w:r>
        <w:t xml:space="preserve">    private val imageUris = mutableListOf&lt;Uri&gt;()</w:t>
      </w:r>
    </w:p>
    <w:p w:rsidR="00661D53" w:rsidRDefault="00661D53" w:rsidP="00661D53">
      <w:pPr>
        <w:pStyle w:val="LISTINGBODY"/>
      </w:pPr>
      <w:r>
        <w:t xml:space="preserve">    private lateinit var imageAdapter: ImageAdapter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// ActivityResultLauncher для получения изображения из галереи</w:t>
      </w:r>
    </w:p>
    <w:p w:rsidR="00661D53" w:rsidRDefault="00661D53" w:rsidP="00661D53">
      <w:pPr>
        <w:pStyle w:val="LISTINGBODY"/>
      </w:pPr>
      <w:r>
        <w:t xml:space="preserve">    private val selectImageLauncher =</w:t>
      </w:r>
    </w:p>
    <w:p w:rsidR="00661D53" w:rsidRDefault="00661D53" w:rsidP="00661D53">
      <w:pPr>
        <w:pStyle w:val="LISTINGBODY"/>
      </w:pPr>
      <w:r>
        <w:t xml:space="preserve">        registerForActivityResult(ActivityResultContracts.GetContent()) { uri: Uri? -&gt;</w:t>
      </w:r>
    </w:p>
    <w:p w:rsidR="00661D53" w:rsidRDefault="00661D53" w:rsidP="00661D53">
      <w:pPr>
        <w:pStyle w:val="LISTINGBODY"/>
      </w:pPr>
      <w:r>
        <w:t xml:space="preserve">            // Изображение выбрано</w:t>
      </w:r>
    </w:p>
    <w:p w:rsidR="00661D53" w:rsidRDefault="00661D53" w:rsidP="00661D53">
      <w:pPr>
        <w:pStyle w:val="LISTINGBODY"/>
      </w:pPr>
      <w:r>
        <w:lastRenderedPageBreak/>
        <w:t xml:space="preserve">            uri?.let {</w:t>
      </w:r>
    </w:p>
    <w:p w:rsidR="00661D53" w:rsidRDefault="00661D53" w:rsidP="00661D53">
      <w:pPr>
        <w:pStyle w:val="LISTINGBODY"/>
      </w:pPr>
      <w:r>
        <w:t xml:space="preserve">                imageUris.add(it)</w:t>
      </w:r>
    </w:p>
    <w:p w:rsidR="00661D53" w:rsidRDefault="00661D53" w:rsidP="00661D53">
      <w:pPr>
        <w:pStyle w:val="LISTINGBODY"/>
      </w:pPr>
      <w:r>
        <w:t xml:space="preserve">                imageAdapter.notifyDataSetChanged()</w:t>
      </w:r>
    </w:p>
    <w:p w:rsidR="00661D53" w:rsidRDefault="00661D53" w:rsidP="00661D53">
      <w:pPr>
        <w:pStyle w:val="LISTINGBODY"/>
      </w:pPr>
      <w:r>
        <w:t xml:space="preserve">            }</w:t>
      </w:r>
    </w:p>
    <w:p w:rsidR="00661D53" w:rsidRDefault="00661D53" w:rsidP="00661D53">
      <w:pPr>
        <w:pStyle w:val="LISTINGBODY"/>
      </w:pPr>
      <w:r>
        <w:t xml:space="preserve">        }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override fun onCreate(savedInstanceState: Bundle?) {</w:t>
      </w:r>
    </w:p>
    <w:p w:rsidR="00661D53" w:rsidRDefault="00661D53" w:rsidP="00661D53">
      <w:pPr>
        <w:pStyle w:val="LISTINGBODY"/>
      </w:pPr>
      <w:r>
        <w:t xml:space="preserve">        super.onCreate(savedInstanceState)</w:t>
      </w:r>
    </w:p>
    <w:p w:rsidR="00661D53" w:rsidRDefault="00661D53" w:rsidP="00661D53">
      <w:pPr>
        <w:pStyle w:val="LISTINGBODY"/>
      </w:pPr>
      <w:r>
        <w:t xml:space="preserve">        setContentView(R.layout.activity_main)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    // Инициализируем RecyclerView и FloatingActionButton из макета</w:t>
      </w:r>
    </w:p>
    <w:p w:rsidR="00661D53" w:rsidRDefault="00661D53" w:rsidP="00661D53">
      <w:pPr>
        <w:pStyle w:val="LISTINGBODY"/>
      </w:pPr>
      <w:r>
        <w:t xml:space="preserve">        recyclerView = findViewById(R.id.recyclerView)</w:t>
      </w:r>
    </w:p>
    <w:p w:rsidR="00661D53" w:rsidRDefault="00661D53" w:rsidP="00661D53">
      <w:pPr>
        <w:pStyle w:val="LISTINGBODY"/>
      </w:pPr>
      <w:r>
        <w:t xml:space="preserve">        fab = findViewById(R.id.fab)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    // иницализируем адаптер</w:t>
      </w:r>
    </w:p>
    <w:p w:rsidR="00661D53" w:rsidRDefault="00661D53" w:rsidP="00661D53">
      <w:pPr>
        <w:pStyle w:val="LISTINGBODY"/>
      </w:pPr>
      <w:r>
        <w:t xml:space="preserve">        imageAdapter = ImageAdapter(imageUris)</w:t>
      </w:r>
    </w:p>
    <w:p w:rsidR="00661D53" w:rsidRDefault="00661D53" w:rsidP="00661D53">
      <w:pPr>
        <w:pStyle w:val="LISTINGBODY"/>
      </w:pPr>
      <w:r>
        <w:t xml:space="preserve">        recyclerView.layoutManager =</w:t>
      </w:r>
    </w:p>
    <w:p w:rsidR="00661D53" w:rsidRDefault="00661D53" w:rsidP="00661D53">
      <w:pPr>
        <w:pStyle w:val="LISTINGBODY"/>
      </w:pPr>
      <w:r>
        <w:t xml:space="preserve">            GridLayoutManager(this, 3) // GridLayoutManager для отображения в 3 колонки</w:t>
      </w:r>
    </w:p>
    <w:p w:rsidR="00661D53" w:rsidRDefault="00661D53" w:rsidP="00661D53">
      <w:pPr>
        <w:pStyle w:val="LISTINGBODY"/>
      </w:pPr>
      <w:r>
        <w:t xml:space="preserve">        recyclerView.adapter = imageAdapter</w:t>
      </w:r>
    </w:p>
    <w:p w:rsidR="00661D53" w:rsidRDefault="00661D53" w:rsidP="00661D53">
      <w:pPr>
        <w:pStyle w:val="LISTINGBODY"/>
      </w:pPr>
    </w:p>
    <w:p w:rsidR="00661D53" w:rsidRDefault="00661D53" w:rsidP="00661D53">
      <w:pPr>
        <w:pStyle w:val="LISTINGBODY"/>
      </w:pPr>
      <w:r>
        <w:t xml:space="preserve">        fab.setOnClickListener {</w:t>
      </w:r>
    </w:p>
    <w:p w:rsidR="00661D53" w:rsidRDefault="00661D53" w:rsidP="00661D53">
      <w:pPr>
        <w:pStyle w:val="LISTINGBODY"/>
      </w:pPr>
      <w:r>
        <w:t xml:space="preserve">            // Запускаем галерею для выбора изображения</w:t>
      </w:r>
    </w:p>
    <w:p w:rsidR="00661D53" w:rsidRDefault="00661D53" w:rsidP="00661D53">
      <w:pPr>
        <w:pStyle w:val="LISTINGBODY"/>
      </w:pPr>
      <w:r>
        <w:t xml:space="preserve">            selectImageLauncher.launch("image/*")</w:t>
      </w:r>
    </w:p>
    <w:p w:rsidR="00661D53" w:rsidRDefault="00661D53" w:rsidP="00661D53">
      <w:pPr>
        <w:pStyle w:val="LISTINGBODY"/>
      </w:pPr>
      <w:r>
        <w:t xml:space="preserve">        }</w:t>
      </w:r>
    </w:p>
    <w:p w:rsidR="00661D53" w:rsidRDefault="00661D53" w:rsidP="00661D53">
      <w:pPr>
        <w:pStyle w:val="LISTINGBODY"/>
      </w:pPr>
      <w:r>
        <w:t xml:space="preserve">    }</w:t>
      </w:r>
    </w:p>
    <w:p w:rsidR="00436323" w:rsidRDefault="00661D53" w:rsidP="00661D53">
      <w:pPr>
        <w:pStyle w:val="LISTINGBODY"/>
      </w:pPr>
      <w:r>
        <w:t>}</w:t>
      </w:r>
    </w:p>
    <w:p w:rsidR="00436323" w:rsidRPr="00181716" w:rsidRDefault="00436323" w:rsidP="00436323">
      <w:pPr>
        <w:pStyle w:val="LISTINGCAPTION"/>
        <w:rPr>
          <w:lang w:val="en-US"/>
        </w:rPr>
      </w:pPr>
      <w:r>
        <w:t>Листинг</w:t>
      </w:r>
      <w:r w:rsidRPr="007E0C2C">
        <w:rPr>
          <w:lang w:val="en-US"/>
        </w:rPr>
        <w:t xml:space="preserve"> </w:t>
      </w:r>
      <w:r>
        <w:fldChar w:fldCharType="begin"/>
      </w:r>
      <w:r w:rsidRPr="007E0C2C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7E0C2C">
        <w:rPr>
          <w:lang w:val="en-US"/>
        </w:rPr>
        <w:instrText xml:space="preserve"> </w:instrText>
      </w:r>
      <w:r>
        <w:instrText>Листинг</w:instrText>
      </w:r>
      <w:r w:rsidRPr="007E0C2C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7E0C2C">
        <w:rPr>
          <w:lang w:val="en-US"/>
        </w:rPr>
        <w:instrText xml:space="preserve"> </w:instrText>
      </w:r>
      <w:r>
        <w:fldChar w:fldCharType="separate"/>
      </w:r>
      <w:r w:rsidR="00F01634">
        <w:rPr>
          <w:noProof/>
          <w:lang w:val="en-US"/>
        </w:rPr>
        <w:t>5</w:t>
      </w:r>
      <w:r>
        <w:fldChar w:fldCharType="end"/>
      </w:r>
      <w:r w:rsidRPr="007E0C2C">
        <w:rPr>
          <w:lang w:val="en-US"/>
        </w:rPr>
        <w:t xml:space="preserve"> — </w:t>
      </w:r>
      <w:r>
        <w:t>Задание</w:t>
      </w:r>
      <w:r w:rsidRPr="007E0C2C">
        <w:rPr>
          <w:lang w:val="en-US"/>
        </w:rPr>
        <w:t xml:space="preserve"> </w:t>
      </w:r>
      <w:r w:rsidR="003A063B">
        <w:rPr>
          <w:lang w:val="en-US"/>
        </w:rPr>
        <w:t>2</w:t>
      </w:r>
      <w:r w:rsidRPr="007E0C2C">
        <w:rPr>
          <w:lang w:val="en-US"/>
        </w:rPr>
        <w:t>.</w:t>
      </w:r>
      <w:r w:rsidR="00A079CA">
        <w:rPr>
          <w:lang w:val="en-US"/>
        </w:rPr>
        <w:t xml:space="preserve"> ImageAdapter</w:t>
      </w:r>
      <w:r w:rsidRPr="007E0C2C">
        <w:rPr>
          <w:lang w:val="en-US"/>
        </w:rPr>
        <w:t>.</w:t>
      </w:r>
      <w:r>
        <w:rPr>
          <w:lang w:val="en-US"/>
        </w:rPr>
        <w:t>kt</w:t>
      </w:r>
    </w:p>
    <w:p w:rsidR="00A079CA" w:rsidRDefault="00A079CA" w:rsidP="00A079CA">
      <w:pPr>
        <w:pStyle w:val="LISTINGBODY"/>
      </w:pPr>
      <w:r>
        <w:t>package com.grigorijtomczuk.mygallery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>import android.net.Uri</w:t>
      </w:r>
    </w:p>
    <w:p w:rsidR="00A079CA" w:rsidRDefault="00A079CA" w:rsidP="00A079CA">
      <w:pPr>
        <w:pStyle w:val="LISTINGBODY"/>
      </w:pPr>
      <w:r>
        <w:t>import android.view.LayoutInflater</w:t>
      </w:r>
    </w:p>
    <w:p w:rsidR="00A079CA" w:rsidRDefault="00A079CA" w:rsidP="00A079CA">
      <w:pPr>
        <w:pStyle w:val="LISTINGBODY"/>
      </w:pPr>
      <w:r>
        <w:t>import android.view.View</w:t>
      </w:r>
    </w:p>
    <w:p w:rsidR="00A079CA" w:rsidRDefault="00A079CA" w:rsidP="00A079CA">
      <w:pPr>
        <w:pStyle w:val="LISTINGBODY"/>
      </w:pPr>
      <w:r>
        <w:t>import android.view.ViewGroup</w:t>
      </w:r>
    </w:p>
    <w:p w:rsidR="00A079CA" w:rsidRDefault="00A079CA" w:rsidP="00A079CA">
      <w:pPr>
        <w:pStyle w:val="LISTINGBODY"/>
      </w:pPr>
      <w:r>
        <w:t>import android.widget.ImageView</w:t>
      </w:r>
    </w:p>
    <w:p w:rsidR="00A079CA" w:rsidRDefault="00A079CA" w:rsidP="00A079CA">
      <w:pPr>
        <w:pStyle w:val="LISTINGBODY"/>
      </w:pPr>
      <w:r>
        <w:t>import androidx.recyclerview.widget.RecyclerView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>class ImageAdapter(private val imageUris: MutableList&lt;Uri&gt;) :</w:t>
      </w:r>
    </w:p>
    <w:p w:rsidR="00A079CA" w:rsidRDefault="00A079CA" w:rsidP="00A079CA">
      <w:pPr>
        <w:pStyle w:val="LISTINGBODY"/>
      </w:pPr>
      <w:r>
        <w:t xml:space="preserve">    RecyclerView.Adapter&lt;ImageAdapter.ImageViewHolder&gt;() {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 xml:space="preserve">    override fun onCreateViewHolder(parent: ViewGroup, viewType: Int): ImageViewHolder {</w:t>
      </w:r>
    </w:p>
    <w:p w:rsidR="00A079CA" w:rsidRDefault="00A079CA" w:rsidP="00A079CA">
      <w:pPr>
        <w:pStyle w:val="LISTINGBODY"/>
      </w:pPr>
      <w:r>
        <w:t xml:space="preserve">        val view = LayoutInflater.from(parent.context).inflate(R.layout.item_image, parent, false)</w:t>
      </w:r>
    </w:p>
    <w:p w:rsidR="00A079CA" w:rsidRDefault="00A079CA" w:rsidP="00A079CA">
      <w:pPr>
        <w:pStyle w:val="LISTINGBODY"/>
      </w:pPr>
      <w:r>
        <w:t xml:space="preserve">        return ImageViewHolder(view)</w:t>
      </w:r>
    </w:p>
    <w:p w:rsidR="00A079CA" w:rsidRDefault="00A079CA" w:rsidP="00A079CA">
      <w:pPr>
        <w:pStyle w:val="LISTINGBODY"/>
      </w:pPr>
      <w:r>
        <w:t xml:space="preserve">    }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 xml:space="preserve">    // связываем URI изображения с ViewHolder</w:t>
      </w:r>
    </w:p>
    <w:p w:rsidR="00A079CA" w:rsidRDefault="00A079CA" w:rsidP="00A079CA">
      <w:pPr>
        <w:pStyle w:val="LISTINGBODY"/>
      </w:pPr>
      <w:r>
        <w:t xml:space="preserve">    override fun onBindViewHolder(holder: ImageViewHolder, position: Int) {</w:t>
      </w:r>
    </w:p>
    <w:p w:rsidR="00A079CA" w:rsidRDefault="00A079CA" w:rsidP="00A079CA">
      <w:pPr>
        <w:pStyle w:val="LISTINGBODY"/>
      </w:pPr>
      <w:r>
        <w:t xml:space="preserve">        val imageUri = imageUris[position]</w:t>
      </w:r>
    </w:p>
    <w:p w:rsidR="00A079CA" w:rsidRDefault="00A079CA" w:rsidP="00A079CA">
      <w:pPr>
        <w:pStyle w:val="LISTINGBODY"/>
      </w:pPr>
      <w:r>
        <w:t xml:space="preserve">        holder.imageView.setImageURI(imageUri)</w:t>
      </w:r>
    </w:p>
    <w:p w:rsidR="00A079CA" w:rsidRDefault="00A079CA" w:rsidP="00A079CA">
      <w:pPr>
        <w:pStyle w:val="LISTINGBODY"/>
      </w:pPr>
      <w:r>
        <w:t xml:space="preserve">    }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 xml:space="preserve">    override fun getItemCount(): Int = imageUris.size</w:t>
      </w:r>
    </w:p>
    <w:p w:rsidR="00A079CA" w:rsidRDefault="00A079CA" w:rsidP="00A079CA">
      <w:pPr>
        <w:pStyle w:val="LISTINGBODY"/>
      </w:pPr>
    </w:p>
    <w:p w:rsidR="00A079CA" w:rsidRDefault="00A079CA" w:rsidP="00A079CA">
      <w:pPr>
        <w:pStyle w:val="LISTINGBODY"/>
      </w:pPr>
      <w:r>
        <w:t xml:space="preserve">    class ImageViewHolder(itemView: View) : RecyclerView.ViewHolder(itemView) {</w:t>
      </w:r>
    </w:p>
    <w:p w:rsidR="00A079CA" w:rsidRDefault="00A079CA" w:rsidP="00A079CA">
      <w:pPr>
        <w:pStyle w:val="LISTINGBODY"/>
      </w:pPr>
      <w:r>
        <w:t xml:space="preserve">        val imageView: ImageView = itemView.findViewById(R.id.imageView)</w:t>
      </w:r>
    </w:p>
    <w:p w:rsidR="00A079CA" w:rsidRDefault="00A079CA" w:rsidP="00A079CA">
      <w:pPr>
        <w:pStyle w:val="LISTINGBODY"/>
      </w:pPr>
      <w:r>
        <w:t xml:space="preserve">    }</w:t>
      </w:r>
    </w:p>
    <w:p w:rsidR="00436323" w:rsidRPr="00436323" w:rsidRDefault="00A079CA" w:rsidP="00C52855">
      <w:pPr>
        <w:pStyle w:val="LISTINGBODY"/>
        <w:rPr>
          <w:lang w:val="ru-RU"/>
        </w:rPr>
      </w:pPr>
      <w:r>
        <w:t>}</w:t>
      </w:r>
    </w:p>
    <w:sectPr w:rsidR="00436323" w:rsidRPr="0043632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C6679" w:rsidRDefault="003C6679" w:rsidP="0002180F">
      <w:r>
        <w:separator/>
      </w:r>
    </w:p>
  </w:endnote>
  <w:endnote w:type="continuationSeparator" w:id="0">
    <w:p w:rsidR="003C6679" w:rsidRDefault="003C6679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C6679" w:rsidRDefault="003C6679" w:rsidP="0002180F">
      <w:r>
        <w:separator/>
      </w:r>
    </w:p>
  </w:footnote>
  <w:footnote w:type="continuationSeparator" w:id="0">
    <w:p w:rsidR="003C6679" w:rsidRDefault="003C6679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84AC62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pStyle w:val="LIST1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2D14243"/>
    <w:multiLevelType w:val="multilevel"/>
    <w:tmpl w:val="6650791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FE42C4F"/>
    <w:multiLevelType w:val="multilevel"/>
    <w:tmpl w:val="411A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6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7"/>
  </w:num>
  <w:num w:numId="12" w16cid:durableId="1337418905">
    <w:abstractNumId w:val="8"/>
  </w:num>
  <w:num w:numId="13" w16cid:durableId="1602107157">
    <w:abstractNumId w:val="35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7"/>
  </w:num>
  <w:num w:numId="19" w16cid:durableId="949632104">
    <w:abstractNumId w:val="20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3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0"/>
  </w:num>
  <w:num w:numId="26" w16cid:durableId="1588153943">
    <w:abstractNumId w:val="42"/>
  </w:num>
  <w:num w:numId="27" w16cid:durableId="1588611934">
    <w:abstractNumId w:val="12"/>
  </w:num>
  <w:num w:numId="28" w16cid:durableId="188178172">
    <w:abstractNumId w:val="38"/>
  </w:num>
  <w:num w:numId="29" w16cid:durableId="837769139">
    <w:abstractNumId w:val="32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29"/>
  </w:num>
  <w:num w:numId="33" w16cid:durableId="158811944">
    <w:abstractNumId w:val="31"/>
  </w:num>
  <w:num w:numId="34" w16cid:durableId="635914590">
    <w:abstractNumId w:val="30"/>
  </w:num>
  <w:num w:numId="35" w16cid:durableId="1211922188">
    <w:abstractNumId w:val="44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6"/>
  </w:num>
  <w:num w:numId="40" w16cid:durableId="670302458">
    <w:abstractNumId w:val="48"/>
  </w:num>
  <w:num w:numId="41" w16cid:durableId="1295334840">
    <w:abstractNumId w:val="45"/>
  </w:num>
  <w:num w:numId="42" w16cid:durableId="1760104189">
    <w:abstractNumId w:val="2"/>
  </w:num>
  <w:num w:numId="43" w16cid:durableId="507210303">
    <w:abstractNumId w:val="43"/>
  </w:num>
  <w:num w:numId="44" w16cid:durableId="163861233">
    <w:abstractNumId w:val="1"/>
  </w:num>
  <w:num w:numId="45" w16cid:durableId="1184436289">
    <w:abstractNumId w:val="39"/>
  </w:num>
  <w:num w:numId="46" w16cid:durableId="2061517125">
    <w:abstractNumId w:val="34"/>
  </w:num>
  <w:num w:numId="47" w16cid:durableId="1036538417">
    <w:abstractNumId w:val="41"/>
  </w:num>
  <w:num w:numId="48" w16cid:durableId="1769040316">
    <w:abstractNumId w:val="25"/>
  </w:num>
  <w:num w:numId="49" w16cid:durableId="885333358">
    <w:abstractNumId w:val="18"/>
  </w:num>
  <w:num w:numId="50" w16cid:durableId="213355036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E"/>
    <w:rsid w:val="00016F54"/>
    <w:rsid w:val="000214A2"/>
    <w:rsid w:val="000215AF"/>
    <w:rsid w:val="0002172C"/>
    <w:rsid w:val="0002180F"/>
    <w:rsid w:val="00022902"/>
    <w:rsid w:val="000244B3"/>
    <w:rsid w:val="000341ED"/>
    <w:rsid w:val="0004168B"/>
    <w:rsid w:val="00050BF6"/>
    <w:rsid w:val="000707C8"/>
    <w:rsid w:val="00085C1B"/>
    <w:rsid w:val="00090445"/>
    <w:rsid w:val="000928CE"/>
    <w:rsid w:val="000A2CF1"/>
    <w:rsid w:val="000A67BE"/>
    <w:rsid w:val="000C031F"/>
    <w:rsid w:val="000C3049"/>
    <w:rsid w:val="000D08D1"/>
    <w:rsid w:val="000F019B"/>
    <w:rsid w:val="000F6DF7"/>
    <w:rsid w:val="00112CBF"/>
    <w:rsid w:val="00113B9A"/>
    <w:rsid w:val="00116F39"/>
    <w:rsid w:val="00136236"/>
    <w:rsid w:val="001469BA"/>
    <w:rsid w:val="00146E7E"/>
    <w:rsid w:val="00164280"/>
    <w:rsid w:val="00166165"/>
    <w:rsid w:val="00177559"/>
    <w:rsid w:val="00181716"/>
    <w:rsid w:val="00187D39"/>
    <w:rsid w:val="00194A01"/>
    <w:rsid w:val="001B6592"/>
    <w:rsid w:val="001D7ED5"/>
    <w:rsid w:val="001F10D3"/>
    <w:rsid w:val="001F3B8B"/>
    <w:rsid w:val="00204163"/>
    <w:rsid w:val="00223226"/>
    <w:rsid w:val="00225F69"/>
    <w:rsid w:val="00226339"/>
    <w:rsid w:val="00271C67"/>
    <w:rsid w:val="002805FC"/>
    <w:rsid w:val="00281617"/>
    <w:rsid w:val="00283EC6"/>
    <w:rsid w:val="00284869"/>
    <w:rsid w:val="002851AE"/>
    <w:rsid w:val="002956BD"/>
    <w:rsid w:val="00297B46"/>
    <w:rsid w:val="002A0651"/>
    <w:rsid w:val="002A7B49"/>
    <w:rsid w:val="002B02BB"/>
    <w:rsid w:val="002B4F79"/>
    <w:rsid w:val="002D5C30"/>
    <w:rsid w:val="002F6184"/>
    <w:rsid w:val="00300DD1"/>
    <w:rsid w:val="00326699"/>
    <w:rsid w:val="003309FA"/>
    <w:rsid w:val="00352422"/>
    <w:rsid w:val="00353F7B"/>
    <w:rsid w:val="00354CC9"/>
    <w:rsid w:val="003726C9"/>
    <w:rsid w:val="00374808"/>
    <w:rsid w:val="0038664D"/>
    <w:rsid w:val="003A063B"/>
    <w:rsid w:val="003B3807"/>
    <w:rsid w:val="003B450D"/>
    <w:rsid w:val="003C6679"/>
    <w:rsid w:val="003D0D43"/>
    <w:rsid w:val="003D538D"/>
    <w:rsid w:val="003E5B4B"/>
    <w:rsid w:val="003F448A"/>
    <w:rsid w:val="00404D15"/>
    <w:rsid w:val="00405D24"/>
    <w:rsid w:val="00407D0E"/>
    <w:rsid w:val="00413AAB"/>
    <w:rsid w:val="00433ACF"/>
    <w:rsid w:val="00436323"/>
    <w:rsid w:val="00440C22"/>
    <w:rsid w:val="004453CE"/>
    <w:rsid w:val="00446ADF"/>
    <w:rsid w:val="00463A5E"/>
    <w:rsid w:val="00474DAE"/>
    <w:rsid w:val="00482048"/>
    <w:rsid w:val="00490A54"/>
    <w:rsid w:val="004A0A1F"/>
    <w:rsid w:val="004B22B2"/>
    <w:rsid w:val="004B2D10"/>
    <w:rsid w:val="004C5F0F"/>
    <w:rsid w:val="004C674A"/>
    <w:rsid w:val="004E56BF"/>
    <w:rsid w:val="004E7C23"/>
    <w:rsid w:val="00510443"/>
    <w:rsid w:val="0051650C"/>
    <w:rsid w:val="00524674"/>
    <w:rsid w:val="005364DC"/>
    <w:rsid w:val="00541C4D"/>
    <w:rsid w:val="00552C4F"/>
    <w:rsid w:val="00557CB5"/>
    <w:rsid w:val="00593FE3"/>
    <w:rsid w:val="0059491D"/>
    <w:rsid w:val="005A11B8"/>
    <w:rsid w:val="005A2A15"/>
    <w:rsid w:val="005B566D"/>
    <w:rsid w:val="005C6680"/>
    <w:rsid w:val="005E193D"/>
    <w:rsid w:val="005E29D2"/>
    <w:rsid w:val="005E3C66"/>
    <w:rsid w:val="005F2C3F"/>
    <w:rsid w:val="00615ECA"/>
    <w:rsid w:val="00632061"/>
    <w:rsid w:val="006375AF"/>
    <w:rsid w:val="00651F7A"/>
    <w:rsid w:val="00657326"/>
    <w:rsid w:val="0066020F"/>
    <w:rsid w:val="00661D53"/>
    <w:rsid w:val="00672F3B"/>
    <w:rsid w:val="00681A11"/>
    <w:rsid w:val="006854F9"/>
    <w:rsid w:val="00690FF0"/>
    <w:rsid w:val="006914E8"/>
    <w:rsid w:val="006969E7"/>
    <w:rsid w:val="006A42CB"/>
    <w:rsid w:val="006B441C"/>
    <w:rsid w:val="006C526F"/>
    <w:rsid w:val="006C565E"/>
    <w:rsid w:val="006D67F5"/>
    <w:rsid w:val="006E52F2"/>
    <w:rsid w:val="006F20BB"/>
    <w:rsid w:val="00704FC0"/>
    <w:rsid w:val="00706EC9"/>
    <w:rsid w:val="00707EE1"/>
    <w:rsid w:val="007151DF"/>
    <w:rsid w:val="00724677"/>
    <w:rsid w:val="007260EC"/>
    <w:rsid w:val="00747212"/>
    <w:rsid w:val="0075097D"/>
    <w:rsid w:val="00761700"/>
    <w:rsid w:val="00762A33"/>
    <w:rsid w:val="00764548"/>
    <w:rsid w:val="007B2A9E"/>
    <w:rsid w:val="007C55D8"/>
    <w:rsid w:val="007D4A34"/>
    <w:rsid w:val="007E0C2C"/>
    <w:rsid w:val="007F008E"/>
    <w:rsid w:val="007F31BE"/>
    <w:rsid w:val="007F7A67"/>
    <w:rsid w:val="00810104"/>
    <w:rsid w:val="008115EF"/>
    <w:rsid w:val="00822BE1"/>
    <w:rsid w:val="00832630"/>
    <w:rsid w:val="008331DB"/>
    <w:rsid w:val="00837726"/>
    <w:rsid w:val="00861EE5"/>
    <w:rsid w:val="008932D7"/>
    <w:rsid w:val="008A358B"/>
    <w:rsid w:val="008C0335"/>
    <w:rsid w:val="008C376C"/>
    <w:rsid w:val="008C7F36"/>
    <w:rsid w:val="008D017A"/>
    <w:rsid w:val="008D1AAC"/>
    <w:rsid w:val="008E080A"/>
    <w:rsid w:val="008E3AC6"/>
    <w:rsid w:val="008E6558"/>
    <w:rsid w:val="008E657B"/>
    <w:rsid w:val="009042D8"/>
    <w:rsid w:val="00904A0E"/>
    <w:rsid w:val="00915EE0"/>
    <w:rsid w:val="009265C5"/>
    <w:rsid w:val="00926DFF"/>
    <w:rsid w:val="00945836"/>
    <w:rsid w:val="00950472"/>
    <w:rsid w:val="00951A99"/>
    <w:rsid w:val="0095708B"/>
    <w:rsid w:val="009600E8"/>
    <w:rsid w:val="009604D9"/>
    <w:rsid w:val="00972071"/>
    <w:rsid w:val="00975193"/>
    <w:rsid w:val="00984913"/>
    <w:rsid w:val="00986BC9"/>
    <w:rsid w:val="00992C96"/>
    <w:rsid w:val="0099389C"/>
    <w:rsid w:val="00995D71"/>
    <w:rsid w:val="009A487C"/>
    <w:rsid w:val="009A6312"/>
    <w:rsid w:val="009B751E"/>
    <w:rsid w:val="009C14CB"/>
    <w:rsid w:val="009D2232"/>
    <w:rsid w:val="009D55AD"/>
    <w:rsid w:val="009D7823"/>
    <w:rsid w:val="009E13DE"/>
    <w:rsid w:val="009E3329"/>
    <w:rsid w:val="009F3F79"/>
    <w:rsid w:val="00A079CA"/>
    <w:rsid w:val="00A37C30"/>
    <w:rsid w:val="00A51900"/>
    <w:rsid w:val="00A552DE"/>
    <w:rsid w:val="00A73C84"/>
    <w:rsid w:val="00A7477B"/>
    <w:rsid w:val="00A74901"/>
    <w:rsid w:val="00A9025D"/>
    <w:rsid w:val="00AC3FBF"/>
    <w:rsid w:val="00AC66D6"/>
    <w:rsid w:val="00AD3198"/>
    <w:rsid w:val="00AF6555"/>
    <w:rsid w:val="00B03985"/>
    <w:rsid w:val="00B20256"/>
    <w:rsid w:val="00B2042C"/>
    <w:rsid w:val="00B366F0"/>
    <w:rsid w:val="00B4479E"/>
    <w:rsid w:val="00B550A6"/>
    <w:rsid w:val="00B613E6"/>
    <w:rsid w:val="00B62773"/>
    <w:rsid w:val="00B632F0"/>
    <w:rsid w:val="00B71FEE"/>
    <w:rsid w:val="00B727FC"/>
    <w:rsid w:val="00B72B53"/>
    <w:rsid w:val="00B757DE"/>
    <w:rsid w:val="00B87153"/>
    <w:rsid w:val="00B923A5"/>
    <w:rsid w:val="00BA50FA"/>
    <w:rsid w:val="00BC1AFF"/>
    <w:rsid w:val="00BD2C59"/>
    <w:rsid w:val="00BE66A1"/>
    <w:rsid w:val="00BF7993"/>
    <w:rsid w:val="00C01D75"/>
    <w:rsid w:val="00C03BE7"/>
    <w:rsid w:val="00C11649"/>
    <w:rsid w:val="00C21B6C"/>
    <w:rsid w:val="00C44E77"/>
    <w:rsid w:val="00C51E65"/>
    <w:rsid w:val="00C52855"/>
    <w:rsid w:val="00C60A88"/>
    <w:rsid w:val="00C6314C"/>
    <w:rsid w:val="00C6593A"/>
    <w:rsid w:val="00C65F6A"/>
    <w:rsid w:val="00C72183"/>
    <w:rsid w:val="00C7552A"/>
    <w:rsid w:val="00C90801"/>
    <w:rsid w:val="00C91D3A"/>
    <w:rsid w:val="00C969C1"/>
    <w:rsid w:val="00CA1852"/>
    <w:rsid w:val="00CD4E5E"/>
    <w:rsid w:val="00CF2061"/>
    <w:rsid w:val="00D01FBA"/>
    <w:rsid w:val="00D049D1"/>
    <w:rsid w:val="00D3019D"/>
    <w:rsid w:val="00D347D3"/>
    <w:rsid w:val="00D36C22"/>
    <w:rsid w:val="00D45F03"/>
    <w:rsid w:val="00D539E3"/>
    <w:rsid w:val="00D6546D"/>
    <w:rsid w:val="00DA7C82"/>
    <w:rsid w:val="00DB4A28"/>
    <w:rsid w:val="00DC1B09"/>
    <w:rsid w:val="00DD1C96"/>
    <w:rsid w:val="00DE47B7"/>
    <w:rsid w:val="00DF362A"/>
    <w:rsid w:val="00DF7735"/>
    <w:rsid w:val="00E01D70"/>
    <w:rsid w:val="00E14232"/>
    <w:rsid w:val="00E163A1"/>
    <w:rsid w:val="00E22832"/>
    <w:rsid w:val="00E504A0"/>
    <w:rsid w:val="00E51362"/>
    <w:rsid w:val="00E5185D"/>
    <w:rsid w:val="00E62DB8"/>
    <w:rsid w:val="00E638AE"/>
    <w:rsid w:val="00E7252C"/>
    <w:rsid w:val="00E81395"/>
    <w:rsid w:val="00E951CF"/>
    <w:rsid w:val="00EA3B1D"/>
    <w:rsid w:val="00EC53C2"/>
    <w:rsid w:val="00ED16A1"/>
    <w:rsid w:val="00ED438A"/>
    <w:rsid w:val="00ED7350"/>
    <w:rsid w:val="00EE1F7E"/>
    <w:rsid w:val="00EE3B59"/>
    <w:rsid w:val="00EE3F95"/>
    <w:rsid w:val="00EF07F5"/>
    <w:rsid w:val="00F01634"/>
    <w:rsid w:val="00F04F95"/>
    <w:rsid w:val="00F26346"/>
    <w:rsid w:val="00F50713"/>
    <w:rsid w:val="00F57E13"/>
    <w:rsid w:val="00F6317F"/>
    <w:rsid w:val="00F631E2"/>
    <w:rsid w:val="00F65A25"/>
    <w:rsid w:val="00F705E4"/>
    <w:rsid w:val="00F73AF1"/>
    <w:rsid w:val="00F87EBD"/>
    <w:rsid w:val="00F960C9"/>
    <w:rsid w:val="00FA1CB4"/>
    <w:rsid w:val="00FA3569"/>
    <w:rsid w:val="00FB403D"/>
    <w:rsid w:val="00FC12B4"/>
    <w:rsid w:val="00FC61B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BAA25"/>
  <w15:docId w15:val="{21B4C24F-0896-4646-950B-C869DD4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9</Pages>
  <Words>1666</Words>
  <Characters>9498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2025-12-06T06:30:00Z</cp:lastPrinted>
  <dcterms:created xsi:type="dcterms:W3CDTF">2025-12-06T06:30:00Z</dcterms:created>
  <dcterms:modified xsi:type="dcterms:W3CDTF">2025-12-06T06:30:00Z</dcterms:modified>
  <cp:category/>
</cp:coreProperties>
</file>
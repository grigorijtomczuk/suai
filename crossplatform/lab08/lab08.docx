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Pr="00632061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Pr="009265C5">
        <w:t xml:space="preserve"> </w:t>
      </w:r>
      <w:r w:rsidR="00CD4E5E" w:rsidRPr="00632061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413AAB" w:rsidTr="008E080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AD3198" w:rsidRDefault="00CD4E5E">
            <w:pPr>
              <w:widowControl w:val="0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 w:rsidRPr="00CD4E5E">
              <w:rPr>
                <w:lang w:val="en-US"/>
              </w:rPr>
              <w:t>ассистент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AD3198" w:rsidRDefault="00CD4E5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 w:rsidRPr="00CD4E5E">
              <w:rPr>
                <w:lang w:val="en-US"/>
              </w:rPr>
              <w:t>Н. И. Чулочникова</w:t>
            </w:r>
          </w:p>
        </w:tc>
      </w:tr>
      <w:tr w:rsidR="00413AAB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F037D5" w:rsidRDefault="00413AAB" w:rsidP="008E080A">
            <w:pPr>
              <w:pStyle w:val="BodyText"/>
              <w:spacing w:before="960"/>
              <w:rPr>
                <w:lang w:val="en-US"/>
              </w:rPr>
            </w:pPr>
            <w:r>
              <w:t>ОТЧЕТ О ЛАБОРАТОРНОЙ РАБОТЕ</w:t>
            </w:r>
            <w:r w:rsidR="00CD4E5E">
              <w:rPr>
                <w:lang w:val="en-US"/>
              </w:rPr>
              <w:t xml:space="preserve"> </w:t>
            </w:r>
            <w:r w:rsidR="00CD4E5E">
              <w:t xml:space="preserve">№ </w:t>
            </w:r>
            <w:r w:rsidR="00092F80">
              <w:rPr>
                <w:lang w:val="en-US"/>
              </w:rPr>
              <w:t>8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F037D5" w:rsidRDefault="00F037D5" w:rsidP="00F037D5">
            <w:pPr>
              <w:pStyle w:val="Heading1"/>
              <w:spacing w:before="720" w:after="720"/>
              <w:rPr>
                <w:b w:val="0"/>
                <w:szCs w:val="32"/>
              </w:rPr>
            </w:pPr>
            <w:r>
              <w:rPr>
                <w:b w:val="0"/>
                <w:szCs w:val="32"/>
              </w:rPr>
              <w:t xml:space="preserve">СИСТЕМА АУТЕНТИФИКАЦИИ. </w:t>
            </w:r>
            <w:r w:rsidRPr="00F037D5">
              <w:rPr>
                <w:b w:val="0"/>
                <w:szCs w:val="32"/>
              </w:rPr>
              <w:t>FIREBASE</w:t>
            </w:r>
            <w:r>
              <w:rPr>
                <w:b w:val="0"/>
                <w:szCs w:val="32"/>
              </w:rPr>
              <w:t xml:space="preserve"> </w:t>
            </w:r>
            <w:r w:rsidRPr="00F037D5">
              <w:rPr>
                <w:b w:val="0"/>
                <w:szCs w:val="32"/>
              </w:rPr>
              <w:t>AUTHENTICATION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AD3198" w:rsidRDefault="00413AAB" w:rsidP="008E080A">
            <w:pPr>
              <w:pStyle w:val="Heading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CD4E5E" w:rsidP="008E080A">
            <w:pPr>
              <w:pStyle w:val="Heading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CD4E5E">
              <w:rPr>
                <w:sz w:val="28"/>
                <w:szCs w:val="28"/>
                <w:lang w:val="ru-RU"/>
              </w:rPr>
              <w:t>КРОССПЛАТФОРМЕННОЕ ПРОГРАММИРОВАНИЕ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E638AE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  <w:sectPr w:rsidR="00271C67" w:rsidRPr="006F20BB" w:rsidSect="00A552DE">
          <w:footerReference w:type="default" r:id="rId8"/>
          <w:type w:val="continuous"/>
          <w:pgSz w:w="11909" w:h="16834"/>
          <w:pgMar w:top="1134" w:right="851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CD4E5E">
        <w:t>2025</w:t>
      </w:r>
      <w:r w:rsidR="00CD4E5E">
        <w:rPr>
          <w:lang w:val="en-US"/>
        </w:rPr>
        <w:t xml:space="preserve"> </w:t>
      </w:r>
      <w:r w:rsidR="003B3807">
        <w:rPr>
          <w:lang w:val="en-US"/>
        </w:rPr>
        <w:br w:type="page"/>
      </w:r>
    </w:p>
    <w:p w:rsidR="00632061" w:rsidRDefault="00632061" w:rsidP="00CD4E5E">
      <w:pPr>
        <w:pStyle w:val="DIV1"/>
      </w:pPr>
      <w:r>
        <w:lastRenderedPageBreak/>
        <w:t>Це</w:t>
      </w:r>
      <w:r w:rsidR="00E62DB8">
        <w:t>ль</w:t>
      </w:r>
      <w:r>
        <w:t xml:space="preserve"> работы</w:t>
      </w:r>
    </w:p>
    <w:p w:rsidR="008A358B" w:rsidRPr="00447516" w:rsidRDefault="00704FC0" w:rsidP="00704FC0">
      <w:pPr>
        <w:pStyle w:val="MAINTEXT1"/>
      </w:pPr>
      <w:r>
        <w:t>Цель работы:</w:t>
      </w:r>
      <w:r w:rsidR="00511522">
        <w:t xml:space="preserve"> </w:t>
      </w:r>
      <w:r w:rsidR="000A6082" w:rsidRPr="000A6082">
        <w:t xml:space="preserve">создание мобильного приложения на Kotlin для ОС Android с использованием </w:t>
      </w:r>
      <w:r w:rsidR="000A6082">
        <w:t xml:space="preserve">платформы </w:t>
      </w:r>
      <w:r w:rsidR="000A6082">
        <w:rPr>
          <w:lang w:val="en-US"/>
        </w:rPr>
        <w:t>Firebase</w:t>
      </w:r>
      <w:r w:rsidR="000A6082">
        <w:t xml:space="preserve"> для реализации системы аутентификации и создания пользовательской базы данных</w:t>
      </w:r>
      <w:r w:rsidR="000A6082" w:rsidRPr="000A6082">
        <w:t>.</w:t>
      </w:r>
    </w:p>
    <w:p w:rsidR="008331DB" w:rsidRPr="00C72183" w:rsidRDefault="00CD4E5E" w:rsidP="00CD4E5E">
      <w:pPr>
        <w:pStyle w:val="DIV1"/>
      </w:pPr>
      <w:r w:rsidRPr="00CD4E5E">
        <w:t>Задание</w:t>
      </w:r>
    </w:p>
    <w:p w:rsidR="00390A0B" w:rsidRPr="00A7477B" w:rsidRDefault="003035D8" w:rsidP="00390A0B">
      <w:pPr>
        <w:pStyle w:val="MAINTEXT1"/>
      </w:pPr>
      <w:r>
        <w:t xml:space="preserve">Вариант работы: </w:t>
      </w:r>
      <w:r w:rsidR="00FC61BD">
        <w:t>№ 17</w:t>
      </w:r>
      <w:r w:rsidR="00113F80">
        <w:t xml:space="preserve"> (мотоциклисты)</w:t>
      </w:r>
      <w:r w:rsidR="00FC61BD">
        <w:t>.</w:t>
      </w:r>
      <w:r w:rsidR="00B87E5D">
        <w:t xml:space="preserve"> </w:t>
      </w:r>
      <w:r w:rsidR="00390A0B">
        <w:t>Создайте систему аутентификации для приложения, используя Firebase</w:t>
      </w:r>
      <w:r w:rsidR="00CE2650">
        <w:t xml:space="preserve"> </w:t>
      </w:r>
      <w:r w:rsidR="00390A0B">
        <w:t>Authentication. Реализуйте возможность регистрации новых пользователей,</w:t>
      </w:r>
      <w:r w:rsidR="00390A0B">
        <w:t xml:space="preserve"> </w:t>
      </w:r>
      <w:r w:rsidR="00390A0B">
        <w:t>входа в систему и управления учетной записью. Вариант брать из ЛР6.</w:t>
      </w:r>
    </w:p>
    <w:p w:rsidR="00CD4E5E" w:rsidRPr="00DE47B7" w:rsidRDefault="00CD4E5E" w:rsidP="00DE47B7">
      <w:pPr>
        <w:pStyle w:val="DIV1"/>
      </w:pPr>
      <w:r w:rsidRPr="00CD4E5E">
        <w:t>Листинг программ</w:t>
      </w:r>
      <w:r w:rsidR="00014007">
        <w:t>ы</w:t>
      </w:r>
    </w:p>
    <w:p w:rsidR="00DE47B7" w:rsidRPr="007F5583" w:rsidRDefault="00354CC9" w:rsidP="00DE47B7">
      <w:pPr>
        <w:pStyle w:val="MAINTEXT1"/>
      </w:pPr>
      <w:r w:rsidRPr="00354CC9">
        <w:t>Листинг программного кода приложени</w:t>
      </w:r>
      <w:r w:rsidR="006A259A">
        <w:t>я</w:t>
      </w:r>
      <w:r w:rsidRPr="00354CC9">
        <w:t xml:space="preserve"> представлен в Приложении А.</w:t>
      </w:r>
    </w:p>
    <w:p w:rsidR="00CD4E5E" w:rsidRPr="00C72183" w:rsidRDefault="00CD4E5E" w:rsidP="00CD4E5E">
      <w:pPr>
        <w:pStyle w:val="DIV1"/>
      </w:pPr>
      <w:r w:rsidRPr="00CD4E5E">
        <w:t>Результаты работы программ</w:t>
      </w:r>
      <w:r w:rsidR="00E821E8">
        <w:t>ы</w:t>
      </w:r>
    </w:p>
    <w:p w:rsidR="00CD4E5E" w:rsidRPr="00225F69" w:rsidRDefault="00225F69" w:rsidP="00CD4E5E">
      <w:pPr>
        <w:pStyle w:val="MAINTEXT1"/>
      </w:pPr>
      <w:r w:rsidRPr="00225F69">
        <w:t>На рис</w:t>
      </w:r>
      <w:r w:rsidR="00541C4D">
        <w:t>унках</w:t>
      </w:r>
      <w:r w:rsidRPr="00225F69">
        <w:t xml:space="preserve"> 1</w:t>
      </w:r>
      <w:r w:rsidR="00541C4D">
        <w:t>–</w:t>
      </w:r>
      <w:r w:rsidR="00D94BE5" w:rsidRPr="0056605A">
        <w:t>5</w:t>
      </w:r>
      <w:r w:rsidRPr="00225F69">
        <w:t xml:space="preserve"> изображен</w:t>
      </w:r>
      <w:r w:rsidR="004E56BF">
        <w:t>ы</w:t>
      </w:r>
      <w:r w:rsidRPr="00225F69">
        <w:t xml:space="preserve"> результат</w:t>
      </w:r>
      <w:r w:rsidR="004E56BF">
        <w:t>ы</w:t>
      </w:r>
      <w:r w:rsidR="001B6348">
        <w:t xml:space="preserve"> тестирования </w:t>
      </w:r>
      <w:r w:rsidRPr="00225F69">
        <w:t>программ</w:t>
      </w:r>
      <w:r w:rsidR="008C1A2C">
        <w:t>ы</w:t>
      </w:r>
      <w:r w:rsidRPr="00225F69">
        <w:t>.</w:t>
      </w:r>
    </w:p>
    <w:p w:rsidR="000214A2" w:rsidRDefault="000214A2" w:rsidP="00E01D70">
      <w:pPr>
        <w:pStyle w:val="PICTURE"/>
      </w:pPr>
      <w:r>
        <w:drawing>
          <wp:inline distT="0" distB="0" distL="0" distR="0" wp14:anchorId="7980BB31" wp14:editId="5A9A516B">
            <wp:extent cx="1860845" cy="4135211"/>
            <wp:effectExtent l="0" t="0" r="6350" b="508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0845" cy="413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4A2" w:rsidRPr="0056605A" w:rsidRDefault="000214A2" w:rsidP="00C72183">
      <w:pPr>
        <w:pStyle w:val="PICTURECAPTION"/>
      </w:pPr>
      <w:r>
        <w:t xml:space="preserve">Рисунок </w:t>
      </w:r>
      <w:fldSimple w:instr=" SEQ Рисунок \* ARABIC ">
        <w:r w:rsidR="00E83755">
          <w:rPr>
            <w:noProof/>
          </w:rPr>
          <w:t>1</w:t>
        </w:r>
      </w:fldSimple>
      <w:r w:rsidRPr="000214A2">
        <w:t xml:space="preserve"> </w:t>
      </w:r>
      <w:r w:rsidR="00FF2869">
        <w:t>—</w:t>
      </w:r>
      <w:r w:rsidRPr="000214A2">
        <w:t xml:space="preserve"> </w:t>
      </w:r>
      <w:r w:rsidR="0056605A">
        <w:t>Экран входа в аккаунт</w:t>
      </w:r>
    </w:p>
    <w:p w:rsidR="000B68EA" w:rsidRDefault="000B68EA" w:rsidP="000B68EA">
      <w:pPr>
        <w:pStyle w:val="PICTURE"/>
      </w:pPr>
      <w:r>
        <w:lastRenderedPageBreak/>
        <w:drawing>
          <wp:inline distT="0" distB="0" distL="0" distR="0" wp14:anchorId="4CF50099" wp14:editId="6E24D80D">
            <wp:extent cx="1860844" cy="4135211"/>
            <wp:effectExtent l="0" t="0" r="6350" b="5080"/>
            <wp:docPr id="209280429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04292" name="Graphic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0844" cy="413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8EA" w:rsidRPr="003020FC" w:rsidRDefault="000B68EA" w:rsidP="000B68EA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83755">
        <w:rPr>
          <w:noProof/>
        </w:rPr>
        <w:t>2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9E3207">
        <w:t>Экран редактирования данных учетной записи</w:t>
      </w:r>
    </w:p>
    <w:p w:rsidR="000B68EA" w:rsidRDefault="000B68EA" w:rsidP="000B68EA">
      <w:pPr>
        <w:pStyle w:val="PICTURE"/>
      </w:pPr>
      <w:r>
        <w:drawing>
          <wp:inline distT="0" distB="0" distL="0" distR="0" wp14:anchorId="4CF50099" wp14:editId="6E24D80D">
            <wp:extent cx="1860844" cy="4135211"/>
            <wp:effectExtent l="0" t="0" r="6350" b="5080"/>
            <wp:docPr id="122271371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713714" name="Graphic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60844" cy="413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8EA" w:rsidRPr="003020FC" w:rsidRDefault="000B68EA" w:rsidP="000B68EA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83755">
        <w:rPr>
          <w:noProof/>
        </w:rPr>
        <w:t>3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690741">
        <w:t>Диалоговое окно подтверждения удаления аккаунта</w:t>
      </w:r>
    </w:p>
    <w:p w:rsidR="000B68EA" w:rsidRDefault="000B68EA" w:rsidP="000B68EA">
      <w:pPr>
        <w:pStyle w:val="PICTURE"/>
      </w:pPr>
      <w:r>
        <w:lastRenderedPageBreak/>
        <w:drawing>
          <wp:inline distT="0" distB="0" distL="0" distR="0" wp14:anchorId="4CF50099" wp14:editId="6E24D80D">
            <wp:extent cx="1860844" cy="4135211"/>
            <wp:effectExtent l="0" t="0" r="6350" b="5080"/>
            <wp:docPr id="91506562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65627" name="Graphic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60844" cy="413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8EA" w:rsidRPr="003020FC" w:rsidRDefault="000B68EA" w:rsidP="000B68EA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83755">
        <w:rPr>
          <w:noProof/>
        </w:rPr>
        <w:t>4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AE4750">
        <w:t>Экран регистрации</w:t>
      </w:r>
    </w:p>
    <w:p w:rsidR="000B68EA" w:rsidRDefault="000B68EA" w:rsidP="000B68EA">
      <w:pPr>
        <w:pStyle w:val="PICTURE"/>
      </w:pPr>
      <w:r>
        <w:drawing>
          <wp:inline distT="0" distB="0" distL="0" distR="0" wp14:anchorId="4CF50099" wp14:editId="6E24D80D">
            <wp:extent cx="1860844" cy="4135211"/>
            <wp:effectExtent l="0" t="0" r="6350" b="5080"/>
            <wp:docPr id="169031749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17494" name="Graphic 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60844" cy="413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8EA" w:rsidRPr="003020FC" w:rsidRDefault="000B68EA" w:rsidP="000B68EA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83755">
        <w:rPr>
          <w:noProof/>
        </w:rPr>
        <w:t>5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F55B5B">
        <w:t>Ошибка регистрации. Ввод пароля недостаточной длины</w:t>
      </w:r>
    </w:p>
    <w:p w:rsidR="00433ACF" w:rsidRDefault="00433ACF" w:rsidP="00433ACF">
      <w:pPr>
        <w:pStyle w:val="DIV1"/>
      </w:pPr>
      <w:r>
        <w:lastRenderedPageBreak/>
        <w:t>Выводы</w:t>
      </w:r>
    </w:p>
    <w:p w:rsidR="004466A2" w:rsidRDefault="004466A2" w:rsidP="004466A2">
      <w:pPr>
        <w:pStyle w:val="MAINTEXT1"/>
      </w:pPr>
      <w:r>
        <w:t xml:space="preserve">В ходе выполнения лабораторной работы была разработана система аутентификации для Android-приложения в соответствии с </w:t>
      </w:r>
      <w:r w:rsidR="00833008">
        <w:t xml:space="preserve">темой </w:t>
      </w:r>
      <w:r>
        <w:t>«Мотоциклисты». В качестве основы была использована платформа Firebase, что позволило реализовать современный и безопасный механизм работы с учетными записями пользователей без необходимости создания собственного серверного решения.</w:t>
      </w:r>
      <w:r w:rsidR="008F40A5">
        <w:t xml:space="preserve"> </w:t>
      </w:r>
      <w:r>
        <w:t>В процессе разработки была освоена работа с сервисом Firebase Authentication, с помощью которого реализованы регистрация новых пользователей и вход в приложение по адресу электронной почты и паролю. Механизмы аутентификации обеспечивают проверку корректности вводимых данных, а также обработку возможных ошибок, возникающих при регистрации и авторизации.</w:t>
      </w:r>
    </w:p>
    <w:p w:rsidR="004466A2" w:rsidRDefault="004466A2" w:rsidP="004466A2">
      <w:pPr>
        <w:pStyle w:val="MAINTEXT1"/>
      </w:pPr>
      <w:r>
        <w:t>Для хранения пользовательских данных, не входящих напрямую в учетную запись Firebase, была использована база данных Firestore. В ней сохраняется дополнительная информация о пользователе, в частности модель мотоцикла. Был реализован механизм синхронизации данных между аутентификацией и базой данных.</w:t>
      </w:r>
    </w:p>
    <w:p w:rsidR="004466A2" w:rsidRDefault="004466A2" w:rsidP="004466A2">
      <w:pPr>
        <w:pStyle w:val="MAINTEXT1"/>
      </w:pPr>
      <w:r>
        <w:t>Также в рамках работы реализованы функции управления учетной записью пользователя. Приложение предоставляет возможность изменения пароля, обновления информации о модели мотоцикла и полного удаления аккаунта, включая связанные данные в базе Firestore. Это позволило закрепить навыки работы с жизненным циклом пользовательских данных и взаимодействием с облачными сервисами.</w:t>
      </w:r>
    </w:p>
    <w:p w:rsidR="00674C59" w:rsidRPr="00674C59" w:rsidRDefault="004466A2" w:rsidP="004466A2">
      <w:pPr>
        <w:pStyle w:val="MAINTEXT1"/>
      </w:pPr>
      <w:r>
        <w:t>В результате выполнения лабораторной работы были получены практические навыки интеграции Firebase Authentication и Firestore в Android-приложение, а также опыт проектирования системы аутентификации и управления учетными записями. Разработанное приложение соответствует поставленным требованиям и демонстрирует применение облачных технологий в мобильной разработке.</w:t>
      </w:r>
    </w:p>
    <w:p w:rsidR="00B72B53" w:rsidRDefault="00B72B53" w:rsidP="00B72B53">
      <w:pPr>
        <w:pStyle w:val="H1"/>
      </w:pPr>
      <w:r w:rsidRPr="00281617">
        <w:br w:type="page"/>
      </w:r>
      <w:r>
        <w:lastRenderedPageBreak/>
        <w:t>ПРИЛОЖЕНИЕ А</w:t>
      </w:r>
    </w:p>
    <w:p w:rsidR="00DD1C96" w:rsidRPr="007F7A67" w:rsidRDefault="00DD1C96" w:rsidP="00DD1C96">
      <w:pPr>
        <w:pStyle w:val="LISTINGCAPTION"/>
      </w:pPr>
      <w:r>
        <w:t>Листинг</w:t>
      </w:r>
      <w:r w:rsidRPr="00281617">
        <w:t xml:space="preserve"> </w:t>
      </w:r>
      <w:r>
        <w:fldChar w:fldCharType="begin"/>
      </w:r>
      <w:r w:rsidRPr="00281617">
        <w:instrText xml:space="preserve"> </w:instrText>
      </w:r>
      <w:r w:rsidRPr="0016609C">
        <w:rPr>
          <w:lang w:val="en-US"/>
        </w:rPr>
        <w:instrText>SEQ</w:instrText>
      </w:r>
      <w:r w:rsidRPr="00281617">
        <w:instrText xml:space="preserve"> </w:instrText>
      </w:r>
      <w:r>
        <w:instrText>Листинг</w:instrText>
      </w:r>
      <w:r w:rsidRPr="00281617">
        <w:instrText xml:space="preserve"> \* </w:instrText>
      </w:r>
      <w:r w:rsidRPr="0016609C">
        <w:rPr>
          <w:lang w:val="en-US"/>
        </w:rPr>
        <w:instrText>ARABIC</w:instrText>
      </w:r>
      <w:r w:rsidRPr="00281617">
        <w:instrText xml:space="preserve"> </w:instrText>
      </w:r>
      <w:r>
        <w:fldChar w:fldCharType="separate"/>
      </w:r>
      <w:r w:rsidR="00E83755">
        <w:rPr>
          <w:noProof/>
          <w:lang w:val="en-US"/>
        </w:rPr>
        <w:t>1</w:t>
      </w:r>
      <w:r>
        <w:fldChar w:fldCharType="end"/>
      </w:r>
      <w:r w:rsidRPr="00281617">
        <w:t xml:space="preserve"> —</w:t>
      </w:r>
      <w:r w:rsidR="00F54243">
        <w:t xml:space="preserve"> </w:t>
      </w:r>
      <w:r w:rsidR="00281617">
        <w:rPr>
          <w:lang w:val="en-US"/>
        </w:rPr>
        <w:t>MainActivity</w:t>
      </w:r>
      <w:r w:rsidR="00281617" w:rsidRPr="00281617">
        <w:t>.</w:t>
      </w:r>
      <w:r w:rsidR="00281617">
        <w:rPr>
          <w:lang w:val="en-US"/>
        </w:rPr>
        <w:t>kt</w:t>
      </w:r>
    </w:p>
    <w:p w:rsidR="004C2812" w:rsidRDefault="004C2812" w:rsidP="004C2812">
      <w:pPr>
        <w:pStyle w:val="LISTINGBODY"/>
      </w:pPr>
      <w:r>
        <w:t>package com.grigorijtomczuk.authuser</w:t>
      </w:r>
    </w:p>
    <w:p w:rsidR="004C2812" w:rsidRDefault="004C2812" w:rsidP="004C2812">
      <w:pPr>
        <w:pStyle w:val="LISTINGBODY"/>
      </w:pPr>
    </w:p>
    <w:p w:rsidR="004C2812" w:rsidRDefault="004C2812" w:rsidP="004C2812">
      <w:pPr>
        <w:pStyle w:val="LISTINGBODY"/>
      </w:pPr>
      <w:r>
        <w:t>import android.os.Bundle</w:t>
      </w:r>
    </w:p>
    <w:p w:rsidR="004C2812" w:rsidRDefault="004C2812" w:rsidP="004C2812">
      <w:pPr>
        <w:pStyle w:val="LISTINGBODY"/>
      </w:pPr>
      <w:r>
        <w:t>import androidx.appcompat.app.AppCompatActivity</w:t>
      </w:r>
    </w:p>
    <w:p w:rsidR="004C2812" w:rsidRDefault="004C2812" w:rsidP="004C2812">
      <w:pPr>
        <w:pStyle w:val="LISTINGBODY"/>
      </w:pPr>
      <w:r>
        <w:t>import androidx.navigation.findNavController</w:t>
      </w:r>
    </w:p>
    <w:p w:rsidR="004C2812" w:rsidRDefault="004C2812" w:rsidP="004C2812">
      <w:pPr>
        <w:pStyle w:val="LISTINGBODY"/>
      </w:pPr>
      <w:r>
        <w:t>import androidx.navigation.ui.setupActionBarWithNavController</w:t>
      </w:r>
    </w:p>
    <w:p w:rsidR="004C2812" w:rsidRDefault="004C2812" w:rsidP="004C2812">
      <w:pPr>
        <w:pStyle w:val="LISTINGBODY"/>
      </w:pPr>
      <w:r>
        <w:t>import com.grigorijtomczuk.authuser.databinding.ActivityMainBinding</w:t>
      </w:r>
    </w:p>
    <w:p w:rsidR="004C2812" w:rsidRDefault="004C2812" w:rsidP="004C2812">
      <w:pPr>
        <w:pStyle w:val="LISTINGBODY"/>
      </w:pPr>
    </w:p>
    <w:p w:rsidR="004C2812" w:rsidRDefault="004C2812" w:rsidP="004C2812">
      <w:pPr>
        <w:pStyle w:val="LISTINGBODY"/>
      </w:pPr>
      <w:r>
        <w:t>class MainActivity : AppCompatActivity() {</w:t>
      </w:r>
    </w:p>
    <w:p w:rsidR="004C2812" w:rsidRDefault="004C2812" w:rsidP="004C2812">
      <w:pPr>
        <w:pStyle w:val="LISTINGBODY"/>
      </w:pPr>
    </w:p>
    <w:p w:rsidR="004C2812" w:rsidRDefault="004C2812" w:rsidP="004C2812">
      <w:pPr>
        <w:pStyle w:val="LISTINGBODY"/>
      </w:pPr>
      <w:r>
        <w:t xml:space="preserve">    private lateinit var binding: ActivityMainBinding</w:t>
      </w:r>
    </w:p>
    <w:p w:rsidR="004C2812" w:rsidRDefault="004C2812" w:rsidP="004C2812">
      <w:pPr>
        <w:pStyle w:val="LISTINGBODY"/>
      </w:pPr>
    </w:p>
    <w:p w:rsidR="004C2812" w:rsidRDefault="004C2812" w:rsidP="004C2812">
      <w:pPr>
        <w:pStyle w:val="LISTINGBODY"/>
      </w:pPr>
      <w:r>
        <w:t xml:space="preserve">    override fun onCreate(savedInstanceState: Bundle?) {</w:t>
      </w:r>
    </w:p>
    <w:p w:rsidR="004C2812" w:rsidRDefault="004C2812" w:rsidP="004C2812">
      <w:pPr>
        <w:pStyle w:val="LISTINGBODY"/>
      </w:pPr>
      <w:r>
        <w:t xml:space="preserve">        super.onCreate(savedInstanceState)</w:t>
      </w:r>
    </w:p>
    <w:p w:rsidR="004C2812" w:rsidRDefault="004C2812" w:rsidP="004C2812">
      <w:pPr>
        <w:pStyle w:val="LISTINGBODY"/>
      </w:pPr>
      <w:r>
        <w:t xml:space="preserve">        binding = ActivityMainBinding.inflate(layoutInflater)</w:t>
      </w:r>
    </w:p>
    <w:p w:rsidR="004C2812" w:rsidRDefault="004C2812" w:rsidP="004C2812">
      <w:pPr>
        <w:pStyle w:val="LISTINGBODY"/>
      </w:pPr>
      <w:r>
        <w:t xml:space="preserve">        setContentView(binding.root)</w:t>
      </w:r>
    </w:p>
    <w:p w:rsidR="004C2812" w:rsidRDefault="004C2812" w:rsidP="004C2812">
      <w:pPr>
        <w:pStyle w:val="LISTINGBODY"/>
      </w:pPr>
      <w:r>
        <w:t xml:space="preserve">    }</w:t>
      </w:r>
    </w:p>
    <w:p w:rsidR="004C2812" w:rsidRDefault="004C2812" w:rsidP="004C2812">
      <w:pPr>
        <w:pStyle w:val="LISTINGBODY"/>
      </w:pPr>
    </w:p>
    <w:p w:rsidR="004C2812" w:rsidRDefault="004C2812" w:rsidP="004C2812">
      <w:pPr>
        <w:pStyle w:val="LISTINGBODY"/>
      </w:pPr>
      <w:r>
        <w:t xml:space="preserve">    override fun onSupportNavigateUp(): Boolean {</w:t>
      </w:r>
    </w:p>
    <w:p w:rsidR="004C2812" w:rsidRDefault="004C2812" w:rsidP="004C2812">
      <w:pPr>
        <w:pStyle w:val="LISTINGBODY"/>
      </w:pPr>
      <w:r>
        <w:t xml:space="preserve">        val navController = findNavController(R.id.nav_host_fragment)</w:t>
      </w:r>
    </w:p>
    <w:p w:rsidR="004C2812" w:rsidRDefault="004C2812" w:rsidP="004C2812">
      <w:pPr>
        <w:pStyle w:val="LISTINGBODY"/>
      </w:pPr>
      <w:r>
        <w:t xml:space="preserve">        return navController.navigateUp() || super.onSupportNavigateUp()</w:t>
      </w:r>
    </w:p>
    <w:p w:rsidR="004C2812" w:rsidRDefault="004C2812" w:rsidP="004C2812">
      <w:pPr>
        <w:pStyle w:val="LISTINGBODY"/>
      </w:pPr>
      <w:r>
        <w:t xml:space="preserve">    }</w:t>
      </w:r>
    </w:p>
    <w:p w:rsidR="00F54243" w:rsidRDefault="004C2812" w:rsidP="004C2812">
      <w:pPr>
        <w:pStyle w:val="LISTINGBODY"/>
        <w:rPr>
          <w:lang w:val="ru-RU"/>
        </w:rPr>
      </w:pPr>
      <w:r>
        <w:t>}</w:t>
      </w:r>
    </w:p>
    <w:p w:rsidR="00945AB1" w:rsidRPr="007F7A67" w:rsidRDefault="00945AB1" w:rsidP="00945AB1">
      <w:pPr>
        <w:pStyle w:val="LISTINGCAPTION"/>
      </w:pPr>
      <w:r>
        <w:t>Листинг</w:t>
      </w:r>
      <w:r w:rsidRPr="00281617">
        <w:t xml:space="preserve"> </w:t>
      </w:r>
      <w:r>
        <w:fldChar w:fldCharType="begin"/>
      </w:r>
      <w:r w:rsidRPr="00281617">
        <w:instrText xml:space="preserve"> </w:instrText>
      </w:r>
      <w:r w:rsidRPr="0016609C">
        <w:rPr>
          <w:lang w:val="en-US"/>
        </w:rPr>
        <w:instrText>SEQ</w:instrText>
      </w:r>
      <w:r w:rsidRPr="00281617">
        <w:instrText xml:space="preserve"> </w:instrText>
      </w:r>
      <w:r>
        <w:instrText>Листинг</w:instrText>
      </w:r>
      <w:r w:rsidRPr="00281617">
        <w:instrText xml:space="preserve"> \* </w:instrText>
      </w:r>
      <w:r w:rsidRPr="0016609C">
        <w:rPr>
          <w:lang w:val="en-US"/>
        </w:rPr>
        <w:instrText>ARABIC</w:instrText>
      </w:r>
      <w:r w:rsidRPr="00281617">
        <w:instrText xml:space="preserve"> </w:instrText>
      </w:r>
      <w:r>
        <w:fldChar w:fldCharType="separate"/>
      </w:r>
      <w:r w:rsidR="00E83755">
        <w:rPr>
          <w:noProof/>
          <w:lang w:val="en-US"/>
        </w:rPr>
        <w:t>2</w:t>
      </w:r>
      <w:r>
        <w:fldChar w:fldCharType="end"/>
      </w:r>
      <w:r w:rsidRPr="00281617">
        <w:t xml:space="preserve"> —</w:t>
      </w:r>
      <w:r>
        <w:t xml:space="preserve"> </w:t>
      </w:r>
      <w:r w:rsidR="003E1B9C">
        <w:rPr>
          <w:lang w:val="en-US"/>
        </w:rPr>
        <w:t>LoginFragment</w:t>
      </w:r>
      <w:r w:rsidRPr="00281617">
        <w:t>.</w:t>
      </w:r>
      <w:r>
        <w:rPr>
          <w:lang w:val="en-US"/>
        </w:rPr>
        <w:t>kt</w:t>
      </w:r>
    </w:p>
    <w:p w:rsidR="003E1B9C" w:rsidRDefault="003E1B9C" w:rsidP="003E1B9C">
      <w:pPr>
        <w:pStyle w:val="LISTINGBODY"/>
      </w:pPr>
      <w:r>
        <w:t>package com.grigorijtomczuk.authuser</w:t>
      </w:r>
    </w:p>
    <w:p w:rsidR="003E1B9C" w:rsidRDefault="003E1B9C" w:rsidP="003E1B9C">
      <w:pPr>
        <w:pStyle w:val="LISTINGBODY"/>
      </w:pPr>
    </w:p>
    <w:p w:rsidR="003E1B9C" w:rsidRDefault="003E1B9C" w:rsidP="003E1B9C">
      <w:pPr>
        <w:pStyle w:val="LISTINGBODY"/>
      </w:pPr>
      <w:r>
        <w:t>import android.os.Bundle</w:t>
      </w:r>
    </w:p>
    <w:p w:rsidR="003E1B9C" w:rsidRDefault="003E1B9C" w:rsidP="003E1B9C">
      <w:pPr>
        <w:pStyle w:val="LISTINGBODY"/>
      </w:pPr>
      <w:r>
        <w:t>import android.view.LayoutInflater</w:t>
      </w:r>
    </w:p>
    <w:p w:rsidR="003E1B9C" w:rsidRDefault="003E1B9C" w:rsidP="003E1B9C">
      <w:pPr>
        <w:pStyle w:val="LISTINGBODY"/>
      </w:pPr>
      <w:r>
        <w:t>import android.view.View</w:t>
      </w:r>
    </w:p>
    <w:p w:rsidR="003E1B9C" w:rsidRDefault="003E1B9C" w:rsidP="003E1B9C">
      <w:pPr>
        <w:pStyle w:val="LISTINGBODY"/>
      </w:pPr>
      <w:r>
        <w:t>import android.view.ViewGroup</w:t>
      </w:r>
    </w:p>
    <w:p w:rsidR="003E1B9C" w:rsidRDefault="003E1B9C" w:rsidP="003E1B9C">
      <w:pPr>
        <w:pStyle w:val="LISTINGBODY"/>
      </w:pPr>
      <w:r>
        <w:t>import android.widget.Toast</w:t>
      </w:r>
    </w:p>
    <w:p w:rsidR="003E1B9C" w:rsidRDefault="003E1B9C" w:rsidP="003E1B9C">
      <w:pPr>
        <w:pStyle w:val="LISTINGBODY"/>
      </w:pPr>
      <w:r>
        <w:t>import androidx.fragment.app.Fragment</w:t>
      </w:r>
    </w:p>
    <w:p w:rsidR="003E1B9C" w:rsidRDefault="003E1B9C" w:rsidP="003E1B9C">
      <w:pPr>
        <w:pStyle w:val="LISTINGBODY"/>
      </w:pPr>
      <w:r>
        <w:t>import androidx.navigation.fragment.findNavController</w:t>
      </w:r>
    </w:p>
    <w:p w:rsidR="003E1B9C" w:rsidRDefault="003E1B9C" w:rsidP="003E1B9C">
      <w:pPr>
        <w:pStyle w:val="LISTINGBODY"/>
      </w:pPr>
      <w:r>
        <w:t>import com.google.firebase.auth.FirebaseAuth</w:t>
      </w:r>
    </w:p>
    <w:p w:rsidR="003E1B9C" w:rsidRDefault="003E1B9C" w:rsidP="003E1B9C">
      <w:pPr>
        <w:pStyle w:val="LISTINGBODY"/>
      </w:pPr>
      <w:r>
        <w:t>import com.grigorijtomczuk.authuser.databinding.FragmentLoginBinding</w:t>
      </w:r>
    </w:p>
    <w:p w:rsidR="003E1B9C" w:rsidRDefault="003E1B9C" w:rsidP="003E1B9C">
      <w:pPr>
        <w:pStyle w:val="LISTINGBODY"/>
      </w:pPr>
    </w:p>
    <w:p w:rsidR="003E1B9C" w:rsidRDefault="003E1B9C" w:rsidP="003E1B9C">
      <w:pPr>
        <w:pStyle w:val="LISTINGBODY"/>
      </w:pPr>
      <w:r>
        <w:t>class LoginFragment : Fragment() {</w:t>
      </w:r>
    </w:p>
    <w:p w:rsidR="003E1B9C" w:rsidRDefault="003E1B9C" w:rsidP="003E1B9C">
      <w:pPr>
        <w:pStyle w:val="LISTINGBODY"/>
      </w:pPr>
    </w:p>
    <w:p w:rsidR="003E1B9C" w:rsidRDefault="003E1B9C" w:rsidP="003E1B9C">
      <w:pPr>
        <w:pStyle w:val="LISTINGBODY"/>
      </w:pPr>
      <w:r>
        <w:t xml:space="preserve">    private var _binding: FragmentLoginBinding? = null</w:t>
      </w:r>
    </w:p>
    <w:p w:rsidR="003E1B9C" w:rsidRDefault="003E1B9C" w:rsidP="003E1B9C">
      <w:pPr>
        <w:pStyle w:val="LISTINGBODY"/>
      </w:pPr>
      <w:r>
        <w:t xml:space="preserve">    private val binding get() = _binding!!</w:t>
      </w:r>
    </w:p>
    <w:p w:rsidR="003E1B9C" w:rsidRDefault="003E1B9C" w:rsidP="003E1B9C">
      <w:pPr>
        <w:pStyle w:val="LISTINGBODY"/>
      </w:pPr>
      <w:r>
        <w:t xml:space="preserve">    private lateinit var auth: FirebaseAuth</w:t>
      </w:r>
    </w:p>
    <w:p w:rsidR="003E1B9C" w:rsidRDefault="003E1B9C" w:rsidP="003E1B9C">
      <w:pPr>
        <w:pStyle w:val="LISTINGBODY"/>
      </w:pPr>
    </w:p>
    <w:p w:rsidR="003E1B9C" w:rsidRDefault="003E1B9C" w:rsidP="003E1B9C">
      <w:pPr>
        <w:pStyle w:val="LISTINGBODY"/>
      </w:pPr>
      <w:r>
        <w:t xml:space="preserve">    override fun onCreateView(</w:t>
      </w:r>
    </w:p>
    <w:p w:rsidR="003E1B9C" w:rsidRDefault="003E1B9C" w:rsidP="003E1B9C">
      <w:pPr>
        <w:pStyle w:val="LISTINGBODY"/>
      </w:pPr>
      <w:r>
        <w:t xml:space="preserve">        inflater: LayoutInflater, container: ViewGroup?,</w:t>
      </w:r>
    </w:p>
    <w:p w:rsidR="003E1B9C" w:rsidRDefault="003E1B9C" w:rsidP="003E1B9C">
      <w:pPr>
        <w:pStyle w:val="LISTINGBODY"/>
      </w:pPr>
      <w:r>
        <w:t xml:space="preserve">        savedInstanceState: Bundle?</w:t>
      </w:r>
    </w:p>
    <w:p w:rsidR="003E1B9C" w:rsidRDefault="003E1B9C" w:rsidP="003E1B9C">
      <w:pPr>
        <w:pStyle w:val="LISTINGBODY"/>
      </w:pPr>
      <w:r>
        <w:t xml:space="preserve">    ): View {</w:t>
      </w:r>
    </w:p>
    <w:p w:rsidR="003E1B9C" w:rsidRDefault="003E1B9C" w:rsidP="003E1B9C">
      <w:pPr>
        <w:pStyle w:val="LISTINGBODY"/>
      </w:pPr>
      <w:r>
        <w:t xml:space="preserve">        _binding = FragmentLoginBinding.inflate(inflater, container, false)</w:t>
      </w:r>
    </w:p>
    <w:p w:rsidR="003E1B9C" w:rsidRDefault="003E1B9C" w:rsidP="003E1B9C">
      <w:pPr>
        <w:pStyle w:val="LISTINGBODY"/>
      </w:pPr>
      <w:r>
        <w:t xml:space="preserve">        return binding.root</w:t>
      </w:r>
    </w:p>
    <w:p w:rsidR="003E1B9C" w:rsidRDefault="003E1B9C" w:rsidP="003E1B9C">
      <w:pPr>
        <w:pStyle w:val="LISTINGBODY"/>
      </w:pPr>
      <w:r>
        <w:t xml:space="preserve">    }</w:t>
      </w:r>
    </w:p>
    <w:p w:rsidR="003E1B9C" w:rsidRDefault="003E1B9C" w:rsidP="003E1B9C">
      <w:pPr>
        <w:pStyle w:val="LISTINGBODY"/>
      </w:pPr>
    </w:p>
    <w:p w:rsidR="003E1B9C" w:rsidRDefault="003E1B9C" w:rsidP="003E1B9C">
      <w:pPr>
        <w:pStyle w:val="LISTINGBODY"/>
      </w:pPr>
      <w:r>
        <w:t xml:space="preserve">    override fun onViewCreated(view: View, savedInstanceState: Bundle?) {</w:t>
      </w:r>
    </w:p>
    <w:p w:rsidR="003E1B9C" w:rsidRDefault="003E1B9C" w:rsidP="003E1B9C">
      <w:pPr>
        <w:pStyle w:val="LISTINGBODY"/>
      </w:pPr>
      <w:r>
        <w:t xml:space="preserve">        super.onViewCreated(view, savedInstanceState)</w:t>
      </w:r>
    </w:p>
    <w:p w:rsidR="003E1B9C" w:rsidRDefault="003E1B9C" w:rsidP="003E1B9C">
      <w:pPr>
        <w:pStyle w:val="LISTINGBODY"/>
      </w:pPr>
      <w:r>
        <w:t xml:space="preserve">        auth = FirebaseAuth.getInstance()</w:t>
      </w:r>
    </w:p>
    <w:p w:rsidR="003E1B9C" w:rsidRDefault="003E1B9C" w:rsidP="003E1B9C">
      <w:pPr>
        <w:pStyle w:val="LISTINGBODY"/>
      </w:pPr>
    </w:p>
    <w:p w:rsidR="003E1B9C" w:rsidRDefault="003E1B9C" w:rsidP="003E1B9C">
      <w:pPr>
        <w:pStyle w:val="LISTINGBODY"/>
      </w:pPr>
      <w:r>
        <w:t xml:space="preserve">        if (auth.currentUser != null) {</w:t>
      </w:r>
    </w:p>
    <w:p w:rsidR="003E1B9C" w:rsidRDefault="003E1B9C" w:rsidP="003E1B9C">
      <w:pPr>
        <w:pStyle w:val="LISTINGBODY"/>
      </w:pPr>
      <w:r>
        <w:lastRenderedPageBreak/>
        <w:t xml:space="preserve">            findNavController().navigate(R.id.action_loginFragment_to_profileFragment)</w:t>
      </w:r>
    </w:p>
    <w:p w:rsidR="003E1B9C" w:rsidRDefault="003E1B9C" w:rsidP="003E1B9C">
      <w:pPr>
        <w:pStyle w:val="LISTINGBODY"/>
      </w:pPr>
      <w:r>
        <w:t xml:space="preserve">        }</w:t>
      </w:r>
    </w:p>
    <w:p w:rsidR="003E1B9C" w:rsidRDefault="003E1B9C" w:rsidP="003E1B9C">
      <w:pPr>
        <w:pStyle w:val="LISTINGBODY"/>
      </w:pPr>
    </w:p>
    <w:p w:rsidR="003E1B9C" w:rsidRDefault="003E1B9C" w:rsidP="003E1B9C">
      <w:pPr>
        <w:pStyle w:val="LISTINGBODY"/>
      </w:pPr>
      <w:r>
        <w:t xml:space="preserve">        binding.btnLogin.setOnClickListener {</w:t>
      </w:r>
    </w:p>
    <w:p w:rsidR="003E1B9C" w:rsidRDefault="003E1B9C" w:rsidP="003E1B9C">
      <w:pPr>
        <w:pStyle w:val="LISTINGBODY"/>
      </w:pPr>
      <w:r>
        <w:t xml:space="preserve">            val email = binding.etEmail.text.toString()</w:t>
      </w:r>
    </w:p>
    <w:p w:rsidR="003E1B9C" w:rsidRDefault="003E1B9C" w:rsidP="003E1B9C">
      <w:pPr>
        <w:pStyle w:val="LISTINGBODY"/>
      </w:pPr>
      <w:r>
        <w:t xml:space="preserve">            val password = binding.etPassword.text.toString()</w:t>
      </w:r>
    </w:p>
    <w:p w:rsidR="003E1B9C" w:rsidRDefault="003E1B9C" w:rsidP="003E1B9C">
      <w:pPr>
        <w:pStyle w:val="LISTINGBODY"/>
      </w:pPr>
    </w:p>
    <w:p w:rsidR="003E1B9C" w:rsidRDefault="003E1B9C" w:rsidP="003E1B9C">
      <w:pPr>
        <w:pStyle w:val="LISTINGBODY"/>
      </w:pPr>
      <w:r>
        <w:t xml:space="preserve">            if (email.isNotEmpty() &amp;&amp; password.isNotEmpty()) {</w:t>
      </w:r>
    </w:p>
    <w:p w:rsidR="003E1B9C" w:rsidRDefault="003E1B9C" w:rsidP="003E1B9C">
      <w:pPr>
        <w:pStyle w:val="LISTINGBODY"/>
      </w:pPr>
      <w:r>
        <w:t xml:space="preserve">                auth.signInWithEmailAndPassword(email, password)</w:t>
      </w:r>
    </w:p>
    <w:p w:rsidR="003E1B9C" w:rsidRDefault="003E1B9C" w:rsidP="003E1B9C">
      <w:pPr>
        <w:pStyle w:val="LISTINGBODY"/>
      </w:pPr>
      <w:r>
        <w:t xml:space="preserve">                    .addOnCompleteListener { task -&gt;</w:t>
      </w:r>
    </w:p>
    <w:p w:rsidR="003E1B9C" w:rsidRDefault="003E1B9C" w:rsidP="003E1B9C">
      <w:pPr>
        <w:pStyle w:val="LISTINGBODY"/>
      </w:pPr>
      <w:r>
        <w:t xml:space="preserve">                        if (task.isSuccessful) {</w:t>
      </w:r>
    </w:p>
    <w:p w:rsidR="003E1B9C" w:rsidRDefault="003E1B9C" w:rsidP="003E1B9C">
      <w:pPr>
        <w:pStyle w:val="LISTINGBODY"/>
      </w:pPr>
      <w:r>
        <w:t xml:space="preserve">                            findNavController().navigate(R.id.action_loginFragment_to_profileFragment)</w:t>
      </w:r>
    </w:p>
    <w:p w:rsidR="003E1B9C" w:rsidRDefault="003E1B9C" w:rsidP="003E1B9C">
      <w:pPr>
        <w:pStyle w:val="LISTINGBODY"/>
      </w:pPr>
      <w:r>
        <w:t xml:space="preserve">                        } else {</w:t>
      </w:r>
    </w:p>
    <w:p w:rsidR="003E1B9C" w:rsidRDefault="003E1B9C" w:rsidP="003E1B9C">
      <w:pPr>
        <w:pStyle w:val="LISTINGBODY"/>
      </w:pPr>
      <w:r>
        <w:t xml:space="preserve">                            Toast.makeText(</w:t>
      </w:r>
    </w:p>
    <w:p w:rsidR="003E1B9C" w:rsidRDefault="003E1B9C" w:rsidP="003E1B9C">
      <w:pPr>
        <w:pStyle w:val="LISTINGBODY"/>
      </w:pPr>
      <w:r>
        <w:t xml:space="preserve">                                context,</w:t>
      </w:r>
    </w:p>
    <w:p w:rsidR="003E1B9C" w:rsidRDefault="003E1B9C" w:rsidP="003E1B9C">
      <w:pPr>
        <w:pStyle w:val="LISTINGBODY"/>
      </w:pPr>
      <w:r>
        <w:t xml:space="preserve">                                "Ошибка авторизации: ${task.exception?.message}",</w:t>
      </w:r>
    </w:p>
    <w:p w:rsidR="003E1B9C" w:rsidRDefault="003E1B9C" w:rsidP="003E1B9C">
      <w:pPr>
        <w:pStyle w:val="LISTINGBODY"/>
      </w:pPr>
      <w:r>
        <w:t xml:space="preserve">                                Toast.LENGTH_SHORT</w:t>
      </w:r>
    </w:p>
    <w:p w:rsidR="003E1B9C" w:rsidRDefault="003E1B9C" w:rsidP="003E1B9C">
      <w:pPr>
        <w:pStyle w:val="LISTINGBODY"/>
      </w:pPr>
      <w:r>
        <w:t xml:space="preserve">                            ).show()</w:t>
      </w:r>
    </w:p>
    <w:p w:rsidR="003E1B9C" w:rsidRDefault="003E1B9C" w:rsidP="003E1B9C">
      <w:pPr>
        <w:pStyle w:val="LISTINGBODY"/>
      </w:pPr>
      <w:r>
        <w:t xml:space="preserve">                        }</w:t>
      </w:r>
    </w:p>
    <w:p w:rsidR="003E1B9C" w:rsidRDefault="003E1B9C" w:rsidP="003E1B9C">
      <w:pPr>
        <w:pStyle w:val="LISTINGBODY"/>
      </w:pPr>
      <w:r>
        <w:t xml:space="preserve">                    }</w:t>
      </w:r>
    </w:p>
    <w:p w:rsidR="003E1B9C" w:rsidRDefault="003E1B9C" w:rsidP="003E1B9C">
      <w:pPr>
        <w:pStyle w:val="LISTINGBODY"/>
      </w:pPr>
      <w:r>
        <w:t xml:space="preserve">            } else {</w:t>
      </w:r>
    </w:p>
    <w:p w:rsidR="003E1B9C" w:rsidRDefault="003E1B9C" w:rsidP="003E1B9C">
      <w:pPr>
        <w:pStyle w:val="LISTINGBODY"/>
      </w:pPr>
      <w:r>
        <w:t xml:space="preserve">                Toast.makeText(context, "Заполните все поля", Toast.LENGTH_SHORT).show()</w:t>
      </w:r>
    </w:p>
    <w:p w:rsidR="003E1B9C" w:rsidRDefault="003E1B9C" w:rsidP="003E1B9C">
      <w:pPr>
        <w:pStyle w:val="LISTINGBODY"/>
      </w:pPr>
      <w:r>
        <w:t xml:space="preserve">            }</w:t>
      </w:r>
    </w:p>
    <w:p w:rsidR="003E1B9C" w:rsidRDefault="003E1B9C" w:rsidP="003E1B9C">
      <w:pPr>
        <w:pStyle w:val="LISTINGBODY"/>
      </w:pPr>
      <w:r>
        <w:t xml:space="preserve">        }</w:t>
      </w:r>
    </w:p>
    <w:p w:rsidR="003E1B9C" w:rsidRDefault="003E1B9C" w:rsidP="003E1B9C">
      <w:pPr>
        <w:pStyle w:val="LISTINGBODY"/>
      </w:pPr>
    </w:p>
    <w:p w:rsidR="003E1B9C" w:rsidRDefault="003E1B9C" w:rsidP="003E1B9C">
      <w:pPr>
        <w:pStyle w:val="LISTINGBODY"/>
      </w:pPr>
      <w:r>
        <w:t xml:space="preserve">        binding.tvGoToRegister.setOnClickListener {</w:t>
      </w:r>
    </w:p>
    <w:p w:rsidR="003E1B9C" w:rsidRDefault="003E1B9C" w:rsidP="003E1B9C">
      <w:pPr>
        <w:pStyle w:val="LISTINGBODY"/>
      </w:pPr>
      <w:r>
        <w:t xml:space="preserve">            findNavController().navigate(R.id.action_loginFragment_to_registerFragment)</w:t>
      </w:r>
    </w:p>
    <w:p w:rsidR="003E1B9C" w:rsidRDefault="003E1B9C" w:rsidP="003E1B9C">
      <w:pPr>
        <w:pStyle w:val="LISTINGBODY"/>
      </w:pPr>
      <w:r>
        <w:t xml:space="preserve">        }</w:t>
      </w:r>
    </w:p>
    <w:p w:rsidR="003E1B9C" w:rsidRDefault="003E1B9C" w:rsidP="003E1B9C">
      <w:pPr>
        <w:pStyle w:val="LISTINGBODY"/>
      </w:pPr>
      <w:r>
        <w:t xml:space="preserve">    }</w:t>
      </w:r>
    </w:p>
    <w:p w:rsidR="003E1B9C" w:rsidRDefault="003E1B9C" w:rsidP="003E1B9C">
      <w:pPr>
        <w:pStyle w:val="LISTINGBODY"/>
      </w:pPr>
    </w:p>
    <w:p w:rsidR="003E1B9C" w:rsidRDefault="003E1B9C" w:rsidP="003E1B9C">
      <w:pPr>
        <w:pStyle w:val="LISTINGBODY"/>
      </w:pPr>
      <w:r>
        <w:t xml:space="preserve">    override fun onDestroyView() {</w:t>
      </w:r>
    </w:p>
    <w:p w:rsidR="003E1B9C" w:rsidRDefault="003E1B9C" w:rsidP="003E1B9C">
      <w:pPr>
        <w:pStyle w:val="LISTINGBODY"/>
      </w:pPr>
      <w:r>
        <w:t xml:space="preserve">        super.onDestroyView()</w:t>
      </w:r>
    </w:p>
    <w:p w:rsidR="003E1B9C" w:rsidRDefault="003E1B9C" w:rsidP="003E1B9C">
      <w:pPr>
        <w:pStyle w:val="LISTINGBODY"/>
      </w:pPr>
      <w:r>
        <w:t xml:space="preserve">        _binding = null</w:t>
      </w:r>
    </w:p>
    <w:p w:rsidR="003E1B9C" w:rsidRDefault="003E1B9C" w:rsidP="003E1B9C">
      <w:pPr>
        <w:pStyle w:val="LISTINGBODY"/>
      </w:pPr>
      <w:r>
        <w:t xml:space="preserve">    }</w:t>
      </w:r>
    </w:p>
    <w:p w:rsidR="00945AB1" w:rsidRDefault="003E1B9C" w:rsidP="003E1B9C">
      <w:pPr>
        <w:pStyle w:val="LISTINGBODY"/>
      </w:pPr>
      <w:r>
        <w:t>}</w:t>
      </w:r>
    </w:p>
    <w:p w:rsidR="00945AB1" w:rsidRPr="004C2812" w:rsidRDefault="00945AB1" w:rsidP="00945AB1">
      <w:pPr>
        <w:pStyle w:val="LISTINGCAPTION"/>
        <w:rPr>
          <w:lang w:val="en-US"/>
        </w:rPr>
      </w:pPr>
      <w:r>
        <w:t>Листинг</w:t>
      </w:r>
      <w:r w:rsidRPr="004C2812">
        <w:rPr>
          <w:lang w:val="en-US"/>
        </w:rPr>
        <w:t xml:space="preserve"> </w:t>
      </w:r>
      <w:r>
        <w:fldChar w:fldCharType="begin"/>
      </w:r>
      <w:r w:rsidRPr="004C2812">
        <w:rPr>
          <w:lang w:val="en-US"/>
        </w:rPr>
        <w:instrText xml:space="preserve"> </w:instrText>
      </w:r>
      <w:r w:rsidRPr="0016609C">
        <w:rPr>
          <w:lang w:val="en-US"/>
        </w:rPr>
        <w:instrText>SEQ</w:instrText>
      </w:r>
      <w:r w:rsidRPr="004C2812">
        <w:rPr>
          <w:lang w:val="en-US"/>
        </w:rPr>
        <w:instrText xml:space="preserve"> </w:instrText>
      </w:r>
      <w:r>
        <w:instrText>Листинг</w:instrText>
      </w:r>
      <w:r w:rsidRPr="004C2812">
        <w:rPr>
          <w:lang w:val="en-US"/>
        </w:rPr>
        <w:instrText xml:space="preserve"> \* </w:instrText>
      </w:r>
      <w:r w:rsidRPr="0016609C">
        <w:rPr>
          <w:lang w:val="en-US"/>
        </w:rPr>
        <w:instrText>ARABIC</w:instrText>
      </w:r>
      <w:r w:rsidRPr="004C2812">
        <w:rPr>
          <w:lang w:val="en-US"/>
        </w:rPr>
        <w:instrText xml:space="preserve"> </w:instrText>
      </w:r>
      <w:r>
        <w:fldChar w:fldCharType="separate"/>
      </w:r>
      <w:r w:rsidR="00E83755">
        <w:rPr>
          <w:noProof/>
          <w:lang w:val="en-US"/>
        </w:rPr>
        <w:t>3</w:t>
      </w:r>
      <w:r>
        <w:fldChar w:fldCharType="end"/>
      </w:r>
      <w:r w:rsidRPr="004C2812">
        <w:rPr>
          <w:lang w:val="en-US"/>
        </w:rPr>
        <w:t xml:space="preserve"> — </w:t>
      </w:r>
      <w:r w:rsidR="00815F1C">
        <w:rPr>
          <w:lang w:val="en-US"/>
        </w:rPr>
        <w:t>ProfileFragment</w:t>
      </w:r>
      <w:r w:rsidRPr="004C2812">
        <w:rPr>
          <w:lang w:val="en-US"/>
        </w:rPr>
        <w:t>.</w:t>
      </w:r>
      <w:r>
        <w:rPr>
          <w:lang w:val="en-US"/>
        </w:rPr>
        <w:t>kt</w:t>
      </w:r>
    </w:p>
    <w:p w:rsidR="00815F1C" w:rsidRDefault="00815F1C" w:rsidP="00815F1C">
      <w:pPr>
        <w:pStyle w:val="LISTINGBODY"/>
      </w:pPr>
      <w:r>
        <w:t>package com.grigorijtomczuk.authuser</w:t>
      </w:r>
    </w:p>
    <w:p w:rsidR="00815F1C" w:rsidRDefault="00815F1C" w:rsidP="00815F1C">
      <w:pPr>
        <w:pStyle w:val="LISTINGBODY"/>
      </w:pPr>
    </w:p>
    <w:p w:rsidR="00815F1C" w:rsidRDefault="00815F1C" w:rsidP="00815F1C">
      <w:pPr>
        <w:pStyle w:val="LISTINGBODY"/>
      </w:pPr>
      <w:r>
        <w:t>import android.app.AlertDialog</w:t>
      </w:r>
    </w:p>
    <w:p w:rsidR="00815F1C" w:rsidRDefault="00815F1C" w:rsidP="00815F1C">
      <w:pPr>
        <w:pStyle w:val="LISTINGBODY"/>
      </w:pPr>
      <w:r>
        <w:t>import android.os.Bundle</w:t>
      </w:r>
    </w:p>
    <w:p w:rsidR="00815F1C" w:rsidRDefault="00815F1C" w:rsidP="00815F1C">
      <w:pPr>
        <w:pStyle w:val="LISTINGBODY"/>
      </w:pPr>
      <w:r>
        <w:t>import android.view.LayoutInflater</w:t>
      </w:r>
    </w:p>
    <w:p w:rsidR="00815F1C" w:rsidRDefault="00815F1C" w:rsidP="00815F1C">
      <w:pPr>
        <w:pStyle w:val="LISTINGBODY"/>
      </w:pPr>
      <w:r>
        <w:t>import android.view.View</w:t>
      </w:r>
    </w:p>
    <w:p w:rsidR="00815F1C" w:rsidRDefault="00815F1C" w:rsidP="00815F1C">
      <w:pPr>
        <w:pStyle w:val="LISTINGBODY"/>
      </w:pPr>
      <w:r>
        <w:t>import android.view.ViewGroup</w:t>
      </w:r>
    </w:p>
    <w:p w:rsidR="00815F1C" w:rsidRDefault="00815F1C" w:rsidP="00815F1C">
      <w:pPr>
        <w:pStyle w:val="LISTINGBODY"/>
      </w:pPr>
      <w:r>
        <w:t>import android.widget.Toast</w:t>
      </w:r>
    </w:p>
    <w:p w:rsidR="00815F1C" w:rsidRDefault="00815F1C" w:rsidP="00815F1C">
      <w:pPr>
        <w:pStyle w:val="LISTINGBODY"/>
      </w:pPr>
      <w:r>
        <w:t>import androidx.fragment.app.Fragment</w:t>
      </w:r>
    </w:p>
    <w:p w:rsidR="00815F1C" w:rsidRDefault="00815F1C" w:rsidP="00815F1C">
      <w:pPr>
        <w:pStyle w:val="LISTINGBODY"/>
      </w:pPr>
      <w:r>
        <w:t>import androidx.navigation.fragment.findNavController</w:t>
      </w:r>
    </w:p>
    <w:p w:rsidR="00815F1C" w:rsidRDefault="00815F1C" w:rsidP="00815F1C">
      <w:pPr>
        <w:pStyle w:val="LISTINGBODY"/>
      </w:pPr>
      <w:r>
        <w:t>import com.google.firebase.auth.FirebaseAuth</w:t>
      </w:r>
    </w:p>
    <w:p w:rsidR="00815F1C" w:rsidRDefault="00815F1C" w:rsidP="00815F1C">
      <w:pPr>
        <w:pStyle w:val="LISTINGBODY"/>
      </w:pPr>
      <w:r>
        <w:t>import com.google.firebase.firestore.FirebaseFirestore</w:t>
      </w:r>
    </w:p>
    <w:p w:rsidR="00815F1C" w:rsidRDefault="00815F1C" w:rsidP="00815F1C">
      <w:pPr>
        <w:pStyle w:val="LISTINGBODY"/>
      </w:pPr>
      <w:r>
        <w:t>import com.grigorijtomczuk.authuser.databinding.FragmentProfileBinding</w:t>
      </w:r>
    </w:p>
    <w:p w:rsidR="00815F1C" w:rsidRDefault="00815F1C" w:rsidP="00815F1C">
      <w:pPr>
        <w:pStyle w:val="LISTINGBODY"/>
      </w:pPr>
    </w:p>
    <w:p w:rsidR="00815F1C" w:rsidRDefault="00815F1C" w:rsidP="00815F1C">
      <w:pPr>
        <w:pStyle w:val="LISTINGBODY"/>
      </w:pPr>
      <w:r>
        <w:t>class ProfileFragment : Fragment() {</w:t>
      </w:r>
    </w:p>
    <w:p w:rsidR="00815F1C" w:rsidRDefault="00815F1C" w:rsidP="00815F1C">
      <w:pPr>
        <w:pStyle w:val="LISTINGBODY"/>
      </w:pPr>
    </w:p>
    <w:p w:rsidR="00815F1C" w:rsidRDefault="00815F1C" w:rsidP="00815F1C">
      <w:pPr>
        <w:pStyle w:val="LISTINGBODY"/>
      </w:pPr>
      <w:r>
        <w:t xml:space="preserve">    private var _binding: FragmentProfileBinding? = null</w:t>
      </w:r>
    </w:p>
    <w:p w:rsidR="00815F1C" w:rsidRDefault="00815F1C" w:rsidP="00815F1C">
      <w:pPr>
        <w:pStyle w:val="LISTINGBODY"/>
      </w:pPr>
      <w:r>
        <w:t xml:space="preserve">    private val binding get() = _binding!!</w:t>
      </w:r>
    </w:p>
    <w:p w:rsidR="00815F1C" w:rsidRDefault="00815F1C" w:rsidP="00815F1C">
      <w:pPr>
        <w:pStyle w:val="LISTINGBODY"/>
      </w:pPr>
      <w:r>
        <w:t xml:space="preserve">    private lateinit var auth: FirebaseAuth</w:t>
      </w:r>
    </w:p>
    <w:p w:rsidR="00815F1C" w:rsidRDefault="00815F1C" w:rsidP="00815F1C">
      <w:pPr>
        <w:pStyle w:val="LISTINGBODY"/>
      </w:pPr>
      <w:r>
        <w:t xml:space="preserve">    private lateinit var db: FirebaseFirestore</w:t>
      </w:r>
    </w:p>
    <w:p w:rsidR="00815F1C" w:rsidRDefault="00815F1C" w:rsidP="00815F1C">
      <w:pPr>
        <w:pStyle w:val="LISTINGBODY"/>
      </w:pPr>
    </w:p>
    <w:p w:rsidR="00815F1C" w:rsidRDefault="00815F1C" w:rsidP="00815F1C">
      <w:pPr>
        <w:pStyle w:val="LISTINGBODY"/>
      </w:pPr>
      <w:r>
        <w:t xml:space="preserve">    override fun onCreateView(</w:t>
      </w:r>
    </w:p>
    <w:p w:rsidR="00815F1C" w:rsidRDefault="00815F1C" w:rsidP="00815F1C">
      <w:pPr>
        <w:pStyle w:val="LISTINGBODY"/>
      </w:pPr>
      <w:r>
        <w:t xml:space="preserve">        inflater: LayoutInflater, container: ViewGroup?,</w:t>
      </w:r>
    </w:p>
    <w:p w:rsidR="00815F1C" w:rsidRDefault="00815F1C" w:rsidP="00815F1C">
      <w:pPr>
        <w:pStyle w:val="LISTINGBODY"/>
      </w:pPr>
      <w:r>
        <w:t xml:space="preserve">        savedInstanceState: Bundle?</w:t>
      </w:r>
    </w:p>
    <w:p w:rsidR="00815F1C" w:rsidRDefault="00815F1C" w:rsidP="00815F1C">
      <w:pPr>
        <w:pStyle w:val="LISTINGBODY"/>
      </w:pPr>
      <w:r>
        <w:t xml:space="preserve">    ): View {</w:t>
      </w:r>
    </w:p>
    <w:p w:rsidR="00815F1C" w:rsidRDefault="00815F1C" w:rsidP="00815F1C">
      <w:pPr>
        <w:pStyle w:val="LISTINGBODY"/>
      </w:pPr>
      <w:r>
        <w:t xml:space="preserve">        _binding = FragmentProfileBinding.inflate(inflater, container, false)</w:t>
      </w:r>
    </w:p>
    <w:p w:rsidR="00815F1C" w:rsidRDefault="00815F1C" w:rsidP="00815F1C">
      <w:pPr>
        <w:pStyle w:val="LISTINGBODY"/>
      </w:pPr>
      <w:r>
        <w:t xml:space="preserve">        return binding.root</w:t>
      </w:r>
    </w:p>
    <w:p w:rsidR="00815F1C" w:rsidRDefault="00815F1C" w:rsidP="00815F1C">
      <w:pPr>
        <w:pStyle w:val="LISTINGBODY"/>
      </w:pPr>
      <w:r>
        <w:t xml:space="preserve">    }</w:t>
      </w:r>
    </w:p>
    <w:p w:rsidR="00815F1C" w:rsidRDefault="00815F1C" w:rsidP="00815F1C">
      <w:pPr>
        <w:pStyle w:val="LISTINGBODY"/>
      </w:pPr>
    </w:p>
    <w:p w:rsidR="00815F1C" w:rsidRDefault="00815F1C" w:rsidP="00815F1C">
      <w:pPr>
        <w:pStyle w:val="LISTINGBODY"/>
      </w:pPr>
      <w:r>
        <w:t xml:space="preserve">    override fun onViewCreated(view: View, savedInstanceState: Bundle?) {</w:t>
      </w:r>
    </w:p>
    <w:p w:rsidR="00815F1C" w:rsidRDefault="00815F1C" w:rsidP="00815F1C">
      <w:pPr>
        <w:pStyle w:val="LISTINGBODY"/>
      </w:pPr>
      <w:r>
        <w:t xml:space="preserve">        super.onViewCreated(view, savedInstanceState)</w:t>
      </w:r>
    </w:p>
    <w:p w:rsidR="00815F1C" w:rsidRDefault="00815F1C" w:rsidP="00815F1C">
      <w:pPr>
        <w:pStyle w:val="LISTINGBODY"/>
      </w:pPr>
      <w:r>
        <w:t xml:space="preserve">        auth = FirebaseAuth.getInstance()</w:t>
      </w:r>
    </w:p>
    <w:p w:rsidR="00815F1C" w:rsidRDefault="00815F1C" w:rsidP="00815F1C">
      <w:pPr>
        <w:pStyle w:val="LISTINGBODY"/>
      </w:pPr>
      <w:r>
        <w:t xml:space="preserve">        db = FirebaseFirestore.getInstance()</w:t>
      </w:r>
    </w:p>
    <w:p w:rsidR="00815F1C" w:rsidRDefault="00815F1C" w:rsidP="00815F1C">
      <w:pPr>
        <w:pStyle w:val="LISTINGBODY"/>
      </w:pPr>
    </w:p>
    <w:p w:rsidR="00815F1C" w:rsidRDefault="00815F1C" w:rsidP="00815F1C">
      <w:pPr>
        <w:pStyle w:val="LISTINGBODY"/>
      </w:pPr>
      <w:r>
        <w:t xml:space="preserve">        loadUserData()</w:t>
      </w:r>
    </w:p>
    <w:p w:rsidR="00815F1C" w:rsidRDefault="00815F1C" w:rsidP="00815F1C">
      <w:pPr>
        <w:pStyle w:val="LISTINGBODY"/>
      </w:pPr>
    </w:p>
    <w:p w:rsidR="00815F1C" w:rsidRDefault="00815F1C" w:rsidP="00815F1C">
      <w:pPr>
        <w:pStyle w:val="LISTINGBODY"/>
      </w:pPr>
      <w:r>
        <w:t xml:space="preserve">        binding.btnUpdate.setOnClickListener {</w:t>
      </w:r>
    </w:p>
    <w:p w:rsidR="00815F1C" w:rsidRDefault="00815F1C" w:rsidP="00815F1C">
      <w:pPr>
        <w:pStyle w:val="LISTINGBODY"/>
      </w:pPr>
      <w:r>
        <w:t xml:space="preserve">            updateUserData()</w:t>
      </w:r>
    </w:p>
    <w:p w:rsidR="00815F1C" w:rsidRDefault="00815F1C" w:rsidP="00815F1C">
      <w:pPr>
        <w:pStyle w:val="LISTINGBODY"/>
      </w:pPr>
      <w:r>
        <w:t xml:space="preserve">        }</w:t>
      </w:r>
    </w:p>
    <w:p w:rsidR="00815F1C" w:rsidRDefault="00815F1C" w:rsidP="00815F1C">
      <w:pPr>
        <w:pStyle w:val="LISTINGBODY"/>
      </w:pPr>
    </w:p>
    <w:p w:rsidR="00815F1C" w:rsidRDefault="00815F1C" w:rsidP="00815F1C">
      <w:pPr>
        <w:pStyle w:val="LISTINGBODY"/>
      </w:pPr>
      <w:r>
        <w:t xml:space="preserve">        binding.btnLogout.setOnClickListener {</w:t>
      </w:r>
    </w:p>
    <w:p w:rsidR="00815F1C" w:rsidRDefault="00815F1C" w:rsidP="00815F1C">
      <w:pPr>
        <w:pStyle w:val="LISTINGBODY"/>
      </w:pPr>
      <w:r>
        <w:t xml:space="preserve">            auth.signOut()</w:t>
      </w:r>
    </w:p>
    <w:p w:rsidR="00815F1C" w:rsidRDefault="00815F1C" w:rsidP="00815F1C">
      <w:pPr>
        <w:pStyle w:val="LISTINGBODY"/>
      </w:pPr>
      <w:r>
        <w:t xml:space="preserve">            findNavController().navigate(R.id.action_profileFragment_to_loginFragment)</w:t>
      </w:r>
    </w:p>
    <w:p w:rsidR="00815F1C" w:rsidRDefault="00815F1C" w:rsidP="00815F1C">
      <w:pPr>
        <w:pStyle w:val="LISTINGBODY"/>
      </w:pPr>
      <w:r>
        <w:t xml:space="preserve">        }</w:t>
      </w:r>
    </w:p>
    <w:p w:rsidR="00815F1C" w:rsidRDefault="00815F1C" w:rsidP="00815F1C">
      <w:pPr>
        <w:pStyle w:val="LISTINGBODY"/>
      </w:pPr>
    </w:p>
    <w:p w:rsidR="00815F1C" w:rsidRDefault="00815F1C" w:rsidP="00815F1C">
      <w:pPr>
        <w:pStyle w:val="LISTINGBODY"/>
      </w:pPr>
      <w:r>
        <w:t xml:space="preserve">        binding.btnDeleteAccount.setOnClickListener {</w:t>
      </w:r>
    </w:p>
    <w:p w:rsidR="00815F1C" w:rsidRDefault="00815F1C" w:rsidP="00815F1C">
      <w:pPr>
        <w:pStyle w:val="LISTINGBODY"/>
      </w:pPr>
      <w:r>
        <w:t xml:space="preserve">            showDeleteAccountConfirmation()</w:t>
      </w:r>
    </w:p>
    <w:p w:rsidR="00815F1C" w:rsidRDefault="00815F1C" w:rsidP="00815F1C">
      <w:pPr>
        <w:pStyle w:val="LISTINGBODY"/>
      </w:pPr>
      <w:r>
        <w:t xml:space="preserve">        }</w:t>
      </w:r>
    </w:p>
    <w:p w:rsidR="00815F1C" w:rsidRDefault="00815F1C" w:rsidP="00815F1C">
      <w:pPr>
        <w:pStyle w:val="LISTINGBODY"/>
      </w:pPr>
      <w:r>
        <w:t xml:space="preserve">    }</w:t>
      </w:r>
    </w:p>
    <w:p w:rsidR="00815F1C" w:rsidRDefault="00815F1C" w:rsidP="00815F1C">
      <w:pPr>
        <w:pStyle w:val="LISTINGBODY"/>
      </w:pPr>
    </w:p>
    <w:p w:rsidR="00815F1C" w:rsidRDefault="00815F1C" w:rsidP="00815F1C">
      <w:pPr>
        <w:pStyle w:val="LISTINGBODY"/>
      </w:pPr>
      <w:r>
        <w:t xml:space="preserve">    private fun loadUserData() {</w:t>
      </w:r>
    </w:p>
    <w:p w:rsidR="00815F1C" w:rsidRDefault="00815F1C" w:rsidP="00815F1C">
      <w:pPr>
        <w:pStyle w:val="LISTINGBODY"/>
      </w:pPr>
      <w:r>
        <w:t xml:space="preserve">        val user = auth.currentUser</w:t>
      </w:r>
    </w:p>
    <w:p w:rsidR="00815F1C" w:rsidRDefault="00815F1C" w:rsidP="00815F1C">
      <w:pPr>
        <w:pStyle w:val="LISTINGBODY"/>
      </w:pPr>
      <w:r>
        <w:t xml:space="preserve">        if (user != null) {</w:t>
      </w:r>
    </w:p>
    <w:p w:rsidR="00815F1C" w:rsidRDefault="00815F1C" w:rsidP="00815F1C">
      <w:pPr>
        <w:pStyle w:val="LISTINGBODY"/>
      </w:pPr>
      <w:r>
        <w:t xml:space="preserve">            binding.etEmail.setText(user.email)</w:t>
      </w:r>
    </w:p>
    <w:p w:rsidR="00815F1C" w:rsidRDefault="00815F1C" w:rsidP="00815F1C">
      <w:pPr>
        <w:pStyle w:val="LISTINGBODY"/>
      </w:pPr>
      <w:r>
        <w:t xml:space="preserve">            db.collection("users").document(user.uid).get()</w:t>
      </w:r>
    </w:p>
    <w:p w:rsidR="00815F1C" w:rsidRDefault="00815F1C" w:rsidP="00815F1C">
      <w:pPr>
        <w:pStyle w:val="LISTINGBODY"/>
      </w:pPr>
      <w:r>
        <w:t xml:space="preserve">                .addOnSuccessListener { document -&gt;</w:t>
      </w:r>
    </w:p>
    <w:p w:rsidR="00815F1C" w:rsidRDefault="00815F1C" w:rsidP="00815F1C">
      <w:pPr>
        <w:pStyle w:val="LISTINGBODY"/>
      </w:pPr>
      <w:r>
        <w:t xml:space="preserve">                    if (document != null) {</w:t>
      </w:r>
    </w:p>
    <w:p w:rsidR="00815F1C" w:rsidRDefault="00815F1C" w:rsidP="00815F1C">
      <w:pPr>
        <w:pStyle w:val="LISTINGBODY"/>
      </w:pPr>
      <w:r>
        <w:t xml:space="preserve">                        binding.etMotorcycleModel.setText(document.getString("motorcycleModel"))</w:t>
      </w:r>
    </w:p>
    <w:p w:rsidR="00815F1C" w:rsidRDefault="00815F1C" w:rsidP="00815F1C">
      <w:pPr>
        <w:pStyle w:val="LISTINGBODY"/>
      </w:pPr>
      <w:r>
        <w:t xml:space="preserve">                    }</w:t>
      </w:r>
    </w:p>
    <w:p w:rsidR="00815F1C" w:rsidRDefault="00815F1C" w:rsidP="00815F1C">
      <w:pPr>
        <w:pStyle w:val="LISTINGBODY"/>
      </w:pPr>
      <w:r>
        <w:t xml:space="preserve">                }</w:t>
      </w:r>
    </w:p>
    <w:p w:rsidR="00815F1C" w:rsidRDefault="00815F1C" w:rsidP="00815F1C">
      <w:pPr>
        <w:pStyle w:val="LISTINGBODY"/>
      </w:pPr>
      <w:r>
        <w:t xml:space="preserve">                .addOnFailureListener {</w:t>
      </w:r>
    </w:p>
    <w:p w:rsidR="00815F1C" w:rsidRDefault="00815F1C" w:rsidP="00815F1C">
      <w:pPr>
        <w:pStyle w:val="LISTINGBODY"/>
      </w:pPr>
      <w:r>
        <w:t xml:space="preserve">                    Toast.makeText(</w:t>
      </w:r>
    </w:p>
    <w:p w:rsidR="00815F1C" w:rsidRDefault="00815F1C" w:rsidP="00815F1C">
      <w:pPr>
        <w:pStyle w:val="LISTINGBODY"/>
      </w:pPr>
      <w:r>
        <w:t xml:space="preserve">                        context,</w:t>
      </w:r>
    </w:p>
    <w:p w:rsidR="00815F1C" w:rsidRDefault="00815F1C" w:rsidP="00815F1C">
      <w:pPr>
        <w:pStyle w:val="LISTINGBODY"/>
      </w:pPr>
      <w:r>
        <w:t xml:space="preserve">                        "Ошибка загрузки данных пользователя",</w:t>
      </w:r>
    </w:p>
    <w:p w:rsidR="00815F1C" w:rsidRDefault="00815F1C" w:rsidP="00815F1C">
      <w:pPr>
        <w:pStyle w:val="LISTINGBODY"/>
      </w:pPr>
      <w:r>
        <w:t xml:space="preserve">                        Toast.LENGTH_SHORT</w:t>
      </w:r>
    </w:p>
    <w:p w:rsidR="00815F1C" w:rsidRDefault="00815F1C" w:rsidP="00815F1C">
      <w:pPr>
        <w:pStyle w:val="LISTINGBODY"/>
      </w:pPr>
      <w:r>
        <w:t xml:space="preserve">                    ).show()</w:t>
      </w:r>
    </w:p>
    <w:p w:rsidR="00815F1C" w:rsidRDefault="00815F1C" w:rsidP="00815F1C">
      <w:pPr>
        <w:pStyle w:val="LISTINGBODY"/>
      </w:pPr>
      <w:r>
        <w:t xml:space="preserve">                }</w:t>
      </w:r>
    </w:p>
    <w:p w:rsidR="00815F1C" w:rsidRDefault="00815F1C" w:rsidP="00815F1C">
      <w:pPr>
        <w:pStyle w:val="LISTINGBODY"/>
      </w:pPr>
      <w:r>
        <w:t xml:space="preserve">        }</w:t>
      </w:r>
    </w:p>
    <w:p w:rsidR="00815F1C" w:rsidRDefault="00815F1C" w:rsidP="00815F1C">
      <w:pPr>
        <w:pStyle w:val="LISTINGBODY"/>
      </w:pPr>
      <w:r>
        <w:t xml:space="preserve">    }</w:t>
      </w:r>
    </w:p>
    <w:p w:rsidR="00815F1C" w:rsidRDefault="00815F1C" w:rsidP="00815F1C">
      <w:pPr>
        <w:pStyle w:val="LISTINGBODY"/>
      </w:pPr>
    </w:p>
    <w:p w:rsidR="00815F1C" w:rsidRDefault="00815F1C" w:rsidP="00815F1C">
      <w:pPr>
        <w:pStyle w:val="LISTINGBODY"/>
      </w:pPr>
      <w:r>
        <w:t xml:space="preserve">    private fun updateUserData() {</w:t>
      </w:r>
    </w:p>
    <w:p w:rsidR="00815F1C" w:rsidRDefault="00815F1C" w:rsidP="00815F1C">
      <w:pPr>
        <w:pStyle w:val="LISTINGBODY"/>
      </w:pPr>
      <w:r>
        <w:t xml:space="preserve">        val user = auth.currentUser</w:t>
      </w:r>
    </w:p>
    <w:p w:rsidR="00815F1C" w:rsidRDefault="00815F1C" w:rsidP="00815F1C">
      <w:pPr>
        <w:pStyle w:val="LISTINGBODY"/>
      </w:pPr>
      <w:r>
        <w:t xml:space="preserve">        binding.etEmail.text.toString()</w:t>
      </w:r>
    </w:p>
    <w:p w:rsidR="00815F1C" w:rsidRDefault="00815F1C" w:rsidP="00815F1C">
      <w:pPr>
        <w:pStyle w:val="LISTINGBODY"/>
      </w:pPr>
      <w:r>
        <w:t xml:space="preserve">        val newPassword = binding.etPassword.text.toString()</w:t>
      </w:r>
    </w:p>
    <w:p w:rsidR="00815F1C" w:rsidRDefault="00815F1C" w:rsidP="00815F1C">
      <w:pPr>
        <w:pStyle w:val="LISTINGBODY"/>
      </w:pPr>
      <w:r>
        <w:t xml:space="preserve">        val newMotorcycleModel = binding.etMotorcycleModel.text.toString()</w:t>
      </w:r>
    </w:p>
    <w:p w:rsidR="00815F1C" w:rsidRDefault="00815F1C" w:rsidP="00815F1C">
      <w:pPr>
        <w:pStyle w:val="LISTINGBODY"/>
      </w:pPr>
    </w:p>
    <w:p w:rsidR="00815F1C" w:rsidRDefault="00815F1C" w:rsidP="00815F1C">
      <w:pPr>
        <w:pStyle w:val="LISTINGBODY"/>
      </w:pPr>
      <w:r>
        <w:t xml:space="preserve">        if (user != null) {</w:t>
      </w:r>
    </w:p>
    <w:p w:rsidR="00815F1C" w:rsidRDefault="00815F1C" w:rsidP="00815F1C">
      <w:pPr>
        <w:pStyle w:val="LISTINGBODY"/>
      </w:pPr>
      <w:r>
        <w:t xml:space="preserve">            // Обноволение Email</w:t>
      </w:r>
    </w:p>
    <w:p w:rsidR="00815F1C" w:rsidRDefault="00815F1C" w:rsidP="00815F1C">
      <w:pPr>
        <w:pStyle w:val="LISTINGBODY"/>
      </w:pPr>
      <w:r>
        <w:t>//            if (newEmail.isNotEmpty() &amp;&amp; newEmail != user.email) {</w:t>
      </w:r>
    </w:p>
    <w:p w:rsidR="00815F1C" w:rsidRDefault="00815F1C" w:rsidP="00815F1C">
      <w:pPr>
        <w:pStyle w:val="LISTINGBODY"/>
      </w:pPr>
      <w:r>
        <w:t>//                user.updateEmail(newEmail).addOnCompleteListener { task -&gt;</w:t>
      </w:r>
    </w:p>
    <w:p w:rsidR="00815F1C" w:rsidRDefault="00815F1C" w:rsidP="00815F1C">
      <w:pPr>
        <w:pStyle w:val="LISTINGBODY"/>
      </w:pPr>
      <w:r>
        <w:lastRenderedPageBreak/>
        <w:t>//                    if (task.isSuccessful) {</w:t>
      </w:r>
    </w:p>
    <w:p w:rsidR="00815F1C" w:rsidRDefault="00815F1C" w:rsidP="00815F1C">
      <w:pPr>
        <w:pStyle w:val="LISTINGBODY"/>
      </w:pPr>
      <w:r>
        <w:t>//                        Toast.makeText(context, "Email обновлен", Toast.LENGTH_SHORT).show()</w:t>
      </w:r>
    </w:p>
    <w:p w:rsidR="00815F1C" w:rsidRDefault="00815F1C" w:rsidP="00815F1C">
      <w:pPr>
        <w:pStyle w:val="LISTINGBODY"/>
      </w:pPr>
      <w:r>
        <w:t>//                    } else {</w:t>
      </w:r>
    </w:p>
    <w:p w:rsidR="00815F1C" w:rsidRDefault="00815F1C" w:rsidP="00815F1C">
      <w:pPr>
        <w:pStyle w:val="LISTINGBODY"/>
      </w:pPr>
      <w:r>
        <w:t>//                        Log.d("TAG", task.exception?.message.toString())</w:t>
      </w:r>
    </w:p>
    <w:p w:rsidR="00815F1C" w:rsidRDefault="00815F1C" w:rsidP="00815F1C">
      <w:pPr>
        <w:pStyle w:val="LISTINGBODY"/>
      </w:pPr>
      <w:r>
        <w:t>//                        Toast.makeText(</w:t>
      </w:r>
    </w:p>
    <w:p w:rsidR="00815F1C" w:rsidRDefault="00815F1C" w:rsidP="00815F1C">
      <w:pPr>
        <w:pStyle w:val="LISTINGBODY"/>
      </w:pPr>
      <w:r>
        <w:t>//                            context,</w:t>
      </w:r>
    </w:p>
    <w:p w:rsidR="00815F1C" w:rsidRDefault="00815F1C" w:rsidP="00815F1C">
      <w:pPr>
        <w:pStyle w:val="LISTINGBODY"/>
      </w:pPr>
      <w:r>
        <w:t>//                            "Ошибка обновления Email: ${task.exception?.message}",</w:t>
      </w:r>
    </w:p>
    <w:p w:rsidR="00815F1C" w:rsidRDefault="00815F1C" w:rsidP="00815F1C">
      <w:pPr>
        <w:pStyle w:val="LISTINGBODY"/>
      </w:pPr>
      <w:r>
        <w:t>//                            Toast.LENGTH_SHORT</w:t>
      </w:r>
    </w:p>
    <w:p w:rsidR="00815F1C" w:rsidRDefault="00815F1C" w:rsidP="00815F1C">
      <w:pPr>
        <w:pStyle w:val="LISTINGBODY"/>
      </w:pPr>
      <w:r>
        <w:t>//                        ).show()</w:t>
      </w:r>
    </w:p>
    <w:p w:rsidR="00815F1C" w:rsidRDefault="00815F1C" w:rsidP="00815F1C">
      <w:pPr>
        <w:pStyle w:val="LISTINGBODY"/>
      </w:pPr>
      <w:r>
        <w:t>//                    }</w:t>
      </w:r>
    </w:p>
    <w:p w:rsidR="00815F1C" w:rsidRDefault="00815F1C" w:rsidP="00815F1C">
      <w:pPr>
        <w:pStyle w:val="LISTINGBODY"/>
      </w:pPr>
      <w:r>
        <w:t>//                }</w:t>
      </w:r>
    </w:p>
    <w:p w:rsidR="00815F1C" w:rsidRDefault="00815F1C" w:rsidP="00815F1C">
      <w:pPr>
        <w:pStyle w:val="LISTINGBODY"/>
      </w:pPr>
      <w:r>
        <w:t>//            }</w:t>
      </w:r>
    </w:p>
    <w:p w:rsidR="00815F1C" w:rsidRDefault="00815F1C" w:rsidP="00815F1C">
      <w:pPr>
        <w:pStyle w:val="LISTINGBODY"/>
      </w:pPr>
    </w:p>
    <w:p w:rsidR="00815F1C" w:rsidRDefault="00815F1C" w:rsidP="00815F1C">
      <w:pPr>
        <w:pStyle w:val="LISTINGBODY"/>
      </w:pPr>
      <w:r>
        <w:t xml:space="preserve">            // Обноволение пароля</w:t>
      </w:r>
    </w:p>
    <w:p w:rsidR="00815F1C" w:rsidRDefault="00815F1C" w:rsidP="00815F1C">
      <w:pPr>
        <w:pStyle w:val="LISTINGBODY"/>
      </w:pPr>
      <w:r>
        <w:t xml:space="preserve">            if (newPassword.isNotEmpty()) {</w:t>
      </w:r>
    </w:p>
    <w:p w:rsidR="00815F1C" w:rsidRDefault="00815F1C" w:rsidP="00815F1C">
      <w:pPr>
        <w:pStyle w:val="LISTINGBODY"/>
      </w:pPr>
      <w:r>
        <w:t xml:space="preserve">                user.updatePassword(newPassword).addOnCompleteListener { task -&gt;</w:t>
      </w:r>
    </w:p>
    <w:p w:rsidR="00815F1C" w:rsidRDefault="00815F1C" w:rsidP="00815F1C">
      <w:pPr>
        <w:pStyle w:val="LISTINGBODY"/>
      </w:pPr>
      <w:r>
        <w:t xml:space="preserve">                    if (task.isSuccessful) {</w:t>
      </w:r>
    </w:p>
    <w:p w:rsidR="00815F1C" w:rsidRDefault="00815F1C" w:rsidP="00815F1C">
      <w:pPr>
        <w:pStyle w:val="LISTINGBODY"/>
      </w:pPr>
      <w:r>
        <w:t xml:space="preserve">                        Toast.makeText(context, "Пароль обновлен", Toast.LENGTH_SHORT).show()</w:t>
      </w:r>
    </w:p>
    <w:p w:rsidR="00815F1C" w:rsidRDefault="00815F1C" w:rsidP="00815F1C">
      <w:pPr>
        <w:pStyle w:val="LISTINGBODY"/>
      </w:pPr>
      <w:r>
        <w:t xml:space="preserve">                    } else {</w:t>
      </w:r>
    </w:p>
    <w:p w:rsidR="00815F1C" w:rsidRDefault="00815F1C" w:rsidP="00815F1C">
      <w:pPr>
        <w:pStyle w:val="LISTINGBODY"/>
      </w:pPr>
      <w:r>
        <w:t xml:space="preserve">                        Toast.makeText(</w:t>
      </w:r>
    </w:p>
    <w:p w:rsidR="00815F1C" w:rsidRDefault="00815F1C" w:rsidP="00815F1C">
      <w:pPr>
        <w:pStyle w:val="LISTINGBODY"/>
      </w:pPr>
      <w:r>
        <w:t xml:space="preserve">                            context,</w:t>
      </w:r>
    </w:p>
    <w:p w:rsidR="00815F1C" w:rsidRDefault="00815F1C" w:rsidP="00815F1C">
      <w:pPr>
        <w:pStyle w:val="LISTINGBODY"/>
      </w:pPr>
      <w:r>
        <w:t xml:space="preserve">                            "Ошибка обновления пароля: ${task.exception?.message}",</w:t>
      </w:r>
    </w:p>
    <w:p w:rsidR="00815F1C" w:rsidRDefault="00815F1C" w:rsidP="00815F1C">
      <w:pPr>
        <w:pStyle w:val="LISTINGBODY"/>
      </w:pPr>
      <w:r>
        <w:t xml:space="preserve">                            Toast.LENGTH_SHORT</w:t>
      </w:r>
    </w:p>
    <w:p w:rsidR="00815F1C" w:rsidRDefault="00815F1C" w:rsidP="00815F1C">
      <w:pPr>
        <w:pStyle w:val="LISTINGBODY"/>
      </w:pPr>
      <w:r>
        <w:t xml:space="preserve">                        ).show()</w:t>
      </w:r>
    </w:p>
    <w:p w:rsidR="00815F1C" w:rsidRDefault="00815F1C" w:rsidP="00815F1C">
      <w:pPr>
        <w:pStyle w:val="LISTINGBODY"/>
      </w:pPr>
      <w:r>
        <w:t xml:space="preserve">                    }</w:t>
      </w:r>
    </w:p>
    <w:p w:rsidR="00815F1C" w:rsidRDefault="00815F1C" w:rsidP="00815F1C">
      <w:pPr>
        <w:pStyle w:val="LISTINGBODY"/>
      </w:pPr>
      <w:r>
        <w:t xml:space="preserve">                }</w:t>
      </w:r>
    </w:p>
    <w:p w:rsidR="00815F1C" w:rsidRDefault="00815F1C" w:rsidP="00815F1C">
      <w:pPr>
        <w:pStyle w:val="LISTINGBODY"/>
      </w:pPr>
      <w:r>
        <w:t xml:space="preserve">            }</w:t>
      </w:r>
    </w:p>
    <w:p w:rsidR="00815F1C" w:rsidRDefault="00815F1C" w:rsidP="00815F1C">
      <w:pPr>
        <w:pStyle w:val="LISTINGBODY"/>
      </w:pPr>
    </w:p>
    <w:p w:rsidR="00815F1C" w:rsidRDefault="00815F1C" w:rsidP="00815F1C">
      <w:pPr>
        <w:pStyle w:val="LISTINGBODY"/>
      </w:pPr>
      <w:r>
        <w:t xml:space="preserve">            // Обноволение модели мотоцикла</w:t>
      </w:r>
    </w:p>
    <w:p w:rsidR="00815F1C" w:rsidRDefault="00815F1C" w:rsidP="00815F1C">
      <w:pPr>
        <w:pStyle w:val="LISTINGBODY"/>
      </w:pPr>
      <w:r>
        <w:t xml:space="preserve">            val userData = hashMapOf&lt;String, Any&gt;(</w:t>
      </w:r>
    </w:p>
    <w:p w:rsidR="00815F1C" w:rsidRDefault="00815F1C" w:rsidP="00815F1C">
      <w:pPr>
        <w:pStyle w:val="LISTINGBODY"/>
      </w:pPr>
      <w:r>
        <w:t xml:space="preserve">                "motorcycleModel" to newMotorcycleModel</w:t>
      </w:r>
    </w:p>
    <w:p w:rsidR="00815F1C" w:rsidRDefault="00815F1C" w:rsidP="00815F1C">
      <w:pPr>
        <w:pStyle w:val="LISTINGBODY"/>
      </w:pPr>
      <w:r>
        <w:t xml:space="preserve">            )</w:t>
      </w:r>
    </w:p>
    <w:p w:rsidR="00815F1C" w:rsidRDefault="00815F1C" w:rsidP="00815F1C">
      <w:pPr>
        <w:pStyle w:val="LISTINGBODY"/>
      </w:pPr>
      <w:r>
        <w:t xml:space="preserve">            db.collection("users").document(user.uid).update(userData)</w:t>
      </w:r>
    </w:p>
    <w:p w:rsidR="00815F1C" w:rsidRDefault="00815F1C" w:rsidP="00815F1C">
      <w:pPr>
        <w:pStyle w:val="LISTINGBODY"/>
      </w:pPr>
      <w:r>
        <w:t xml:space="preserve">                .addOnSuccessListener {</w:t>
      </w:r>
    </w:p>
    <w:p w:rsidR="00815F1C" w:rsidRDefault="00815F1C" w:rsidP="00815F1C">
      <w:pPr>
        <w:pStyle w:val="LISTINGBODY"/>
      </w:pPr>
      <w:r>
        <w:t xml:space="preserve">                    Toast.makeText(context, "Данные обновлены", Toast.LENGTH_SHORT).show()</w:t>
      </w:r>
    </w:p>
    <w:p w:rsidR="00815F1C" w:rsidRDefault="00815F1C" w:rsidP="00815F1C">
      <w:pPr>
        <w:pStyle w:val="LISTINGBODY"/>
      </w:pPr>
      <w:r>
        <w:t xml:space="preserve">                }</w:t>
      </w:r>
    </w:p>
    <w:p w:rsidR="00815F1C" w:rsidRDefault="00815F1C" w:rsidP="00815F1C">
      <w:pPr>
        <w:pStyle w:val="LISTINGBODY"/>
      </w:pPr>
      <w:r>
        <w:t xml:space="preserve">                .addOnFailureListener {</w:t>
      </w:r>
    </w:p>
    <w:p w:rsidR="00815F1C" w:rsidRDefault="00815F1C" w:rsidP="00815F1C">
      <w:pPr>
        <w:pStyle w:val="LISTINGBODY"/>
      </w:pPr>
      <w:r>
        <w:t xml:space="preserve">                    Toast.makeText(context, "Ошибка обновления данных", Toast.LENGTH_SHORT).show()</w:t>
      </w:r>
    </w:p>
    <w:p w:rsidR="00815F1C" w:rsidRDefault="00815F1C" w:rsidP="00815F1C">
      <w:pPr>
        <w:pStyle w:val="LISTINGBODY"/>
      </w:pPr>
      <w:r>
        <w:t xml:space="preserve">                }</w:t>
      </w:r>
    </w:p>
    <w:p w:rsidR="00815F1C" w:rsidRDefault="00815F1C" w:rsidP="00815F1C">
      <w:pPr>
        <w:pStyle w:val="LISTINGBODY"/>
      </w:pPr>
      <w:r>
        <w:t xml:space="preserve">        }</w:t>
      </w:r>
    </w:p>
    <w:p w:rsidR="00815F1C" w:rsidRDefault="00815F1C" w:rsidP="00815F1C">
      <w:pPr>
        <w:pStyle w:val="LISTINGBODY"/>
      </w:pPr>
      <w:r>
        <w:t xml:space="preserve">    }</w:t>
      </w:r>
    </w:p>
    <w:p w:rsidR="00815F1C" w:rsidRDefault="00815F1C" w:rsidP="00815F1C">
      <w:pPr>
        <w:pStyle w:val="LISTINGBODY"/>
      </w:pPr>
    </w:p>
    <w:p w:rsidR="00815F1C" w:rsidRDefault="00815F1C" w:rsidP="00815F1C">
      <w:pPr>
        <w:pStyle w:val="LISTINGBODY"/>
      </w:pPr>
      <w:r>
        <w:t xml:space="preserve">    private fun showDeleteAccountConfirmation() {</w:t>
      </w:r>
    </w:p>
    <w:p w:rsidR="00815F1C" w:rsidRDefault="00815F1C" w:rsidP="00815F1C">
      <w:pPr>
        <w:pStyle w:val="LISTINGBODY"/>
      </w:pPr>
      <w:r>
        <w:t xml:space="preserve">        AlertDialog.Builder(context)</w:t>
      </w:r>
    </w:p>
    <w:p w:rsidR="00815F1C" w:rsidRPr="004A6ABE" w:rsidRDefault="00815F1C" w:rsidP="00815F1C">
      <w:pPr>
        <w:pStyle w:val="LISTINGBODY"/>
        <w:rPr>
          <w:lang w:val="ru-RU"/>
        </w:rPr>
      </w:pPr>
      <w:r>
        <w:t xml:space="preserve">            </w:t>
      </w:r>
      <w:r w:rsidRPr="004A6ABE">
        <w:rPr>
          <w:lang w:val="ru-RU"/>
        </w:rPr>
        <w:t>.</w:t>
      </w:r>
      <w:r>
        <w:t>setTitle</w:t>
      </w:r>
      <w:r w:rsidRPr="004A6ABE">
        <w:rPr>
          <w:lang w:val="ru-RU"/>
        </w:rPr>
        <w:t>("Удалить аккаунт")</w:t>
      </w:r>
    </w:p>
    <w:p w:rsidR="00815F1C" w:rsidRPr="004A6ABE" w:rsidRDefault="00815F1C" w:rsidP="00815F1C">
      <w:pPr>
        <w:pStyle w:val="LISTINGBODY"/>
        <w:rPr>
          <w:lang w:val="ru-RU"/>
        </w:rPr>
      </w:pPr>
      <w:r w:rsidRPr="004A6ABE">
        <w:rPr>
          <w:lang w:val="ru-RU"/>
        </w:rPr>
        <w:t xml:space="preserve">            .</w:t>
      </w:r>
      <w:r>
        <w:t>setMessage</w:t>
      </w:r>
      <w:r w:rsidRPr="004A6ABE">
        <w:rPr>
          <w:lang w:val="ru-RU"/>
        </w:rPr>
        <w:t>("Вы уверены, что хотите удалить свой аккаунт?")</w:t>
      </w:r>
    </w:p>
    <w:p w:rsidR="00815F1C" w:rsidRDefault="00815F1C" w:rsidP="00815F1C">
      <w:pPr>
        <w:pStyle w:val="LISTINGBODY"/>
      </w:pPr>
      <w:r w:rsidRPr="004A6ABE">
        <w:rPr>
          <w:lang w:val="ru-RU"/>
        </w:rPr>
        <w:t xml:space="preserve">            </w:t>
      </w:r>
      <w:r>
        <w:t>.setPositiveButton("Да, удалить") { _, _ -&gt;</w:t>
      </w:r>
    </w:p>
    <w:p w:rsidR="00815F1C" w:rsidRDefault="00815F1C" w:rsidP="00815F1C">
      <w:pPr>
        <w:pStyle w:val="LISTINGBODY"/>
      </w:pPr>
      <w:r>
        <w:t xml:space="preserve">                deleteAccount()</w:t>
      </w:r>
    </w:p>
    <w:p w:rsidR="00815F1C" w:rsidRDefault="00815F1C" w:rsidP="00815F1C">
      <w:pPr>
        <w:pStyle w:val="LISTINGBODY"/>
      </w:pPr>
      <w:r>
        <w:t xml:space="preserve">            }</w:t>
      </w:r>
    </w:p>
    <w:p w:rsidR="00815F1C" w:rsidRDefault="00815F1C" w:rsidP="00815F1C">
      <w:pPr>
        <w:pStyle w:val="LISTINGBODY"/>
      </w:pPr>
      <w:r>
        <w:t xml:space="preserve">            .setNegativeButton("Нет", null)</w:t>
      </w:r>
    </w:p>
    <w:p w:rsidR="00815F1C" w:rsidRDefault="00815F1C" w:rsidP="00815F1C">
      <w:pPr>
        <w:pStyle w:val="LISTINGBODY"/>
      </w:pPr>
      <w:r>
        <w:t xml:space="preserve">            .show()</w:t>
      </w:r>
    </w:p>
    <w:p w:rsidR="00815F1C" w:rsidRDefault="00815F1C" w:rsidP="00815F1C">
      <w:pPr>
        <w:pStyle w:val="LISTINGBODY"/>
      </w:pPr>
      <w:r>
        <w:t xml:space="preserve">    }</w:t>
      </w:r>
    </w:p>
    <w:p w:rsidR="00815F1C" w:rsidRDefault="00815F1C" w:rsidP="00815F1C">
      <w:pPr>
        <w:pStyle w:val="LISTINGBODY"/>
      </w:pPr>
    </w:p>
    <w:p w:rsidR="00815F1C" w:rsidRDefault="00815F1C" w:rsidP="00815F1C">
      <w:pPr>
        <w:pStyle w:val="LISTINGBODY"/>
      </w:pPr>
      <w:r>
        <w:t xml:space="preserve">    private fun deleteAccount() {</w:t>
      </w:r>
    </w:p>
    <w:p w:rsidR="00815F1C" w:rsidRDefault="00815F1C" w:rsidP="00815F1C">
      <w:pPr>
        <w:pStyle w:val="LISTINGBODY"/>
      </w:pPr>
      <w:r>
        <w:t xml:space="preserve">        val user = auth.currentUser</w:t>
      </w:r>
    </w:p>
    <w:p w:rsidR="00815F1C" w:rsidRDefault="00815F1C" w:rsidP="00815F1C">
      <w:pPr>
        <w:pStyle w:val="LISTINGBODY"/>
      </w:pPr>
      <w:r>
        <w:t xml:space="preserve">        user?.let { u -&gt;</w:t>
      </w:r>
    </w:p>
    <w:p w:rsidR="00815F1C" w:rsidRDefault="00815F1C" w:rsidP="00815F1C">
      <w:pPr>
        <w:pStyle w:val="LISTINGBODY"/>
      </w:pPr>
      <w:r>
        <w:t xml:space="preserve">            db.collection("users").document(u.uid).delete()</w:t>
      </w:r>
    </w:p>
    <w:p w:rsidR="00815F1C" w:rsidRDefault="00815F1C" w:rsidP="00815F1C">
      <w:pPr>
        <w:pStyle w:val="LISTINGBODY"/>
      </w:pPr>
      <w:r>
        <w:t xml:space="preserve">                .addOnSuccessListener {</w:t>
      </w:r>
    </w:p>
    <w:p w:rsidR="00815F1C" w:rsidRDefault="00815F1C" w:rsidP="00815F1C">
      <w:pPr>
        <w:pStyle w:val="LISTINGBODY"/>
      </w:pPr>
      <w:r>
        <w:lastRenderedPageBreak/>
        <w:t xml:space="preserve">                    u.delete().addOnCompleteListener { task -&gt;</w:t>
      </w:r>
    </w:p>
    <w:p w:rsidR="00815F1C" w:rsidRDefault="00815F1C" w:rsidP="00815F1C">
      <w:pPr>
        <w:pStyle w:val="LISTINGBODY"/>
      </w:pPr>
      <w:r>
        <w:t xml:space="preserve">                        if (task.isSuccessful) {</w:t>
      </w:r>
    </w:p>
    <w:p w:rsidR="00815F1C" w:rsidRDefault="00815F1C" w:rsidP="00815F1C">
      <w:pPr>
        <w:pStyle w:val="LISTINGBODY"/>
      </w:pPr>
      <w:r>
        <w:t xml:space="preserve">                            Toast.makeText(context, "Аккаунт удален", Toast.LENGTH_SHORT).show()</w:t>
      </w:r>
    </w:p>
    <w:p w:rsidR="00815F1C" w:rsidRDefault="00815F1C" w:rsidP="00815F1C">
      <w:pPr>
        <w:pStyle w:val="LISTINGBODY"/>
      </w:pPr>
      <w:r>
        <w:t xml:space="preserve">                            findNavController().navigate(R.id.action_profileFragment_to_loginFragment)</w:t>
      </w:r>
    </w:p>
    <w:p w:rsidR="00815F1C" w:rsidRDefault="00815F1C" w:rsidP="00815F1C">
      <w:pPr>
        <w:pStyle w:val="LISTINGBODY"/>
      </w:pPr>
      <w:r>
        <w:t xml:space="preserve">                        } else {</w:t>
      </w:r>
    </w:p>
    <w:p w:rsidR="00815F1C" w:rsidRDefault="00815F1C" w:rsidP="00815F1C">
      <w:pPr>
        <w:pStyle w:val="LISTINGBODY"/>
      </w:pPr>
      <w:r>
        <w:t xml:space="preserve">                            Toast.makeText(</w:t>
      </w:r>
    </w:p>
    <w:p w:rsidR="00815F1C" w:rsidRDefault="00815F1C" w:rsidP="00815F1C">
      <w:pPr>
        <w:pStyle w:val="LISTINGBODY"/>
      </w:pPr>
      <w:r>
        <w:t xml:space="preserve">                                context,</w:t>
      </w:r>
    </w:p>
    <w:p w:rsidR="00815F1C" w:rsidRDefault="00815F1C" w:rsidP="00815F1C">
      <w:pPr>
        <w:pStyle w:val="LISTINGBODY"/>
      </w:pPr>
      <w:r>
        <w:t xml:space="preserve">                                "Ошибка удаления аккаунта: ${task.exception?.message}",</w:t>
      </w:r>
    </w:p>
    <w:p w:rsidR="00815F1C" w:rsidRDefault="00815F1C" w:rsidP="00815F1C">
      <w:pPr>
        <w:pStyle w:val="LISTINGBODY"/>
      </w:pPr>
      <w:r>
        <w:t xml:space="preserve">                                Toast.LENGTH_SHORT</w:t>
      </w:r>
    </w:p>
    <w:p w:rsidR="00815F1C" w:rsidRDefault="00815F1C" w:rsidP="00815F1C">
      <w:pPr>
        <w:pStyle w:val="LISTINGBODY"/>
      </w:pPr>
      <w:r>
        <w:t xml:space="preserve">                            ).show()</w:t>
      </w:r>
    </w:p>
    <w:p w:rsidR="00815F1C" w:rsidRDefault="00815F1C" w:rsidP="00815F1C">
      <w:pPr>
        <w:pStyle w:val="LISTINGBODY"/>
      </w:pPr>
      <w:r>
        <w:t xml:space="preserve">                        }</w:t>
      </w:r>
    </w:p>
    <w:p w:rsidR="00815F1C" w:rsidRDefault="00815F1C" w:rsidP="00815F1C">
      <w:pPr>
        <w:pStyle w:val="LISTINGBODY"/>
      </w:pPr>
      <w:r>
        <w:t xml:space="preserve">                    }</w:t>
      </w:r>
    </w:p>
    <w:p w:rsidR="00815F1C" w:rsidRDefault="00815F1C" w:rsidP="00815F1C">
      <w:pPr>
        <w:pStyle w:val="LISTINGBODY"/>
      </w:pPr>
      <w:r>
        <w:t xml:space="preserve">                }</w:t>
      </w:r>
    </w:p>
    <w:p w:rsidR="00815F1C" w:rsidRDefault="00815F1C" w:rsidP="00815F1C">
      <w:pPr>
        <w:pStyle w:val="LISTINGBODY"/>
      </w:pPr>
      <w:r>
        <w:t xml:space="preserve">                .addOnFailureListener {</w:t>
      </w:r>
    </w:p>
    <w:p w:rsidR="00815F1C" w:rsidRDefault="00815F1C" w:rsidP="00815F1C">
      <w:pPr>
        <w:pStyle w:val="LISTINGBODY"/>
      </w:pPr>
      <w:r>
        <w:t xml:space="preserve">                    Toast.makeText(</w:t>
      </w:r>
    </w:p>
    <w:p w:rsidR="00815F1C" w:rsidRDefault="00815F1C" w:rsidP="00815F1C">
      <w:pPr>
        <w:pStyle w:val="LISTINGBODY"/>
      </w:pPr>
      <w:r>
        <w:t xml:space="preserve">                        context,</w:t>
      </w:r>
    </w:p>
    <w:p w:rsidR="00815F1C" w:rsidRDefault="00815F1C" w:rsidP="00815F1C">
      <w:pPr>
        <w:pStyle w:val="LISTINGBODY"/>
      </w:pPr>
      <w:r>
        <w:t xml:space="preserve">                        "Ошибка удаления данных пользователя",</w:t>
      </w:r>
    </w:p>
    <w:p w:rsidR="00815F1C" w:rsidRDefault="00815F1C" w:rsidP="00815F1C">
      <w:pPr>
        <w:pStyle w:val="LISTINGBODY"/>
      </w:pPr>
      <w:r>
        <w:t xml:space="preserve">                        Toast.LENGTH_SHORT</w:t>
      </w:r>
    </w:p>
    <w:p w:rsidR="00815F1C" w:rsidRDefault="00815F1C" w:rsidP="00815F1C">
      <w:pPr>
        <w:pStyle w:val="LISTINGBODY"/>
      </w:pPr>
      <w:r>
        <w:t xml:space="preserve">                    ).show()</w:t>
      </w:r>
    </w:p>
    <w:p w:rsidR="00815F1C" w:rsidRDefault="00815F1C" w:rsidP="00815F1C">
      <w:pPr>
        <w:pStyle w:val="LISTINGBODY"/>
      </w:pPr>
      <w:r>
        <w:t xml:space="preserve">                }</w:t>
      </w:r>
    </w:p>
    <w:p w:rsidR="00815F1C" w:rsidRDefault="00815F1C" w:rsidP="00815F1C">
      <w:pPr>
        <w:pStyle w:val="LISTINGBODY"/>
      </w:pPr>
      <w:r>
        <w:t xml:space="preserve">        }</w:t>
      </w:r>
    </w:p>
    <w:p w:rsidR="00815F1C" w:rsidRDefault="00815F1C" w:rsidP="00815F1C">
      <w:pPr>
        <w:pStyle w:val="LISTINGBODY"/>
      </w:pPr>
      <w:r>
        <w:t xml:space="preserve">    }</w:t>
      </w:r>
    </w:p>
    <w:p w:rsidR="00815F1C" w:rsidRDefault="00815F1C" w:rsidP="00815F1C">
      <w:pPr>
        <w:pStyle w:val="LISTINGBODY"/>
      </w:pPr>
    </w:p>
    <w:p w:rsidR="00815F1C" w:rsidRDefault="00815F1C" w:rsidP="00815F1C">
      <w:pPr>
        <w:pStyle w:val="LISTINGBODY"/>
      </w:pPr>
      <w:r>
        <w:t xml:space="preserve">    override fun onDestroyView() {</w:t>
      </w:r>
    </w:p>
    <w:p w:rsidR="00815F1C" w:rsidRDefault="00815F1C" w:rsidP="00815F1C">
      <w:pPr>
        <w:pStyle w:val="LISTINGBODY"/>
      </w:pPr>
      <w:r>
        <w:t xml:space="preserve">        super.onDestroyView()</w:t>
      </w:r>
    </w:p>
    <w:p w:rsidR="00815F1C" w:rsidRDefault="00815F1C" w:rsidP="00815F1C">
      <w:pPr>
        <w:pStyle w:val="LISTINGBODY"/>
      </w:pPr>
      <w:r>
        <w:t xml:space="preserve">        _binding = null</w:t>
      </w:r>
    </w:p>
    <w:p w:rsidR="00815F1C" w:rsidRDefault="00815F1C" w:rsidP="00815F1C">
      <w:pPr>
        <w:pStyle w:val="LISTINGBODY"/>
      </w:pPr>
      <w:r>
        <w:t xml:space="preserve">    }</w:t>
      </w:r>
    </w:p>
    <w:p w:rsidR="00945AB1" w:rsidRDefault="00815F1C" w:rsidP="00815F1C">
      <w:pPr>
        <w:pStyle w:val="LISTINGBODY"/>
      </w:pPr>
      <w:r>
        <w:t>}</w:t>
      </w:r>
    </w:p>
    <w:p w:rsidR="00945AB1" w:rsidRPr="004C2812" w:rsidRDefault="00945AB1" w:rsidP="00945AB1">
      <w:pPr>
        <w:pStyle w:val="LISTINGCAPTION"/>
        <w:rPr>
          <w:lang w:val="en-US"/>
        </w:rPr>
      </w:pPr>
      <w:r>
        <w:t>Листинг</w:t>
      </w:r>
      <w:r w:rsidRPr="004C2812">
        <w:rPr>
          <w:lang w:val="en-US"/>
        </w:rPr>
        <w:t xml:space="preserve"> </w:t>
      </w:r>
      <w:r>
        <w:fldChar w:fldCharType="begin"/>
      </w:r>
      <w:r w:rsidRPr="004C2812">
        <w:rPr>
          <w:lang w:val="en-US"/>
        </w:rPr>
        <w:instrText xml:space="preserve"> </w:instrText>
      </w:r>
      <w:r w:rsidRPr="0016609C">
        <w:rPr>
          <w:lang w:val="en-US"/>
        </w:rPr>
        <w:instrText>SEQ</w:instrText>
      </w:r>
      <w:r w:rsidRPr="004C2812">
        <w:rPr>
          <w:lang w:val="en-US"/>
        </w:rPr>
        <w:instrText xml:space="preserve"> </w:instrText>
      </w:r>
      <w:r>
        <w:instrText>Листинг</w:instrText>
      </w:r>
      <w:r w:rsidRPr="004C2812">
        <w:rPr>
          <w:lang w:val="en-US"/>
        </w:rPr>
        <w:instrText xml:space="preserve"> \* </w:instrText>
      </w:r>
      <w:r w:rsidRPr="0016609C">
        <w:rPr>
          <w:lang w:val="en-US"/>
        </w:rPr>
        <w:instrText>ARABIC</w:instrText>
      </w:r>
      <w:r w:rsidRPr="004C2812">
        <w:rPr>
          <w:lang w:val="en-US"/>
        </w:rPr>
        <w:instrText xml:space="preserve"> </w:instrText>
      </w:r>
      <w:r>
        <w:fldChar w:fldCharType="separate"/>
      </w:r>
      <w:r w:rsidR="00E83755">
        <w:rPr>
          <w:noProof/>
          <w:lang w:val="en-US"/>
        </w:rPr>
        <w:t>4</w:t>
      </w:r>
      <w:r>
        <w:fldChar w:fldCharType="end"/>
      </w:r>
      <w:r w:rsidRPr="004C2812">
        <w:rPr>
          <w:lang w:val="en-US"/>
        </w:rPr>
        <w:t xml:space="preserve"> — </w:t>
      </w:r>
      <w:r w:rsidR="004A6ABE">
        <w:rPr>
          <w:lang w:val="en-US"/>
        </w:rPr>
        <w:t>RegisterFragme</w:t>
      </w:r>
      <w:r w:rsidR="002C229E">
        <w:rPr>
          <w:lang w:val="en-US"/>
        </w:rPr>
        <w:t>n</w:t>
      </w:r>
      <w:r w:rsidR="004A6ABE">
        <w:rPr>
          <w:lang w:val="en-US"/>
        </w:rPr>
        <w:t>t</w:t>
      </w:r>
      <w:r w:rsidRPr="004C2812">
        <w:rPr>
          <w:lang w:val="en-US"/>
        </w:rPr>
        <w:t>.</w:t>
      </w:r>
      <w:r>
        <w:rPr>
          <w:lang w:val="en-US"/>
        </w:rPr>
        <w:t>kt</w:t>
      </w:r>
    </w:p>
    <w:p w:rsidR="00827243" w:rsidRDefault="00827243" w:rsidP="00827243">
      <w:pPr>
        <w:pStyle w:val="LISTINGBODY"/>
      </w:pPr>
      <w:r>
        <w:t>package com.grigorijtomczuk.authuser</w:t>
      </w:r>
    </w:p>
    <w:p w:rsidR="00827243" w:rsidRDefault="00827243" w:rsidP="00827243">
      <w:pPr>
        <w:pStyle w:val="LISTINGBODY"/>
      </w:pPr>
    </w:p>
    <w:p w:rsidR="00827243" w:rsidRDefault="00827243" w:rsidP="00827243">
      <w:pPr>
        <w:pStyle w:val="LISTINGBODY"/>
      </w:pPr>
      <w:r>
        <w:t>import android.os.Bundle</w:t>
      </w:r>
    </w:p>
    <w:p w:rsidR="00827243" w:rsidRDefault="00827243" w:rsidP="00827243">
      <w:pPr>
        <w:pStyle w:val="LISTINGBODY"/>
      </w:pPr>
      <w:r>
        <w:t>import android.view.LayoutInflater</w:t>
      </w:r>
    </w:p>
    <w:p w:rsidR="00827243" w:rsidRDefault="00827243" w:rsidP="00827243">
      <w:pPr>
        <w:pStyle w:val="LISTINGBODY"/>
      </w:pPr>
      <w:r>
        <w:t>import android.view.View</w:t>
      </w:r>
    </w:p>
    <w:p w:rsidR="00827243" w:rsidRDefault="00827243" w:rsidP="00827243">
      <w:pPr>
        <w:pStyle w:val="LISTINGBODY"/>
      </w:pPr>
      <w:r>
        <w:t>import android.view.ViewGroup</w:t>
      </w:r>
    </w:p>
    <w:p w:rsidR="00827243" w:rsidRDefault="00827243" w:rsidP="00827243">
      <w:pPr>
        <w:pStyle w:val="LISTINGBODY"/>
      </w:pPr>
      <w:r>
        <w:t>import android.widget.Toast</w:t>
      </w:r>
    </w:p>
    <w:p w:rsidR="00827243" w:rsidRDefault="00827243" w:rsidP="00827243">
      <w:pPr>
        <w:pStyle w:val="LISTINGBODY"/>
      </w:pPr>
      <w:r>
        <w:t>import androidx.fragment.app.Fragment</w:t>
      </w:r>
    </w:p>
    <w:p w:rsidR="00827243" w:rsidRDefault="00827243" w:rsidP="00827243">
      <w:pPr>
        <w:pStyle w:val="LISTINGBODY"/>
      </w:pPr>
      <w:r>
        <w:t>import androidx.navigation.fragment.findNavController</w:t>
      </w:r>
    </w:p>
    <w:p w:rsidR="00827243" w:rsidRDefault="00827243" w:rsidP="00827243">
      <w:pPr>
        <w:pStyle w:val="LISTINGBODY"/>
      </w:pPr>
      <w:r>
        <w:t>import com.google.firebase.auth.FirebaseAuth</w:t>
      </w:r>
    </w:p>
    <w:p w:rsidR="00827243" w:rsidRDefault="00827243" w:rsidP="00827243">
      <w:pPr>
        <w:pStyle w:val="LISTINGBODY"/>
      </w:pPr>
      <w:r>
        <w:t>import com.google.firebase.auth.FirebaseAuthWeakPasswordException</w:t>
      </w:r>
    </w:p>
    <w:p w:rsidR="00827243" w:rsidRDefault="00827243" w:rsidP="00827243">
      <w:pPr>
        <w:pStyle w:val="LISTINGBODY"/>
      </w:pPr>
      <w:r>
        <w:t>import com.google.firebase.firestore.FirebaseFirestore</w:t>
      </w:r>
    </w:p>
    <w:p w:rsidR="00827243" w:rsidRDefault="00827243" w:rsidP="00827243">
      <w:pPr>
        <w:pStyle w:val="LISTINGBODY"/>
      </w:pPr>
      <w:r>
        <w:t>import com.grigorijtomczuk.authuser.databinding.FragmentRegisterBinding</w:t>
      </w:r>
    </w:p>
    <w:p w:rsidR="00827243" w:rsidRDefault="00827243" w:rsidP="00827243">
      <w:pPr>
        <w:pStyle w:val="LISTINGBODY"/>
      </w:pPr>
    </w:p>
    <w:p w:rsidR="00827243" w:rsidRDefault="00827243" w:rsidP="00827243">
      <w:pPr>
        <w:pStyle w:val="LISTINGBODY"/>
      </w:pPr>
      <w:r>
        <w:t>class RegisterFragment : Fragment() {</w:t>
      </w:r>
    </w:p>
    <w:p w:rsidR="00827243" w:rsidRDefault="00827243" w:rsidP="00827243">
      <w:pPr>
        <w:pStyle w:val="LISTINGBODY"/>
      </w:pPr>
    </w:p>
    <w:p w:rsidR="00827243" w:rsidRDefault="00827243" w:rsidP="00827243">
      <w:pPr>
        <w:pStyle w:val="LISTINGBODY"/>
      </w:pPr>
      <w:r>
        <w:t xml:space="preserve">    private var _binding: FragmentRegisterBinding? = null</w:t>
      </w:r>
    </w:p>
    <w:p w:rsidR="00827243" w:rsidRDefault="00827243" w:rsidP="00827243">
      <w:pPr>
        <w:pStyle w:val="LISTINGBODY"/>
      </w:pPr>
      <w:r>
        <w:t xml:space="preserve">    private val binding get() = _binding!!</w:t>
      </w:r>
    </w:p>
    <w:p w:rsidR="00827243" w:rsidRDefault="00827243" w:rsidP="00827243">
      <w:pPr>
        <w:pStyle w:val="LISTINGBODY"/>
      </w:pPr>
      <w:r>
        <w:t xml:space="preserve">    private lateinit var auth: FirebaseAuth</w:t>
      </w:r>
    </w:p>
    <w:p w:rsidR="00827243" w:rsidRDefault="00827243" w:rsidP="00827243">
      <w:pPr>
        <w:pStyle w:val="LISTINGBODY"/>
      </w:pPr>
      <w:r>
        <w:t xml:space="preserve">    private lateinit var db: FirebaseFirestore</w:t>
      </w:r>
    </w:p>
    <w:p w:rsidR="00827243" w:rsidRDefault="00827243" w:rsidP="00827243">
      <w:pPr>
        <w:pStyle w:val="LISTINGBODY"/>
      </w:pPr>
    </w:p>
    <w:p w:rsidR="00827243" w:rsidRDefault="00827243" w:rsidP="00827243">
      <w:pPr>
        <w:pStyle w:val="LISTINGBODY"/>
      </w:pPr>
      <w:r>
        <w:t xml:space="preserve">    override fun onCreateView(</w:t>
      </w:r>
    </w:p>
    <w:p w:rsidR="00827243" w:rsidRDefault="00827243" w:rsidP="00827243">
      <w:pPr>
        <w:pStyle w:val="LISTINGBODY"/>
      </w:pPr>
      <w:r>
        <w:t xml:space="preserve">        inflater: LayoutInflater, container: ViewGroup?,</w:t>
      </w:r>
    </w:p>
    <w:p w:rsidR="00827243" w:rsidRDefault="00827243" w:rsidP="00827243">
      <w:pPr>
        <w:pStyle w:val="LISTINGBODY"/>
      </w:pPr>
      <w:r>
        <w:t xml:space="preserve">        savedInstanceState: Bundle?</w:t>
      </w:r>
    </w:p>
    <w:p w:rsidR="00827243" w:rsidRDefault="00827243" w:rsidP="00827243">
      <w:pPr>
        <w:pStyle w:val="LISTINGBODY"/>
      </w:pPr>
      <w:r>
        <w:t xml:space="preserve">    ): View {</w:t>
      </w:r>
    </w:p>
    <w:p w:rsidR="00827243" w:rsidRDefault="00827243" w:rsidP="00827243">
      <w:pPr>
        <w:pStyle w:val="LISTINGBODY"/>
      </w:pPr>
      <w:r>
        <w:t xml:space="preserve">        _binding = FragmentRegisterBinding.inflate(inflater, container, false)</w:t>
      </w:r>
    </w:p>
    <w:p w:rsidR="00827243" w:rsidRDefault="00827243" w:rsidP="00827243">
      <w:pPr>
        <w:pStyle w:val="LISTINGBODY"/>
      </w:pPr>
      <w:r>
        <w:t xml:space="preserve">        return binding.root</w:t>
      </w:r>
    </w:p>
    <w:p w:rsidR="00827243" w:rsidRDefault="00827243" w:rsidP="00827243">
      <w:pPr>
        <w:pStyle w:val="LISTINGBODY"/>
      </w:pPr>
      <w:r>
        <w:t xml:space="preserve">    }</w:t>
      </w:r>
    </w:p>
    <w:p w:rsidR="00827243" w:rsidRDefault="00827243" w:rsidP="00827243">
      <w:pPr>
        <w:pStyle w:val="LISTINGBODY"/>
      </w:pPr>
    </w:p>
    <w:p w:rsidR="00827243" w:rsidRDefault="00827243" w:rsidP="00827243">
      <w:pPr>
        <w:pStyle w:val="LISTINGBODY"/>
      </w:pPr>
      <w:r>
        <w:t xml:space="preserve">    override fun onViewCreated(view: View, savedInstanceState: Bundle?) {</w:t>
      </w:r>
    </w:p>
    <w:p w:rsidR="00827243" w:rsidRDefault="00827243" w:rsidP="00827243">
      <w:pPr>
        <w:pStyle w:val="LISTINGBODY"/>
      </w:pPr>
      <w:r>
        <w:t xml:space="preserve">        super.onViewCreated(view, savedInstanceState)</w:t>
      </w:r>
    </w:p>
    <w:p w:rsidR="00827243" w:rsidRDefault="00827243" w:rsidP="00827243">
      <w:pPr>
        <w:pStyle w:val="LISTINGBODY"/>
      </w:pPr>
      <w:r>
        <w:t xml:space="preserve">        auth = FirebaseAuth.getInstance()</w:t>
      </w:r>
    </w:p>
    <w:p w:rsidR="00827243" w:rsidRDefault="00827243" w:rsidP="00827243">
      <w:pPr>
        <w:pStyle w:val="LISTINGBODY"/>
      </w:pPr>
      <w:r>
        <w:t xml:space="preserve">        db = FirebaseFirestore.getInstance()</w:t>
      </w:r>
    </w:p>
    <w:p w:rsidR="00827243" w:rsidRDefault="00827243" w:rsidP="00827243">
      <w:pPr>
        <w:pStyle w:val="LISTINGBODY"/>
      </w:pPr>
    </w:p>
    <w:p w:rsidR="00827243" w:rsidRDefault="00827243" w:rsidP="00827243">
      <w:pPr>
        <w:pStyle w:val="LISTINGBODY"/>
      </w:pPr>
      <w:r>
        <w:t xml:space="preserve">        binding.btnRegister.setOnClickListener {</w:t>
      </w:r>
    </w:p>
    <w:p w:rsidR="00827243" w:rsidRDefault="00827243" w:rsidP="00827243">
      <w:pPr>
        <w:pStyle w:val="LISTINGBODY"/>
      </w:pPr>
      <w:r>
        <w:t xml:space="preserve">            val email = binding.etEmail.text.toString()</w:t>
      </w:r>
    </w:p>
    <w:p w:rsidR="00827243" w:rsidRDefault="00827243" w:rsidP="00827243">
      <w:pPr>
        <w:pStyle w:val="LISTINGBODY"/>
      </w:pPr>
      <w:r>
        <w:t xml:space="preserve">            val password = binding.etPassword.text.toString()</w:t>
      </w:r>
    </w:p>
    <w:p w:rsidR="00827243" w:rsidRDefault="00827243" w:rsidP="00827243">
      <w:pPr>
        <w:pStyle w:val="LISTINGBODY"/>
      </w:pPr>
      <w:r>
        <w:t xml:space="preserve">            val motorcycleModel = binding.etMotorcycleModel.text.toString()</w:t>
      </w:r>
    </w:p>
    <w:p w:rsidR="00827243" w:rsidRDefault="00827243" w:rsidP="00827243">
      <w:pPr>
        <w:pStyle w:val="LISTINGBODY"/>
      </w:pPr>
    </w:p>
    <w:p w:rsidR="00827243" w:rsidRDefault="00827243" w:rsidP="00827243">
      <w:pPr>
        <w:pStyle w:val="LISTINGBODY"/>
      </w:pPr>
      <w:r>
        <w:t xml:space="preserve">            if (email.isNotEmpty() &amp;&amp; password.isNotEmpty() &amp;&amp; motorcycleModel.isNotEmpty()) {</w:t>
      </w:r>
    </w:p>
    <w:p w:rsidR="00827243" w:rsidRDefault="00827243" w:rsidP="00827243">
      <w:pPr>
        <w:pStyle w:val="LISTINGBODY"/>
      </w:pPr>
      <w:r>
        <w:t xml:space="preserve">                auth.createUserWithEmailAndPassword(email, password)</w:t>
      </w:r>
    </w:p>
    <w:p w:rsidR="00827243" w:rsidRDefault="00827243" w:rsidP="00827243">
      <w:pPr>
        <w:pStyle w:val="LISTINGBODY"/>
      </w:pPr>
      <w:r>
        <w:t xml:space="preserve">                    .addOnCompleteListener { task -&gt;</w:t>
      </w:r>
    </w:p>
    <w:p w:rsidR="00827243" w:rsidRDefault="00827243" w:rsidP="00827243">
      <w:pPr>
        <w:pStyle w:val="LISTINGBODY"/>
      </w:pPr>
      <w:r>
        <w:t xml:space="preserve">                        if (task.isSuccessful) {</w:t>
      </w:r>
    </w:p>
    <w:p w:rsidR="00827243" w:rsidRDefault="00827243" w:rsidP="00827243">
      <w:pPr>
        <w:pStyle w:val="LISTINGBODY"/>
      </w:pPr>
      <w:r>
        <w:t xml:space="preserve">                            val user = auth.currentUser</w:t>
      </w:r>
    </w:p>
    <w:p w:rsidR="00827243" w:rsidRDefault="00827243" w:rsidP="00827243">
      <w:pPr>
        <w:pStyle w:val="LISTINGBODY"/>
      </w:pPr>
      <w:r>
        <w:t xml:space="preserve">                            val userData = hashMapOf(</w:t>
      </w:r>
    </w:p>
    <w:p w:rsidR="00827243" w:rsidRDefault="00827243" w:rsidP="00827243">
      <w:pPr>
        <w:pStyle w:val="LISTINGBODY"/>
      </w:pPr>
      <w:r>
        <w:t xml:space="preserve">                                "motorcycleModel" to motorcycleModel</w:t>
      </w:r>
    </w:p>
    <w:p w:rsidR="00827243" w:rsidRDefault="00827243" w:rsidP="00827243">
      <w:pPr>
        <w:pStyle w:val="LISTINGBODY"/>
      </w:pPr>
      <w:r>
        <w:t xml:space="preserve">                            )</w:t>
      </w:r>
    </w:p>
    <w:p w:rsidR="00827243" w:rsidRDefault="00827243" w:rsidP="00827243">
      <w:pPr>
        <w:pStyle w:val="LISTINGBODY"/>
      </w:pPr>
      <w:r>
        <w:t xml:space="preserve">                            user?.let {</w:t>
      </w:r>
    </w:p>
    <w:p w:rsidR="00827243" w:rsidRDefault="00827243" w:rsidP="00827243">
      <w:pPr>
        <w:pStyle w:val="LISTINGBODY"/>
      </w:pPr>
      <w:r>
        <w:t xml:space="preserve">                                db.collection("users").document(it.uid).set(userData)</w:t>
      </w:r>
    </w:p>
    <w:p w:rsidR="00827243" w:rsidRDefault="00827243" w:rsidP="00827243">
      <w:pPr>
        <w:pStyle w:val="LISTINGBODY"/>
      </w:pPr>
      <w:r>
        <w:t xml:space="preserve">                                    .addOnSuccessListener {</w:t>
      </w:r>
    </w:p>
    <w:p w:rsidR="00827243" w:rsidRDefault="00827243" w:rsidP="00827243">
      <w:pPr>
        <w:pStyle w:val="LISTINGBODY"/>
      </w:pPr>
      <w:r>
        <w:t xml:space="preserve">                                        Toast.makeText(</w:t>
      </w:r>
    </w:p>
    <w:p w:rsidR="00827243" w:rsidRDefault="00827243" w:rsidP="00827243">
      <w:pPr>
        <w:pStyle w:val="LISTINGBODY"/>
      </w:pPr>
      <w:r>
        <w:t xml:space="preserve">                                            context,</w:t>
      </w:r>
    </w:p>
    <w:p w:rsidR="00827243" w:rsidRDefault="00827243" w:rsidP="00827243">
      <w:pPr>
        <w:pStyle w:val="LISTINGBODY"/>
      </w:pPr>
      <w:r>
        <w:t xml:space="preserve">                                            "Успешная регистрация",</w:t>
      </w:r>
    </w:p>
    <w:p w:rsidR="00827243" w:rsidRDefault="00827243" w:rsidP="00827243">
      <w:pPr>
        <w:pStyle w:val="LISTINGBODY"/>
      </w:pPr>
      <w:r>
        <w:t xml:space="preserve">                                            Toast.LENGTH_SHORT</w:t>
      </w:r>
    </w:p>
    <w:p w:rsidR="00827243" w:rsidRDefault="00827243" w:rsidP="00827243">
      <w:pPr>
        <w:pStyle w:val="LISTINGBODY"/>
      </w:pPr>
      <w:r>
        <w:t xml:space="preserve">                                        ).show()</w:t>
      </w:r>
    </w:p>
    <w:p w:rsidR="00827243" w:rsidRDefault="00827243" w:rsidP="00827243">
      <w:pPr>
        <w:pStyle w:val="LISTINGBODY"/>
      </w:pPr>
      <w:r>
        <w:t xml:space="preserve">                                        findNavController().navigate(R.id.action_registerFragment_to_profileFragment)</w:t>
      </w:r>
    </w:p>
    <w:p w:rsidR="00827243" w:rsidRDefault="00827243" w:rsidP="00827243">
      <w:pPr>
        <w:pStyle w:val="LISTINGBODY"/>
      </w:pPr>
      <w:r>
        <w:t xml:space="preserve">                                    }</w:t>
      </w:r>
    </w:p>
    <w:p w:rsidR="00827243" w:rsidRDefault="00827243" w:rsidP="00827243">
      <w:pPr>
        <w:pStyle w:val="LISTINGBODY"/>
      </w:pPr>
      <w:r>
        <w:t xml:space="preserve">                                    .addOnFailureListener { e -&gt;</w:t>
      </w:r>
    </w:p>
    <w:p w:rsidR="00827243" w:rsidRDefault="00827243" w:rsidP="00827243">
      <w:pPr>
        <w:pStyle w:val="LISTINGBODY"/>
      </w:pPr>
      <w:r>
        <w:t xml:space="preserve">                                        Toast.makeText(</w:t>
      </w:r>
    </w:p>
    <w:p w:rsidR="00827243" w:rsidRDefault="00827243" w:rsidP="00827243">
      <w:pPr>
        <w:pStyle w:val="LISTINGBODY"/>
      </w:pPr>
      <w:r>
        <w:t xml:space="preserve">                                            context,</w:t>
      </w:r>
    </w:p>
    <w:p w:rsidR="00827243" w:rsidRDefault="00827243" w:rsidP="00827243">
      <w:pPr>
        <w:pStyle w:val="LISTINGBODY"/>
      </w:pPr>
      <w:r>
        <w:t xml:space="preserve">                                            "Ошибка сохранения данных пользователя: ${e.message}",</w:t>
      </w:r>
    </w:p>
    <w:p w:rsidR="00827243" w:rsidRDefault="00827243" w:rsidP="00827243">
      <w:pPr>
        <w:pStyle w:val="LISTINGBODY"/>
      </w:pPr>
      <w:r>
        <w:t xml:space="preserve">                                            Toast.LENGTH_SHORT</w:t>
      </w:r>
    </w:p>
    <w:p w:rsidR="00827243" w:rsidRDefault="00827243" w:rsidP="00827243">
      <w:pPr>
        <w:pStyle w:val="LISTINGBODY"/>
      </w:pPr>
      <w:r>
        <w:t xml:space="preserve">                                        ).show()</w:t>
      </w:r>
    </w:p>
    <w:p w:rsidR="00827243" w:rsidRDefault="00827243" w:rsidP="00827243">
      <w:pPr>
        <w:pStyle w:val="LISTINGBODY"/>
      </w:pPr>
      <w:r>
        <w:t xml:space="preserve">                                    }</w:t>
      </w:r>
    </w:p>
    <w:p w:rsidR="00827243" w:rsidRDefault="00827243" w:rsidP="00827243">
      <w:pPr>
        <w:pStyle w:val="LISTINGBODY"/>
      </w:pPr>
      <w:r>
        <w:t xml:space="preserve">                            }</w:t>
      </w:r>
    </w:p>
    <w:p w:rsidR="00827243" w:rsidRDefault="00827243" w:rsidP="00827243">
      <w:pPr>
        <w:pStyle w:val="LISTINGBODY"/>
      </w:pPr>
      <w:r>
        <w:t xml:space="preserve">                        } else {</w:t>
      </w:r>
    </w:p>
    <w:p w:rsidR="00827243" w:rsidRDefault="00827243" w:rsidP="00827243">
      <w:pPr>
        <w:pStyle w:val="LISTINGBODY"/>
      </w:pPr>
      <w:r>
        <w:t xml:space="preserve">                            var errorMessage = ""</w:t>
      </w:r>
    </w:p>
    <w:p w:rsidR="00827243" w:rsidRDefault="00827243" w:rsidP="00827243">
      <w:pPr>
        <w:pStyle w:val="LISTINGBODY"/>
      </w:pPr>
      <w:r>
        <w:t xml:space="preserve">                            when (task.exception) {</w:t>
      </w:r>
    </w:p>
    <w:p w:rsidR="00827243" w:rsidRDefault="00827243" w:rsidP="00827243">
      <w:pPr>
        <w:pStyle w:val="LISTINGBODY"/>
      </w:pPr>
      <w:r>
        <w:t xml:space="preserve">                                is FirebaseAuthWeakPasswordException -&gt; errorMessage =</w:t>
      </w:r>
    </w:p>
    <w:p w:rsidR="00827243" w:rsidRDefault="00827243" w:rsidP="00827243">
      <w:pPr>
        <w:pStyle w:val="LISTINGBODY"/>
      </w:pPr>
      <w:r>
        <w:t xml:space="preserve">                                    "Пароль должен содержать как минимум 8 символов"</w:t>
      </w:r>
    </w:p>
    <w:p w:rsidR="00827243" w:rsidRDefault="00827243" w:rsidP="00827243">
      <w:pPr>
        <w:pStyle w:val="LISTINGBODY"/>
      </w:pPr>
    </w:p>
    <w:p w:rsidR="00827243" w:rsidRDefault="00827243" w:rsidP="00827243">
      <w:pPr>
        <w:pStyle w:val="LISTINGBODY"/>
      </w:pPr>
      <w:r>
        <w:t xml:space="preserve">                                else -&gt; errorMessage =</w:t>
      </w:r>
    </w:p>
    <w:p w:rsidR="00827243" w:rsidRDefault="00827243" w:rsidP="00827243">
      <w:pPr>
        <w:pStyle w:val="LISTINGBODY"/>
      </w:pPr>
      <w:r>
        <w:t xml:space="preserve">                                    "Ошибка регистрации: ${task.exception?.message}"</w:t>
      </w:r>
    </w:p>
    <w:p w:rsidR="00827243" w:rsidRDefault="00827243" w:rsidP="00827243">
      <w:pPr>
        <w:pStyle w:val="LISTINGBODY"/>
      </w:pPr>
      <w:r>
        <w:t xml:space="preserve">                            }</w:t>
      </w:r>
    </w:p>
    <w:p w:rsidR="00827243" w:rsidRDefault="00827243" w:rsidP="00827243">
      <w:pPr>
        <w:pStyle w:val="LISTINGBODY"/>
      </w:pPr>
      <w:r>
        <w:t xml:space="preserve">                            Toast.makeText(</w:t>
      </w:r>
    </w:p>
    <w:p w:rsidR="00827243" w:rsidRDefault="00827243" w:rsidP="00827243">
      <w:pPr>
        <w:pStyle w:val="LISTINGBODY"/>
      </w:pPr>
      <w:r>
        <w:t xml:space="preserve">                                context,</w:t>
      </w:r>
    </w:p>
    <w:p w:rsidR="00827243" w:rsidRDefault="00827243" w:rsidP="00827243">
      <w:pPr>
        <w:pStyle w:val="LISTINGBODY"/>
      </w:pPr>
      <w:r>
        <w:t xml:space="preserve">                                errorMessage,</w:t>
      </w:r>
    </w:p>
    <w:p w:rsidR="00827243" w:rsidRDefault="00827243" w:rsidP="00827243">
      <w:pPr>
        <w:pStyle w:val="LISTINGBODY"/>
      </w:pPr>
      <w:r>
        <w:t xml:space="preserve">                                Toast.LENGTH_SHORT</w:t>
      </w:r>
    </w:p>
    <w:p w:rsidR="00827243" w:rsidRDefault="00827243" w:rsidP="00827243">
      <w:pPr>
        <w:pStyle w:val="LISTINGBODY"/>
      </w:pPr>
      <w:r>
        <w:t xml:space="preserve">                            ).show()</w:t>
      </w:r>
    </w:p>
    <w:p w:rsidR="00827243" w:rsidRDefault="00827243" w:rsidP="00827243">
      <w:pPr>
        <w:pStyle w:val="LISTINGBODY"/>
      </w:pPr>
      <w:r>
        <w:t xml:space="preserve">                        }</w:t>
      </w:r>
    </w:p>
    <w:p w:rsidR="00827243" w:rsidRDefault="00827243" w:rsidP="00827243">
      <w:pPr>
        <w:pStyle w:val="LISTINGBODY"/>
      </w:pPr>
      <w:r>
        <w:t xml:space="preserve">                    }</w:t>
      </w:r>
    </w:p>
    <w:p w:rsidR="00827243" w:rsidRDefault="00827243" w:rsidP="00827243">
      <w:pPr>
        <w:pStyle w:val="LISTINGBODY"/>
      </w:pPr>
      <w:r>
        <w:t xml:space="preserve">            } else {</w:t>
      </w:r>
    </w:p>
    <w:p w:rsidR="00827243" w:rsidRDefault="00827243" w:rsidP="00827243">
      <w:pPr>
        <w:pStyle w:val="LISTINGBODY"/>
      </w:pPr>
      <w:r>
        <w:t xml:space="preserve">                Toast.makeText(context, "Заполните все поля", Toast.LENGTH_SHORT).show()</w:t>
      </w:r>
    </w:p>
    <w:p w:rsidR="00827243" w:rsidRDefault="00827243" w:rsidP="00827243">
      <w:pPr>
        <w:pStyle w:val="LISTINGBODY"/>
      </w:pPr>
      <w:r>
        <w:t xml:space="preserve">            }</w:t>
      </w:r>
    </w:p>
    <w:p w:rsidR="00827243" w:rsidRDefault="00827243" w:rsidP="00827243">
      <w:pPr>
        <w:pStyle w:val="LISTINGBODY"/>
      </w:pPr>
      <w:r>
        <w:t xml:space="preserve">        }</w:t>
      </w:r>
    </w:p>
    <w:p w:rsidR="00827243" w:rsidRDefault="00827243" w:rsidP="00827243">
      <w:pPr>
        <w:pStyle w:val="LISTINGBODY"/>
      </w:pPr>
    </w:p>
    <w:p w:rsidR="00827243" w:rsidRDefault="00827243" w:rsidP="00827243">
      <w:pPr>
        <w:pStyle w:val="LISTINGBODY"/>
      </w:pPr>
      <w:r>
        <w:t xml:space="preserve">        binding.tvGoToLogin.setOnClickListener {</w:t>
      </w:r>
    </w:p>
    <w:p w:rsidR="00827243" w:rsidRDefault="00827243" w:rsidP="00827243">
      <w:pPr>
        <w:pStyle w:val="LISTINGBODY"/>
      </w:pPr>
      <w:r>
        <w:t xml:space="preserve">            findNavController().popBackStack()</w:t>
      </w:r>
    </w:p>
    <w:p w:rsidR="00827243" w:rsidRDefault="00827243" w:rsidP="00827243">
      <w:pPr>
        <w:pStyle w:val="LISTINGBODY"/>
      </w:pPr>
      <w:r>
        <w:t xml:space="preserve">        }</w:t>
      </w:r>
    </w:p>
    <w:p w:rsidR="00827243" w:rsidRDefault="00827243" w:rsidP="00827243">
      <w:pPr>
        <w:pStyle w:val="LISTINGBODY"/>
      </w:pPr>
      <w:r>
        <w:t xml:space="preserve">    }</w:t>
      </w:r>
    </w:p>
    <w:p w:rsidR="00827243" w:rsidRDefault="00827243" w:rsidP="00827243">
      <w:pPr>
        <w:pStyle w:val="LISTINGBODY"/>
      </w:pPr>
    </w:p>
    <w:p w:rsidR="00827243" w:rsidRDefault="00827243" w:rsidP="00827243">
      <w:pPr>
        <w:pStyle w:val="LISTINGBODY"/>
      </w:pPr>
      <w:r>
        <w:t xml:space="preserve">    override fun onDestroyView() {</w:t>
      </w:r>
    </w:p>
    <w:p w:rsidR="00827243" w:rsidRDefault="00827243" w:rsidP="00827243">
      <w:pPr>
        <w:pStyle w:val="LISTINGBODY"/>
      </w:pPr>
      <w:r>
        <w:t xml:space="preserve">        super.onDestroyView()</w:t>
      </w:r>
    </w:p>
    <w:p w:rsidR="00827243" w:rsidRDefault="00827243" w:rsidP="00827243">
      <w:pPr>
        <w:pStyle w:val="LISTINGBODY"/>
      </w:pPr>
      <w:r>
        <w:t xml:space="preserve">        _binding = null</w:t>
      </w:r>
    </w:p>
    <w:p w:rsidR="00827243" w:rsidRDefault="00827243" w:rsidP="00827243">
      <w:pPr>
        <w:pStyle w:val="LISTINGBODY"/>
      </w:pPr>
      <w:r>
        <w:t xml:space="preserve">    }</w:t>
      </w:r>
    </w:p>
    <w:p w:rsidR="00945AB1" w:rsidRDefault="00827243" w:rsidP="00827243">
      <w:pPr>
        <w:pStyle w:val="LISTINGBODY"/>
      </w:pPr>
      <w:r>
        <w:t>}</w:t>
      </w:r>
    </w:p>
    <w:sectPr w:rsidR="00945AB1" w:rsidSect="00271C67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C36BDD" w:rsidRDefault="00C36BDD" w:rsidP="0002180F">
      <w:r>
        <w:separator/>
      </w:r>
    </w:p>
  </w:endnote>
  <w:endnote w:type="continuationSeparator" w:id="0">
    <w:p w:rsidR="00C36BDD" w:rsidRDefault="00C36BDD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02180F" w:rsidRPr="00C72183" w:rsidRDefault="0002180F" w:rsidP="00C72183">
        <w:pPr>
          <w:pStyle w:val="Footer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C36BDD" w:rsidRDefault="00C36BDD" w:rsidP="0002180F">
      <w:r>
        <w:separator/>
      </w:r>
    </w:p>
  </w:footnote>
  <w:footnote w:type="continuationSeparator" w:id="0">
    <w:p w:rsidR="00C36BDD" w:rsidRDefault="00C36BDD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0" w15:restartNumberingAfterBreak="0">
    <w:nsid w:val="1DCD7FF8"/>
    <w:multiLevelType w:val="multilevel"/>
    <w:tmpl w:val="1FD6A5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DFF0783"/>
    <w:multiLevelType w:val="multilevel"/>
    <w:tmpl w:val="B53C57F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20E65CBE"/>
    <w:multiLevelType w:val="multilevel"/>
    <w:tmpl w:val="84AC626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pStyle w:val="LIST1"/>
      <w:lvlText w:val=""/>
      <w:lvlJc w:val="left"/>
      <w:pPr>
        <w:ind w:left="1080" w:hanging="36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3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4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6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32D14243"/>
    <w:multiLevelType w:val="multilevel"/>
    <w:tmpl w:val="6650791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80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57052BB6"/>
    <w:multiLevelType w:val="multilevel"/>
    <w:tmpl w:val="8DE2939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5A77419A"/>
    <w:multiLevelType w:val="multilevel"/>
    <w:tmpl w:val="2E90B85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80" w:hanging="360"/>
      </w:pPr>
    </w:lvl>
    <w:lvl w:ilvl="4">
      <w:start w:val="1"/>
      <w:numFmt w:val="decimal"/>
      <w:lvlText w:val="%5."/>
      <w:lvlJc w:val="left"/>
      <w:pPr>
        <w:ind w:left="1312" w:hanging="360"/>
      </w:p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4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5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6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8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1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3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6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7" w15:restartNumberingAfterBreak="0">
    <w:nsid w:val="79807A8D"/>
    <w:multiLevelType w:val="multilevel"/>
    <w:tmpl w:val="3954D3D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8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9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0" w15:restartNumberingAfterBreak="0">
    <w:nsid w:val="7FE42C4F"/>
    <w:multiLevelType w:val="multilevel"/>
    <w:tmpl w:val="411AE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4128123">
    <w:abstractNumId w:val="28"/>
  </w:num>
  <w:num w:numId="2" w16cid:durableId="51000295">
    <w:abstractNumId w:val="10"/>
  </w:num>
  <w:num w:numId="3" w16cid:durableId="7803424">
    <w:abstractNumId w:val="3"/>
  </w:num>
  <w:num w:numId="4" w16cid:durableId="1588266987">
    <w:abstractNumId w:val="21"/>
  </w:num>
  <w:num w:numId="5" w16cid:durableId="1694988039">
    <w:abstractNumId w:val="19"/>
  </w:num>
  <w:num w:numId="6" w16cid:durableId="905725245">
    <w:abstractNumId w:val="47"/>
  </w:num>
  <w:num w:numId="7" w16cid:durableId="2087654054">
    <w:abstractNumId w:val="17"/>
  </w:num>
  <w:num w:numId="8" w16cid:durableId="99379667">
    <w:abstractNumId w:val="5"/>
  </w:num>
  <w:num w:numId="9" w16cid:durableId="286661867">
    <w:abstractNumId w:val="23"/>
  </w:num>
  <w:num w:numId="10" w16cid:durableId="1807970584">
    <w:abstractNumId w:val="27"/>
  </w:num>
  <w:num w:numId="11" w16cid:durableId="1580169564">
    <w:abstractNumId w:val="38"/>
  </w:num>
  <w:num w:numId="12" w16cid:durableId="1337418905">
    <w:abstractNumId w:val="8"/>
  </w:num>
  <w:num w:numId="13" w16cid:durableId="1602107157">
    <w:abstractNumId w:val="36"/>
  </w:num>
  <w:num w:numId="14" w16cid:durableId="878014083">
    <w:abstractNumId w:val="14"/>
  </w:num>
  <w:num w:numId="15" w16cid:durableId="1567036711">
    <w:abstractNumId w:val="11"/>
  </w:num>
  <w:num w:numId="16" w16cid:durableId="806313730">
    <w:abstractNumId w:val="13"/>
  </w:num>
  <w:num w:numId="17" w16cid:durableId="1398626414">
    <w:abstractNumId w:val="4"/>
  </w:num>
  <w:num w:numId="18" w16cid:durableId="1875539266">
    <w:abstractNumId w:val="48"/>
  </w:num>
  <w:num w:numId="19" w16cid:durableId="949632104">
    <w:abstractNumId w:val="20"/>
  </w:num>
  <w:num w:numId="20" w16cid:durableId="339623686">
    <w:abstractNumId w:val="6"/>
  </w:num>
  <w:num w:numId="21" w16cid:durableId="2036956411">
    <w:abstractNumId w:val="16"/>
  </w:num>
  <w:num w:numId="22" w16cid:durableId="1264530015">
    <w:abstractNumId w:val="34"/>
  </w:num>
  <w:num w:numId="23" w16cid:durableId="640966182">
    <w:abstractNumId w:val="26"/>
  </w:num>
  <w:num w:numId="24" w16cid:durableId="568002818">
    <w:abstractNumId w:val="22"/>
  </w:num>
  <w:num w:numId="25" w16cid:durableId="669990759">
    <w:abstractNumId w:val="41"/>
  </w:num>
  <w:num w:numId="26" w16cid:durableId="1588153943">
    <w:abstractNumId w:val="43"/>
  </w:num>
  <w:num w:numId="27" w16cid:durableId="1588611934">
    <w:abstractNumId w:val="12"/>
  </w:num>
  <w:num w:numId="28" w16cid:durableId="188178172">
    <w:abstractNumId w:val="39"/>
  </w:num>
  <w:num w:numId="29" w16cid:durableId="837769139">
    <w:abstractNumId w:val="33"/>
  </w:num>
  <w:num w:numId="30" w16cid:durableId="896745036">
    <w:abstractNumId w:val="0"/>
  </w:num>
  <w:num w:numId="31" w16cid:durableId="2041591886">
    <w:abstractNumId w:val="24"/>
  </w:num>
  <w:num w:numId="32" w16cid:durableId="1834759801">
    <w:abstractNumId w:val="30"/>
  </w:num>
  <w:num w:numId="33" w16cid:durableId="158811944">
    <w:abstractNumId w:val="32"/>
  </w:num>
  <w:num w:numId="34" w16cid:durableId="635914590">
    <w:abstractNumId w:val="31"/>
  </w:num>
  <w:num w:numId="35" w16cid:durableId="1211922188">
    <w:abstractNumId w:val="45"/>
  </w:num>
  <w:num w:numId="36" w16cid:durableId="623854524">
    <w:abstractNumId w:val="9"/>
  </w:num>
  <w:num w:numId="37" w16cid:durableId="456459562">
    <w:abstractNumId w:val="15"/>
  </w:num>
  <w:num w:numId="38" w16cid:durableId="474029193">
    <w:abstractNumId w:val="7"/>
  </w:num>
  <w:num w:numId="39" w16cid:durableId="133719902">
    <w:abstractNumId w:val="37"/>
  </w:num>
  <w:num w:numId="40" w16cid:durableId="670302458">
    <w:abstractNumId w:val="49"/>
  </w:num>
  <w:num w:numId="41" w16cid:durableId="1295334840">
    <w:abstractNumId w:val="46"/>
  </w:num>
  <w:num w:numId="42" w16cid:durableId="1760104189">
    <w:abstractNumId w:val="2"/>
  </w:num>
  <w:num w:numId="43" w16cid:durableId="507210303">
    <w:abstractNumId w:val="44"/>
  </w:num>
  <w:num w:numId="44" w16cid:durableId="163861233">
    <w:abstractNumId w:val="1"/>
  </w:num>
  <w:num w:numId="45" w16cid:durableId="1184436289">
    <w:abstractNumId w:val="40"/>
  </w:num>
  <w:num w:numId="46" w16cid:durableId="2061517125">
    <w:abstractNumId w:val="35"/>
  </w:num>
  <w:num w:numId="47" w16cid:durableId="1036538417">
    <w:abstractNumId w:val="42"/>
  </w:num>
  <w:num w:numId="48" w16cid:durableId="1769040316">
    <w:abstractNumId w:val="25"/>
  </w:num>
  <w:num w:numId="49" w16cid:durableId="885333358">
    <w:abstractNumId w:val="18"/>
  </w:num>
  <w:num w:numId="50" w16cid:durableId="2133550362">
    <w:abstractNumId w:val="50"/>
  </w:num>
  <w:num w:numId="51" w16cid:durableId="208706672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embedSystemFont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E5E"/>
    <w:rsid w:val="00014007"/>
    <w:rsid w:val="00016F54"/>
    <w:rsid w:val="00020C33"/>
    <w:rsid w:val="000214A2"/>
    <w:rsid w:val="000215AF"/>
    <w:rsid w:val="0002172C"/>
    <w:rsid w:val="0002180F"/>
    <w:rsid w:val="00022902"/>
    <w:rsid w:val="000244B3"/>
    <w:rsid w:val="000341ED"/>
    <w:rsid w:val="0004168B"/>
    <w:rsid w:val="00050BF6"/>
    <w:rsid w:val="00057669"/>
    <w:rsid w:val="000658EA"/>
    <w:rsid w:val="000707C8"/>
    <w:rsid w:val="00085C1B"/>
    <w:rsid w:val="00090445"/>
    <w:rsid w:val="000928CE"/>
    <w:rsid w:val="00092F80"/>
    <w:rsid w:val="000A2CF1"/>
    <w:rsid w:val="000A6082"/>
    <w:rsid w:val="000A67BE"/>
    <w:rsid w:val="000B68EA"/>
    <w:rsid w:val="000C031F"/>
    <w:rsid w:val="000C3049"/>
    <w:rsid w:val="000D08D1"/>
    <w:rsid w:val="000F019B"/>
    <w:rsid w:val="000F3888"/>
    <w:rsid w:val="000F6DF7"/>
    <w:rsid w:val="00104F70"/>
    <w:rsid w:val="00112CBF"/>
    <w:rsid w:val="00113B9A"/>
    <w:rsid w:val="00113F80"/>
    <w:rsid w:val="00114F53"/>
    <w:rsid w:val="00116F39"/>
    <w:rsid w:val="00136236"/>
    <w:rsid w:val="001469BA"/>
    <w:rsid w:val="00146E7E"/>
    <w:rsid w:val="00164280"/>
    <w:rsid w:val="00166165"/>
    <w:rsid w:val="00177559"/>
    <w:rsid w:val="00181716"/>
    <w:rsid w:val="00187D39"/>
    <w:rsid w:val="00194A01"/>
    <w:rsid w:val="001B6348"/>
    <w:rsid w:val="001B6592"/>
    <w:rsid w:val="001D6B85"/>
    <w:rsid w:val="001D79EA"/>
    <w:rsid w:val="001D7ED5"/>
    <w:rsid w:val="001F10D3"/>
    <w:rsid w:val="001F3B8B"/>
    <w:rsid w:val="00203439"/>
    <w:rsid w:val="00204163"/>
    <w:rsid w:val="00223226"/>
    <w:rsid w:val="0022437A"/>
    <w:rsid w:val="00225F69"/>
    <w:rsid w:val="00226339"/>
    <w:rsid w:val="002403C0"/>
    <w:rsid w:val="00263830"/>
    <w:rsid w:val="00264F7A"/>
    <w:rsid w:val="00271C67"/>
    <w:rsid w:val="002805FC"/>
    <w:rsid w:val="00281617"/>
    <w:rsid w:val="00283EC6"/>
    <w:rsid w:val="00284869"/>
    <w:rsid w:val="002851AE"/>
    <w:rsid w:val="002956BD"/>
    <w:rsid w:val="00297B46"/>
    <w:rsid w:val="002A0651"/>
    <w:rsid w:val="002A7B49"/>
    <w:rsid w:val="002B02BB"/>
    <w:rsid w:val="002B4F79"/>
    <w:rsid w:val="002C229E"/>
    <w:rsid w:val="002D5C30"/>
    <w:rsid w:val="002F6184"/>
    <w:rsid w:val="00300DD1"/>
    <w:rsid w:val="003020FC"/>
    <w:rsid w:val="003035D8"/>
    <w:rsid w:val="00326699"/>
    <w:rsid w:val="003309FA"/>
    <w:rsid w:val="00352422"/>
    <w:rsid w:val="00353F7B"/>
    <w:rsid w:val="00354CC9"/>
    <w:rsid w:val="003726C9"/>
    <w:rsid w:val="00374808"/>
    <w:rsid w:val="0038664D"/>
    <w:rsid w:val="00390A0B"/>
    <w:rsid w:val="00391B6D"/>
    <w:rsid w:val="003A063B"/>
    <w:rsid w:val="003B3807"/>
    <w:rsid w:val="003B450D"/>
    <w:rsid w:val="003C3542"/>
    <w:rsid w:val="003C6679"/>
    <w:rsid w:val="003D0D43"/>
    <w:rsid w:val="003D538D"/>
    <w:rsid w:val="003E1B9C"/>
    <w:rsid w:val="003E5B4B"/>
    <w:rsid w:val="003F448A"/>
    <w:rsid w:val="00400F42"/>
    <w:rsid w:val="00404D15"/>
    <w:rsid w:val="00405D24"/>
    <w:rsid w:val="00407D0E"/>
    <w:rsid w:val="00413AAB"/>
    <w:rsid w:val="00417BAF"/>
    <w:rsid w:val="00433ACF"/>
    <w:rsid w:val="00436323"/>
    <w:rsid w:val="00440C22"/>
    <w:rsid w:val="004453CE"/>
    <w:rsid w:val="004466A2"/>
    <w:rsid w:val="00446ADF"/>
    <w:rsid w:val="00447516"/>
    <w:rsid w:val="00463A5E"/>
    <w:rsid w:val="00474DAE"/>
    <w:rsid w:val="00482048"/>
    <w:rsid w:val="00490A54"/>
    <w:rsid w:val="004A0A1F"/>
    <w:rsid w:val="004A6ABE"/>
    <w:rsid w:val="004B22B2"/>
    <w:rsid w:val="004B2D10"/>
    <w:rsid w:val="004B7719"/>
    <w:rsid w:val="004C0D1D"/>
    <w:rsid w:val="004C2812"/>
    <w:rsid w:val="004C5F0F"/>
    <w:rsid w:val="004C674A"/>
    <w:rsid w:val="004D0634"/>
    <w:rsid w:val="004E56BF"/>
    <w:rsid w:val="004E7C23"/>
    <w:rsid w:val="00500448"/>
    <w:rsid w:val="00510443"/>
    <w:rsid w:val="00511522"/>
    <w:rsid w:val="005123D9"/>
    <w:rsid w:val="0051650C"/>
    <w:rsid w:val="00524674"/>
    <w:rsid w:val="005364DC"/>
    <w:rsid w:val="00541C4D"/>
    <w:rsid w:val="0054620A"/>
    <w:rsid w:val="00552C4F"/>
    <w:rsid w:val="00556A71"/>
    <w:rsid w:val="00557CB5"/>
    <w:rsid w:val="0056605A"/>
    <w:rsid w:val="005705DC"/>
    <w:rsid w:val="00593FE3"/>
    <w:rsid w:val="0059491D"/>
    <w:rsid w:val="005A11B8"/>
    <w:rsid w:val="005A2A15"/>
    <w:rsid w:val="005A3BEB"/>
    <w:rsid w:val="005B566D"/>
    <w:rsid w:val="005C6680"/>
    <w:rsid w:val="005D1E20"/>
    <w:rsid w:val="005E193D"/>
    <w:rsid w:val="005E29D2"/>
    <w:rsid w:val="005E3C66"/>
    <w:rsid w:val="005F2C3F"/>
    <w:rsid w:val="00615ECA"/>
    <w:rsid w:val="00632061"/>
    <w:rsid w:val="006375AF"/>
    <w:rsid w:val="00651F7A"/>
    <w:rsid w:val="00654144"/>
    <w:rsid w:val="00657326"/>
    <w:rsid w:val="0066020F"/>
    <w:rsid w:val="00661D53"/>
    <w:rsid w:val="00672F3B"/>
    <w:rsid w:val="00674C59"/>
    <w:rsid w:val="00681A11"/>
    <w:rsid w:val="00684731"/>
    <w:rsid w:val="006854F9"/>
    <w:rsid w:val="00690741"/>
    <w:rsid w:val="00690FF0"/>
    <w:rsid w:val="006914E8"/>
    <w:rsid w:val="006969E7"/>
    <w:rsid w:val="006A259A"/>
    <w:rsid w:val="006A42CB"/>
    <w:rsid w:val="006B441C"/>
    <w:rsid w:val="006C526F"/>
    <w:rsid w:val="006C565E"/>
    <w:rsid w:val="006D67F5"/>
    <w:rsid w:val="006E52F2"/>
    <w:rsid w:val="006F20BB"/>
    <w:rsid w:val="006F37F8"/>
    <w:rsid w:val="00704FC0"/>
    <w:rsid w:val="00706EC9"/>
    <w:rsid w:val="00707EE1"/>
    <w:rsid w:val="00713DC1"/>
    <w:rsid w:val="007151DF"/>
    <w:rsid w:val="00724677"/>
    <w:rsid w:val="007260EC"/>
    <w:rsid w:val="00747212"/>
    <w:rsid w:val="0075097D"/>
    <w:rsid w:val="00761700"/>
    <w:rsid w:val="00762A33"/>
    <w:rsid w:val="00764548"/>
    <w:rsid w:val="007811A0"/>
    <w:rsid w:val="007834EC"/>
    <w:rsid w:val="007A5F2B"/>
    <w:rsid w:val="007B1361"/>
    <w:rsid w:val="007B2A9E"/>
    <w:rsid w:val="007C55D8"/>
    <w:rsid w:val="007D4A34"/>
    <w:rsid w:val="007D50CD"/>
    <w:rsid w:val="007E0C2C"/>
    <w:rsid w:val="007F008E"/>
    <w:rsid w:val="007F31BE"/>
    <w:rsid w:val="007F6EEB"/>
    <w:rsid w:val="007F7A67"/>
    <w:rsid w:val="00810104"/>
    <w:rsid w:val="008115EF"/>
    <w:rsid w:val="00815F1C"/>
    <w:rsid w:val="00822BE1"/>
    <w:rsid w:val="00827243"/>
    <w:rsid w:val="00832630"/>
    <w:rsid w:val="00833008"/>
    <w:rsid w:val="008331DB"/>
    <w:rsid w:val="00837726"/>
    <w:rsid w:val="00861EE5"/>
    <w:rsid w:val="00890F55"/>
    <w:rsid w:val="008932D7"/>
    <w:rsid w:val="008A358B"/>
    <w:rsid w:val="008B1412"/>
    <w:rsid w:val="008C0335"/>
    <w:rsid w:val="008C1A2C"/>
    <w:rsid w:val="008C312F"/>
    <w:rsid w:val="008C376C"/>
    <w:rsid w:val="008C38DA"/>
    <w:rsid w:val="008C7F36"/>
    <w:rsid w:val="008D017A"/>
    <w:rsid w:val="008D1AAC"/>
    <w:rsid w:val="008E080A"/>
    <w:rsid w:val="008E3AC6"/>
    <w:rsid w:val="008E6558"/>
    <w:rsid w:val="008E657B"/>
    <w:rsid w:val="008F05B0"/>
    <w:rsid w:val="008F40A5"/>
    <w:rsid w:val="009042D8"/>
    <w:rsid w:val="00904A0E"/>
    <w:rsid w:val="00915EE0"/>
    <w:rsid w:val="009265C5"/>
    <w:rsid w:val="00926DFF"/>
    <w:rsid w:val="00945836"/>
    <w:rsid w:val="00945AB1"/>
    <w:rsid w:val="00950472"/>
    <w:rsid w:val="00951A99"/>
    <w:rsid w:val="0095708B"/>
    <w:rsid w:val="009600E8"/>
    <w:rsid w:val="009604D9"/>
    <w:rsid w:val="00966EF0"/>
    <w:rsid w:val="00971C37"/>
    <w:rsid w:val="00972071"/>
    <w:rsid w:val="00975193"/>
    <w:rsid w:val="00981ABF"/>
    <w:rsid w:val="00984913"/>
    <w:rsid w:val="00986BC9"/>
    <w:rsid w:val="00992C96"/>
    <w:rsid w:val="0099389C"/>
    <w:rsid w:val="00995D71"/>
    <w:rsid w:val="009A487C"/>
    <w:rsid w:val="009A6312"/>
    <w:rsid w:val="009B751E"/>
    <w:rsid w:val="009C14CB"/>
    <w:rsid w:val="009C1B9B"/>
    <w:rsid w:val="009D2232"/>
    <w:rsid w:val="009D55AD"/>
    <w:rsid w:val="009D6845"/>
    <w:rsid w:val="009D7823"/>
    <w:rsid w:val="009D7B31"/>
    <w:rsid w:val="009E13DE"/>
    <w:rsid w:val="009E3207"/>
    <w:rsid w:val="009E3329"/>
    <w:rsid w:val="009F1230"/>
    <w:rsid w:val="009F3F79"/>
    <w:rsid w:val="00A0271C"/>
    <w:rsid w:val="00A079CA"/>
    <w:rsid w:val="00A30284"/>
    <w:rsid w:val="00A31D08"/>
    <w:rsid w:val="00A37C30"/>
    <w:rsid w:val="00A51900"/>
    <w:rsid w:val="00A552DE"/>
    <w:rsid w:val="00A73C84"/>
    <w:rsid w:val="00A7477B"/>
    <w:rsid w:val="00A74901"/>
    <w:rsid w:val="00A85FF3"/>
    <w:rsid w:val="00A9025D"/>
    <w:rsid w:val="00AA678C"/>
    <w:rsid w:val="00AA79DF"/>
    <w:rsid w:val="00AC3FBF"/>
    <w:rsid w:val="00AC66D6"/>
    <w:rsid w:val="00AD3198"/>
    <w:rsid w:val="00AE4750"/>
    <w:rsid w:val="00AF6555"/>
    <w:rsid w:val="00B03985"/>
    <w:rsid w:val="00B0524B"/>
    <w:rsid w:val="00B20256"/>
    <w:rsid w:val="00B2042C"/>
    <w:rsid w:val="00B23B8B"/>
    <w:rsid w:val="00B366F0"/>
    <w:rsid w:val="00B4479E"/>
    <w:rsid w:val="00B550A6"/>
    <w:rsid w:val="00B613E6"/>
    <w:rsid w:val="00B62773"/>
    <w:rsid w:val="00B632F0"/>
    <w:rsid w:val="00B66B32"/>
    <w:rsid w:val="00B71FEE"/>
    <w:rsid w:val="00B727FC"/>
    <w:rsid w:val="00B72B53"/>
    <w:rsid w:val="00B757DE"/>
    <w:rsid w:val="00B87153"/>
    <w:rsid w:val="00B87E5D"/>
    <w:rsid w:val="00B923A5"/>
    <w:rsid w:val="00BA50FA"/>
    <w:rsid w:val="00BC1AFF"/>
    <w:rsid w:val="00BD2C59"/>
    <w:rsid w:val="00BE32A7"/>
    <w:rsid w:val="00BE66A1"/>
    <w:rsid w:val="00BF7993"/>
    <w:rsid w:val="00C01D75"/>
    <w:rsid w:val="00C03BE7"/>
    <w:rsid w:val="00C04C8A"/>
    <w:rsid w:val="00C11649"/>
    <w:rsid w:val="00C21B6C"/>
    <w:rsid w:val="00C36BDD"/>
    <w:rsid w:val="00C4102D"/>
    <w:rsid w:val="00C44E77"/>
    <w:rsid w:val="00C51E65"/>
    <w:rsid w:val="00C52855"/>
    <w:rsid w:val="00C60A88"/>
    <w:rsid w:val="00C6314C"/>
    <w:rsid w:val="00C6593A"/>
    <w:rsid w:val="00C65F6A"/>
    <w:rsid w:val="00C66F0E"/>
    <w:rsid w:val="00C72183"/>
    <w:rsid w:val="00C7307B"/>
    <w:rsid w:val="00C7552A"/>
    <w:rsid w:val="00C90801"/>
    <w:rsid w:val="00C91D3A"/>
    <w:rsid w:val="00C969C1"/>
    <w:rsid w:val="00CA1852"/>
    <w:rsid w:val="00CA7B5C"/>
    <w:rsid w:val="00CB5FD0"/>
    <w:rsid w:val="00CD4E5E"/>
    <w:rsid w:val="00CE2650"/>
    <w:rsid w:val="00CF1BC5"/>
    <w:rsid w:val="00CF2061"/>
    <w:rsid w:val="00D01FBA"/>
    <w:rsid w:val="00D049D1"/>
    <w:rsid w:val="00D3019D"/>
    <w:rsid w:val="00D347D3"/>
    <w:rsid w:val="00D36C22"/>
    <w:rsid w:val="00D45F03"/>
    <w:rsid w:val="00D51073"/>
    <w:rsid w:val="00D529B9"/>
    <w:rsid w:val="00D539E3"/>
    <w:rsid w:val="00D61BFA"/>
    <w:rsid w:val="00D6342C"/>
    <w:rsid w:val="00D6546D"/>
    <w:rsid w:val="00D928B1"/>
    <w:rsid w:val="00D94BE5"/>
    <w:rsid w:val="00DA6A0E"/>
    <w:rsid w:val="00DA7C82"/>
    <w:rsid w:val="00DB1CEE"/>
    <w:rsid w:val="00DB4A28"/>
    <w:rsid w:val="00DC1B09"/>
    <w:rsid w:val="00DD1C96"/>
    <w:rsid w:val="00DE47B7"/>
    <w:rsid w:val="00DF362A"/>
    <w:rsid w:val="00DF7735"/>
    <w:rsid w:val="00E01D70"/>
    <w:rsid w:val="00E14232"/>
    <w:rsid w:val="00E163A1"/>
    <w:rsid w:val="00E22832"/>
    <w:rsid w:val="00E33FE6"/>
    <w:rsid w:val="00E504A0"/>
    <w:rsid w:val="00E51362"/>
    <w:rsid w:val="00E5185D"/>
    <w:rsid w:val="00E62DB8"/>
    <w:rsid w:val="00E638AE"/>
    <w:rsid w:val="00E7252C"/>
    <w:rsid w:val="00E74CF3"/>
    <w:rsid w:val="00E754C7"/>
    <w:rsid w:val="00E81395"/>
    <w:rsid w:val="00E821E8"/>
    <w:rsid w:val="00E83755"/>
    <w:rsid w:val="00E92357"/>
    <w:rsid w:val="00E951CF"/>
    <w:rsid w:val="00EA3B1D"/>
    <w:rsid w:val="00EC53C2"/>
    <w:rsid w:val="00ED16A1"/>
    <w:rsid w:val="00ED438A"/>
    <w:rsid w:val="00ED7350"/>
    <w:rsid w:val="00EE1F7E"/>
    <w:rsid w:val="00EE3B59"/>
    <w:rsid w:val="00EE3F95"/>
    <w:rsid w:val="00EF07F5"/>
    <w:rsid w:val="00F01634"/>
    <w:rsid w:val="00F037D5"/>
    <w:rsid w:val="00F04F95"/>
    <w:rsid w:val="00F14F84"/>
    <w:rsid w:val="00F26346"/>
    <w:rsid w:val="00F34DD0"/>
    <w:rsid w:val="00F50713"/>
    <w:rsid w:val="00F54243"/>
    <w:rsid w:val="00F55B5B"/>
    <w:rsid w:val="00F57E13"/>
    <w:rsid w:val="00F6317F"/>
    <w:rsid w:val="00F631E2"/>
    <w:rsid w:val="00F65A25"/>
    <w:rsid w:val="00F705E4"/>
    <w:rsid w:val="00F73AF1"/>
    <w:rsid w:val="00F77208"/>
    <w:rsid w:val="00F87EBD"/>
    <w:rsid w:val="00F9123C"/>
    <w:rsid w:val="00F960C9"/>
    <w:rsid w:val="00FA1CB4"/>
    <w:rsid w:val="00FA3569"/>
    <w:rsid w:val="00FB403D"/>
    <w:rsid w:val="00FC12B4"/>
    <w:rsid w:val="00FC61BD"/>
    <w:rsid w:val="00FE1BA9"/>
    <w:rsid w:val="00FF2869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230A9D"/>
  <w15:docId w15:val="{21B4C24F-0896-4646-950B-C869DD480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Normal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DefaultParagraphFont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80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80F"/>
    <w:rPr>
      <w:sz w:val="24"/>
      <w:szCs w:val="24"/>
    </w:rPr>
  </w:style>
  <w:style w:type="paragraph" w:customStyle="1" w:styleId="DIV1">
    <w:name w:val="DIV1"/>
    <w:basedOn w:val="ListParagraph"/>
    <w:next w:val="MAINTEXT1"/>
    <w:qFormat/>
    <w:rsid w:val="00C72183"/>
    <w:pPr>
      <w:widowControl w:val="0"/>
      <w:numPr>
        <w:numId w:val="8"/>
      </w:numPr>
      <w:adjustRightInd w:val="0"/>
      <w:spacing w:line="360" w:lineRule="auto"/>
      <w:outlineLvl w:val="0"/>
    </w:pPr>
    <w:rPr>
      <w:b/>
      <w:sz w:val="28"/>
    </w:rPr>
  </w:style>
  <w:style w:type="paragraph" w:styleId="ListParagraph">
    <w:name w:val="List Paragraph"/>
    <w:basedOn w:val="Normal"/>
    <w:uiPriority w:val="34"/>
    <w:qFormat/>
    <w:rsid w:val="008331DB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EE1F7E"/>
  </w:style>
  <w:style w:type="paragraph" w:customStyle="1" w:styleId="DIV2">
    <w:name w:val="DIV2"/>
    <w:basedOn w:val="ListParagraph"/>
    <w:next w:val="MAINTEXT2"/>
    <w:qFormat/>
    <w:rsid w:val="00C72183"/>
    <w:pPr>
      <w:widowControl w:val="0"/>
      <w:numPr>
        <w:ilvl w:val="1"/>
        <w:numId w:val="8"/>
      </w:numPr>
      <w:adjustRightInd w:val="0"/>
      <w:spacing w:line="360" w:lineRule="auto"/>
      <w:outlineLvl w:val="1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TOC1">
    <w:name w:val="toc 1"/>
    <w:basedOn w:val="Normal"/>
    <w:next w:val="Normal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TOC2">
    <w:name w:val="toc 2"/>
    <w:basedOn w:val="Normal"/>
    <w:next w:val="Normal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D438A"/>
    <w:rPr>
      <w:color w:val="808080"/>
    </w:rPr>
  </w:style>
  <w:style w:type="table" w:styleId="TableGrid">
    <w:name w:val="Table Grid"/>
    <w:basedOn w:val="TableNormal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TOC4">
    <w:name w:val="toc 4"/>
    <w:basedOn w:val="Normal"/>
    <w:next w:val="Normal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4"/>
      </w:numPr>
    </w:pPr>
  </w:style>
  <w:style w:type="numbering" w:customStyle="1" w:styleId="CurrentList2">
    <w:name w:val="Current List2"/>
    <w:uiPriority w:val="99"/>
    <w:rsid w:val="00C72183"/>
    <w:pPr>
      <w:numPr>
        <w:numId w:val="5"/>
      </w:numPr>
    </w:pPr>
  </w:style>
  <w:style w:type="numbering" w:customStyle="1" w:styleId="CurrentList3">
    <w:name w:val="Current List3"/>
    <w:uiPriority w:val="99"/>
    <w:rsid w:val="00C72183"/>
    <w:pPr>
      <w:numPr>
        <w:numId w:val="7"/>
      </w:numPr>
    </w:pPr>
  </w:style>
  <w:style w:type="numbering" w:customStyle="1" w:styleId="CurrentList4">
    <w:name w:val="Current List4"/>
    <w:uiPriority w:val="99"/>
    <w:rsid w:val="00C72183"/>
    <w:pPr>
      <w:numPr>
        <w:numId w:val="9"/>
      </w:numPr>
    </w:pPr>
  </w:style>
  <w:style w:type="numbering" w:customStyle="1" w:styleId="CurrentList5">
    <w:name w:val="Current List5"/>
    <w:uiPriority w:val="99"/>
    <w:rsid w:val="00C72183"/>
    <w:pPr>
      <w:numPr>
        <w:numId w:val="10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11"/>
      </w:numPr>
    </w:pPr>
  </w:style>
  <w:style w:type="numbering" w:customStyle="1" w:styleId="CurrentList7">
    <w:name w:val="Current List7"/>
    <w:uiPriority w:val="99"/>
    <w:rsid w:val="00C72183"/>
    <w:pPr>
      <w:numPr>
        <w:numId w:val="12"/>
      </w:numPr>
    </w:pPr>
  </w:style>
  <w:style w:type="numbering" w:customStyle="1" w:styleId="CurrentList8">
    <w:name w:val="Current List8"/>
    <w:uiPriority w:val="99"/>
    <w:rsid w:val="00C72183"/>
    <w:pPr>
      <w:numPr>
        <w:numId w:val="13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3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4"/>
      </w:numPr>
    </w:pPr>
  </w:style>
  <w:style w:type="numbering" w:customStyle="1" w:styleId="CurrentList10">
    <w:name w:val="Current List10"/>
    <w:uiPriority w:val="99"/>
    <w:rsid w:val="009F3F79"/>
    <w:pPr>
      <w:numPr>
        <w:numId w:val="16"/>
      </w:numPr>
    </w:pPr>
  </w:style>
  <w:style w:type="numbering" w:customStyle="1" w:styleId="CurrentList11">
    <w:name w:val="Current List11"/>
    <w:uiPriority w:val="99"/>
    <w:rsid w:val="009F3F79"/>
    <w:pPr>
      <w:numPr>
        <w:numId w:val="17"/>
      </w:numPr>
    </w:pPr>
  </w:style>
  <w:style w:type="numbering" w:customStyle="1" w:styleId="CurrentList12">
    <w:name w:val="Current List12"/>
    <w:uiPriority w:val="99"/>
    <w:rsid w:val="009F3F79"/>
    <w:pPr>
      <w:numPr>
        <w:numId w:val="18"/>
      </w:numPr>
    </w:pPr>
  </w:style>
  <w:style w:type="numbering" w:customStyle="1" w:styleId="CurrentList13">
    <w:name w:val="Current List13"/>
    <w:uiPriority w:val="99"/>
    <w:rsid w:val="00975193"/>
    <w:pPr>
      <w:numPr>
        <w:numId w:val="19"/>
      </w:numPr>
    </w:pPr>
  </w:style>
  <w:style w:type="numbering" w:customStyle="1" w:styleId="CurrentList14">
    <w:name w:val="Current List14"/>
    <w:uiPriority w:val="99"/>
    <w:rsid w:val="00975193"/>
    <w:pPr>
      <w:numPr>
        <w:numId w:val="20"/>
      </w:numPr>
    </w:pPr>
  </w:style>
  <w:style w:type="numbering" w:customStyle="1" w:styleId="CurrentList15">
    <w:name w:val="Current List15"/>
    <w:uiPriority w:val="99"/>
    <w:rsid w:val="00975193"/>
    <w:pPr>
      <w:numPr>
        <w:numId w:val="21"/>
      </w:numPr>
    </w:pPr>
  </w:style>
  <w:style w:type="numbering" w:customStyle="1" w:styleId="CurrentList16">
    <w:name w:val="Current List16"/>
    <w:uiPriority w:val="99"/>
    <w:rsid w:val="00975193"/>
    <w:pPr>
      <w:numPr>
        <w:numId w:val="22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7"/>
      </w:numPr>
    </w:pPr>
  </w:style>
  <w:style w:type="numbering" w:customStyle="1" w:styleId="CurrentList17">
    <w:name w:val="Current List17"/>
    <w:uiPriority w:val="99"/>
    <w:rsid w:val="00F631E2"/>
    <w:pPr>
      <w:numPr>
        <w:numId w:val="23"/>
      </w:numPr>
    </w:pPr>
  </w:style>
  <w:style w:type="numbering" w:customStyle="1" w:styleId="CurrentList18">
    <w:name w:val="Current List18"/>
    <w:uiPriority w:val="99"/>
    <w:rsid w:val="00F631E2"/>
    <w:pPr>
      <w:numPr>
        <w:numId w:val="24"/>
      </w:numPr>
    </w:pPr>
  </w:style>
  <w:style w:type="numbering" w:customStyle="1" w:styleId="CurrentList19">
    <w:name w:val="Current List19"/>
    <w:uiPriority w:val="99"/>
    <w:rsid w:val="00F631E2"/>
    <w:pPr>
      <w:numPr>
        <w:numId w:val="25"/>
      </w:numPr>
    </w:pPr>
  </w:style>
  <w:style w:type="numbering" w:customStyle="1" w:styleId="CurrentList20">
    <w:name w:val="Current List20"/>
    <w:uiPriority w:val="99"/>
    <w:rsid w:val="00F631E2"/>
    <w:pPr>
      <w:numPr>
        <w:numId w:val="26"/>
      </w:numPr>
    </w:pPr>
  </w:style>
  <w:style w:type="numbering" w:customStyle="1" w:styleId="CurrentList21">
    <w:name w:val="Current List21"/>
    <w:uiPriority w:val="99"/>
    <w:rsid w:val="00F631E2"/>
    <w:pPr>
      <w:numPr>
        <w:numId w:val="29"/>
      </w:numPr>
    </w:pPr>
  </w:style>
  <w:style w:type="numbering" w:customStyle="1" w:styleId="CurrentList22">
    <w:name w:val="Current List22"/>
    <w:uiPriority w:val="99"/>
    <w:rsid w:val="00F631E2"/>
    <w:pPr>
      <w:numPr>
        <w:numId w:val="30"/>
      </w:numPr>
    </w:pPr>
  </w:style>
  <w:style w:type="numbering" w:customStyle="1" w:styleId="CurrentList23">
    <w:name w:val="Current List23"/>
    <w:uiPriority w:val="99"/>
    <w:rsid w:val="00F631E2"/>
    <w:pPr>
      <w:numPr>
        <w:numId w:val="31"/>
      </w:numPr>
    </w:pPr>
  </w:style>
  <w:style w:type="numbering" w:customStyle="1" w:styleId="CurrentList24">
    <w:name w:val="Current List24"/>
    <w:uiPriority w:val="99"/>
    <w:rsid w:val="00F631E2"/>
    <w:pPr>
      <w:numPr>
        <w:numId w:val="32"/>
      </w:numPr>
    </w:pPr>
  </w:style>
  <w:style w:type="numbering" w:customStyle="1" w:styleId="CurrentList25">
    <w:name w:val="Current List25"/>
    <w:uiPriority w:val="99"/>
    <w:rsid w:val="00F631E2"/>
    <w:pPr>
      <w:numPr>
        <w:numId w:val="33"/>
      </w:numPr>
    </w:pPr>
  </w:style>
  <w:style w:type="numbering" w:customStyle="1" w:styleId="CurrentList26">
    <w:name w:val="Current List26"/>
    <w:uiPriority w:val="99"/>
    <w:rsid w:val="00F631E2"/>
    <w:pPr>
      <w:numPr>
        <w:numId w:val="34"/>
      </w:numPr>
    </w:pPr>
  </w:style>
  <w:style w:type="numbering" w:customStyle="1" w:styleId="CurrentList27">
    <w:name w:val="Current List27"/>
    <w:uiPriority w:val="99"/>
    <w:rsid w:val="00F631E2"/>
    <w:pPr>
      <w:numPr>
        <w:numId w:val="35"/>
      </w:numPr>
    </w:pPr>
  </w:style>
  <w:style w:type="numbering" w:customStyle="1" w:styleId="CurrentList28">
    <w:name w:val="Current List28"/>
    <w:uiPriority w:val="99"/>
    <w:rsid w:val="00F631E2"/>
    <w:pPr>
      <w:numPr>
        <w:numId w:val="36"/>
      </w:numPr>
    </w:pPr>
  </w:style>
  <w:style w:type="numbering" w:customStyle="1" w:styleId="CurrentList29">
    <w:name w:val="Current List29"/>
    <w:uiPriority w:val="99"/>
    <w:rsid w:val="00F631E2"/>
    <w:pPr>
      <w:numPr>
        <w:numId w:val="37"/>
      </w:numPr>
    </w:pPr>
  </w:style>
  <w:style w:type="numbering" w:customStyle="1" w:styleId="CurrentList30">
    <w:name w:val="Current List30"/>
    <w:uiPriority w:val="99"/>
    <w:rsid w:val="00F631E2"/>
    <w:pPr>
      <w:numPr>
        <w:numId w:val="38"/>
      </w:numPr>
    </w:pPr>
  </w:style>
  <w:style w:type="numbering" w:customStyle="1" w:styleId="CurrentList31">
    <w:name w:val="Current List31"/>
    <w:uiPriority w:val="99"/>
    <w:rsid w:val="00F631E2"/>
    <w:pPr>
      <w:numPr>
        <w:numId w:val="39"/>
      </w:numPr>
    </w:pPr>
  </w:style>
  <w:style w:type="numbering" w:customStyle="1" w:styleId="CurrentList32">
    <w:name w:val="Current List32"/>
    <w:uiPriority w:val="99"/>
    <w:rsid w:val="00F631E2"/>
    <w:pPr>
      <w:numPr>
        <w:numId w:val="40"/>
      </w:numPr>
    </w:pPr>
  </w:style>
  <w:style w:type="numbering" w:customStyle="1" w:styleId="CurrentList33">
    <w:name w:val="Current List33"/>
    <w:uiPriority w:val="99"/>
    <w:rsid w:val="00F631E2"/>
    <w:pPr>
      <w:numPr>
        <w:numId w:val="41"/>
      </w:numPr>
    </w:pPr>
  </w:style>
  <w:style w:type="numbering" w:customStyle="1" w:styleId="CurrentList34">
    <w:name w:val="Current List34"/>
    <w:uiPriority w:val="99"/>
    <w:rsid w:val="00F631E2"/>
    <w:pPr>
      <w:numPr>
        <w:numId w:val="42"/>
      </w:numPr>
    </w:pPr>
  </w:style>
  <w:style w:type="numbering" w:customStyle="1" w:styleId="CurrentList35">
    <w:name w:val="Current List35"/>
    <w:uiPriority w:val="99"/>
    <w:rsid w:val="00F631E2"/>
    <w:pPr>
      <w:numPr>
        <w:numId w:val="43"/>
      </w:numPr>
    </w:pPr>
  </w:style>
  <w:style w:type="numbering" w:customStyle="1" w:styleId="CurrentList36">
    <w:name w:val="Current List36"/>
    <w:uiPriority w:val="99"/>
    <w:rsid w:val="00146E7E"/>
    <w:pPr>
      <w:numPr>
        <w:numId w:val="44"/>
      </w:numPr>
    </w:pPr>
  </w:style>
  <w:style w:type="numbering" w:customStyle="1" w:styleId="CurrentList37">
    <w:name w:val="Current List37"/>
    <w:uiPriority w:val="99"/>
    <w:rsid w:val="00146E7E"/>
    <w:pPr>
      <w:numPr>
        <w:numId w:val="45"/>
      </w:numPr>
    </w:pPr>
  </w:style>
  <w:style w:type="numbering" w:customStyle="1" w:styleId="CurrentList38">
    <w:name w:val="Current List38"/>
    <w:uiPriority w:val="99"/>
    <w:rsid w:val="00146E7E"/>
    <w:pPr>
      <w:numPr>
        <w:numId w:val="46"/>
      </w:numPr>
    </w:pPr>
  </w:style>
  <w:style w:type="paragraph" w:customStyle="1" w:styleId="LIST2">
    <w:name w:val="LIST2"/>
    <w:basedOn w:val="LIST1"/>
    <w:qFormat/>
    <w:rsid w:val="00984913"/>
    <w:pPr>
      <w:numPr>
        <w:numId w:val="28"/>
      </w:numPr>
    </w:pPr>
  </w:style>
  <w:style w:type="numbering" w:customStyle="1" w:styleId="CurrentList39">
    <w:name w:val="Current List39"/>
    <w:uiPriority w:val="99"/>
    <w:rsid w:val="00984913"/>
    <w:pPr>
      <w:numPr>
        <w:numId w:val="47"/>
      </w:numPr>
    </w:pPr>
  </w:style>
  <w:style w:type="numbering" w:customStyle="1" w:styleId="CurrentList40">
    <w:name w:val="Current List40"/>
    <w:uiPriority w:val="99"/>
    <w:rsid w:val="00FC12B4"/>
    <w:pPr>
      <w:numPr>
        <w:numId w:val="48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6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grigorijtomczuk/Desktop/suai/lab-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lab-template.dotx</Template>
  <TotalTime>0</TotalTime>
  <Pages>12</Pages>
  <Words>2499</Words>
  <Characters>14247</Characters>
  <Application>Microsoft Office Word</Application>
  <DocSecurity>0</DocSecurity>
  <Lines>118</Lines>
  <Paragraphs>33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16713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3</cp:revision>
  <cp:lastPrinted>2025-12-20T06:43:00Z</cp:lastPrinted>
  <dcterms:created xsi:type="dcterms:W3CDTF">2025-12-20T06:43:00Z</dcterms:created>
  <dcterms:modified xsi:type="dcterms:W3CDTF">2025-12-20T06:43:00Z</dcterms:modified>
  <cp:category/>
</cp:coreProperties>
</file>
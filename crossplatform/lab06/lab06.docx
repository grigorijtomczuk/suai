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413AAB" w:rsidRDefault="00413AAB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:rsidR="00413AAB" w:rsidRPr="00632061" w:rsidRDefault="00413AAB">
      <w:pPr>
        <w:widowControl w:val="0"/>
        <w:autoSpaceDE w:val="0"/>
        <w:autoSpaceDN w:val="0"/>
        <w:adjustRightInd w:val="0"/>
        <w:spacing w:before="480"/>
        <w:jc w:val="center"/>
      </w:pPr>
      <w:r>
        <w:t>КАФЕДРА №</w:t>
      </w:r>
      <w:r w:rsidRPr="009265C5">
        <w:t xml:space="preserve"> </w:t>
      </w:r>
      <w:r w:rsidR="00CD4E5E" w:rsidRPr="00632061">
        <w:t>42</w:t>
      </w:r>
    </w:p>
    <w:p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93"/>
        <w:gridCol w:w="2742"/>
        <w:gridCol w:w="284"/>
        <w:gridCol w:w="2976"/>
      </w:tblGrid>
      <w:tr w:rsidR="00413AAB" w:rsidTr="008E080A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:rsidR="00413AAB" w:rsidRPr="00AD3198" w:rsidRDefault="00CD4E5E">
            <w:pPr>
              <w:widowControl w:val="0"/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r w:rsidRPr="00CD4E5E">
              <w:rPr>
                <w:lang w:val="en-US"/>
              </w:rPr>
              <w:t>ассистент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976" w:type="dxa"/>
            <w:tcBorders>
              <w:top w:val="nil"/>
              <w:left w:val="nil"/>
              <w:right w:val="nil"/>
            </w:tcBorders>
            <w:vAlign w:val="center"/>
          </w:tcPr>
          <w:p w:rsidR="00413AAB" w:rsidRPr="00AD3198" w:rsidRDefault="00CD4E5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-US"/>
              </w:rPr>
            </w:pPr>
            <w:r w:rsidRPr="00CD4E5E">
              <w:rPr>
                <w:lang w:val="en-US"/>
              </w:rPr>
              <w:t>Н. И. Чулочникова</w:t>
            </w:r>
          </w:p>
        </w:tc>
      </w:tr>
      <w:tr w:rsidR="00413AAB" w:rsidTr="008E08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37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7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pStyle w:val="BodyText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5123D9" w:rsidRDefault="00413AAB" w:rsidP="008E080A">
            <w:pPr>
              <w:pStyle w:val="BodyText"/>
              <w:spacing w:before="960"/>
            </w:pPr>
            <w:r>
              <w:t>ОТЧЕТ О ЛАБОРАТОРНОЙ РАБОТЕ</w:t>
            </w:r>
            <w:r w:rsidR="00CD4E5E">
              <w:rPr>
                <w:lang w:val="en-US"/>
              </w:rPr>
              <w:t xml:space="preserve"> </w:t>
            </w:r>
            <w:r w:rsidR="00CD4E5E">
              <w:t xml:space="preserve">№ </w:t>
            </w:r>
            <w:r w:rsidR="005123D9">
              <w:t>6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9C1F3D" w:rsidRDefault="00D928B1" w:rsidP="008E080A">
            <w:pPr>
              <w:pStyle w:val="Heading1"/>
              <w:keepNext w:val="0"/>
              <w:spacing w:before="720" w:after="720"/>
              <w:rPr>
                <w:b w:val="0"/>
                <w:szCs w:val="32"/>
              </w:rPr>
            </w:pPr>
            <w:r>
              <w:rPr>
                <w:b w:val="0"/>
                <w:szCs w:val="32"/>
              </w:rPr>
              <w:t xml:space="preserve">РАБОТА С </w:t>
            </w:r>
            <w:r w:rsidR="009C1F3D">
              <w:rPr>
                <w:b w:val="0"/>
                <w:szCs w:val="32"/>
              </w:rPr>
              <w:t>БД</w:t>
            </w:r>
            <w:r>
              <w:rPr>
                <w:b w:val="0"/>
                <w:szCs w:val="32"/>
                <w:lang w:val="en-US"/>
              </w:rPr>
              <w:t xml:space="preserve">. </w:t>
            </w:r>
            <w:r w:rsidR="009C1F3D">
              <w:rPr>
                <w:b w:val="0"/>
                <w:szCs w:val="32"/>
                <w:lang w:val="en-US"/>
              </w:rPr>
              <w:t>JSON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AD3198" w:rsidRDefault="00413AAB" w:rsidP="008E080A">
            <w:pPr>
              <w:pStyle w:val="Heading3"/>
              <w:keepNext w:val="0"/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по курсу: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CD4E5E" w:rsidP="008E080A">
            <w:pPr>
              <w:pStyle w:val="Heading3"/>
              <w:keepNext w:val="0"/>
              <w:spacing w:before="240"/>
              <w:rPr>
                <w:sz w:val="28"/>
                <w:szCs w:val="28"/>
                <w:lang w:val="ru-RU"/>
              </w:rPr>
            </w:pPr>
            <w:r w:rsidRPr="00CD4E5E">
              <w:rPr>
                <w:sz w:val="28"/>
                <w:szCs w:val="28"/>
                <w:lang w:val="ru-RU"/>
              </w:rPr>
              <w:t>КРОССПЛАТФОРМЕННОЕ ПРОГРАММИРОВАНИЕ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 w:rsidP="008E080A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:rsidR="00413AAB" w:rsidRPr="00E638AE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Look w:val="0000" w:firstRow="0" w:lastRow="0" w:firstColumn="0" w:lastColumn="0" w:noHBand="0" w:noVBand="0"/>
      </w:tblPr>
      <w:tblGrid>
        <w:gridCol w:w="2127"/>
        <w:gridCol w:w="1701"/>
        <w:gridCol w:w="283"/>
        <w:gridCol w:w="2693"/>
        <w:gridCol w:w="314"/>
        <w:gridCol w:w="2521"/>
      </w:tblGrid>
      <w:tr w:rsidR="00413AAB" w:rsidTr="008E080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DA7C82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13AAB" w:rsidRPr="00AD3198" w:rsidRDefault="00AD319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4326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52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AD319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Г. С. Томчук</w:t>
            </w:r>
          </w:p>
        </w:tc>
      </w:tr>
      <w:tr w:rsidR="00413AAB" w:rsidTr="008E080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:rsidR="00271C67" w:rsidRPr="006F20BB" w:rsidRDefault="00413AAB" w:rsidP="006F20BB">
      <w:pPr>
        <w:widowControl w:val="0"/>
        <w:autoSpaceDE w:val="0"/>
        <w:autoSpaceDN w:val="0"/>
        <w:adjustRightInd w:val="0"/>
        <w:spacing w:before="1800"/>
        <w:jc w:val="center"/>
        <w:rPr>
          <w:lang w:val="en-US"/>
        </w:rPr>
        <w:sectPr w:rsidR="00271C67" w:rsidRPr="006F20BB" w:rsidSect="00A552DE">
          <w:footerReference w:type="default" r:id="rId8"/>
          <w:type w:val="continuous"/>
          <w:pgSz w:w="11909" w:h="16834"/>
          <w:pgMar w:top="1134" w:right="851" w:bottom="1134" w:left="1701" w:header="720" w:footer="720" w:gutter="0"/>
          <w:pgNumType w:start="1"/>
          <w:cols w:space="720"/>
          <w:noEndnote/>
          <w:titlePg/>
          <w:docGrid w:linePitch="326"/>
        </w:sectPr>
      </w:pPr>
      <w:r>
        <w:t>Санкт-Петербург</w:t>
      </w:r>
      <w:r w:rsidR="005B566D">
        <w:rPr>
          <w:lang w:val="en-US"/>
        </w:rPr>
        <w:t xml:space="preserve"> </w:t>
      </w:r>
      <w:r w:rsidR="00CD4E5E">
        <w:t>2025</w:t>
      </w:r>
      <w:r w:rsidR="00CD4E5E">
        <w:rPr>
          <w:lang w:val="en-US"/>
        </w:rPr>
        <w:t xml:space="preserve"> </w:t>
      </w:r>
      <w:r w:rsidR="003B3807">
        <w:rPr>
          <w:lang w:val="en-US"/>
        </w:rPr>
        <w:br w:type="page"/>
      </w:r>
    </w:p>
    <w:p w:rsidR="00632061" w:rsidRDefault="00632061" w:rsidP="00CD4E5E">
      <w:pPr>
        <w:pStyle w:val="DIV1"/>
      </w:pPr>
      <w:r>
        <w:lastRenderedPageBreak/>
        <w:t>Це</w:t>
      </w:r>
      <w:r w:rsidR="00E62DB8">
        <w:t>ль</w:t>
      </w:r>
      <w:r>
        <w:t xml:space="preserve"> работы</w:t>
      </w:r>
    </w:p>
    <w:p w:rsidR="008A358B" w:rsidRPr="00447516" w:rsidRDefault="00704FC0" w:rsidP="00704FC0">
      <w:pPr>
        <w:pStyle w:val="MAINTEXT1"/>
      </w:pPr>
      <w:r>
        <w:t>Цель работы:</w:t>
      </w:r>
      <w:r w:rsidR="00511522">
        <w:t xml:space="preserve"> </w:t>
      </w:r>
      <w:r w:rsidR="00A85269" w:rsidRPr="00A85269">
        <w:t xml:space="preserve">создание мобильного приложения на Kotlin для ОС Android с использованием </w:t>
      </w:r>
      <w:r w:rsidR="00B94A44">
        <w:t xml:space="preserve">базы данных и </w:t>
      </w:r>
      <w:r w:rsidR="00B94A44">
        <w:rPr>
          <w:lang w:val="en-US"/>
        </w:rPr>
        <w:t>JSON</w:t>
      </w:r>
      <w:r>
        <w:t>.</w:t>
      </w:r>
    </w:p>
    <w:p w:rsidR="008331DB" w:rsidRPr="00C72183" w:rsidRDefault="00CD4E5E" w:rsidP="00CD4E5E">
      <w:pPr>
        <w:pStyle w:val="DIV1"/>
      </w:pPr>
      <w:r w:rsidRPr="00CD4E5E">
        <w:t>Задание</w:t>
      </w:r>
    </w:p>
    <w:p w:rsidR="00C72183" w:rsidRDefault="003035D8" w:rsidP="00C72183">
      <w:pPr>
        <w:pStyle w:val="MAINTEXT1"/>
      </w:pPr>
      <w:r>
        <w:t xml:space="preserve">Вариант работы: </w:t>
      </w:r>
      <w:r w:rsidR="00FC61BD">
        <w:t>№ 17</w:t>
      </w:r>
      <w:r w:rsidR="00113F80">
        <w:t xml:space="preserve"> (мотоциклисты)</w:t>
      </w:r>
      <w:r w:rsidR="00FC61BD">
        <w:t>.</w:t>
      </w:r>
    </w:p>
    <w:p w:rsidR="00806D48" w:rsidRDefault="00806D48" w:rsidP="00806D48">
      <w:pPr>
        <w:pStyle w:val="LIST1"/>
        <w:numPr>
          <w:ilvl w:val="3"/>
          <w:numId w:val="49"/>
        </w:numPr>
      </w:pPr>
      <w:r>
        <w:t>Задание «БД»</w:t>
      </w:r>
    </w:p>
    <w:p w:rsidR="00806D48" w:rsidRDefault="00806D48" w:rsidP="00806D48">
      <w:pPr>
        <w:pStyle w:val="LIST2"/>
      </w:pPr>
      <w:r>
        <w:t>Создать БД в соответствии с вариантом (предметной областью) – для</w:t>
      </w:r>
      <w:r w:rsidRPr="00806D48">
        <w:t xml:space="preserve"> </w:t>
      </w:r>
      <w:r>
        <w:t>определенного класса;</w:t>
      </w:r>
    </w:p>
    <w:p w:rsidR="00806D48" w:rsidRDefault="00806D48" w:rsidP="00806D48">
      <w:pPr>
        <w:pStyle w:val="LIST2"/>
      </w:pPr>
      <w:r>
        <w:t>Реализовать добавление данных в БД с помощью отдельного Activity;</w:t>
      </w:r>
    </w:p>
    <w:p w:rsidR="00806D48" w:rsidRDefault="00806D48" w:rsidP="00806D48">
      <w:pPr>
        <w:pStyle w:val="LIST2"/>
      </w:pPr>
      <w:r>
        <w:t>Вывести данные из БД в RecyclerView. Также использовать</w:t>
      </w:r>
      <w:r>
        <w:rPr>
          <w:lang w:val="en-US"/>
        </w:rPr>
        <w:t xml:space="preserve"> </w:t>
      </w:r>
      <w:r>
        <w:t>фрагменты.</w:t>
      </w:r>
    </w:p>
    <w:p w:rsidR="00806D48" w:rsidRDefault="00806D48" w:rsidP="00806D48">
      <w:pPr>
        <w:pStyle w:val="LIST2"/>
      </w:pPr>
      <w:r>
        <w:t>Обработка долгого нажатия на элемент списка;</w:t>
      </w:r>
    </w:p>
    <w:p w:rsidR="00806D48" w:rsidRDefault="00806D48" w:rsidP="00806D48">
      <w:pPr>
        <w:pStyle w:val="LIST2"/>
      </w:pPr>
      <w:r>
        <w:t>Создание диалогового окна для выбора «Просмотр», «Удаление»,</w:t>
      </w:r>
      <w:r w:rsidRPr="00806D48">
        <w:t xml:space="preserve"> </w:t>
      </w:r>
      <w:r>
        <w:t>«Обновление»;</w:t>
      </w:r>
    </w:p>
    <w:p w:rsidR="00806D48" w:rsidRDefault="00806D48" w:rsidP="00806D48">
      <w:pPr>
        <w:pStyle w:val="LIST2"/>
      </w:pPr>
      <w:r>
        <w:t>Обработка нажатия элементов диалогового окна, например, для</w:t>
      </w:r>
      <w:r w:rsidRPr="00806D48">
        <w:t xml:space="preserve"> </w:t>
      </w:r>
      <w:r>
        <w:t>подтверждения удаления или обновления;</w:t>
      </w:r>
    </w:p>
    <w:p w:rsidR="00806D48" w:rsidRDefault="00806D48" w:rsidP="00806D48">
      <w:pPr>
        <w:pStyle w:val="LIST2"/>
      </w:pPr>
      <w:r>
        <w:t>Реализовать обновление данных в БД с помощью отдельного Activity;</w:t>
      </w:r>
    </w:p>
    <w:p w:rsidR="00806D48" w:rsidRDefault="00806D48" w:rsidP="00806D48">
      <w:pPr>
        <w:pStyle w:val="LIST2"/>
      </w:pPr>
      <w:r>
        <w:t>Реализовать удаление данных из БД с помощью отдельного Activity;</w:t>
      </w:r>
    </w:p>
    <w:p w:rsidR="00806D48" w:rsidRDefault="00806D48" w:rsidP="00806D48">
      <w:pPr>
        <w:pStyle w:val="LIST2"/>
      </w:pPr>
      <w:r>
        <w:t>При работе с БД использовать библиотеку Room.</w:t>
      </w:r>
    </w:p>
    <w:p w:rsidR="00806D48" w:rsidRDefault="00806D48" w:rsidP="00806D48">
      <w:pPr>
        <w:pStyle w:val="LIST1"/>
        <w:numPr>
          <w:ilvl w:val="3"/>
          <w:numId w:val="49"/>
        </w:numPr>
      </w:pPr>
      <w:r>
        <w:t xml:space="preserve"> Задание «JSON»</w:t>
      </w:r>
    </w:p>
    <w:p w:rsidR="00806D48" w:rsidRPr="00806D48" w:rsidRDefault="00806D48" w:rsidP="00806D48">
      <w:pPr>
        <w:pStyle w:val="LIST2"/>
        <w:numPr>
          <w:ilvl w:val="3"/>
          <w:numId w:val="52"/>
        </w:numPr>
        <w:rPr>
          <w:lang w:val="en-US"/>
        </w:rPr>
      </w:pPr>
      <w:r>
        <w:t>Скачать</w:t>
      </w:r>
      <w:r w:rsidRPr="00806D48">
        <w:rPr>
          <w:lang w:val="en-US"/>
        </w:rPr>
        <w:t xml:space="preserve"> JSON </w:t>
      </w:r>
      <w:r>
        <w:t>из</w:t>
      </w:r>
      <w:r w:rsidRPr="00806D48">
        <w:rPr>
          <w:lang w:val="en-US"/>
        </w:rPr>
        <w:t xml:space="preserve"> </w:t>
      </w:r>
      <w:r>
        <w:t>интернета</w:t>
      </w:r>
      <w:r w:rsidRPr="00806D48">
        <w:rPr>
          <w:lang w:val="en-US"/>
        </w:rPr>
        <w:t xml:space="preserve"> (HttpURLConnection/Retrofit);</w:t>
      </w:r>
    </w:p>
    <w:p w:rsidR="00806D48" w:rsidRDefault="00806D48" w:rsidP="00806D48">
      <w:pPr>
        <w:pStyle w:val="LIST2"/>
        <w:numPr>
          <w:ilvl w:val="3"/>
          <w:numId w:val="52"/>
        </w:numPr>
      </w:pPr>
      <w:r>
        <w:t>Распарсить JSON;</w:t>
      </w:r>
    </w:p>
    <w:p w:rsidR="00DB1CEE" w:rsidRPr="00A7477B" w:rsidRDefault="00806D48" w:rsidP="00806D48">
      <w:pPr>
        <w:pStyle w:val="LIST2"/>
        <w:numPr>
          <w:ilvl w:val="3"/>
          <w:numId w:val="52"/>
        </w:numPr>
      </w:pPr>
      <w:r>
        <w:t>Использовать Thread для работы с JSON.</w:t>
      </w:r>
    </w:p>
    <w:p w:rsidR="00CD4E5E" w:rsidRPr="00DE47B7" w:rsidRDefault="00CD4E5E" w:rsidP="00DE47B7">
      <w:pPr>
        <w:pStyle w:val="DIV1"/>
      </w:pPr>
      <w:r w:rsidRPr="00CD4E5E">
        <w:t>Листинг программ</w:t>
      </w:r>
      <w:r w:rsidR="00014007">
        <w:t>ы</w:t>
      </w:r>
    </w:p>
    <w:p w:rsidR="00DE47B7" w:rsidRPr="007F5583" w:rsidRDefault="00354CC9" w:rsidP="00DE47B7">
      <w:pPr>
        <w:pStyle w:val="MAINTEXT1"/>
      </w:pPr>
      <w:r w:rsidRPr="00354CC9">
        <w:t xml:space="preserve">Листинг </w:t>
      </w:r>
      <w:r w:rsidR="003850D8">
        <w:t xml:space="preserve">основного </w:t>
      </w:r>
      <w:r w:rsidRPr="00354CC9">
        <w:t>кода приложени</w:t>
      </w:r>
      <w:r w:rsidR="006A259A">
        <w:t>я</w:t>
      </w:r>
      <w:r w:rsidRPr="00354CC9">
        <w:t xml:space="preserve"> представлен в Приложении А.</w:t>
      </w:r>
    </w:p>
    <w:p w:rsidR="00CD4E5E" w:rsidRPr="00C72183" w:rsidRDefault="00CD4E5E" w:rsidP="00CD4E5E">
      <w:pPr>
        <w:pStyle w:val="DIV1"/>
      </w:pPr>
      <w:r w:rsidRPr="00CD4E5E">
        <w:t>Результаты работы программ</w:t>
      </w:r>
      <w:r w:rsidR="00E821E8">
        <w:t>ы</w:t>
      </w:r>
    </w:p>
    <w:p w:rsidR="00CD4E5E" w:rsidRPr="00225F69" w:rsidRDefault="00225F69" w:rsidP="00CD4E5E">
      <w:pPr>
        <w:pStyle w:val="MAINTEXT1"/>
      </w:pPr>
      <w:r w:rsidRPr="00225F69">
        <w:t>На рис</w:t>
      </w:r>
      <w:r w:rsidR="00541C4D">
        <w:t>унках</w:t>
      </w:r>
      <w:r w:rsidRPr="00225F69">
        <w:t xml:space="preserve"> 1</w:t>
      </w:r>
      <w:r w:rsidR="00541C4D">
        <w:t>–</w:t>
      </w:r>
      <w:r w:rsidR="006E66CB" w:rsidRPr="00544EA1">
        <w:t>8</w:t>
      </w:r>
      <w:r w:rsidRPr="00225F69">
        <w:t xml:space="preserve"> изображен</w:t>
      </w:r>
      <w:r w:rsidR="004E56BF">
        <w:t>ы</w:t>
      </w:r>
      <w:r w:rsidRPr="00225F69">
        <w:t xml:space="preserve"> результат</w:t>
      </w:r>
      <w:r w:rsidR="004E56BF">
        <w:t>ы</w:t>
      </w:r>
      <w:r w:rsidR="001B6348">
        <w:t xml:space="preserve"> тестирования </w:t>
      </w:r>
      <w:r w:rsidRPr="00225F69">
        <w:t>программ</w:t>
      </w:r>
      <w:r w:rsidR="008C1A2C">
        <w:t>ы</w:t>
      </w:r>
      <w:r w:rsidRPr="00225F69">
        <w:t>.</w:t>
      </w:r>
    </w:p>
    <w:p w:rsidR="000214A2" w:rsidRDefault="000214A2" w:rsidP="00E01D70">
      <w:pPr>
        <w:pStyle w:val="PICTURE"/>
      </w:pPr>
      <w:r>
        <w:lastRenderedPageBreak/>
        <w:drawing>
          <wp:inline distT="0" distB="0" distL="0" distR="0" wp14:anchorId="7980BB31" wp14:editId="5A9A516B">
            <wp:extent cx="1860845" cy="4135211"/>
            <wp:effectExtent l="0" t="0" r="6350" b="5080"/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60845" cy="4135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14A2" w:rsidRPr="00544EA1" w:rsidRDefault="000214A2" w:rsidP="00C72183">
      <w:pPr>
        <w:pStyle w:val="PICTURECAPTION"/>
      </w:pPr>
      <w:r>
        <w:t xml:space="preserve">Рисунок </w:t>
      </w:r>
      <w:fldSimple w:instr=" SEQ Рисунок \* ARABIC ">
        <w:r w:rsidR="001F573A">
          <w:rPr>
            <w:noProof/>
          </w:rPr>
          <w:t>1</w:t>
        </w:r>
      </w:fldSimple>
      <w:r w:rsidRPr="000214A2">
        <w:t xml:space="preserve"> </w:t>
      </w:r>
      <w:r w:rsidR="00FF2869">
        <w:t>—</w:t>
      </w:r>
      <w:r w:rsidRPr="000214A2">
        <w:t xml:space="preserve"> </w:t>
      </w:r>
      <w:r w:rsidR="00544EA1">
        <w:t>Экран БД «Мотоциклы»</w:t>
      </w:r>
    </w:p>
    <w:p w:rsidR="00E754B5" w:rsidRDefault="00E754B5" w:rsidP="00E754B5">
      <w:pPr>
        <w:pStyle w:val="PICTURE"/>
      </w:pPr>
      <w:r>
        <w:drawing>
          <wp:inline distT="0" distB="0" distL="0" distR="0" wp14:anchorId="214FD8F5" wp14:editId="0F4303FA">
            <wp:extent cx="1860845" cy="4135211"/>
            <wp:effectExtent l="0" t="0" r="6350" b="5080"/>
            <wp:docPr id="177795089" name="Graphic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95089" name="Graphic 1" descr="A screenshot of a phone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60845" cy="4135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4B5" w:rsidRPr="003020FC" w:rsidRDefault="00E754B5" w:rsidP="00E754B5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F573A">
        <w:rPr>
          <w:noProof/>
        </w:rPr>
        <w:t>2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 w:rsidR="001252C1">
        <w:t>Добавление нового мотоцикла</w:t>
      </w:r>
    </w:p>
    <w:p w:rsidR="00E754B5" w:rsidRDefault="00E754B5" w:rsidP="00E754B5">
      <w:pPr>
        <w:pStyle w:val="PICTURE"/>
      </w:pPr>
      <w:r>
        <w:lastRenderedPageBreak/>
        <w:drawing>
          <wp:inline distT="0" distB="0" distL="0" distR="0" wp14:anchorId="214FD8F5" wp14:editId="0F4303FA">
            <wp:extent cx="1860844" cy="4135211"/>
            <wp:effectExtent l="0" t="0" r="6350" b="5080"/>
            <wp:docPr id="473734637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734637" name="Graphic 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60844" cy="4135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4B5" w:rsidRPr="003020FC" w:rsidRDefault="00E754B5" w:rsidP="00E754B5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F573A">
        <w:rPr>
          <w:noProof/>
        </w:rPr>
        <w:t>3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 w:rsidR="00322E3E">
        <w:t>Диалоговое окно при долгом нажатии на запись</w:t>
      </w:r>
    </w:p>
    <w:p w:rsidR="00E754B5" w:rsidRDefault="00E754B5" w:rsidP="00E754B5">
      <w:pPr>
        <w:pStyle w:val="PICTURE"/>
      </w:pPr>
      <w:r>
        <w:drawing>
          <wp:inline distT="0" distB="0" distL="0" distR="0" wp14:anchorId="214FD8F5" wp14:editId="0F4303FA">
            <wp:extent cx="1860844" cy="4135211"/>
            <wp:effectExtent l="0" t="0" r="6350" b="5080"/>
            <wp:docPr id="1180712400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712400" name="Graphic 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60844" cy="4135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4B5" w:rsidRPr="003020FC" w:rsidRDefault="00E754B5" w:rsidP="00E754B5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F573A">
        <w:rPr>
          <w:noProof/>
        </w:rPr>
        <w:t>4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 w:rsidR="002234F3">
        <w:t>Действие «Показать»</w:t>
      </w:r>
    </w:p>
    <w:p w:rsidR="00E754B5" w:rsidRDefault="00E754B5" w:rsidP="00E754B5">
      <w:pPr>
        <w:pStyle w:val="PICTURE"/>
      </w:pPr>
      <w:r>
        <w:lastRenderedPageBreak/>
        <w:drawing>
          <wp:inline distT="0" distB="0" distL="0" distR="0" wp14:anchorId="214FD8F5" wp14:editId="0F4303FA">
            <wp:extent cx="1860844" cy="4135211"/>
            <wp:effectExtent l="0" t="0" r="6350" b="5080"/>
            <wp:docPr id="1270729969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729969" name="Graphic 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60844" cy="4135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4B5" w:rsidRPr="003020FC" w:rsidRDefault="00E754B5" w:rsidP="00E754B5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F573A">
        <w:rPr>
          <w:noProof/>
        </w:rPr>
        <w:t>5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 w:rsidR="00F532E4">
        <w:t>Обновление записи о мотоцикле</w:t>
      </w:r>
    </w:p>
    <w:p w:rsidR="00386D44" w:rsidRDefault="00386D44" w:rsidP="00386D44">
      <w:pPr>
        <w:pStyle w:val="PICTURE"/>
      </w:pPr>
      <w:r>
        <w:drawing>
          <wp:inline distT="0" distB="0" distL="0" distR="0" wp14:anchorId="1BCA302F" wp14:editId="36A73D89">
            <wp:extent cx="1860844" cy="4135208"/>
            <wp:effectExtent l="0" t="0" r="6350" b="5080"/>
            <wp:docPr id="1284657419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657419" name="Graphic 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60844" cy="4135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6D44" w:rsidRPr="003020FC" w:rsidRDefault="00386D44" w:rsidP="00386D44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F573A">
        <w:rPr>
          <w:noProof/>
        </w:rPr>
        <w:t>6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 w:rsidR="0088183D">
        <w:t>Экран подтверждения удаления записи</w:t>
      </w:r>
    </w:p>
    <w:p w:rsidR="00386D44" w:rsidRDefault="00386D44" w:rsidP="00386D44">
      <w:pPr>
        <w:pStyle w:val="PICTURE"/>
      </w:pPr>
      <w:r>
        <w:lastRenderedPageBreak/>
        <w:drawing>
          <wp:inline distT="0" distB="0" distL="0" distR="0" wp14:anchorId="1BCA302F" wp14:editId="36A73D89">
            <wp:extent cx="1860844" cy="4135208"/>
            <wp:effectExtent l="0" t="0" r="6350" b="5080"/>
            <wp:docPr id="372871517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871517" name="Graphic 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60844" cy="4135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6D44" w:rsidRPr="00C00F20" w:rsidRDefault="00386D44" w:rsidP="00386D44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F573A">
        <w:rPr>
          <w:noProof/>
        </w:rPr>
        <w:t>7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 w:rsidR="00C00F20">
        <w:t xml:space="preserve">Экран скачивания </w:t>
      </w:r>
      <w:r w:rsidR="00C00F20">
        <w:rPr>
          <w:lang w:val="en-US"/>
        </w:rPr>
        <w:t>JSON</w:t>
      </w:r>
      <w:r w:rsidR="00C00F20" w:rsidRPr="00C00F20">
        <w:t>-</w:t>
      </w:r>
      <w:r w:rsidR="00C00F20">
        <w:t>документа</w:t>
      </w:r>
    </w:p>
    <w:p w:rsidR="00386D44" w:rsidRDefault="00386D44" w:rsidP="00386D44">
      <w:pPr>
        <w:pStyle w:val="PICTURE"/>
      </w:pPr>
      <w:r>
        <w:drawing>
          <wp:inline distT="0" distB="0" distL="0" distR="0" wp14:anchorId="1BCA302F" wp14:editId="36A73D89">
            <wp:extent cx="1860844" cy="4135208"/>
            <wp:effectExtent l="0" t="0" r="6350" b="5080"/>
            <wp:docPr id="1950334454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334454" name="Graphic 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60844" cy="4135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6D44" w:rsidRPr="000D3DBD" w:rsidRDefault="00386D44" w:rsidP="00386D44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F573A">
        <w:rPr>
          <w:noProof/>
        </w:rPr>
        <w:t>8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 w:rsidR="000D3DBD">
        <w:t xml:space="preserve">Результат парсинга </w:t>
      </w:r>
      <w:r w:rsidR="003D20D5">
        <w:t xml:space="preserve">полученного </w:t>
      </w:r>
      <w:r w:rsidR="000D3DBD">
        <w:rPr>
          <w:lang w:val="en-US"/>
        </w:rPr>
        <w:t>JSON</w:t>
      </w:r>
      <w:r w:rsidR="000D3DBD" w:rsidRPr="000D3DBD">
        <w:t>-</w:t>
      </w:r>
      <w:r w:rsidR="000D3DBD">
        <w:t>объекта</w:t>
      </w:r>
    </w:p>
    <w:p w:rsidR="00433ACF" w:rsidRDefault="00433ACF" w:rsidP="00433ACF">
      <w:pPr>
        <w:pStyle w:val="DIV1"/>
      </w:pPr>
      <w:r>
        <w:lastRenderedPageBreak/>
        <w:t>Выводы</w:t>
      </w:r>
    </w:p>
    <w:p w:rsidR="000C5E94" w:rsidRDefault="000C5E94" w:rsidP="000C5E94">
      <w:pPr>
        <w:pStyle w:val="MAINTEXT1"/>
      </w:pPr>
      <w:r>
        <w:t>В ходе выполнения лабораторной работы было разработано Android-приложение, включающее работу с локальной базой данных и обработку данных в формате JSON. В процессе работы была</w:t>
      </w:r>
      <w:r w:rsidR="0046428A">
        <w:t xml:space="preserve"> </w:t>
      </w:r>
      <w:r>
        <w:t>реализована база данных с использованием библиотеки Room, что позволило на практике освоить современный подход к работе с SQLite в Android-приложениях.</w:t>
      </w:r>
    </w:p>
    <w:p w:rsidR="000C5E94" w:rsidRDefault="000C5E94" w:rsidP="000C5E94">
      <w:pPr>
        <w:pStyle w:val="MAINTEXT1"/>
      </w:pPr>
      <w:r>
        <w:t>В приложении была реализована полноценная CRUD-логика: добавление, просмотр, обновление и удаление данных о мотоциклах. Для взаимодействия с базой данных использовались отдельные Activity, а вывод информации был организован с помощью RecyclerView и фрагментов. Также была реализована обработка долгого нажатия на элементы списка с отображением диалогового окна, что позволило закрепить навыки работы с пользовательским интерфейсом и событиями.</w:t>
      </w:r>
    </w:p>
    <w:p w:rsidR="000C5E94" w:rsidRDefault="000C5E94" w:rsidP="000C5E94">
      <w:pPr>
        <w:pStyle w:val="MAINTEXT1"/>
      </w:pPr>
      <w:r>
        <w:t>Отдельное внимание было уделено работе с удалёнными данными в формате JSON. В рамках задания был реализован сетевой запрос с использованием HttpURLConnection, выполнено получение и парсинг JSON-данных из внешнего источника. Обработка данных осуществлялась в отдельном потоке с использованием Thread, что позволило избежать блокировки главного потока и корректно отобразить результат в интерфейсе приложения.</w:t>
      </w:r>
    </w:p>
    <w:p w:rsidR="00674C59" w:rsidRPr="00674C59" w:rsidRDefault="000C5E94" w:rsidP="000C5E94">
      <w:pPr>
        <w:pStyle w:val="MAINTEXT1"/>
      </w:pPr>
      <w:r>
        <w:t>В результате выполнения лабораторной работы были закреплены навыки работы с Room Database, RecyclerView, фрагментами, многопоточностью и сетевыми запросами в Android. Разработанное приложение демонстрирует комплексный подход к созданию Android-программ с использованием как локальных, так и удалённых источников данных, а также соответствует требованиям архитектуры и пользовательского взаимодействия.</w:t>
      </w:r>
    </w:p>
    <w:p w:rsidR="00B72B53" w:rsidRDefault="00B72B53" w:rsidP="00B72B53">
      <w:pPr>
        <w:pStyle w:val="H1"/>
      </w:pPr>
      <w:r w:rsidRPr="00281617">
        <w:br w:type="page"/>
      </w:r>
      <w:r>
        <w:lastRenderedPageBreak/>
        <w:t>ПРИЛОЖЕНИЕ А</w:t>
      </w:r>
    </w:p>
    <w:p w:rsidR="00DD1C96" w:rsidRPr="007F7A67" w:rsidRDefault="00DD1C96" w:rsidP="00DD1C96">
      <w:pPr>
        <w:pStyle w:val="LISTINGCAPTION"/>
      </w:pPr>
      <w:r>
        <w:t>Листинг</w:t>
      </w:r>
      <w:r w:rsidRPr="00281617">
        <w:t xml:space="preserve"> </w:t>
      </w:r>
      <w:r>
        <w:fldChar w:fldCharType="begin"/>
      </w:r>
      <w:r w:rsidRPr="00281617">
        <w:instrText xml:space="preserve"> </w:instrText>
      </w:r>
      <w:r w:rsidRPr="0016609C">
        <w:rPr>
          <w:lang w:val="en-US"/>
        </w:rPr>
        <w:instrText>SEQ</w:instrText>
      </w:r>
      <w:r w:rsidRPr="00281617">
        <w:instrText xml:space="preserve"> </w:instrText>
      </w:r>
      <w:r>
        <w:instrText>Листинг</w:instrText>
      </w:r>
      <w:r w:rsidRPr="00281617">
        <w:instrText xml:space="preserve"> \* </w:instrText>
      </w:r>
      <w:r w:rsidRPr="0016609C">
        <w:rPr>
          <w:lang w:val="en-US"/>
        </w:rPr>
        <w:instrText>ARABIC</w:instrText>
      </w:r>
      <w:r w:rsidRPr="00281617">
        <w:instrText xml:space="preserve"> </w:instrText>
      </w:r>
      <w:r>
        <w:fldChar w:fldCharType="separate"/>
      </w:r>
      <w:r w:rsidR="001F573A">
        <w:rPr>
          <w:noProof/>
          <w:lang w:val="en-US"/>
        </w:rPr>
        <w:t>1</w:t>
      </w:r>
      <w:r>
        <w:fldChar w:fldCharType="end"/>
      </w:r>
      <w:r w:rsidRPr="00281617">
        <w:t xml:space="preserve"> —</w:t>
      </w:r>
      <w:r w:rsidR="00F54243">
        <w:t xml:space="preserve"> </w:t>
      </w:r>
      <w:r w:rsidR="00281617">
        <w:rPr>
          <w:lang w:val="en-US"/>
        </w:rPr>
        <w:t>MainActivity</w:t>
      </w:r>
      <w:r w:rsidR="00281617" w:rsidRPr="00281617">
        <w:t>.</w:t>
      </w:r>
      <w:r w:rsidR="00281617">
        <w:rPr>
          <w:lang w:val="en-US"/>
        </w:rPr>
        <w:t>kt</w:t>
      </w:r>
    </w:p>
    <w:p w:rsidR="00235F44" w:rsidRDefault="00235F44" w:rsidP="00235F44">
      <w:pPr>
        <w:pStyle w:val="LISTINGBODY"/>
      </w:pPr>
      <w:r>
        <w:t>package com.grigorijtomczuk.dbuser</w:t>
      </w:r>
    </w:p>
    <w:p w:rsidR="00235F44" w:rsidRDefault="00235F44" w:rsidP="00235F44">
      <w:pPr>
        <w:pStyle w:val="LISTINGBODY"/>
      </w:pPr>
    </w:p>
    <w:p w:rsidR="00235F44" w:rsidRDefault="00235F44" w:rsidP="00235F44">
      <w:pPr>
        <w:pStyle w:val="LISTINGBODY"/>
      </w:pPr>
      <w:r>
        <w:t>import android.content.Intent</w:t>
      </w:r>
    </w:p>
    <w:p w:rsidR="00235F44" w:rsidRDefault="00235F44" w:rsidP="00235F44">
      <w:pPr>
        <w:pStyle w:val="LISTINGBODY"/>
      </w:pPr>
      <w:r>
        <w:t>import android.os.Bundle</w:t>
      </w:r>
    </w:p>
    <w:p w:rsidR="00235F44" w:rsidRDefault="00235F44" w:rsidP="00235F44">
      <w:pPr>
        <w:pStyle w:val="LISTINGBODY"/>
      </w:pPr>
      <w:r>
        <w:t>import androidx.appcompat.app.AppCompatActivity</w:t>
      </w:r>
    </w:p>
    <w:p w:rsidR="00235F44" w:rsidRDefault="00235F44" w:rsidP="00235F44">
      <w:pPr>
        <w:pStyle w:val="LISTINGBODY"/>
      </w:pPr>
      <w:r>
        <w:t>import androidx.fragment.app.Fragment</w:t>
      </w:r>
    </w:p>
    <w:p w:rsidR="00235F44" w:rsidRDefault="00235F44" w:rsidP="00235F44">
      <w:pPr>
        <w:pStyle w:val="LISTINGBODY"/>
      </w:pPr>
      <w:r>
        <w:t>import androidx.viewpager2.adapter.FragmentStateAdapter</w:t>
      </w:r>
    </w:p>
    <w:p w:rsidR="00235F44" w:rsidRDefault="00235F44" w:rsidP="00235F44">
      <w:pPr>
        <w:pStyle w:val="LISTINGBODY"/>
      </w:pPr>
      <w:r>
        <w:t>import androidx.viewpager2.widget.ViewPager2</w:t>
      </w:r>
    </w:p>
    <w:p w:rsidR="00235F44" w:rsidRDefault="00235F44" w:rsidP="00235F44">
      <w:pPr>
        <w:pStyle w:val="LISTINGBODY"/>
      </w:pPr>
      <w:r>
        <w:t>import com.google.android.material.bottomnavigation.BottomNavigationView</w:t>
      </w:r>
    </w:p>
    <w:p w:rsidR="00235F44" w:rsidRDefault="00235F44" w:rsidP="00235F44">
      <w:pPr>
        <w:pStyle w:val="LISTINGBODY"/>
      </w:pPr>
      <w:r>
        <w:t>import com.google.android.material.floatingactionbutton.FloatingActionButton</w:t>
      </w:r>
    </w:p>
    <w:p w:rsidR="00235F44" w:rsidRDefault="00235F44" w:rsidP="00235F44">
      <w:pPr>
        <w:pStyle w:val="LISTINGBODY"/>
      </w:pPr>
    </w:p>
    <w:p w:rsidR="00235F44" w:rsidRDefault="00235F44" w:rsidP="00235F44">
      <w:pPr>
        <w:pStyle w:val="LISTINGBODY"/>
      </w:pPr>
      <w:r>
        <w:t>class MainActivity : AppCompatActivity() {</w:t>
      </w:r>
    </w:p>
    <w:p w:rsidR="00235F44" w:rsidRDefault="00235F44" w:rsidP="00235F44">
      <w:pPr>
        <w:pStyle w:val="LISTINGBODY"/>
      </w:pPr>
    </w:p>
    <w:p w:rsidR="00235F44" w:rsidRDefault="00235F44" w:rsidP="00235F44">
      <w:pPr>
        <w:pStyle w:val="LISTINGBODY"/>
      </w:pPr>
      <w:r>
        <w:t xml:space="preserve">    private lateinit var viewPager: ViewPager2</w:t>
      </w:r>
    </w:p>
    <w:p w:rsidR="00235F44" w:rsidRDefault="00235F44" w:rsidP="00235F44">
      <w:pPr>
        <w:pStyle w:val="LISTINGBODY"/>
      </w:pPr>
      <w:r>
        <w:t xml:space="preserve">    private lateinit var bottomNavigation: BottomNavigationView</w:t>
      </w:r>
    </w:p>
    <w:p w:rsidR="00235F44" w:rsidRDefault="00235F44" w:rsidP="00235F44">
      <w:pPr>
        <w:pStyle w:val="LISTINGBODY"/>
      </w:pPr>
      <w:r>
        <w:t xml:space="preserve">    private lateinit var fab: FloatingActionButton</w:t>
      </w:r>
    </w:p>
    <w:p w:rsidR="00235F44" w:rsidRDefault="00235F44" w:rsidP="00235F44">
      <w:pPr>
        <w:pStyle w:val="LISTINGBODY"/>
      </w:pPr>
    </w:p>
    <w:p w:rsidR="00235F44" w:rsidRDefault="00235F44" w:rsidP="00235F44">
      <w:pPr>
        <w:pStyle w:val="LISTINGBODY"/>
      </w:pPr>
      <w:r>
        <w:t xml:space="preserve">    override fun onCreate(savedInstanceState: Bundle?) {</w:t>
      </w:r>
    </w:p>
    <w:p w:rsidR="00235F44" w:rsidRDefault="00235F44" w:rsidP="00235F44">
      <w:pPr>
        <w:pStyle w:val="LISTINGBODY"/>
      </w:pPr>
      <w:r>
        <w:t xml:space="preserve">        super.onCreate(savedInstanceState)</w:t>
      </w:r>
    </w:p>
    <w:p w:rsidR="00235F44" w:rsidRDefault="00235F44" w:rsidP="00235F44">
      <w:pPr>
        <w:pStyle w:val="LISTINGBODY"/>
      </w:pPr>
      <w:r>
        <w:t xml:space="preserve">        setContentView(R.layout.activity_main)</w:t>
      </w:r>
    </w:p>
    <w:p w:rsidR="00235F44" w:rsidRDefault="00235F44" w:rsidP="00235F44">
      <w:pPr>
        <w:pStyle w:val="LISTINGBODY"/>
      </w:pPr>
    </w:p>
    <w:p w:rsidR="00235F44" w:rsidRDefault="00235F44" w:rsidP="00235F44">
      <w:pPr>
        <w:pStyle w:val="LISTINGBODY"/>
      </w:pPr>
      <w:r>
        <w:t xml:space="preserve">        viewPager = findViewById(R.id.viewPager)</w:t>
      </w:r>
    </w:p>
    <w:p w:rsidR="00235F44" w:rsidRDefault="00235F44" w:rsidP="00235F44">
      <w:pPr>
        <w:pStyle w:val="LISTINGBODY"/>
      </w:pPr>
      <w:r>
        <w:t xml:space="preserve">        bottomNavigation = findViewById(R.id.bottomNavigation)</w:t>
      </w:r>
    </w:p>
    <w:p w:rsidR="00235F44" w:rsidRDefault="00235F44" w:rsidP="00235F44">
      <w:pPr>
        <w:pStyle w:val="LISTINGBODY"/>
      </w:pPr>
      <w:r>
        <w:t xml:space="preserve">        fab = findViewById(R.id.fab)</w:t>
      </w:r>
    </w:p>
    <w:p w:rsidR="00235F44" w:rsidRDefault="00235F44" w:rsidP="00235F44">
      <w:pPr>
        <w:pStyle w:val="LISTINGBODY"/>
      </w:pPr>
    </w:p>
    <w:p w:rsidR="00235F44" w:rsidRDefault="00235F44" w:rsidP="00235F44">
      <w:pPr>
        <w:pStyle w:val="LISTINGBODY"/>
      </w:pPr>
      <w:r>
        <w:t xml:space="preserve">        val adapter = ViewPagerAdapter(this)</w:t>
      </w:r>
    </w:p>
    <w:p w:rsidR="00235F44" w:rsidRDefault="00235F44" w:rsidP="00235F44">
      <w:pPr>
        <w:pStyle w:val="LISTINGBODY"/>
      </w:pPr>
      <w:r>
        <w:t xml:space="preserve">        viewPager.adapter = adapter</w:t>
      </w:r>
    </w:p>
    <w:p w:rsidR="00235F44" w:rsidRDefault="00235F44" w:rsidP="00235F44">
      <w:pPr>
        <w:pStyle w:val="LISTINGBODY"/>
      </w:pPr>
    </w:p>
    <w:p w:rsidR="00235F44" w:rsidRDefault="00235F44" w:rsidP="00235F44">
      <w:pPr>
        <w:pStyle w:val="LISTINGBODY"/>
      </w:pPr>
      <w:r>
        <w:t xml:space="preserve">        viewPager.registerOnPageChangeCallback(object : ViewPager2.OnPageChangeCallback() {</w:t>
      </w:r>
    </w:p>
    <w:p w:rsidR="00235F44" w:rsidRDefault="00235F44" w:rsidP="00235F44">
      <w:pPr>
        <w:pStyle w:val="LISTINGBODY"/>
      </w:pPr>
      <w:r>
        <w:t xml:space="preserve">            override fun onPageSelected(position: Int) {</w:t>
      </w:r>
    </w:p>
    <w:p w:rsidR="00235F44" w:rsidRDefault="00235F44" w:rsidP="00235F44">
      <w:pPr>
        <w:pStyle w:val="LISTINGBODY"/>
      </w:pPr>
      <w:r>
        <w:t xml:space="preserve">                super.onPageSelected(position)</w:t>
      </w:r>
    </w:p>
    <w:p w:rsidR="00235F44" w:rsidRDefault="00235F44" w:rsidP="00235F44">
      <w:pPr>
        <w:pStyle w:val="LISTINGBODY"/>
      </w:pPr>
      <w:r>
        <w:t xml:space="preserve">                when (position) {</w:t>
      </w:r>
    </w:p>
    <w:p w:rsidR="00235F44" w:rsidRDefault="00235F44" w:rsidP="00235F44">
      <w:pPr>
        <w:pStyle w:val="LISTINGBODY"/>
      </w:pPr>
      <w:r>
        <w:t xml:space="preserve">                    0 -&gt; {</w:t>
      </w:r>
    </w:p>
    <w:p w:rsidR="00235F44" w:rsidRDefault="00235F44" w:rsidP="00235F44">
      <w:pPr>
        <w:pStyle w:val="LISTINGBODY"/>
      </w:pPr>
      <w:r>
        <w:t xml:space="preserve">                        bottomNavigation.selectedItemId = R.id.navigation_db</w:t>
      </w:r>
    </w:p>
    <w:p w:rsidR="00235F44" w:rsidRDefault="00235F44" w:rsidP="00235F44">
      <w:pPr>
        <w:pStyle w:val="LISTINGBODY"/>
      </w:pPr>
      <w:r>
        <w:t xml:space="preserve">                        fab.show()</w:t>
      </w:r>
    </w:p>
    <w:p w:rsidR="00235F44" w:rsidRDefault="00235F44" w:rsidP="00235F44">
      <w:pPr>
        <w:pStyle w:val="LISTINGBODY"/>
      </w:pPr>
      <w:r>
        <w:t xml:space="preserve">                    }</w:t>
      </w:r>
    </w:p>
    <w:p w:rsidR="00235F44" w:rsidRDefault="00235F44" w:rsidP="00235F44">
      <w:pPr>
        <w:pStyle w:val="LISTINGBODY"/>
      </w:pPr>
      <w:r>
        <w:t xml:space="preserve">                    1 -&gt; {</w:t>
      </w:r>
    </w:p>
    <w:p w:rsidR="00235F44" w:rsidRDefault="00235F44" w:rsidP="00235F44">
      <w:pPr>
        <w:pStyle w:val="LISTINGBODY"/>
      </w:pPr>
      <w:r>
        <w:t xml:space="preserve">                        bottomNavigation.selectedItemId = R.id.navigation_json</w:t>
      </w:r>
    </w:p>
    <w:p w:rsidR="00235F44" w:rsidRDefault="00235F44" w:rsidP="00235F44">
      <w:pPr>
        <w:pStyle w:val="LISTINGBODY"/>
      </w:pPr>
      <w:r>
        <w:t xml:space="preserve">                        fab.hide()</w:t>
      </w:r>
    </w:p>
    <w:p w:rsidR="00235F44" w:rsidRDefault="00235F44" w:rsidP="00235F44">
      <w:pPr>
        <w:pStyle w:val="LISTINGBODY"/>
      </w:pPr>
      <w:r>
        <w:t xml:space="preserve">                    }</w:t>
      </w:r>
    </w:p>
    <w:p w:rsidR="00235F44" w:rsidRDefault="00235F44" w:rsidP="00235F44">
      <w:pPr>
        <w:pStyle w:val="LISTINGBODY"/>
      </w:pPr>
      <w:r>
        <w:t xml:space="preserve">                }</w:t>
      </w:r>
    </w:p>
    <w:p w:rsidR="00235F44" w:rsidRDefault="00235F44" w:rsidP="00235F44">
      <w:pPr>
        <w:pStyle w:val="LISTINGBODY"/>
      </w:pPr>
      <w:r>
        <w:t xml:space="preserve">            }</w:t>
      </w:r>
    </w:p>
    <w:p w:rsidR="00235F44" w:rsidRDefault="00235F44" w:rsidP="00235F44">
      <w:pPr>
        <w:pStyle w:val="LISTINGBODY"/>
      </w:pPr>
      <w:r>
        <w:t xml:space="preserve">        })</w:t>
      </w:r>
    </w:p>
    <w:p w:rsidR="00235F44" w:rsidRDefault="00235F44" w:rsidP="00235F44">
      <w:pPr>
        <w:pStyle w:val="LISTINGBODY"/>
      </w:pPr>
    </w:p>
    <w:p w:rsidR="00235F44" w:rsidRDefault="00235F44" w:rsidP="00235F44">
      <w:pPr>
        <w:pStyle w:val="LISTINGBODY"/>
      </w:pPr>
      <w:r>
        <w:t xml:space="preserve">        bottomNavigation.setOnItemSelectedListener { item -&gt;</w:t>
      </w:r>
    </w:p>
    <w:p w:rsidR="00235F44" w:rsidRDefault="00235F44" w:rsidP="00235F44">
      <w:pPr>
        <w:pStyle w:val="LISTINGBODY"/>
      </w:pPr>
      <w:r>
        <w:t xml:space="preserve">            when (item.itemId) {</w:t>
      </w:r>
    </w:p>
    <w:p w:rsidR="00235F44" w:rsidRDefault="00235F44" w:rsidP="00235F44">
      <w:pPr>
        <w:pStyle w:val="LISTINGBODY"/>
      </w:pPr>
      <w:r>
        <w:t xml:space="preserve">                R.id.navigation_db -&gt; viewPager.currentItem = 0</w:t>
      </w:r>
    </w:p>
    <w:p w:rsidR="00235F44" w:rsidRDefault="00235F44" w:rsidP="00235F44">
      <w:pPr>
        <w:pStyle w:val="LISTINGBODY"/>
      </w:pPr>
      <w:r>
        <w:t xml:space="preserve">                R.id.navigation_json -&gt; viewPager.currentItem = 1</w:t>
      </w:r>
    </w:p>
    <w:p w:rsidR="00235F44" w:rsidRDefault="00235F44" w:rsidP="00235F44">
      <w:pPr>
        <w:pStyle w:val="LISTINGBODY"/>
      </w:pPr>
      <w:r>
        <w:t xml:space="preserve">            }</w:t>
      </w:r>
    </w:p>
    <w:p w:rsidR="00235F44" w:rsidRDefault="00235F44" w:rsidP="00235F44">
      <w:pPr>
        <w:pStyle w:val="LISTINGBODY"/>
      </w:pPr>
      <w:r>
        <w:t xml:space="preserve">            true</w:t>
      </w:r>
    </w:p>
    <w:p w:rsidR="00235F44" w:rsidRDefault="00235F44" w:rsidP="00235F44">
      <w:pPr>
        <w:pStyle w:val="LISTINGBODY"/>
      </w:pPr>
      <w:r>
        <w:t xml:space="preserve">        }</w:t>
      </w:r>
    </w:p>
    <w:p w:rsidR="00235F44" w:rsidRDefault="00235F44" w:rsidP="00235F44">
      <w:pPr>
        <w:pStyle w:val="LISTINGBODY"/>
      </w:pPr>
    </w:p>
    <w:p w:rsidR="00235F44" w:rsidRDefault="00235F44" w:rsidP="00235F44">
      <w:pPr>
        <w:pStyle w:val="LISTINGBODY"/>
      </w:pPr>
      <w:r>
        <w:t xml:space="preserve">        fab.setOnClickListener {</w:t>
      </w:r>
    </w:p>
    <w:p w:rsidR="00235F44" w:rsidRDefault="00235F44" w:rsidP="00235F44">
      <w:pPr>
        <w:pStyle w:val="LISTINGBODY"/>
      </w:pPr>
      <w:r>
        <w:t xml:space="preserve">            val intent = Intent(this, AddActivity::class.java)</w:t>
      </w:r>
    </w:p>
    <w:p w:rsidR="00235F44" w:rsidRDefault="00235F44" w:rsidP="00235F44">
      <w:pPr>
        <w:pStyle w:val="LISTINGBODY"/>
      </w:pPr>
      <w:r>
        <w:t xml:space="preserve">            startActivity(intent)</w:t>
      </w:r>
    </w:p>
    <w:p w:rsidR="00235F44" w:rsidRDefault="00235F44" w:rsidP="00235F44">
      <w:pPr>
        <w:pStyle w:val="LISTINGBODY"/>
      </w:pPr>
      <w:r>
        <w:t xml:space="preserve">        }</w:t>
      </w:r>
    </w:p>
    <w:p w:rsidR="00235F44" w:rsidRDefault="00235F44" w:rsidP="00235F44">
      <w:pPr>
        <w:pStyle w:val="LISTINGBODY"/>
      </w:pPr>
      <w:r>
        <w:lastRenderedPageBreak/>
        <w:t xml:space="preserve">    }</w:t>
      </w:r>
    </w:p>
    <w:p w:rsidR="00235F44" w:rsidRDefault="00235F44" w:rsidP="00235F44">
      <w:pPr>
        <w:pStyle w:val="LISTINGBODY"/>
      </w:pPr>
    </w:p>
    <w:p w:rsidR="00235F44" w:rsidRDefault="00235F44" w:rsidP="00235F44">
      <w:pPr>
        <w:pStyle w:val="LISTINGBODY"/>
      </w:pPr>
      <w:r>
        <w:t xml:space="preserve">    private class ViewPagerAdapter(activity: AppCompatActivity) : FragmentStateAdapter(activity) {</w:t>
      </w:r>
    </w:p>
    <w:p w:rsidR="00235F44" w:rsidRDefault="00235F44" w:rsidP="00235F44">
      <w:pPr>
        <w:pStyle w:val="LISTINGBODY"/>
      </w:pPr>
      <w:r>
        <w:t xml:space="preserve">        override fun getItemCount(): Int = 2</w:t>
      </w:r>
    </w:p>
    <w:p w:rsidR="00235F44" w:rsidRDefault="00235F44" w:rsidP="00235F44">
      <w:pPr>
        <w:pStyle w:val="LISTINGBODY"/>
      </w:pPr>
    </w:p>
    <w:p w:rsidR="00235F44" w:rsidRDefault="00235F44" w:rsidP="00235F44">
      <w:pPr>
        <w:pStyle w:val="LISTINGBODY"/>
      </w:pPr>
      <w:r>
        <w:t xml:space="preserve">        override fun createFragment(position: Int): Fragment {</w:t>
      </w:r>
    </w:p>
    <w:p w:rsidR="00235F44" w:rsidRDefault="00235F44" w:rsidP="00235F44">
      <w:pPr>
        <w:pStyle w:val="LISTINGBODY"/>
      </w:pPr>
      <w:r>
        <w:t xml:space="preserve">            return when (position) {</w:t>
      </w:r>
    </w:p>
    <w:p w:rsidR="00235F44" w:rsidRDefault="00235F44" w:rsidP="00235F44">
      <w:pPr>
        <w:pStyle w:val="LISTINGBODY"/>
      </w:pPr>
      <w:r>
        <w:t xml:space="preserve">                0 -&gt; DbFragment()</w:t>
      </w:r>
    </w:p>
    <w:p w:rsidR="00235F44" w:rsidRDefault="00235F44" w:rsidP="00235F44">
      <w:pPr>
        <w:pStyle w:val="LISTINGBODY"/>
      </w:pPr>
      <w:r>
        <w:t xml:space="preserve">                1 -&gt; JsonFragment()</w:t>
      </w:r>
    </w:p>
    <w:p w:rsidR="00235F44" w:rsidRDefault="00235F44" w:rsidP="00235F44">
      <w:pPr>
        <w:pStyle w:val="LISTINGBODY"/>
      </w:pPr>
      <w:r>
        <w:t xml:space="preserve">                else -&gt; DbFragment()</w:t>
      </w:r>
    </w:p>
    <w:p w:rsidR="00235F44" w:rsidRDefault="00235F44" w:rsidP="00235F44">
      <w:pPr>
        <w:pStyle w:val="LISTINGBODY"/>
      </w:pPr>
      <w:r>
        <w:t xml:space="preserve">            }</w:t>
      </w:r>
    </w:p>
    <w:p w:rsidR="00235F44" w:rsidRDefault="00235F44" w:rsidP="00235F44">
      <w:pPr>
        <w:pStyle w:val="LISTINGBODY"/>
      </w:pPr>
      <w:r>
        <w:t xml:space="preserve">        }</w:t>
      </w:r>
    </w:p>
    <w:p w:rsidR="00235F44" w:rsidRDefault="00235F44" w:rsidP="00235F44">
      <w:pPr>
        <w:pStyle w:val="LISTINGBODY"/>
      </w:pPr>
      <w:r>
        <w:t xml:space="preserve">    }</w:t>
      </w:r>
    </w:p>
    <w:p w:rsidR="00F54243" w:rsidRPr="00B22A25" w:rsidRDefault="00235F44" w:rsidP="00235F44">
      <w:pPr>
        <w:pStyle w:val="LISTINGBODY"/>
      </w:pPr>
      <w:r>
        <w:t>}</w:t>
      </w:r>
    </w:p>
    <w:p w:rsidR="00235F44" w:rsidRPr="00B22A25" w:rsidRDefault="00235F44" w:rsidP="00235F44">
      <w:pPr>
        <w:pStyle w:val="LISTINGCAPTION"/>
        <w:rPr>
          <w:lang w:val="en-US"/>
        </w:rPr>
      </w:pPr>
      <w:r>
        <w:t>Листинг</w:t>
      </w:r>
      <w:r w:rsidRPr="00B22A25">
        <w:rPr>
          <w:lang w:val="en-US"/>
        </w:rPr>
        <w:t xml:space="preserve"> </w:t>
      </w:r>
      <w:r>
        <w:fldChar w:fldCharType="begin"/>
      </w:r>
      <w:r w:rsidRPr="00B22A25">
        <w:rPr>
          <w:lang w:val="en-US"/>
        </w:rPr>
        <w:instrText xml:space="preserve"> </w:instrText>
      </w:r>
      <w:r w:rsidRPr="0016609C">
        <w:rPr>
          <w:lang w:val="en-US"/>
        </w:rPr>
        <w:instrText>SEQ</w:instrText>
      </w:r>
      <w:r w:rsidRPr="00B22A25">
        <w:rPr>
          <w:lang w:val="en-US"/>
        </w:rPr>
        <w:instrText xml:space="preserve"> </w:instrText>
      </w:r>
      <w:r>
        <w:instrText>Листинг</w:instrText>
      </w:r>
      <w:r w:rsidRPr="00B22A25">
        <w:rPr>
          <w:lang w:val="en-US"/>
        </w:rPr>
        <w:instrText xml:space="preserve"> \* </w:instrText>
      </w:r>
      <w:r w:rsidRPr="0016609C">
        <w:rPr>
          <w:lang w:val="en-US"/>
        </w:rPr>
        <w:instrText>ARABIC</w:instrText>
      </w:r>
      <w:r w:rsidRPr="00B22A25">
        <w:rPr>
          <w:lang w:val="en-US"/>
        </w:rPr>
        <w:instrText xml:space="preserve"> </w:instrText>
      </w:r>
      <w:r>
        <w:fldChar w:fldCharType="separate"/>
      </w:r>
      <w:r w:rsidR="001F573A">
        <w:rPr>
          <w:noProof/>
          <w:lang w:val="en-US"/>
        </w:rPr>
        <w:t>2</w:t>
      </w:r>
      <w:r>
        <w:fldChar w:fldCharType="end"/>
      </w:r>
      <w:r w:rsidRPr="00B22A25">
        <w:rPr>
          <w:lang w:val="en-US"/>
        </w:rPr>
        <w:t xml:space="preserve"> — </w:t>
      </w:r>
      <w:r w:rsidR="00A804F5">
        <w:rPr>
          <w:lang w:val="en-US"/>
        </w:rPr>
        <w:t>data/AppDatabase</w:t>
      </w:r>
      <w:r w:rsidRPr="00B22A25">
        <w:rPr>
          <w:lang w:val="en-US"/>
        </w:rPr>
        <w:t>.</w:t>
      </w:r>
      <w:r>
        <w:rPr>
          <w:lang w:val="en-US"/>
        </w:rPr>
        <w:t>kt</w:t>
      </w:r>
    </w:p>
    <w:p w:rsidR="00B22A25" w:rsidRDefault="00B22A25" w:rsidP="00B22A25">
      <w:pPr>
        <w:pStyle w:val="LISTINGBODY"/>
      </w:pPr>
      <w:r>
        <w:t>package com.grigorijtomczuk.dbuser.data</w:t>
      </w:r>
    </w:p>
    <w:p w:rsidR="00B22A25" w:rsidRDefault="00B22A25" w:rsidP="00B22A25">
      <w:pPr>
        <w:pStyle w:val="LISTINGBODY"/>
      </w:pPr>
    </w:p>
    <w:p w:rsidR="00B22A25" w:rsidRDefault="00B22A25" w:rsidP="00B22A25">
      <w:pPr>
        <w:pStyle w:val="LISTINGBODY"/>
      </w:pPr>
      <w:r>
        <w:t>import android.content.Context</w:t>
      </w:r>
    </w:p>
    <w:p w:rsidR="00B22A25" w:rsidRDefault="00B22A25" w:rsidP="00B22A25">
      <w:pPr>
        <w:pStyle w:val="LISTINGBODY"/>
      </w:pPr>
      <w:r>
        <w:t>import androidx.room.Database</w:t>
      </w:r>
    </w:p>
    <w:p w:rsidR="00B22A25" w:rsidRDefault="00B22A25" w:rsidP="00B22A25">
      <w:pPr>
        <w:pStyle w:val="LISTINGBODY"/>
      </w:pPr>
      <w:r>
        <w:t>import androidx.room.Room</w:t>
      </w:r>
    </w:p>
    <w:p w:rsidR="00B22A25" w:rsidRDefault="00B22A25" w:rsidP="00B22A25">
      <w:pPr>
        <w:pStyle w:val="LISTINGBODY"/>
      </w:pPr>
      <w:r>
        <w:t>import androidx.room.RoomDatabase</w:t>
      </w:r>
    </w:p>
    <w:p w:rsidR="00B22A25" w:rsidRDefault="00B22A25" w:rsidP="00B22A25">
      <w:pPr>
        <w:pStyle w:val="LISTINGBODY"/>
      </w:pPr>
    </w:p>
    <w:p w:rsidR="00B22A25" w:rsidRDefault="00B22A25" w:rsidP="00B22A25">
      <w:pPr>
        <w:pStyle w:val="LISTINGBODY"/>
      </w:pPr>
      <w:r>
        <w:t>@Database(entities = [Motorcyclist::class], version = 1, exportSchema = false)</w:t>
      </w:r>
    </w:p>
    <w:p w:rsidR="00B22A25" w:rsidRDefault="00B22A25" w:rsidP="00B22A25">
      <w:pPr>
        <w:pStyle w:val="LISTINGBODY"/>
      </w:pPr>
      <w:r>
        <w:t>abstract class AppDatabase : RoomDatabase() {</w:t>
      </w:r>
    </w:p>
    <w:p w:rsidR="00B22A25" w:rsidRDefault="00B22A25" w:rsidP="00B22A25">
      <w:pPr>
        <w:pStyle w:val="LISTINGBODY"/>
      </w:pPr>
      <w:r>
        <w:t xml:space="preserve">    abstract fun motorcyclistDao(): MotorcyclistDao</w:t>
      </w:r>
    </w:p>
    <w:p w:rsidR="00B22A25" w:rsidRDefault="00B22A25" w:rsidP="00B22A25">
      <w:pPr>
        <w:pStyle w:val="LISTINGBODY"/>
      </w:pPr>
    </w:p>
    <w:p w:rsidR="00B22A25" w:rsidRDefault="00B22A25" w:rsidP="00B22A25">
      <w:pPr>
        <w:pStyle w:val="LISTINGBODY"/>
      </w:pPr>
      <w:r>
        <w:t xml:space="preserve">    companion object {</w:t>
      </w:r>
    </w:p>
    <w:p w:rsidR="00B22A25" w:rsidRDefault="00B22A25" w:rsidP="00B22A25">
      <w:pPr>
        <w:pStyle w:val="LISTINGBODY"/>
      </w:pPr>
      <w:r>
        <w:t xml:space="preserve">        @Volatile</w:t>
      </w:r>
    </w:p>
    <w:p w:rsidR="00B22A25" w:rsidRDefault="00B22A25" w:rsidP="00B22A25">
      <w:pPr>
        <w:pStyle w:val="LISTINGBODY"/>
      </w:pPr>
      <w:r>
        <w:t xml:space="preserve">        private var INSTANCE: AppDatabase? = null</w:t>
      </w:r>
    </w:p>
    <w:p w:rsidR="00B22A25" w:rsidRDefault="00B22A25" w:rsidP="00B22A25">
      <w:pPr>
        <w:pStyle w:val="LISTINGBODY"/>
      </w:pPr>
    </w:p>
    <w:p w:rsidR="00B22A25" w:rsidRDefault="00B22A25" w:rsidP="00B22A25">
      <w:pPr>
        <w:pStyle w:val="LISTINGBODY"/>
      </w:pPr>
      <w:r>
        <w:t xml:space="preserve">        fun getDatabase(context: Context): AppDatabase {</w:t>
      </w:r>
    </w:p>
    <w:p w:rsidR="00B22A25" w:rsidRDefault="00B22A25" w:rsidP="00B22A25">
      <w:pPr>
        <w:pStyle w:val="LISTINGBODY"/>
      </w:pPr>
      <w:r>
        <w:t xml:space="preserve">            return INSTANCE ?: synchronized(this) {</w:t>
      </w:r>
    </w:p>
    <w:p w:rsidR="00B22A25" w:rsidRDefault="00B22A25" w:rsidP="00B22A25">
      <w:pPr>
        <w:pStyle w:val="LISTINGBODY"/>
      </w:pPr>
      <w:r>
        <w:t xml:space="preserve">                val instance = Room.databaseBuilder(</w:t>
      </w:r>
    </w:p>
    <w:p w:rsidR="00B22A25" w:rsidRDefault="00B22A25" w:rsidP="00B22A25">
      <w:pPr>
        <w:pStyle w:val="LISTINGBODY"/>
      </w:pPr>
      <w:r>
        <w:t xml:space="preserve">                    context.applicationContext,</w:t>
      </w:r>
    </w:p>
    <w:p w:rsidR="00B22A25" w:rsidRDefault="00B22A25" w:rsidP="00B22A25">
      <w:pPr>
        <w:pStyle w:val="LISTINGBODY"/>
      </w:pPr>
      <w:r>
        <w:t xml:space="preserve">                    AppDatabase::class.java,</w:t>
      </w:r>
    </w:p>
    <w:p w:rsidR="00B22A25" w:rsidRDefault="00B22A25" w:rsidP="00B22A25">
      <w:pPr>
        <w:pStyle w:val="LISTINGBODY"/>
      </w:pPr>
      <w:r>
        <w:t xml:space="preserve">                    "motorcyclist_database"</w:t>
      </w:r>
    </w:p>
    <w:p w:rsidR="00B22A25" w:rsidRDefault="00B22A25" w:rsidP="00B22A25">
      <w:pPr>
        <w:pStyle w:val="LISTINGBODY"/>
      </w:pPr>
      <w:r>
        <w:t xml:space="preserve">                ).build()</w:t>
      </w:r>
    </w:p>
    <w:p w:rsidR="00B22A25" w:rsidRDefault="00B22A25" w:rsidP="00B22A25">
      <w:pPr>
        <w:pStyle w:val="LISTINGBODY"/>
      </w:pPr>
      <w:r>
        <w:t xml:space="preserve">                INSTANCE = instance</w:t>
      </w:r>
    </w:p>
    <w:p w:rsidR="00B22A25" w:rsidRDefault="00B22A25" w:rsidP="00B22A25">
      <w:pPr>
        <w:pStyle w:val="LISTINGBODY"/>
      </w:pPr>
      <w:r>
        <w:t xml:space="preserve">                instance</w:t>
      </w:r>
    </w:p>
    <w:p w:rsidR="00B22A25" w:rsidRDefault="00B22A25" w:rsidP="00B22A25">
      <w:pPr>
        <w:pStyle w:val="LISTINGBODY"/>
      </w:pPr>
      <w:r>
        <w:t xml:space="preserve">            }</w:t>
      </w:r>
    </w:p>
    <w:p w:rsidR="00B22A25" w:rsidRDefault="00B22A25" w:rsidP="00B22A25">
      <w:pPr>
        <w:pStyle w:val="LISTINGBODY"/>
      </w:pPr>
      <w:r>
        <w:t xml:space="preserve">        }</w:t>
      </w:r>
    </w:p>
    <w:p w:rsidR="00B22A25" w:rsidRDefault="00B22A25" w:rsidP="00B22A25">
      <w:pPr>
        <w:pStyle w:val="LISTINGBODY"/>
      </w:pPr>
      <w:r>
        <w:t xml:space="preserve">    }</w:t>
      </w:r>
    </w:p>
    <w:p w:rsidR="00235F44" w:rsidRPr="00DE55D2" w:rsidRDefault="00B22A25" w:rsidP="00B22A25">
      <w:pPr>
        <w:pStyle w:val="LISTINGBODY"/>
      </w:pPr>
      <w:r>
        <w:t>}</w:t>
      </w:r>
    </w:p>
    <w:p w:rsidR="00235F44" w:rsidRPr="00DE55D2" w:rsidRDefault="00235F44" w:rsidP="00235F44">
      <w:pPr>
        <w:pStyle w:val="LISTINGBODY"/>
      </w:pPr>
    </w:p>
    <w:p w:rsidR="00235F44" w:rsidRPr="00235F44" w:rsidRDefault="00235F44" w:rsidP="00235F44">
      <w:pPr>
        <w:pStyle w:val="LISTINGCAPTION"/>
        <w:rPr>
          <w:lang w:val="en-US"/>
        </w:rPr>
      </w:pPr>
      <w:r>
        <w:t>Листинг</w:t>
      </w:r>
      <w:r w:rsidRPr="00235F44">
        <w:rPr>
          <w:lang w:val="en-US"/>
        </w:rPr>
        <w:t xml:space="preserve"> </w:t>
      </w:r>
      <w:r>
        <w:fldChar w:fldCharType="begin"/>
      </w:r>
      <w:r w:rsidRPr="00235F44">
        <w:rPr>
          <w:lang w:val="en-US"/>
        </w:rPr>
        <w:instrText xml:space="preserve"> </w:instrText>
      </w:r>
      <w:r w:rsidRPr="0016609C">
        <w:rPr>
          <w:lang w:val="en-US"/>
        </w:rPr>
        <w:instrText>SEQ</w:instrText>
      </w:r>
      <w:r w:rsidRPr="00235F44">
        <w:rPr>
          <w:lang w:val="en-US"/>
        </w:rPr>
        <w:instrText xml:space="preserve"> </w:instrText>
      </w:r>
      <w:r>
        <w:instrText>Листинг</w:instrText>
      </w:r>
      <w:r w:rsidRPr="00235F44">
        <w:rPr>
          <w:lang w:val="en-US"/>
        </w:rPr>
        <w:instrText xml:space="preserve"> \* </w:instrText>
      </w:r>
      <w:r w:rsidRPr="0016609C">
        <w:rPr>
          <w:lang w:val="en-US"/>
        </w:rPr>
        <w:instrText>ARABIC</w:instrText>
      </w:r>
      <w:r w:rsidRPr="00235F44">
        <w:rPr>
          <w:lang w:val="en-US"/>
        </w:rPr>
        <w:instrText xml:space="preserve"> </w:instrText>
      </w:r>
      <w:r>
        <w:fldChar w:fldCharType="separate"/>
      </w:r>
      <w:r w:rsidR="001F573A">
        <w:rPr>
          <w:noProof/>
          <w:lang w:val="en-US"/>
        </w:rPr>
        <w:t>3</w:t>
      </w:r>
      <w:r>
        <w:fldChar w:fldCharType="end"/>
      </w:r>
      <w:r w:rsidRPr="00235F44">
        <w:rPr>
          <w:lang w:val="en-US"/>
        </w:rPr>
        <w:t xml:space="preserve"> — </w:t>
      </w:r>
      <w:r w:rsidR="00D720B9">
        <w:rPr>
          <w:lang w:val="en-US"/>
        </w:rPr>
        <w:t>data/Motorcyclist</w:t>
      </w:r>
      <w:r w:rsidRPr="00235F44">
        <w:rPr>
          <w:lang w:val="en-US"/>
        </w:rPr>
        <w:t>.</w:t>
      </w:r>
      <w:r>
        <w:rPr>
          <w:lang w:val="en-US"/>
        </w:rPr>
        <w:t>kt</w:t>
      </w:r>
    </w:p>
    <w:p w:rsidR="00DE55D2" w:rsidRDefault="00DE55D2" w:rsidP="00DE55D2">
      <w:pPr>
        <w:pStyle w:val="LISTINGBODY"/>
      </w:pPr>
      <w:r>
        <w:t>package com.grigorijtomczuk.dbuser.data</w:t>
      </w:r>
    </w:p>
    <w:p w:rsidR="00DE55D2" w:rsidRDefault="00DE55D2" w:rsidP="00DE55D2">
      <w:pPr>
        <w:pStyle w:val="LISTINGBODY"/>
      </w:pPr>
    </w:p>
    <w:p w:rsidR="00DE55D2" w:rsidRDefault="00DE55D2" w:rsidP="00DE55D2">
      <w:pPr>
        <w:pStyle w:val="LISTINGBODY"/>
      </w:pPr>
      <w:r>
        <w:t>import androidx.room.Entity</w:t>
      </w:r>
    </w:p>
    <w:p w:rsidR="00DE55D2" w:rsidRDefault="00DE55D2" w:rsidP="00DE55D2">
      <w:pPr>
        <w:pStyle w:val="LISTINGBODY"/>
      </w:pPr>
      <w:r>
        <w:t>import androidx.room.PrimaryKey</w:t>
      </w:r>
    </w:p>
    <w:p w:rsidR="00DE55D2" w:rsidRDefault="00DE55D2" w:rsidP="00DE55D2">
      <w:pPr>
        <w:pStyle w:val="LISTINGBODY"/>
      </w:pPr>
      <w:r>
        <w:t>import java.io.Serializable</w:t>
      </w:r>
    </w:p>
    <w:p w:rsidR="00DE55D2" w:rsidRDefault="00DE55D2" w:rsidP="00DE55D2">
      <w:pPr>
        <w:pStyle w:val="LISTINGBODY"/>
      </w:pPr>
    </w:p>
    <w:p w:rsidR="00DE55D2" w:rsidRDefault="00DE55D2" w:rsidP="00DE55D2">
      <w:pPr>
        <w:pStyle w:val="LISTINGBODY"/>
      </w:pPr>
      <w:r>
        <w:t>@Entity(tableName = "motorcyclists")</w:t>
      </w:r>
    </w:p>
    <w:p w:rsidR="00DE55D2" w:rsidRDefault="00DE55D2" w:rsidP="00DE55D2">
      <w:pPr>
        <w:pStyle w:val="LISTINGBODY"/>
      </w:pPr>
      <w:r>
        <w:t>data class Motorcyclist(</w:t>
      </w:r>
    </w:p>
    <w:p w:rsidR="00DE55D2" w:rsidRDefault="00DE55D2" w:rsidP="00DE55D2">
      <w:pPr>
        <w:pStyle w:val="LISTINGBODY"/>
      </w:pPr>
      <w:r>
        <w:t xml:space="preserve">    @PrimaryKey(autoGenerate = true)</w:t>
      </w:r>
    </w:p>
    <w:p w:rsidR="00DE55D2" w:rsidRDefault="00DE55D2" w:rsidP="00DE55D2">
      <w:pPr>
        <w:pStyle w:val="LISTINGBODY"/>
      </w:pPr>
      <w:r>
        <w:t xml:space="preserve">    val id: Long = 0,</w:t>
      </w:r>
    </w:p>
    <w:p w:rsidR="00DE55D2" w:rsidRDefault="00DE55D2" w:rsidP="00DE55D2">
      <w:pPr>
        <w:pStyle w:val="LISTINGBODY"/>
      </w:pPr>
      <w:r>
        <w:t xml:space="preserve">    val brand: String,</w:t>
      </w:r>
    </w:p>
    <w:p w:rsidR="00DE55D2" w:rsidRDefault="00DE55D2" w:rsidP="00DE55D2">
      <w:pPr>
        <w:pStyle w:val="LISTINGBODY"/>
      </w:pPr>
      <w:r>
        <w:t xml:space="preserve">    val model: String,</w:t>
      </w:r>
    </w:p>
    <w:p w:rsidR="00DE55D2" w:rsidRDefault="00DE55D2" w:rsidP="00DE55D2">
      <w:pPr>
        <w:pStyle w:val="LISTINGBODY"/>
      </w:pPr>
      <w:r>
        <w:lastRenderedPageBreak/>
        <w:t xml:space="preserve">    val year: Int,</w:t>
      </w:r>
    </w:p>
    <w:p w:rsidR="00DE55D2" w:rsidRDefault="00DE55D2" w:rsidP="00DE55D2">
      <w:pPr>
        <w:pStyle w:val="LISTINGBODY"/>
      </w:pPr>
      <w:r>
        <w:t xml:space="preserve">    val ownerName: String</w:t>
      </w:r>
    </w:p>
    <w:p w:rsidR="00235F44" w:rsidRDefault="00DE55D2" w:rsidP="00DE55D2">
      <w:pPr>
        <w:pStyle w:val="LISTINGBODY"/>
      </w:pPr>
      <w:r>
        <w:t>) : Serializable</w:t>
      </w:r>
    </w:p>
    <w:p w:rsidR="00235F44" w:rsidRPr="00235F44" w:rsidRDefault="00235F44" w:rsidP="00235F44">
      <w:pPr>
        <w:pStyle w:val="LISTINGCAPTION"/>
        <w:rPr>
          <w:lang w:val="en-US"/>
        </w:rPr>
      </w:pPr>
      <w:r>
        <w:t>Листинг</w:t>
      </w:r>
      <w:r w:rsidRPr="00235F44">
        <w:rPr>
          <w:lang w:val="en-US"/>
        </w:rPr>
        <w:t xml:space="preserve"> </w:t>
      </w:r>
      <w:r>
        <w:fldChar w:fldCharType="begin"/>
      </w:r>
      <w:r w:rsidRPr="00235F44">
        <w:rPr>
          <w:lang w:val="en-US"/>
        </w:rPr>
        <w:instrText xml:space="preserve"> </w:instrText>
      </w:r>
      <w:r w:rsidRPr="0016609C">
        <w:rPr>
          <w:lang w:val="en-US"/>
        </w:rPr>
        <w:instrText>SEQ</w:instrText>
      </w:r>
      <w:r w:rsidRPr="00235F44">
        <w:rPr>
          <w:lang w:val="en-US"/>
        </w:rPr>
        <w:instrText xml:space="preserve"> </w:instrText>
      </w:r>
      <w:r>
        <w:instrText>Листинг</w:instrText>
      </w:r>
      <w:r w:rsidRPr="00235F44">
        <w:rPr>
          <w:lang w:val="en-US"/>
        </w:rPr>
        <w:instrText xml:space="preserve"> \* </w:instrText>
      </w:r>
      <w:r w:rsidRPr="0016609C">
        <w:rPr>
          <w:lang w:val="en-US"/>
        </w:rPr>
        <w:instrText>ARABIC</w:instrText>
      </w:r>
      <w:r w:rsidRPr="00235F44">
        <w:rPr>
          <w:lang w:val="en-US"/>
        </w:rPr>
        <w:instrText xml:space="preserve"> </w:instrText>
      </w:r>
      <w:r>
        <w:fldChar w:fldCharType="separate"/>
      </w:r>
      <w:r w:rsidR="001F573A">
        <w:rPr>
          <w:noProof/>
          <w:lang w:val="en-US"/>
        </w:rPr>
        <w:t>4</w:t>
      </w:r>
      <w:r>
        <w:fldChar w:fldCharType="end"/>
      </w:r>
      <w:r w:rsidRPr="00235F44">
        <w:rPr>
          <w:lang w:val="en-US"/>
        </w:rPr>
        <w:t xml:space="preserve"> — </w:t>
      </w:r>
      <w:r w:rsidR="00034D60">
        <w:rPr>
          <w:lang w:val="en-US"/>
        </w:rPr>
        <w:t>data/MotorcyclistDao</w:t>
      </w:r>
      <w:r w:rsidRPr="00235F44">
        <w:rPr>
          <w:lang w:val="en-US"/>
        </w:rPr>
        <w:t>.</w:t>
      </w:r>
      <w:r>
        <w:rPr>
          <w:lang w:val="en-US"/>
        </w:rPr>
        <w:t>kt</w:t>
      </w:r>
    </w:p>
    <w:p w:rsidR="00034D60" w:rsidRDefault="00034D60" w:rsidP="00034D60">
      <w:pPr>
        <w:pStyle w:val="LISTINGBODY"/>
      </w:pPr>
      <w:r>
        <w:t>package com.grigorijtomczuk.dbuser.data</w:t>
      </w:r>
    </w:p>
    <w:p w:rsidR="00034D60" w:rsidRDefault="00034D60" w:rsidP="00034D60">
      <w:pPr>
        <w:pStyle w:val="LISTINGBODY"/>
      </w:pPr>
    </w:p>
    <w:p w:rsidR="00034D60" w:rsidRDefault="00034D60" w:rsidP="00034D60">
      <w:pPr>
        <w:pStyle w:val="LISTINGBODY"/>
      </w:pPr>
      <w:r>
        <w:t>import androidx.lifecycle.LiveData</w:t>
      </w:r>
    </w:p>
    <w:p w:rsidR="00034D60" w:rsidRDefault="00034D60" w:rsidP="00034D60">
      <w:pPr>
        <w:pStyle w:val="LISTINGBODY"/>
      </w:pPr>
      <w:r>
        <w:t>import androidx.room.Dao</w:t>
      </w:r>
    </w:p>
    <w:p w:rsidR="00034D60" w:rsidRDefault="00034D60" w:rsidP="00034D60">
      <w:pPr>
        <w:pStyle w:val="LISTINGBODY"/>
      </w:pPr>
      <w:r>
        <w:t>import androidx.room.Delete</w:t>
      </w:r>
    </w:p>
    <w:p w:rsidR="00034D60" w:rsidRDefault="00034D60" w:rsidP="00034D60">
      <w:pPr>
        <w:pStyle w:val="LISTINGBODY"/>
      </w:pPr>
      <w:r>
        <w:t>import androidx.room.Insert</w:t>
      </w:r>
    </w:p>
    <w:p w:rsidR="00034D60" w:rsidRDefault="00034D60" w:rsidP="00034D60">
      <w:pPr>
        <w:pStyle w:val="LISTINGBODY"/>
      </w:pPr>
      <w:r>
        <w:t>import androidx.room.Query</w:t>
      </w:r>
    </w:p>
    <w:p w:rsidR="00034D60" w:rsidRDefault="00034D60" w:rsidP="00034D60">
      <w:pPr>
        <w:pStyle w:val="LISTINGBODY"/>
      </w:pPr>
      <w:r>
        <w:t>import androidx.room.Update</w:t>
      </w:r>
    </w:p>
    <w:p w:rsidR="00034D60" w:rsidRDefault="00034D60" w:rsidP="00034D60">
      <w:pPr>
        <w:pStyle w:val="LISTINGBODY"/>
      </w:pPr>
    </w:p>
    <w:p w:rsidR="00034D60" w:rsidRDefault="00034D60" w:rsidP="00034D60">
      <w:pPr>
        <w:pStyle w:val="LISTINGBODY"/>
      </w:pPr>
      <w:r>
        <w:t>@Dao</w:t>
      </w:r>
    </w:p>
    <w:p w:rsidR="00034D60" w:rsidRDefault="00034D60" w:rsidP="00034D60">
      <w:pPr>
        <w:pStyle w:val="LISTINGBODY"/>
      </w:pPr>
      <w:r>
        <w:t>interface MotorcyclistDao {</w:t>
      </w:r>
    </w:p>
    <w:p w:rsidR="00034D60" w:rsidRDefault="00034D60" w:rsidP="00034D60">
      <w:pPr>
        <w:pStyle w:val="LISTINGBODY"/>
      </w:pPr>
      <w:r>
        <w:t xml:space="preserve">    @Query("SELECT * FROM motorcyclists")</w:t>
      </w:r>
    </w:p>
    <w:p w:rsidR="00034D60" w:rsidRDefault="00034D60" w:rsidP="00034D60">
      <w:pPr>
        <w:pStyle w:val="LISTINGBODY"/>
      </w:pPr>
      <w:r>
        <w:t xml:space="preserve">    fun getAll(): LiveData&lt;List&lt;Motorcyclist&gt;&gt;</w:t>
      </w:r>
    </w:p>
    <w:p w:rsidR="00034D60" w:rsidRDefault="00034D60" w:rsidP="00034D60">
      <w:pPr>
        <w:pStyle w:val="LISTINGBODY"/>
      </w:pPr>
    </w:p>
    <w:p w:rsidR="00034D60" w:rsidRDefault="00034D60" w:rsidP="00034D60">
      <w:pPr>
        <w:pStyle w:val="LISTINGBODY"/>
      </w:pPr>
      <w:r>
        <w:t xml:space="preserve">    @Insert</w:t>
      </w:r>
    </w:p>
    <w:p w:rsidR="00034D60" w:rsidRDefault="00034D60" w:rsidP="00034D60">
      <w:pPr>
        <w:pStyle w:val="LISTINGBODY"/>
      </w:pPr>
      <w:r>
        <w:t xml:space="preserve">    suspend fun insert(motorcyclist: Motorcyclist)</w:t>
      </w:r>
    </w:p>
    <w:p w:rsidR="00034D60" w:rsidRDefault="00034D60" w:rsidP="00034D60">
      <w:pPr>
        <w:pStyle w:val="LISTINGBODY"/>
      </w:pPr>
    </w:p>
    <w:p w:rsidR="00034D60" w:rsidRDefault="00034D60" w:rsidP="00034D60">
      <w:pPr>
        <w:pStyle w:val="LISTINGBODY"/>
      </w:pPr>
      <w:r>
        <w:t xml:space="preserve">    @Update</w:t>
      </w:r>
    </w:p>
    <w:p w:rsidR="00034D60" w:rsidRDefault="00034D60" w:rsidP="00034D60">
      <w:pPr>
        <w:pStyle w:val="LISTINGBODY"/>
      </w:pPr>
      <w:r>
        <w:t xml:space="preserve">    suspend fun update(motorcyclist: Motorcyclist)</w:t>
      </w:r>
    </w:p>
    <w:p w:rsidR="00034D60" w:rsidRDefault="00034D60" w:rsidP="00034D60">
      <w:pPr>
        <w:pStyle w:val="LISTINGBODY"/>
      </w:pPr>
    </w:p>
    <w:p w:rsidR="00034D60" w:rsidRDefault="00034D60" w:rsidP="00034D60">
      <w:pPr>
        <w:pStyle w:val="LISTINGBODY"/>
      </w:pPr>
      <w:r>
        <w:t xml:space="preserve">    @Delete</w:t>
      </w:r>
    </w:p>
    <w:p w:rsidR="00034D60" w:rsidRDefault="00034D60" w:rsidP="00034D60">
      <w:pPr>
        <w:pStyle w:val="LISTINGBODY"/>
      </w:pPr>
      <w:r>
        <w:t xml:space="preserve">    suspend fun delete(motorcyclist: Motorcyclist)</w:t>
      </w:r>
    </w:p>
    <w:p w:rsidR="00034D60" w:rsidRDefault="00034D60" w:rsidP="00034D60">
      <w:pPr>
        <w:pStyle w:val="LISTINGBODY"/>
      </w:pPr>
      <w:r>
        <w:t xml:space="preserve">    </w:t>
      </w:r>
    </w:p>
    <w:p w:rsidR="00034D60" w:rsidRDefault="00034D60" w:rsidP="00034D60">
      <w:pPr>
        <w:pStyle w:val="LISTINGBODY"/>
      </w:pPr>
      <w:r>
        <w:t xml:space="preserve">    @Query("SELECT * FROM motorcyclists WHERE id = :id")</w:t>
      </w:r>
    </w:p>
    <w:p w:rsidR="00034D60" w:rsidRDefault="00034D60" w:rsidP="00034D60">
      <w:pPr>
        <w:pStyle w:val="LISTINGBODY"/>
      </w:pPr>
      <w:r>
        <w:t xml:space="preserve">    suspend fun getById(id: Long): Motorcyclist?</w:t>
      </w:r>
    </w:p>
    <w:p w:rsidR="00235F44" w:rsidRDefault="00034D60" w:rsidP="00034D60">
      <w:pPr>
        <w:pStyle w:val="LISTINGBODY"/>
      </w:pPr>
      <w:r>
        <w:t>}</w:t>
      </w:r>
    </w:p>
    <w:p w:rsidR="00235F44" w:rsidRPr="00235F44" w:rsidRDefault="00235F44" w:rsidP="00235F44">
      <w:pPr>
        <w:pStyle w:val="LISTINGCAPTION"/>
        <w:rPr>
          <w:lang w:val="en-US"/>
        </w:rPr>
      </w:pPr>
      <w:r>
        <w:t>Листинг</w:t>
      </w:r>
      <w:r w:rsidRPr="00235F44">
        <w:rPr>
          <w:lang w:val="en-US"/>
        </w:rPr>
        <w:t xml:space="preserve"> </w:t>
      </w:r>
      <w:r>
        <w:fldChar w:fldCharType="begin"/>
      </w:r>
      <w:r w:rsidRPr="00235F44">
        <w:rPr>
          <w:lang w:val="en-US"/>
        </w:rPr>
        <w:instrText xml:space="preserve"> </w:instrText>
      </w:r>
      <w:r w:rsidRPr="0016609C">
        <w:rPr>
          <w:lang w:val="en-US"/>
        </w:rPr>
        <w:instrText>SEQ</w:instrText>
      </w:r>
      <w:r w:rsidRPr="00235F44">
        <w:rPr>
          <w:lang w:val="en-US"/>
        </w:rPr>
        <w:instrText xml:space="preserve"> </w:instrText>
      </w:r>
      <w:r>
        <w:instrText>Листинг</w:instrText>
      </w:r>
      <w:r w:rsidRPr="00235F44">
        <w:rPr>
          <w:lang w:val="en-US"/>
        </w:rPr>
        <w:instrText xml:space="preserve"> \* </w:instrText>
      </w:r>
      <w:r w:rsidRPr="0016609C">
        <w:rPr>
          <w:lang w:val="en-US"/>
        </w:rPr>
        <w:instrText>ARABIC</w:instrText>
      </w:r>
      <w:r w:rsidRPr="00235F44">
        <w:rPr>
          <w:lang w:val="en-US"/>
        </w:rPr>
        <w:instrText xml:space="preserve"> </w:instrText>
      </w:r>
      <w:r>
        <w:fldChar w:fldCharType="separate"/>
      </w:r>
      <w:r w:rsidR="001F573A">
        <w:rPr>
          <w:noProof/>
          <w:lang w:val="en-US"/>
        </w:rPr>
        <w:t>5</w:t>
      </w:r>
      <w:r>
        <w:fldChar w:fldCharType="end"/>
      </w:r>
      <w:r w:rsidRPr="00235F44">
        <w:rPr>
          <w:lang w:val="en-US"/>
        </w:rPr>
        <w:t xml:space="preserve"> — </w:t>
      </w:r>
      <w:r w:rsidR="00271486">
        <w:rPr>
          <w:lang w:val="en-US"/>
        </w:rPr>
        <w:t>data/MotorcyclistRepository</w:t>
      </w:r>
      <w:r w:rsidRPr="00235F44">
        <w:rPr>
          <w:lang w:val="en-US"/>
        </w:rPr>
        <w:t>.</w:t>
      </w:r>
      <w:r>
        <w:rPr>
          <w:lang w:val="en-US"/>
        </w:rPr>
        <w:t>kt</w:t>
      </w:r>
    </w:p>
    <w:p w:rsidR="00271486" w:rsidRDefault="00271486" w:rsidP="00271486">
      <w:pPr>
        <w:pStyle w:val="LISTINGBODY"/>
      </w:pPr>
      <w:r>
        <w:t>package com.grigorijtomczuk.dbuser.data</w:t>
      </w:r>
    </w:p>
    <w:p w:rsidR="00271486" w:rsidRDefault="00271486" w:rsidP="00271486">
      <w:pPr>
        <w:pStyle w:val="LISTINGBODY"/>
      </w:pPr>
    </w:p>
    <w:p w:rsidR="00271486" w:rsidRDefault="00271486" w:rsidP="00271486">
      <w:pPr>
        <w:pStyle w:val="LISTINGBODY"/>
      </w:pPr>
      <w:r>
        <w:t>import androidx.lifecycle.LiveData</w:t>
      </w:r>
    </w:p>
    <w:p w:rsidR="00271486" w:rsidRDefault="00271486" w:rsidP="00271486">
      <w:pPr>
        <w:pStyle w:val="LISTINGBODY"/>
      </w:pPr>
    </w:p>
    <w:p w:rsidR="00271486" w:rsidRDefault="00271486" w:rsidP="00271486">
      <w:pPr>
        <w:pStyle w:val="LISTINGBODY"/>
      </w:pPr>
      <w:r>
        <w:t>class MotorcyclistRepository(private val motorcyclistDao: MotorcyclistDao) {</w:t>
      </w:r>
    </w:p>
    <w:p w:rsidR="00271486" w:rsidRDefault="00271486" w:rsidP="00271486">
      <w:pPr>
        <w:pStyle w:val="LISTINGBODY"/>
      </w:pPr>
      <w:r>
        <w:t xml:space="preserve">    val allMotorcyclists: LiveData&lt;List&lt;Motorcyclist&gt;&gt; = motorcyclistDao.getAll()</w:t>
      </w:r>
    </w:p>
    <w:p w:rsidR="00271486" w:rsidRDefault="00271486" w:rsidP="00271486">
      <w:pPr>
        <w:pStyle w:val="LISTINGBODY"/>
      </w:pPr>
    </w:p>
    <w:p w:rsidR="00271486" w:rsidRDefault="00271486" w:rsidP="00271486">
      <w:pPr>
        <w:pStyle w:val="LISTINGBODY"/>
      </w:pPr>
      <w:r>
        <w:t xml:space="preserve">    suspend fun insert(motorcyclist: Motorcyclist) {</w:t>
      </w:r>
    </w:p>
    <w:p w:rsidR="00271486" w:rsidRDefault="00271486" w:rsidP="00271486">
      <w:pPr>
        <w:pStyle w:val="LISTINGBODY"/>
      </w:pPr>
      <w:r>
        <w:t xml:space="preserve">        motorcyclistDao.insert(motorcyclist)</w:t>
      </w:r>
    </w:p>
    <w:p w:rsidR="00271486" w:rsidRDefault="00271486" w:rsidP="00271486">
      <w:pPr>
        <w:pStyle w:val="LISTINGBODY"/>
      </w:pPr>
      <w:r>
        <w:t xml:space="preserve">    }</w:t>
      </w:r>
    </w:p>
    <w:p w:rsidR="00271486" w:rsidRDefault="00271486" w:rsidP="00271486">
      <w:pPr>
        <w:pStyle w:val="LISTINGBODY"/>
      </w:pPr>
    </w:p>
    <w:p w:rsidR="00271486" w:rsidRDefault="00271486" w:rsidP="00271486">
      <w:pPr>
        <w:pStyle w:val="LISTINGBODY"/>
      </w:pPr>
      <w:r>
        <w:t xml:space="preserve">    suspend fun update(motorcyclist: Motorcyclist) {</w:t>
      </w:r>
    </w:p>
    <w:p w:rsidR="00271486" w:rsidRDefault="00271486" w:rsidP="00271486">
      <w:pPr>
        <w:pStyle w:val="LISTINGBODY"/>
      </w:pPr>
      <w:r>
        <w:t xml:space="preserve">        motorcyclistDao.update(motorcyclist)</w:t>
      </w:r>
    </w:p>
    <w:p w:rsidR="00271486" w:rsidRDefault="00271486" w:rsidP="00271486">
      <w:pPr>
        <w:pStyle w:val="LISTINGBODY"/>
      </w:pPr>
      <w:r>
        <w:t xml:space="preserve">    }</w:t>
      </w:r>
    </w:p>
    <w:p w:rsidR="00271486" w:rsidRDefault="00271486" w:rsidP="00271486">
      <w:pPr>
        <w:pStyle w:val="LISTINGBODY"/>
      </w:pPr>
    </w:p>
    <w:p w:rsidR="00271486" w:rsidRDefault="00271486" w:rsidP="00271486">
      <w:pPr>
        <w:pStyle w:val="LISTINGBODY"/>
      </w:pPr>
      <w:r>
        <w:t xml:space="preserve">    suspend fun delete(motorcyclist: Motorcyclist) {</w:t>
      </w:r>
    </w:p>
    <w:p w:rsidR="00271486" w:rsidRDefault="00271486" w:rsidP="00271486">
      <w:pPr>
        <w:pStyle w:val="LISTINGBODY"/>
      </w:pPr>
      <w:r>
        <w:t xml:space="preserve">        motorcyclistDao.delete(motorcyclist)</w:t>
      </w:r>
    </w:p>
    <w:p w:rsidR="00271486" w:rsidRDefault="00271486" w:rsidP="00271486">
      <w:pPr>
        <w:pStyle w:val="LISTINGBODY"/>
      </w:pPr>
      <w:r>
        <w:t xml:space="preserve">    }</w:t>
      </w:r>
    </w:p>
    <w:p w:rsidR="00235F44" w:rsidRDefault="00271486" w:rsidP="00271486">
      <w:pPr>
        <w:pStyle w:val="LISTINGBODY"/>
      </w:pPr>
      <w:r>
        <w:t>}</w:t>
      </w:r>
    </w:p>
    <w:p w:rsidR="00235F44" w:rsidRPr="00235F44" w:rsidRDefault="00235F44" w:rsidP="00235F44">
      <w:pPr>
        <w:pStyle w:val="LISTINGCAPTION"/>
        <w:rPr>
          <w:lang w:val="en-US"/>
        </w:rPr>
      </w:pPr>
      <w:r>
        <w:t>Листинг</w:t>
      </w:r>
      <w:r w:rsidRPr="00235F44">
        <w:rPr>
          <w:lang w:val="en-US"/>
        </w:rPr>
        <w:t xml:space="preserve"> </w:t>
      </w:r>
      <w:r>
        <w:fldChar w:fldCharType="begin"/>
      </w:r>
      <w:r w:rsidRPr="00235F44">
        <w:rPr>
          <w:lang w:val="en-US"/>
        </w:rPr>
        <w:instrText xml:space="preserve"> </w:instrText>
      </w:r>
      <w:r w:rsidRPr="0016609C">
        <w:rPr>
          <w:lang w:val="en-US"/>
        </w:rPr>
        <w:instrText>SEQ</w:instrText>
      </w:r>
      <w:r w:rsidRPr="00235F44">
        <w:rPr>
          <w:lang w:val="en-US"/>
        </w:rPr>
        <w:instrText xml:space="preserve"> </w:instrText>
      </w:r>
      <w:r>
        <w:instrText>Листинг</w:instrText>
      </w:r>
      <w:r w:rsidRPr="00235F44">
        <w:rPr>
          <w:lang w:val="en-US"/>
        </w:rPr>
        <w:instrText xml:space="preserve"> \* </w:instrText>
      </w:r>
      <w:r w:rsidRPr="0016609C">
        <w:rPr>
          <w:lang w:val="en-US"/>
        </w:rPr>
        <w:instrText>ARABIC</w:instrText>
      </w:r>
      <w:r w:rsidRPr="00235F44">
        <w:rPr>
          <w:lang w:val="en-US"/>
        </w:rPr>
        <w:instrText xml:space="preserve"> </w:instrText>
      </w:r>
      <w:r>
        <w:fldChar w:fldCharType="separate"/>
      </w:r>
      <w:r w:rsidR="001F573A">
        <w:rPr>
          <w:noProof/>
          <w:lang w:val="en-US"/>
        </w:rPr>
        <w:t>6</w:t>
      </w:r>
      <w:r>
        <w:fldChar w:fldCharType="end"/>
      </w:r>
      <w:r w:rsidRPr="00235F44">
        <w:rPr>
          <w:lang w:val="en-US"/>
        </w:rPr>
        <w:t xml:space="preserve"> — </w:t>
      </w:r>
      <w:r w:rsidR="0019233B">
        <w:rPr>
          <w:lang w:val="en-US"/>
        </w:rPr>
        <w:t>MotorcyclistViewModel</w:t>
      </w:r>
      <w:r w:rsidRPr="00235F44">
        <w:rPr>
          <w:lang w:val="en-US"/>
        </w:rPr>
        <w:t>.</w:t>
      </w:r>
      <w:r>
        <w:rPr>
          <w:lang w:val="en-US"/>
        </w:rPr>
        <w:t>kt</w:t>
      </w:r>
    </w:p>
    <w:p w:rsidR="003E5B32" w:rsidRDefault="003E5B32" w:rsidP="003E5B32">
      <w:pPr>
        <w:pStyle w:val="LISTINGBODY"/>
      </w:pPr>
      <w:r>
        <w:t>package com.grigorijtomczuk.dbuser</w:t>
      </w:r>
    </w:p>
    <w:p w:rsidR="003E5B32" w:rsidRDefault="003E5B32" w:rsidP="003E5B32">
      <w:pPr>
        <w:pStyle w:val="LISTINGBODY"/>
      </w:pPr>
    </w:p>
    <w:p w:rsidR="003E5B32" w:rsidRDefault="003E5B32" w:rsidP="003E5B32">
      <w:pPr>
        <w:pStyle w:val="LISTINGBODY"/>
      </w:pPr>
      <w:r>
        <w:t>import android.app.Application</w:t>
      </w:r>
    </w:p>
    <w:p w:rsidR="003E5B32" w:rsidRDefault="003E5B32" w:rsidP="003E5B32">
      <w:pPr>
        <w:pStyle w:val="LISTINGBODY"/>
      </w:pPr>
      <w:r>
        <w:t>import androidx.lifecycle.AndroidViewModel</w:t>
      </w:r>
    </w:p>
    <w:p w:rsidR="003E5B32" w:rsidRDefault="003E5B32" w:rsidP="003E5B32">
      <w:pPr>
        <w:pStyle w:val="LISTINGBODY"/>
      </w:pPr>
      <w:r>
        <w:t>import androidx.lifecycle.LiveData</w:t>
      </w:r>
    </w:p>
    <w:p w:rsidR="003E5B32" w:rsidRDefault="003E5B32" w:rsidP="003E5B32">
      <w:pPr>
        <w:pStyle w:val="LISTINGBODY"/>
      </w:pPr>
      <w:r>
        <w:lastRenderedPageBreak/>
        <w:t>import androidx.lifecycle.viewModelScope</w:t>
      </w:r>
    </w:p>
    <w:p w:rsidR="003E5B32" w:rsidRDefault="003E5B32" w:rsidP="003E5B32">
      <w:pPr>
        <w:pStyle w:val="LISTINGBODY"/>
      </w:pPr>
      <w:r>
        <w:t>import com.grigorijtomczuk.dbuser.data.AppDatabase</w:t>
      </w:r>
    </w:p>
    <w:p w:rsidR="003E5B32" w:rsidRDefault="003E5B32" w:rsidP="003E5B32">
      <w:pPr>
        <w:pStyle w:val="LISTINGBODY"/>
      </w:pPr>
      <w:r>
        <w:t>import com.grigorijtomczuk.dbuser.data.Motorcyclist</w:t>
      </w:r>
    </w:p>
    <w:p w:rsidR="003E5B32" w:rsidRDefault="003E5B32" w:rsidP="003E5B32">
      <w:pPr>
        <w:pStyle w:val="LISTINGBODY"/>
      </w:pPr>
      <w:r>
        <w:t>import com.grigorijtomczuk.dbuser.data.MotorcyclistRepository</w:t>
      </w:r>
    </w:p>
    <w:p w:rsidR="003E5B32" w:rsidRDefault="003E5B32" w:rsidP="003E5B32">
      <w:pPr>
        <w:pStyle w:val="LISTINGBODY"/>
      </w:pPr>
      <w:r>
        <w:t>import kotlinx.coroutines.launch</w:t>
      </w:r>
    </w:p>
    <w:p w:rsidR="003E5B32" w:rsidRDefault="003E5B32" w:rsidP="003E5B32">
      <w:pPr>
        <w:pStyle w:val="LISTINGBODY"/>
      </w:pPr>
    </w:p>
    <w:p w:rsidR="003E5B32" w:rsidRDefault="003E5B32" w:rsidP="003E5B32">
      <w:pPr>
        <w:pStyle w:val="LISTINGBODY"/>
      </w:pPr>
      <w:r>
        <w:t>class MotorcyclistViewModel(application: Application) : AndroidViewModel(application) {</w:t>
      </w:r>
    </w:p>
    <w:p w:rsidR="003E5B32" w:rsidRDefault="003E5B32" w:rsidP="003E5B32">
      <w:pPr>
        <w:pStyle w:val="LISTINGBODY"/>
      </w:pPr>
    </w:p>
    <w:p w:rsidR="003E5B32" w:rsidRDefault="003E5B32" w:rsidP="003E5B32">
      <w:pPr>
        <w:pStyle w:val="LISTINGBODY"/>
      </w:pPr>
      <w:r>
        <w:t xml:space="preserve">    private val repository: MotorcyclistRepository</w:t>
      </w:r>
    </w:p>
    <w:p w:rsidR="003E5B32" w:rsidRDefault="003E5B32" w:rsidP="003E5B32">
      <w:pPr>
        <w:pStyle w:val="LISTINGBODY"/>
      </w:pPr>
      <w:r>
        <w:t xml:space="preserve">    val allMotorcyclists: LiveData&lt;List&lt;Motorcyclist&gt;&gt;</w:t>
      </w:r>
    </w:p>
    <w:p w:rsidR="003E5B32" w:rsidRDefault="003E5B32" w:rsidP="003E5B32">
      <w:pPr>
        <w:pStyle w:val="LISTINGBODY"/>
      </w:pPr>
    </w:p>
    <w:p w:rsidR="003E5B32" w:rsidRDefault="003E5B32" w:rsidP="003E5B32">
      <w:pPr>
        <w:pStyle w:val="LISTINGBODY"/>
      </w:pPr>
      <w:r>
        <w:t xml:space="preserve">    init {</w:t>
      </w:r>
    </w:p>
    <w:p w:rsidR="003E5B32" w:rsidRDefault="003E5B32" w:rsidP="003E5B32">
      <w:pPr>
        <w:pStyle w:val="LISTINGBODY"/>
      </w:pPr>
      <w:r>
        <w:t xml:space="preserve">        val motorcyclistDao = AppDatabase.getDatabase(application).motorcyclistDao()</w:t>
      </w:r>
    </w:p>
    <w:p w:rsidR="003E5B32" w:rsidRDefault="003E5B32" w:rsidP="003E5B32">
      <w:pPr>
        <w:pStyle w:val="LISTINGBODY"/>
      </w:pPr>
      <w:r>
        <w:t xml:space="preserve">        repository = MotorcyclistRepository(motorcyclistDao)</w:t>
      </w:r>
    </w:p>
    <w:p w:rsidR="003E5B32" w:rsidRDefault="003E5B32" w:rsidP="003E5B32">
      <w:pPr>
        <w:pStyle w:val="LISTINGBODY"/>
      </w:pPr>
      <w:r>
        <w:t xml:space="preserve">        allMotorcyclists = repository.allMotorcyclists</w:t>
      </w:r>
    </w:p>
    <w:p w:rsidR="003E5B32" w:rsidRDefault="003E5B32" w:rsidP="003E5B32">
      <w:pPr>
        <w:pStyle w:val="LISTINGBODY"/>
      </w:pPr>
      <w:r>
        <w:t xml:space="preserve">    }</w:t>
      </w:r>
    </w:p>
    <w:p w:rsidR="003E5B32" w:rsidRDefault="003E5B32" w:rsidP="003E5B32">
      <w:pPr>
        <w:pStyle w:val="LISTINGBODY"/>
      </w:pPr>
    </w:p>
    <w:p w:rsidR="003E5B32" w:rsidRDefault="003E5B32" w:rsidP="003E5B32">
      <w:pPr>
        <w:pStyle w:val="LISTINGBODY"/>
      </w:pPr>
      <w:r>
        <w:t xml:space="preserve">    fun insert(motorcyclist: Motorcyclist) = viewModelScope.launch {</w:t>
      </w:r>
    </w:p>
    <w:p w:rsidR="003E5B32" w:rsidRDefault="003E5B32" w:rsidP="003E5B32">
      <w:pPr>
        <w:pStyle w:val="LISTINGBODY"/>
      </w:pPr>
      <w:r>
        <w:t xml:space="preserve">        repository.insert(motorcyclist)</w:t>
      </w:r>
    </w:p>
    <w:p w:rsidR="003E5B32" w:rsidRDefault="003E5B32" w:rsidP="003E5B32">
      <w:pPr>
        <w:pStyle w:val="LISTINGBODY"/>
      </w:pPr>
      <w:r>
        <w:t xml:space="preserve">    }</w:t>
      </w:r>
    </w:p>
    <w:p w:rsidR="003E5B32" w:rsidRDefault="003E5B32" w:rsidP="003E5B32">
      <w:pPr>
        <w:pStyle w:val="LISTINGBODY"/>
      </w:pPr>
    </w:p>
    <w:p w:rsidR="003E5B32" w:rsidRDefault="003E5B32" w:rsidP="003E5B32">
      <w:pPr>
        <w:pStyle w:val="LISTINGBODY"/>
      </w:pPr>
      <w:r>
        <w:t xml:space="preserve">    fun update(motorcyclist: Motorcyclist) = viewModelScope.launch {</w:t>
      </w:r>
    </w:p>
    <w:p w:rsidR="003E5B32" w:rsidRDefault="003E5B32" w:rsidP="003E5B32">
      <w:pPr>
        <w:pStyle w:val="LISTINGBODY"/>
      </w:pPr>
      <w:r>
        <w:t xml:space="preserve">        repository.update(motorcyclist)</w:t>
      </w:r>
    </w:p>
    <w:p w:rsidR="003E5B32" w:rsidRDefault="003E5B32" w:rsidP="003E5B32">
      <w:pPr>
        <w:pStyle w:val="LISTINGBODY"/>
      </w:pPr>
      <w:r>
        <w:t xml:space="preserve">    }</w:t>
      </w:r>
    </w:p>
    <w:p w:rsidR="003E5B32" w:rsidRDefault="003E5B32" w:rsidP="003E5B32">
      <w:pPr>
        <w:pStyle w:val="LISTINGBODY"/>
      </w:pPr>
    </w:p>
    <w:p w:rsidR="003E5B32" w:rsidRDefault="003E5B32" w:rsidP="003E5B32">
      <w:pPr>
        <w:pStyle w:val="LISTINGBODY"/>
      </w:pPr>
      <w:r>
        <w:t xml:space="preserve">    fun delete(motorcyclist: Motorcyclist) = viewModelScope.launch {</w:t>
      </w:r>
    </w:p>
    <w:p w:rsidR="003E5B32" w:rsidRDefault="003E5B32" w:rsidP="003E5B32">
      <w:pPr>
        <w:pStyle w:val="LISTINGBODY"/>
      </w:pPr>
      <w:r>
        <w:t xml:space="preserve">        repository.delete(motorcyclist)</w:t>
      </w:r>
    </w:p>
    <w:p w:rsidR="003E5B32" w:rsidRDefault="003E5B32" w:rsidP="003E5B32">
      <w:pPr>
        <w:pStyle w:val="LISTINGBODY"/>
      </w:pPr>
      <w:r>
        <w:t xml:space="preserve">    }</w:t>
      </w:r>
    </w:p>
    <w:p w:rsidR="00235F44" w:rsidRDefault="003E5B32" w:rsidP="003E5B32">
      <w:pPr>
        <w:pStyle w:val="LISTINGBODY"/>
      </w:pPr>
      <w:r>
        <w:t>}</w:t>
      </w:r>
    </w:p>
    <w:p w:rsidR="00235F44" w:rsidRPr="00B22A25" w:rsidRDefault="00235F44" w:rsidP="00235F44">
      <w:pPr>
        <w:pStyle w:val="LISTINGCAPTION"/>
        <w:rPr>
          <w:lang w:val="en-US"/>
        </w:rPr>
      </w:pPr>
      <w:r>
        <w:t>Листинг</w:t>
      </w:r>
      <w:r w:rsidRPr="00B22A25">
        <w:rPr>
          <w:lang w:val="en-US"/>
        </w:rPr>
        <w:t xml:space="preserve"> </w:t>
      </w:r>
      <w:r>
        <w:fldChar w:fldCharType="begin"/>
      </w:r>
      <w:r w:rsidRPr="00B22A25">
        <w:rPr>
          <w:lang w:val="en-US"/>
        </w:rPr>
        <w:instrText xml:space="preserve"> </w:instrText>
      </w:r>
      <w:r w:rsidRPr="0016609C">
        <w:rPr>
          <w:lang w:val="en-US"/>
        </w:rPr>
        <w:instrText>SEQ</w:instrText>
      </w:r>
      <w:r w:rsidRPr="00B22A25">
        <w:rPr>
          <w:lang w:val="en-US"/>
        </w:rPr>
        <w:instrText xml:space="preserve"> </w:instrText>
      </w:r>
      <w:r>
        <w:instrText>Листинг</w:instrText>
      </w:r>
      <w:r w:rsidRPr="00B22A25">
        <w:rPr>
          <w:lang w:val="en-US"/>
        </w:rPr>
        <w:instrText xml:space="preserve"> \* </w:instrText>
      </w:r>
      <w:r w:rsidRPr="0016609C">
        <w:rPr>
          <w:lang w:val="en-US"/>
        </w:rPr>
        <w:instrText>ARABIC</w:instrText>
      </w:r>
      <w:r w:rsidRPr="00B22A25">
        <w:rPr>
          <w:lang w:val="en-US"/>
        </w:rPr>
        <w:instrText xml:space="preserve"> </w:instrText>
      </w:r>
      <w:r>
        <w:fldChar w:fldCharType="separate"/>
      </w:r>
      <w:r w:rsidR="001F573A">
        <w:rPr>
          <w:noProof/>
          <w:lang w:val="en-US"/>
        </w:rPr>
        <w:t>7</w:t>
      </w:r>
      <w:r>
        <w:fldChar w:fldCharType="end"/>
      </w:r>
      <w:r w:rsidRPr="00B22A25">
        <w:rPr>
          <w:lang w:val="en-US"/>
        </w:rPr>
        <w:t xml:space="preserve"> — </w:t>
      </w:r>
      <w:r w:rsidR="00122E0A">
        <w:rPr>
          <w:lang w:val="en-US"/>
        </w:rPr>
        <w:t>AddActivity</w:t>
      </w:r>
      <w:r w:rsidRPr="00B22A25">
        <w:rPr>
          <w:lang w:val="en-US"/>
        </w:rPr>
        <w:t>.</w:t>
      </w:r>
      <w:r>
        <w:rPr>
          <w:lang w:val="en-US"/>
        </w:rPr>
        <w:t>kt</w:t>
      </w:r>
    </w:p>
    <w:p w:rsidR="00122E0A" w:rsidRDefault="00122E0A" w:rsidP="00122E0A">
      <w:pPr>
        <w:pStyle w:val="LISTINGBODY"/>
      </w:pPr>
      <w:r>
        <w:t>package com.grigorijtomczuk.dbuser</w:t>
      </w:r>
    </w:p>
    <w:p w:rsidR="00122E0A" w:rsidRDefault="00122E0A" w:rsidP="00122E0A">
      <w:pPr>
        <w:pStyle w:val="LISTINGBODY"/>
      </w:pPr>
    </w:p>
    <w:p w:rsidR="00122E0A" w:rsidRDefault="00122E0A" w:rsidP="00122E0A">
      <w:pPr>
        <w:pStyle w:val="LISTINGBODY"/>
      </w:pPr>
      <w:r>
        <w:t>import android.os.Bundle</w:t>
      </w:r>
    </w:p>
    <w:p w:rsidR="00122E0A" w:rsidRDefault="00122E0A" w:rsidP="00122E0A">
      <w:pPr>
        <w:pStyle w:val="LISTINGBODY"/>
      </w:pPr>
      <w:r>
        <w:t>import android.widget.Button</w:t>
      </w:r>
    </w:p>
    <w:p w:rsidR="00122E0A" w:rsidRDefault="00122E0A" w:rsidP="00122E0A">
      <w:pPr>
        <w:pStyle w:val="LISTINGBODY"/>
      </w:pPr>
      <w:r>
        <w:t>import android.widget.EditText</w:t>
      </w:r>
    </w:p>
    <w:p w:rsidR="00122E0A" w:rsidRDefault="00122E0A" w:rsidP="00122E0A">
      <w:pPr>
        <w:pStyle w:val="LISTINGBODY"/>
      </w:pPr>
      <w:r>
        <w:t>import android.widget.Toast</w:t>
      </w:r>
    </w:p>
    <w:p w:rsidR="00122E0A" w:rsidRDefault="00122E0A" w:rsidP="00122E0A">
      <w:pPr>
        <w:pStyle w:val="LISTINGBODY"/>
      </w:pPr>
      <w:r>
        <w:t>import androidx.appcompat.app.AppCompatActivity</w:t>
      </w:r>
    </w:p>
    <w:p w:rsidR="00122E0A" w:rsidRDefault="00122E0A" w:rsidP="00122E0A">
      <w:pPr>
        <w:pStyle w:val="LISTINGBODY"/>
      </w:pPr>
      <w:r>
        <w:t>import androidx.lifecycle.ViewModelProvider</w:t>
      </w:r>
    </w:p>
    <w:p w:rsidR="00122E0A" w:rsidRDefault="00122E0A" w:rsidP="00122E0A">
      <w:pPr>
        <w:pStyle w:val="LISTINGBODY"/>
      </w:pPr>
      <w:r>
        <w:t>import com.grigorijtomczuk.dbuser.data.Motorcyclist</w:t>
      </w:r>
    </w:p>
    <w:p w:rsidR="00122E0A" w:rsidRDefault="00122E0A" w:rsidP="00122E0A">
      <w:pPr>
        <w:pStyle w:val="LISTINGBODY"/>
      </w:pPr>
    </w:p>
    <w:p w:rsidR="00122E0A" w:rsidRDefault="00122E0A" w:rsidP="00122E0A">
      <w:pPr>
        <w:pStyle w:val="LISTINGBODY"/>
      </w:pPr>
      <w:r>
        <w:t>class AddActivity : AppCompatActivity() {</w:t>
      </w:r>
    </w:p>
    <w:p w:rsidR="00122E0A" w:rsidRDefault="00122E0A" w:rsidP="00122E0A">
      <w:pPr>
        <w:pStyle w:val="LISTINGBODY"/>
      </w:pPr>
    </w:p>
    <w:p w:rsidR="00122E0A" w:rsidRDefault="00122E0A" w:rsidP="00122E0A">
      <w:pPr>
        <w:pStyle w:val="LISTINGBODY"/>
      </w:pPr>
      <w:r>
        <w:t xml:space="preserve">    private lateinit var viewModel: MotorcyclistViewModel</w:t>
      </w:r>
    </w:p>
    <w:p w:rsidR="00122E0A" w:rsidRDefault="00122E0A" w:rsidP="00122E0A">
      <w:pPr>
        <w:pStyle w:val="LISTINGBODY"/>
      </w:pPr>
      <w:r>
        <w:t xml:space="preserve">    private lateinit var etBrand: EditText</w:t>
      </w:r>
    </w:p>
    <w:p w:rsidR="00122E0A" w:rsidRDefault="00122E0A" w:rsidP="00122E0A">
      <w:pPr>
        <w:pStyle w:val="LISTINGBODY"/>
      </w:pPr>
      <w:r>
        <w:t xml:space="preserve">    private lateinit var etModel: EditText</w:t>
      </w:r>
    </w:p>
    <w:p w:rsidR="00122E0A" w:rsidRDefault="00122E0A" w:rsidP="00122E0A">
      <w:pPr>
        <w:pStyle w:val="LISTINGBODY"/>
      </w:pPr>
      <w:r>
        <w:t xml:space="preserve">    private lateinit var etYear: EditText</w:t>
      </w:r>
    </w:p>
    <w:p w:rsidR="00122E0A" w:rsidRDefault="00122E0A" w:rsidP="00122E0A">
      <w:pPr>
        <w:pStyle w:val="LISTINGBODY"/>
      </w:pPr>
      <w:r>
        <w:t xml:space="preserve">    private lateinit var etOwner: EditText</w:t>
      </w:r>
    </w:p>
    <w:p w:rsidR="00122E0A" w:rsidRDefault="00122E0A" w:rsidP="00122E0A">
      <w:pPr>
        <w:pStyle w:val="LISTINGBODY"/>
      </w:pPr>
      <w:r>
        <w:t xml:space="preserve">    private lateinit var btnSave: Button</w:t>
      </w:r>
    </w:p>
    <w:p w:rsidR="00122E0A" w:rsidRDefault="00122E0A" w:rsidP="00122E0A">
      <w:pPr>
        <w:pStyle w:val="LISTINGBODY"/>
      </w:pPr>
    </w:p>
    <w:p w:rsidR="00122E0A" w:rsidRDefault="00122E0A" w:rsidP="00122E0A">
      <w:pPr>
        <w:pStyle w:val="LISTINGBODY"/>
      </w:pPr>
      <w:r>
        <w:t xml:space="preserve">    override fun onCreate(savedInstanceState: Bundle?) {</w:t>
      </w:r>
    </w:p>
    <w:p w:rsidR="00122E0A" w:rsidRDefault="00122E0A" w:rsidP="00122E0A">
      <w:pPr>
        <w:pStyle w:val="LISTINGBODY"/>
      </w:pPr>
      <w:r>
        <w:t xml:space="preserve">        super.onCreate(savedInstanceState)</w:t>
      </w:r>
    </w:p>
    <w:p w:rsidR="00122E0A" w:rsidRDefault="00122E0A" w:rsidP="00122E0A">
      <w:pPr>
        <w:pStyle w:val="LISTINGBODY"/>
      </w:pPr>
      <w:r>
        <w:t xml:space="preserve">        setContentView(R.layout.activity_add)</w:t>
      </w:r>
    </w:p>
    <w:p w:rsidR="00122E0A" w:rsidRDefault="00122E0A" w:rsidP="00122E0A">
      <w:pPr>
        <w:pStyle w:val="LISTINGBODY"/>
      </w:pPr>
    </w:p>
    <w:p w:rsidR="00122E0A" w:rsidRDefault="00122E0A" w:rsidP="00122E0A">
      <w:pPr>
        <w:pStyle w:val="LISTINGBODY"/>
      </w:pPr>
      <w:r>
        <w:t xml:space="preserve">        viewModel = ViewModelProvider(this)[MotorcyclistViewModel::class.java]</w:t>
      </w:r>
    </w:p>
    <w:p w:rsidR="00122E0A" w:rsidRDefault="00122E0A" w:rsidP="00122E0A">
      <w:pPr>
        <w:pStyle w:val="LISTINGBODY"/>
      </w:pPr>
    </w:p>
    <w:p w:rsidR="00122E0A" w:rsidRDefault="00122E0A" w:rsidP="00122E0A">
      <w:pPr>
        <w:pStyle w:val="LISTINGBODY"/>
      </w:pPr>
      <w:r>
        <w:t xml:space="preserve">        etBrand = findViewById(R.id.etBrand)</w:t>
      </w:r>
    </w:p>
    <w:p w:rsidR="00122E0A" w:rsidRDefault="00122E0A" w:rsidP="00122E0A">
      <w:pPr>
        <w:pStyle w:val="LISTINGBODY"/>
      </w:pPr>
      <w:r>
        <w:t xml:space="preserve">        etModel = findViewById(R.id.etModel)</w:t>
      </w:r>
    </w:p>
    <w:p w:rsidR="00122E0A" w:rsidRDefault="00122E0A" w:rsidP="00122E0A">
      <w:pPr>
        <w:pStyle w:val="LISTINGBODY"/>
      </w:pPr>
      <w:r>
        <w:t xml:space="preserve">        etYear = findViewById(R.id.etYear)</w:t>
      </w:r>
    </w:p>
    <w:p w:rsidR="00122E0A" w:rsidRDefault="00122E0A" w:rsidP="00122E0A">
      <w:pPr>
        <w:pStyle w:val="LISTINGBODY"/>
      </w:pPr>
      <w:r>
        <w:t xml:space="preserve">        etOwner = findViewById(R.id.etOwner)</w:t>
      </w:r>
    </w:p>
    <w:p w:rsidR="00122E0A" w:rsidRDefault="00122E0A" w:rsidP="00122E0A">
      <w:pPr>
        <w:pStyle w:val="LISTINGBODY"/>
      </w:pPr>
      <w:r>
        <w:lastRenderedPageBreak/>
        <w:t xml:space="preserve">        btnSave = findViewById(R.id.btnSave)</w:t>
      </w:r>
    </w:p>
    <w:p w:rsidR="00122E0A" w:rsidRDefault="00122E0A" w:rsidP="00122E0A">
      <w:pPr>
        <w:pStyle w:val="LISTINGBODY"/>
      </w:pPr>
    </w:p>
    <w:p w:rsidR="00122E0A" w:rsidRDefault="00122E0A" w:rsidP="00122E0A">
      <w:pPr>
        <w:pStyle w:val="LISTINGBODY"/>
      </w:pPr>
      <w:r>
        <w:t xml:space="preserve">        btnSave.setOnClickListener {</w:t>
      </w:r>
    </w:p>
    <w:p w:rsidR="00122E0A" w:rsidRDefault="00122E0A" w:rsidP="00122E0A">
      <w:pPr>
        <w:pStyle w:val="LISTINGBODY"/>
      </w:pPr>
      <w:r>
        <w:t xml:space="preserve">            val brand = etBrand.text.toString()</w:t>
      </w:r>
    </w:p>
    <w:p w:rsidR="00122E0A" w:rsidRDefault="00122E0A" w:rsidP="00122E0A">
      <w:pPr>
        <w:pStyle w:val="LISTINGBODY"/>
      </w:pPr>
      <w:r>
        <w:t xml:space="preserve">            val model = etModel.text.toString()</w:t>
      </w:r>
    </w:p>
    <w:p w:rsidR="00122E0A" w:rsidRDefault="00122E0A" w:rsidP="00122E0A">
      <w:pPr>
        <w:pStyle w:val="LISTINGBODY"/>
      </w:pPr>
      <w:r>
        <w:t xml:space="preserve">            val yearStr = etYear.text.toString()</w:t>
      </w:r>
    </w:p>
    <w:p w:rsidR="00122E0A" w:rsidRDefault="00122E0A" w:rsidP="00122E0A">
      <w:pPr>
        <w:pStyle w:val="LISTINGBODY"/>
      </w:pPr>
      <w:r>
        <w:t xml:space="preserve">            val owner = etOwner.text.toString()</w:t>
      </w:r>
    </w:p>
    <w:p w:rsidR="00122E0A" w:rsidRDefault="00122E0A" w:rsidP="00122E0A">
      <w:pPr>
        <w:pStyle w:val="LISTINGBODY"/>
      </w:pPr>
    </w:p>
    <w:p w:rsidR="00122E0A" w:rsidRDefault="00122E0A" w:rsidP="00122E0A">
      <w:pPr>
        <w:pStyle w:val="LISTINGBODY"/>
      </w:pPr>
      <w:r>
        <w:t xml:space="preserve">            if (brand.isNotEmpty() &amp;&amp; model.isNotEmpty() &amp;&amp; yearStr.isNotEmpty() &amp;&amp; owner.isNotEmpty()) {</w:t>
      </w:r>
    </w:p>
    <w:p w:rsidR="00122E0A" w:rsidRDefault="00122E0A" w:rsidP="00122E0A">
      <w:pPr>
        <w:pStyle w:val="LISTINGBODY"/>
      </w:pPr>
      <w:r>
        <w:t xml:space="preserve">                val year = yearStr.toIntOrNull()</w:t>
      </w:r>
    </w:p>
    <w:p w:rsidR="00122E0A" w:rsidRDefault="00122E0A" w:rsidP="00122E0A">
      <w:pPr>
        <w:pStyle w:val="LISTINGBODY"/>
      </w:pPr>
      <w:r>
        <w:t xml:space="preserve">                if (year != null) {</w:t>
      </w:r>
    </w:p>
    <w:p w:rsidR="00122E0A" w:rsidRDefault="00122E0A" w:rsidP="00122E0A">
      <w:pPr>
        <w:pStyle w:val="LISTINGBODY"/>
      </w:pPr>
      <w:r>
        <w:t xml:space="preserve">                    val motorcyclist =</w:t>
      </w:r>
    </w:p>
    <w:p w:rsidR="00122E0A" w:rsidRDefault="00122E0A" w:rsidP="00122E0A">
      <w:pPr>
        <w:pStyle w:val="LISTINGBODY"/>
      </w:pPr>
      <w:r>
        <w:t xml:space="preserve">                        Motorcyclist(brand = brand, model = model, year = year, ownerName = owner)</w:t>
      </w:r>
    </w:p>
    <w:p w:rsidR="00122E0A" w:rsidRDefault="00122E0A" w:rsidP="00122E0A">
      <w:pPr>
        <w:pStyle w:val="LISTINGBODY"/>
      </w:pPr>
      <w:r>
        <w:t xml:space="preserve">                    viewModel.insert(motorcyclist)</w:t>
      </w:r>
    </w:p>
    <w:p w:rsidR="00122E0A" w:rsidRDefault="00122E0A" w:rsidP="00122E0A">
      <w:pPr>
        <w:pStyle w:val="LISTINGBODY"/>
      </w:pPr>
      <w:r>
        <w:t xml:space="preserve">                    finish()</w:t>
      </w:r>
    </w:p>
    <w:p w:rsidR="00122E0A" w:rsidRDefault="00122E0A" w:rsidP="00122E0A">
      <w:pPr>
        <w:pStyle w:val="LISTINGBODY"/>
      </w:pPr>
      <w:r>
        <w:t xml:space="preserve">                } else {</w:t>
      </w:r>
    </w:p>
    <w:p w:rsidR="00122E0A" w:rsidRDefault="00122E0A" w:rsidP="00122E0A">
      <w:pPr>
        <w:pStyle w:val="LISTINGBODY"/>
      </w:pPr>
      <w:r>
        <w:t xml:space="preserve">                    Toast.makeText(this, "Укажите год", Toast.LENGTH_SHORT).show()</w:t>
      </w:r>
    </w:p>
    <w:p w:rsidR="00122E0A" w:rsidRDefault="00122E0A" w:rsidP="00122E0A">
      <w:pPr>
        <w:pStyle w:val="LISTINGBODY"/>
      </w:pPr>
      <w:r>
        <w:t xml:space="preserve">                }</w:t>
      </w:r>
    </w:p>
    <w:p w:rsidR="00122E0A" w:rsidRDefault="00122E0A" w:rsidP="00122E0A">
      <w:pPr>
        <w:pStyle w:val="LISTINGBODY"/>
      </w:pPr>
      <w:r>
        <w:t xml:space="preserve">            } else {</w:t>
      </w:r>
    </w:p>
    <w:p w:rsidR="00122E0A" w:rsidRDefault="00122E0A" w:rsidP="00122E0A">
      <w:pPr>
        <w:pStyle w:val="LISTINGBODY"/>
      </w:pPr>
      <w:r>
        <w:t xml:space="preserve">                Toast.makeText(this, "Укажите все данные", Toast.LENGTH_SHORT).show()</w:t>
      </w:r>
    </w:p>
    <w:p w:rsidR="00122E0A" w:rsidRDefault="00122E0A" w:rsidP="00122E0A">
      <w:pPr>
        <w:pStyle w:val="LISTINGBODY"/>
      </w:pPr>
      <w:r>
        <w:t xml:space="preserve">            }</w:t>
      </w:r>
    </w:p>
    <w:p w:rsidR="00122E0A" w:rsidRDefault="00122E0A" w:rsidP="00122E0A">
      <w:pPr>
        <w:pStyle w:val="LISTINGBODY"/>
      </w:pPr>
      <w:r>
        <w:t xml:space="preserve">        }</w:t>
      </w:r>
    </w:p>
    <w:p w:rsidR="00122E0A" w:rsidRDefault="00122E0A" w:rsidP="00122E0A">
      <w:pPr>
        <w:pStyle w:val="LISTINGBODY"/>
      </w:pPr>
      <w:r>
        <w:t xml:space="preserve">    }</w:t>
      </w:r>
    </w:p>
    <w:p w:rsidR="00235F44" w:rsidRDefault="00122E0A" w:rsidP="00122E0A">
      <w:pPr>
        <w:pStyle w:val="LISTINGBODY"/>
      </w:pPr>
      <w:r>
        <w:t>}</w:t>
      </w:r>
    </w:p>
    <w:p w:rsidR="00235F44" w:rsidRPr="00B22A25" w:rsidRDefault="00235F44" w:rsidP="00235F44">
      <w:pPr>
        <w:pStyle w:val="LISTINGCAPTION"/>
        <w:rPr>
          <w:lang w:val="en-US"/>
        </w:rPr>
      </w:pPr>
      <w:r>
        <w:t>Листинг</w:t>
      </w:r>
      <w:r w:rsidRPr="00B22A25">
        <w:rPr>
          <w:lang w:val="en-US"/>
        </w:rPr>
        <w:t xml:space="preserve"> </w:t>
      </w:r>
      <w:r>
        <w:fldChar w:fldCharType="begin"/>
      </w:r>
      <w:r w:rsidRPr="00B22A25">
        <w:rPr>
          <w:lang w:val="en-US"/>
        </w:rPr>
        <w:instrText xml:space="preserve"> </w:instrText>
      </w:r>
      <w:r w:rsidRPr="0016609C">
        <w:rPr>
          <w:lang w:val="en-US"/>
        </w:rPr>
        <w:instrText>SEQ</w:instrText>
      </w:r>
      <w:r w:rsidRPr="00B22A25">
        <w:rPr>
          <w:lang w:val="en-US"/>
        </w:rPr>
        <w:instrText xml:space="preserve"> </w:instrText>
      </w:r>
      <w:r>
        <w:instrText>Листинг</w:instrText>
      </w:r>
      <w:r w:rsidRPr="00B22A25">
        <w:rPr>
          <w:lang w:val="en-US"/>
        </w:rPr>
        <w:instrText xml:space="preserve"> \* </w:instrText>
      </w:r>
      <w:r w:rsidRPr="0016609C">
        <w:rPr>
          <w:lang w:val="en-US"/>
        </w:rPr>
        <w:instrText>ARABIC</w:instrText>
      </w:r>
      <w:r w:rsidRPr="00B22A25">
        <w:rPr>
          <w:lang w:val="en-US"/>
        </w:rPr>
        <w:instrText xml:space="preserve"> </w:instrText>
      </w:r>
      <w:r>
        <w:fldChar w:fldCharType="separate"/>
      </w:r>
      <w:r w:rsidR="001F573A">
        <w:rPr>
          <w:noProof/>
          <w:lang w:val="en-US"/>
        </w:rPr>
        <w:t>8</w:t>
      </w:r>
      <w:r>
        <w:fldChar w:fldCharType="end"/>
      </w:r>
      <w:r w:rsidRPr="00B22A25">
        <w:rPr>
          <w:lang w:val="en-US"/>
        </w:rPr>
        <w:t xml:space="preserve"> — </w:t>
      </w:r>
      <w:r w:rsidR="007C116F">
        <w:rPr>
          <w:lang w:val="en-US"/>
        </w:rPr>
        <w:t>UpdateActivity</w:t>
      </w:r>
      <w:r w:rsidRPr="00B22A25">
        <w:rPr>
          <w:lang w:val="en-US"/>
        </w:rPr>
        <w:t>.</w:t>
      </w:r>
      <w:r>
        <w:rPr>
          <w:lang w:val="en-US"/>
        </w:rPr>
        <w:t>kt</w:t>
      </w:r>
    </w:p>
    <w:p w:rsidR="007C116F" w:rsidRDefault="007C116F" w:rsidP="007C116F">
      <w:pPr>
        <w:pStyle w:val="LISTINGBODY"/>
      </w:pPr>
      <w:r>
        <w:t>package com.grigorijtomczuk.dbuser</w:t>
      </w:r>
    </w:p>
    <w:p w:rsidR="007C116F" w:rsidRDefault="007C116F" w:rsidP="007C116F">
      <w:pPr>
        <w:pStyle w:val="LISTINGBODY"/>
      </w:pPr>
    </w:p>
    <w:p w:rsidR="007C116F" w:rsidRDefault="007C116F" w:rsidP="007C116F">
      <w:pPr>
        <w:pStyle w:val="LISTINGBODY"/>
      </w:pPr>
      <w:r>
        <w:t>import android.os.Bundle</w:t>
      </w:r>
    </w:p>
    <w:p w:rsidR="007C116F" w:rsidRDefault="007C116F" w:rsidP="007C116F">
      <w:pPr>
        <w:pStyle w:val="LISTINGBODY"/>
      </w:pPr>
      <w:r>
        <w:t>import android.widget.Button</w:t>
      </w:r>
    </w:p>
    <w:p w:rsidR="007C116F" w:rsidRDefault="007C116F" w:rsidP="007C116F">
      <w:pPr>
        <w:pStyle w:val="LISTINGBODY"/>
      </w:pPr>
      <w:r>
        <w:t>import android.widget.EditText</w:t>
      </w:r>
    </w:p>
    <w:p w:rsidR="007C116F" w:rsidRDefault="007C116F" w:rsidP="007C116F">
      <w:pPr>
        <w:pStyle w:val="LISTINGBODY"/>
      </w:pPr>
      <w:r>
        <w:t>import android.widget.Toast</w:t>
      </w:r>
    </w:p>
    <w:p w:rsidR="007C116F" w:rsidRDefault="007C116F" w:rsidP="007C116F">
      <w:pPr>
        <w:pStyle w:val="LISTINGBODY"/>
      </w:pPr>
      <w:r>
        <w:t>import androidx.appcompat.app.AppCompatActivity</w:t>
      </w:r>
    </w:p>
    <w:p w:rsidR="007C116F" w:rsidRDefault="007C116F" w:rsidP="007C116F">
      <w:pPr>
        <w:pStyle w:val="LISTINGBODY"/>
      </w:pPr>
      <w:r>
        <w:t>import androidx.lifecycle.ViewModelProvider</w:t>
      </w:r>
    </w:p>
    <w:p w:rsidR="007C116F" w:rsidRDefault="007C116F" w:rsidP="007C116F">
      <w:pPr>
        <w:pStyle w:val="LISTINGBODY"/>
      </w:pPr>
      <w:r>
        <w:t>import com.grigorijtomczuk.dbuser.data.Motorcyclist</w:t>
      </w:r>
    </w:p>
    <w:p w:rsidR="007C116F" w:rsidRDefault="007C116F" w:rsidP="007C116F">
      <w:pPr>
        <w:pStyle w:val="LISTINGBODY"/>
      </w:pPr>
    </w:p>
    <w:p w:rsidR="007C116F" w:rsidRDefault="007C116F" w:rsidP="007C116F">
      <w:pPr>
        <w:pStyle w:val="LISTINGBODY"/>
      </w:pPr>
      <w:r>
        <w:t>class UpdateActivity : AppCompatActivity() {</w:t>
      </w:r>
    </w:p>
    <w:p w:rsidR="007C116F" w:rsidRDefault="007C116F" w:rsidP="007C116F">
      <w:pPr>
        <w:pStyle w:val="LISTINGBODY"/>
      </w:pPr>
    </w:p>
    <w:p w:rsidR="007C116F" w:rsidRDefault="007C116F" w:rsidP="007C116F">
      <w:pPr>
        <w:pStyle w:val="LISTINGBODY"/>
      </w:pPr>
      <w:r>
        <w:t xml:space="preserve">    private lateinit var viewModel: MotorcyclistViewModel</w:t>
      </w:r>
    </w:p>
    <w:p w:rsidR="007C116F" w:rsidRDefault="007C116F" w:rsidP="007C116F">
      <w:pPr>
        <w:pStyle w:val="LISTINGBODY"/>
      </w:pPr>
      <w:r>
        <w:t xml:space="preserve">    private lateinit var etBrand: EditText</w:t>
      </w:r>
    </w:p>
    <w:p w:rsidR="007C116F" w:rsidRDefault="007C116F" w:rsidP="007C116F">
      <w:pPr>
        <w:pStyle w:val="LISTINGBODY"/>
      </w:pPr>
      <w:r>
        <w:t xml:space="preserve">    private lateinit var etModel: EditText</w:t>
      </w:r>
    </w:p>
    <w:p w:rsidR="007C116F" w:rsidRDefault="007C116F" w:rsidP="007C116F">
      <w:pPr>
        <w:pStyle w:val="LISTINGBODY"/>
      </w:pPr>
      <w:r>
        <w:t xml:space="preserve">    private lateinit var etYear: EditText</w:t>
      </w:r>
    </w:p>
    <w:p w:rsidR="007C116F" w:rsidRDefault="007C116F" w:rsidP="007C116F">
      <w:pPr>
        <w:pStyle w:val="LISTINGBODY"/>
      </w:pPr>
      <w:r>
        <w:t xml:space="preserve">    private lateinit var etOwner: EditText</w:t>
      </w:r>
    </w:p>
    <w:p w:rsidR="007C116F" w:rsidRDefault="007C116F" w:rsidP="007C116F">
      <w:pPr>
        <w:pStyle w:val="LISTINGBODY"/>
      </w:pPr>
      <w:r>
        <w:t xml:space="preserve">    private lateinit var btnUpdate: Button</w:t>
      </w:r>
    </w:p>
    <w:p w:rsidR="007C116F" w:rsidRDefault="007C116F" w:rsidP="007C116F">
      <w:pPr>
        <w:pStyle w:val="LISTINGBODY"/>
      </w:pPr>
      <w:r>
        <w:t xml:space="preserve">    private lateinit var currentMotorcyclist: Motorcyclist</w:t>
      </w:r>
    </w:p>
    <w:p w:rsidR="007C116F" w:rsidRDefault="007C116F" w:rsidP="007C116F">
      <w:pPr>
        <w:pStyle w:val="LISTINGBODY"/>
      </w:pPr>
    </w:p>
    <w:p w:rsidR="007C116F" w:rsidRDefault="007C116F" w:rsidP="007C116F">
      <w:pPr>
        <w:pStyle w:val="LISTINGBODY"/>
      </w:pPr>
      <w:r>
        <w:t xml:space="preserve">    override fun onCreate(savedInstanceState: Bundle?) {</w:t>
      </w:r>
    </w:p>
    <w:p w:rsidR="007C116F" w:rsidRDefault="007C116F" w:rsidP="007C116F">
      <w:pPr>
        <w:pStyle w:val="LISTINGBODY"/>
      </w:pPr>
      <w:r>
        <w:t xml:space="preserve">        super.onCreate(savedInstanceState)</w:t>
      </w:r>
    </w:p>
    <w:p w:rsidR="007C116F" w:rsidRDefault="007C116F" w:rsidP="007C116F">
      <w:pPr>
        <w:pStyle w:val="LISTINGBODY"/>
      </w:pPr>
      <w:r>
        <w:t xml:space="preserve">        setContentView(R.layout.activity_update)</w:t>
      </w:r>
    </w:p>
    <w:p w:rsidR="007C116F" w:rsidRDefault="007C116F" w:rsidP="007C116F">
      <w:pPr>
        <w:pStyle w:val="LISTINGBODY"/>
      </w:pPr>
    </w:p>
    <w:p w:rsidR="007C116F" w:rsidRDefault="007C116F" w:rsidP="007C116F">
      <w:pPr>
        <w:pStyle w:val="LISTINGBODY"/>
      </w:pPr>
      <w:r>
        <w:t xml:space="preserve">        viewModel = ViewModelProvider(this)[MotorcyclistViewModel::class.java]</w:t>
      </w:r>
    </w:p>
    <w:p w:rsidR="007C116F" w:rsidRDefault="007C116F" w:rsidP="007C116F">
      <w:pPr>
        <w:pStyle w:val="LISTINGBODY"/>
      </w:pPr>
    </w:p>
    <w:p w:rsidR="007C116F" w:rsidRDefault="007C116F" w:rsidP="007C116F">
      <w:pPr>
        <w:pStyle w:val="LISTINGBODY"/>
      </w:pPr>
      <w:r>
        <w:t xml:space="preserve">        etBrand = findViewById(R.id.etBrand)</w:t>
      </w:r>
    </w:p>
    <w:p w:rsidR="007C116F" w:rsidRDefault="007C116F" w:rsidP="007C116F">
      <w:pPr>
        <w:pStyle w:val="LISTINGBODY"/>
      </w:pPr>
      <w:r>
        <w:t xml:space="preserve">        etModel = findViewById(R.id.etModel)</w:t>
      </w:r>
    </w:p>
    <w:p w:rsidR="007C116F" w:rsidRDefault="007C116F" w:rsidP="007C116F">
      <w:pPr>
        <w:pStyle w:val="LISTINGBODY"/>
      </w:pPr>
      <w:r>
        <w:t xml:space="preserve">        etYear = findViewById(R.id.etYear)</w:t>
      </w:r>
    </w:p>
    <w:p w:rsidR="007C116F" w:rsidRDefault="007C116F" w:rsidP="007C116F">
      <w:pPr>
        <w:pStyle w:val="LISTINGBODY"/>
      </w:pPr>
      <w:r>
        <w:t xml:space="preserve">        etOwner = findViewById(R.id.etOwner)</w:t>
      </w:r>
    </w:p>
    <w:p w:rsidR="007C116F" w:rsidRDefault="007C116F" w:rsidP="007C116F">
      <w:pPr>
        <w:pStyle w:val="LISTINGBODY"/>
      </w:pPr>
      <w:r>
        <w:t xml:space="preserve">        btnUpdate = findViewById(R.id.btnUpdate)</w:t>
      </w:r>
    </w:p>
    <w:p w:rsidR="007C116F" w:rsidRDefault="007C116F" w:rsidP="007C116F">
      <w:pPr>
        <w:pStyle w:val="LISTINGBODY"/>
      </w:pPr>
    </w:p>
    <w:p w:rsidR="007C116F" w:rsidRDefault="007C116F" w:rsidP="007C116F">
      <w:pPr>
        <w:pStyle w:val="LISTINGBODY"/>
      </w:pPr>
      <w:r>
        <w:t xml:space="preserve">        @Suppress("DEPRECATION")</w:t>
      </w:r>
    </w:p>
    <w:p w:rsidR="007C116F" w:rsidRDefault="007C116F" w:rsidP="007C116F">
      <w:pPr>
        <w:pStyle w:val="LISTINGBODY"/>
      </w:pPr>
      <w:r>
        <w:lastRenderedPageBreak/>
        <w:t xml:space="preserve">        currentMotorcyclist = intent.getSerializableExtra("motorcyclist") as Motorcyclist</w:t>
      </w:r>
    </w:p>
    <w:p w:rsidR="007C116F" w:rsidRDefault="007C116F" w:rsidP="007C116F">
      <w:pPr>
        <w:pStyle w:val="LISTINGBODY"/>
      </w:pPr>
    </w:p>
    <w:p w:rsidR="007C116F" w:rsidRDefault="007C116F" w:rsidP="007C116F">
      <w:pPr>
        <w:pStyle w:val="LISTINGBODY"/>
      </w:pPr>
      <w:r>
        <w:t xml:space="preserve">        etBrand.setText(currentMotorcyclist.brand)</w:t>
      </w:r>
    </w:p>
    <w:p w:rsidR="007C116F" w:rsidRDefault="007C116F" w:rsidP="007C116F">
      <w:pPr>
        <w:pStyle w:val="LISTINGBODY"/>
      </w:pPr>
      <w:r>
        <w:t xml:space="preserve">        etModel.setText(currentMotorcyclist.model)</w:t>
      </w:r>
    </w:p>
    <w:p w:rsidR="007C116F" w:rsidRDefault="007C116F" w:rsidP="007C116F">
      <w:pPr>
        <w:pStyle w:val="LISTINGBODY"/>
      </w:pPr>
      <w:r>
        <w:t xml:space="preserve">        etYear.setText(currentMotorcyclist.year.toString())</w:t>
      </w:r>
    </w:p>
    <w:p w:rsidR="007C116F" w:rsidRDefault="007C116F" w:rsidP="007C116F">
      <w:pPr>
        <w:pStyle w:val="LISTINGBODY"/>
      </w:pPr>
      <w:r>
        <w:t xml:space="preserve">        etOwner.setText(currentMotorcyclist.ownerName)</w:t>
      </w:r>
    </w:p>
    <w:p w:rsidR="007C116F" w:rsidRDefault="007C116F" w:rsidP="007C116F">
      <w:pPr>
        <w:pStyle w:val="LISTINGBODY"/>
      </w:pPr>
    </w:p>
    <w:p w:rsidR="007C116F" w:rsidRDefault="007C116F" w:rsidP="007C116F">
      <w:pPr>
        <w:pStyle w:val="LISTINGBODY"/>
      </w:pPr>
      <w:r>
        <w:t xml:space="preserve">        btnUpdate.setOnClickListener {</w:t>
      </w:r>
    </w:p>
    <w:p w:rsidR="007C116F" w:rsidRDefault="007C116F" w:rsidP="007C116F">
      <w:pPr>
        <w:pStyle w:val="LISTINGBODY"/>
      </w:pPr>
      <w:r>
        <w:t xml:space="preserve">            val brand = etBrand.text.toString()</w:t>
      </w:r>
    </w:p>
    <w:p w:rsidR="007C116F" w:rsidRDefault="007C116F" w:rsidP="007C116F">
      <w:pPr>
        <w:pStyle w:val="LISTINGBODY"/>
      </w:pPr>
      <w:r>
        <w:t xml:space="preserve">            val model = etModel.text.toString()</w:t>
      </w:r>
    </w:p>
    <w:p w:rsidR="007C116F" w:rsidRDefault="007C116F" w:rsidP="007C116F">
      <w:pPr>
        <w:pStyle w:val="LISTINGBODY"/>
      </w:pPr>
      <w:r>
        <w:t xml:space="preserve">            val yearStr = etYear.text.toString()</w:t>
      </w:r>
    </w:p>
    <w:p w:rsidR="007C116F" w:rsidRDefault="007C116F" w:rsidP="007C116F">
      <w:pPr>
        <w:pStyle w:val="LISTINGBODY"/>
      </w:pPr>
      <w:r>
        <w:t xml:space="preserve">            val owner = etOwner.text.toString()</w:t>
      </w:r>
    </w:p>
    <w:p w:rsidR="007C116F" w:rsidRDefault="007C116F" w:rsidP="007C116F">
      <w:pPr>
        <w:pStyle w:val="LISTINGBODY"/>
      </w:pPr>
    </w:p>
    <w:p w:rsidR="007C116F" w:rsidRDefault="007C116F" w:rsidP="007C116F">
      <w:pPr>
        <w:pStyle w:val="LISTINGBODY"/>
      </w:pPr>
      <w:r>
        <w:t xml:space="preserve">            if (brand.isNotEmpty() &amp;&amp; model.isNotEmpty() &amp;&amp; yearStr.isNotEmpty() &amp;&amp; owner.isNotEmpty()) {</w:t>
      </w:r>
    </w:p>
    <w:p w:rsidR="007C116F" w:rsidRDefault="007C116F" w:rsidP="007C116F">
      <w:pPr>
        <w:pStyle w:val="LISTINGBODY"/>
      </w:pPr>
      <w:r>
        <w:t xml:space="preserve">                val year = yearStr.toIntOrNull()</w:t>
      </w:r>
    </w:p>
    <w:p w:rsidR="007C116F" w:rsidRDefault="007C116F" w:rsidP="007C116F">
      <w:pPr>
        <w:pStyle w:val="LISTINGBODY"/>
      </w:pPr>
      <w:r>
        <w:t xml:space="preserve">                if (year != null) {</w:t>
      </w:r>
    </w:p>
    <w:p w:rsidR="007C116F" w:rsidRDefault="007C116F" w:rsidP="007C116F">
      <w:pPr>
        <w:pStyle w:val="LISTINGBODY"/>
      </w:pPr>
      <w:r>
        <w:t xml:space="preserve">                    val updatedMotorcyclist = currentMotorcyclist.copy(</w:t>
      </w:r>
    </w:p>
    <w:p w:rsidR="007C116F" w:rsidRDefault="007C116F" w:rsidP="007C116F">
      <w:pPr>
        <w:pStyle w:val="LISTINGBODY"/>
      </w:pPr>
      <w:r>
        <w:t xml:space="preserve">                        brand = brand,</w:t>
      </w:r>
    </w:p>
    <w:p w:rsidR="007C116F" w:rsidRDefault="007C116F" w:rsidP="007C116F">
      <w:pPr>
        <w:pStyle w:val="LISTINGBODY"/>
      </w:pPr>
      <w:r>
        <w:t xml:space="preserve">                        model = model,</w:t>
      </w:r>
    </w:p>
    <w:p w:rsidR="007C116F" w:rsidRDefault="007C116F" w:rsidP="007C116F">
      <w:pPr>
        <w:pStyle w:val="LISTINGBODY"/>
      </w:pPr>
      <w:r>
        <w:t xml:space="preserve">                        year = year,</w:t>
      </w:r>
    </w:p>
    <w:p w:rsidR="007C116F" w:rsidRDefault="007C116F" w:rsidP="007C116F">
      <w:pPr>
        <w:pStyle w:val="LISTINGBODY"/>
      </w:pPr>
      <w:r>
        <w:t xml:space="preserve">                        ownerName = owner</w:t>
      </w:r>
    </w:p>
    <w:p w:rsidR="007C116F" w:rsidRDefault="007C116F" w:rsidP="007C116F">
      <w:pPr>
        <w:pStyle w:val="LISTINGBODY"/>
      </w:pPr>
      <w:r>
        <w:t xml:space="preserve">                    )</w:t>
      </w:r>
    </w:p>
    <w:p w:rsidR="007C116F" w:rsidRDefault="007C116F" w:rsidP="007C116F">
      <w:pPr>
        <w:pStyle w:val="LISTINGBODY"/>
      </w:pPr>
      <w:r>
        <w:t xml:space="preserve">                    viewModel.update(updatedMotorcyclist)</w:t>
      </w:r>
    </w:p>
    <w:p w:rsidR="007C116F" w:rsidRDefault="007C116F" w:rsidP="007C116F">
      <w:pPr>
        <w:pStyle w:val="LISTINGBODY"/>
      </w:pPr>
      <w:r>
        <w:t xml:space="preserve">                    finish()</w:t>
      </w:r>
    </w:p>
    <w:p w:rsidR="007C116F" w:rsidRDefault="007C116F" w:rsidP="007C116F">
      <w:pPr>
        <w:pStyle w:val="LISTINGBODY"/>
      </w:pPr>
      <w:r>
        <w:t xml:space="preserve">                } else {</w:t>
      </w:r>
    </w:p>
    <w:p w:rsidR="007C116F" w:rsidRDefault="007C116F" w:rsidP="007C116F">
      <w:pPr>
        <w:pStyle w:val="LISTINGBODY"/>
      </w:pPr>
      <w:r>
        <w:t xml:space="preserve">                    Toast.makeText(this, "Укажите год", Toast.LENGTH_SHORT).show()</w:t>
      </w:r>
    </w:p>
    <w:p w:rsidR="007C116F" w:rsidRDefault="007C116F" w:rsidP="007C116F">
      <w:pPr>
        <w:pStyle w:val="LISTINGBODY"/>
      </w:pPr>
      <w:r>
        <w:t xml:space="preserve">                }</w:t>
      </w:r>
    </w:p>
    <w:p w:rsidR="007C116F" w:rsidRDefault="007C116F" w:rsidP="007C116F">
      <w:pPr>
        <w:pStyle w:val="LISTINGBODY"/>
      </w:pPr>
      <w:r>
        <w:t xml:space="preserve">            } else {</w:t>
      </w:r>
    </w:p>
    <w:p w:rsidR="007C116F" w:rsidRDefault="007C116F" w:rsidP="007C116F">
      <w:pPr>
        <w:pStyle w:val="LISTINGBODY"/>
      </w:pPr>
      <w:r>
        <w:t xml:space="preserve">                Toast.makeText(this, "Укажите все данные", Toast.LENGTH_SHORT).show()</w:t>
      </w:r>
    </w:p>
    <w:p w:rsidR="007C116F" w:rsidRDefault="007C116F" w:rsidP="007C116F">
      <w:pPr>
        <w:pStyle w:val="LISTINGBODY"/>
      </w:pPr>
      <w:r>
        <w:t xml:space="preserve">            }</w:t>
      </w:r>
    </w:p>
    <w:p w:rsidR="007C116F" w:rsidRDefault="007C116F" w:rsidP="007C116F">
      <w:pPr>
        <w:pStyle w:val="LISTINGBODY"/>
      </w:pPr>
      <w:r>
        <w:t xml:space="preserve">        }</w:t>
      </w:r>
    </w:p>
    <w:p w:rsidR="007C116F" w:rsidRDefault="007C116F" w:rsidP="007C116F">
      <w:pPr>
        <w:pStyle w:val="LISTINGBODY"/>
      </w:pPr>
      <w:r>
        <w:t xml:space="preserve">    }</w:t>
      </w:r>
    </w:p>
    <w:p w:rsidR="00235F44" w:rsidRDefault="007C116F" w:rsidP="007C116F">
      <w:pPr>
        <w:pStyle w:val="LISTINGBODY"/>
      </w:pPr>
      <w:r>
        <w:t>}</w:t>
      </w:r>
    </w:p>
    <w:sectPr w:rsidR="00235F44" w:rsidSect="00271C67">
      <w:type w:val="continuous"/>
      <w:pgSz w:w="11909" w:h="16834"/>
      <w:pgMar w:top="1134" w:right="851" w:bottom="1134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8A16E1" w:rsidRDefault="008A16E1" w:rsidP="0002180F">
      <w:r>
        <w:separator/>
      </w:r>
    </w:p>
  </w:endnote>
  <w:endnote w:type="continuationSeparator" w:id="0">
    <w:p w:rsidR="008A16E1" w:rsidRDefault="008A16E1" w:rsidP="000218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419641891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:rsidR="0002180F" w:rsidRPr="00C72183" w:rsidRDefault="0002180F" w:rsidP="00C72183">
        <w:pPr>
          <w:pStyle w:val="Footer"/>
          <w:widowControl w:val="0"/>
          <w:jc w:val="center"/>
          <w:rPr>
            <w:sz w:val="28"/>
            <w:szCs w:val="28"/>
          </w:rPr>
        </w:pPr>
        <w:r w:rsidRPr="00C72183">
          <w:rPr>
            <w:sz w:val="28"/>
            <w:szCs w:val="28"/>
          </w:rPr>
          <w:fldChar w:fldCharType="begin"/>
        </w:r>
        <w:r w:rsidRPr="00C72183">
          <w:rPr>
            <w:sz w:val="28"/>
            <w:szCs w:val="28"/>
          </w:rPr>
          <w:instrText>PAGE   \* MERGEFORMAT</w:instrText>
        </w:r>
        <w:r w:rsidRPr="00C72183">
          <w:rPr>
            <w:sz w:val="28"/>
            <w:szCs w:val="28"/>
          </w:rPr>
          <w:fldChar w:fldCharType="separate"/>
        </w:r>
        <w:r w:rsidRPr="00C72183">
          <w:rPr>
            <w:sz w:val="28"/>
            <w:szCs w:val="28"/>
          </w:rPr>
          <w:t>2</w:t>
        </w:r>
        <w:r w:rsidRPr="00C72183">
          <w:rPr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8A16E1" w:rsidRDefault="008A16E1" w:rsidP="0002180F">
      <w:r>
        <w:separator/>
      </w:r>
    </w:p>
  </w:footnote>
  <w:footnote w:type="continuationSeparator" w:id="0">
    <w:p w:rsidR="008A16E1" w:rsidRDefault="008A16E1" w:rsidP="000218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21186D"/>
    <w:multiLevelType w:val="multilevel"/>
    <w:tmpl w:val="15747C00"/>
    <w:styleLink w:val="CurrentList2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hanging="3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" w15:restartNumberingAfterBreak="0">
    <w:nsid w:val="0A5463D4"/>
    <w:multiLevelType w:val="multilevel"/>
    <w:tmpl w:val="59A48116"/>
    <w:styleLink w:val="CurrentList3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" w15:restartNumberingAfterBreak="0">
    <w:nsid w:val="0BC40701"/>
    <w:multiLevelType w:val="multilevel"/>
    <w:tmpl w:val="5FE42CB0"/>
    <w:styleLink w:val="CurrentList3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89" w:hanging="26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" w15:restartNumberingAfterBreak="0">
    <w:nsid w:val="0C4276D9"/>
    <w:multiLevelType w:val="hybridMultilevel"/>
    <w:tmpl w:val="4680EBB8"/>
    <w:lvl w:ilvl="0" w:tplc="790A116E">
      <w:start w:val="1"/>
      <w:numFmt w:val="decimal"/>
      <w:pStyle w:val="RESOURCESLIST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DCB4AA1"/>
    <w:multiLevelType w:val="multilevel"/>
    <w:tmpl w:val="F88A751A"/>
    <w:styleLink w:val="CurrentList1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70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5" w15:restartNumberingAfterBreak="0">
    <w:nsid w:val="0E5F1323"/>
    <w:multiLevelType w:val="multilevel"/>
    <w:tmpl w:val="55120116"/>
    <w:lvl w:ilvl="0">
      <w:start w:val="1"/>
      <w:numFmt w:val="decimal"/>
      <w:pStyle w:val="DIV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DIV2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6" w15:restartNumberingAfterBreak="0">
    <w:nsid w:val="0FCB7F39"/>
    <w:multiLevelType w:val="multilevel"/>
    <w:tmpl w:val="A6B05840"/>
    <w:styleLink w:val="CurrentList1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334" w:firstLine="375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7" w15:restartNumberingAfterBreak="0">
    <w:nsid w:val="13AF6449"/>
    <w:multiLevelType w:val="multilevel"/>
    <w:tmpl w:val="732A73B8"/>
    <w:styleLink w:val="CurrentList3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8" w15:restartNumberingAfterBreak="0">
    <w:nsid w:val="14B4780D"/>
    <w:multiLevelType w:val="multilevel"/>
    <w:tmpl w:val="641C174C"/>
    <w:styleLink w:val="CurrentList7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73918DE"/>
    <w:multiLevelType w:val="multilevel"/>
    <w:tmpl w:val="5E94C5D4"/>
    <w:styleLink w:val="CurrentList2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0" w15:restartNumberingAfterBreak="0">
    <w:nsid w:val="1DCD7FF8"/>
    <w:multiLevelType w:val="multilevel"/>
    <w:tmpl w:val="1FD6A57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1DFF0783"/>
    <w:multiLevelType w:val="multilevel"/>
    <w:tmpl w:val="B53C57FC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2" w15:restartNumberingAfterBreak="0">
    <w:nsid w:val="20E65CBE"/>
    <w:multiLevelType w:val="multilevel"/>
    <w:tmpl w:val="84AC626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bullet"/>
      <w:pStyle w:val="LIST1"/>
      <w:lvlText w:val=""/>
      <w:lvlJc w:val="left"/>
      <w:pPr>
        <w:ind w:left="1080" w:hanging="36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3" w15:restartNumberingAfterBreak="0">
    <w:nsid w:val="2960125A"/>
    <w:multiLevelType w:val="multilevel"/>
    <w:tmpl w:val="7FB81ED2"/>
    <w:styleLink w:val="CurrentList1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074" w:hanging="360"/>
      </w:p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4" w15:restartNumberingAfterBreak="0">
    <w:nsid w:val="2A5C4BAB"/>
    <w:multiLevelType w:val="multilevel"/>
    <w:tmpl w:val="1190FD26"/>
    <w:styleLink w:val="CurrentList9"/>
    <w:lvl w:ilvl="0">
      <w:start w:val="1"/>
      <w:numFmt w:val="decimal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2EEB2C81"/>
    <w:multiLevelType w:val="multilevel"/>
    <w:tmpl w:val="59A48116"/>
    <w:styleLink w:val="CurrentList2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6" w15:restartNumberingAfterBreak="0">
    <w:nsid w:val="2F593333"/>
    <w:multiLevelType w:val="multilevel"/>
    <w:tmpl w:val="5DFCF6AE"/>
    <w:styleLink w:val="CurrentList1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666" w:firstLine="43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7" w15:restartNumberingAfterBreak="0">
    <w:nsid w:val="31013E37"/>
    <w:multiLevelType w:val="multilevel"/>
    <w:tmpl w:val="DAC8D740"/>
    <w:styleLink w:val="CurrentList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40" w:hanging="10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8" w15:restartNumberingAfterBreak="0">
    <w:nsid w:val="32D14243"/>
    <w:multiLevelType w:val="multilevel"/>
    <w:tmpl w:val="6650791A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080" w:hanging="360"/>
      </w:p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9" w15:restartNumberingAfterBreak="0">
    <w:nsid w:val="33D062A7"/>
    <w:multiLevelType w:val="multilevel"/>
    <w:tmpl w:val="BD62DB8A"/>
    <w:styleLink w:val="CurrentList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0" w15:restartNumberingAfterBreak="0">
    <w:nsid w:val="35C15BA6"/>
    <w:multiLevelType w:val="multilevel"/>
    <w:tmpl w:val="6CAC7D6E"/>
    <w:styleLink w:val="CurrentList1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709" w:firstLine="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1" w15:restartNumberingAfterBreak="0">
    <w:nsid w:val="37894143"/>
    <w:multiLevelType w:val="multilevel"/>
    <w:tmpl w:val="9732F2CA"/>
    <w:styleLink w:val="CurrentList1"/>
    <w:lvl w:ilvl="0">
      <w:start w:val="1"/>
      <w:numFmt w:val="decimal"/>
      <w:lvlText w:val="%1"/>
      <w:lvlJc w:val="left"/>
      <w:pPr>
        <w:ind w:left="476" w:hanging="4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2" w15:restartNumberingAfterBreak="0">
    <w:nsid w:val="38375D7F"/>
    <w:multiLevelType w:val="multilevel"/>
    <w:tmpl w:val="34A61B02"/>
    <w:styleLink w:val="CurrentList1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3" w15:restartNumberingAfterBreak="0">
    <w:nsid w:val="399E1C6F"/>
    <w:multiLevelType w:val="multilevel"/>
    <w:tmpl w:val="45E28684"/>
    <w:styleLink w:val="CurrentList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4" w15:restartNumberingAfterBreak="0">
    <w:nsid w:val="3D6C06FE"/>
    <w:multiLevelType w:val="multilevel"/>
    <w:tmpl w:val="BB96DC46"/>
    <w:styleLink w:val="CurrentList2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3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5" w15:restartNumberingAfterBreak="0">
    <w:nsid w:val="47901D18"/>
    <w:multiLevelType w:val="multilevel"/>
    <w:tmpl w:val="DF8CB8D4"/>
    <w:styleLink w:val="CurrentList4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9" w:hanging="28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6" w15:restartNumberingAfterBreak="0">
    <w:nsid w:val="4AFF5315"/>
    <w:multiLevelType w:val="multilevel"/>
    <w:tmpl w:val="34A61B02"/>
    <w:styleLink w:val="CurrentList1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7" w15:restartNumberingAfterBreak="0">
    <w:nsid w:val="4D741980"/>
    <w:multiLevelType w:val="multilevel"/>
    <w:tmpl w:val="45E28684"/>
    <w:styleLink w:val="CurrentList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8" w15:restartNumberingAfterBreak="0">
    <w:nsid w:val="57052BB6"/>
    <w:multiLevelType w:val="multilevel"/>
    <w:tmpl w:val="8DE2939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9" w15:restartNumberingAfterBreak="0">
    <w:nsid w:val="5A77419A"/>
    <w:multiLevelType w:val="multilevel"/>
    <w:tmpl w:val="2E90B85C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080" w:hanging="360"/>
      </w:pPr>
    </w:lvl>
    <w:lvl w:ilvl="4">
      <w:start w:val="1"/>
      <w:numFmt w:val="decimal"/>
      <w:lvlText w:val="%5."/>
      <w:lvlJc w:val="left"/>
      <w:pPr>
        <w:ind w:left="1312" w:hanging="360"/>
      </w:p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0" w15:restartNumberingAfterBreak="0">
    <w:nsid w:val="5B00686A"/>
    <w:multiLevelType w:val="multilevel"/>
    <w:tmpl w:val="4C7CB300"/>
    <w:styleLink w:val="CurrentList2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1" w15:restartNumberingAfterBreak="0">
    <w:nsid w:val="5BA63248"/>
    <w:multiLevelType w:val="multilevel"/>
    <w:tmpl w:val="428685D6"/>
    <w:styleLink w:val="CurrentList2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3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2" w15:restartNumberingAfterBreak="0">
    <w:nsid w:val="5E367F18"/>
    <w:multiLevelType w:val="multilevel"/>
    <w:tmpl w:val="D586EE46"/>
    <w:styleLink w:val="CurrentList2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3" w15:restartNumberingAfterBreak="0">
    <w:nsid w:val="5FBA4019"/>
    <w:multiLevelType w:val="multilevel"/>
    <w:tmpl w:val="862A619A"/>
    <w:styleLink w:val="CurrentList2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069" w:hanging="360"/>
      </w:p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4" w15:restartNumberingAfterBreak="0">
    <w:nsid w:val="61FA02C4"/>
    <w:multiLevelType w:val="multilevel"/>
    <w:tmpl w:val="8CECAA42"/>
    <w:styleLink w:val="CurrentList1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5" w15:restartNumberingAfterBreak="0">
    <w:nsid w:val="62EF2B83"/>
    <w:multiLevelType w:val="multilevel"/>
    <w:tmpl w:val="B05677BE"/>
    <w:styleLink w:val="CurrentList3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8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6" w15:restartNumberingAfterBreak="0">
    <w:nsid w:val="635454D3"/>
    <w:multiLevelType w:val="multilevel"/>
    <w:tmpl w:val="290AE884"/>
    <w:styleLink w:val="CurrentList8"/>
    <w:lvl w:ilvl="0">
      <w:start w:val="1"/>
      <w:numFmt w:val="decimal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64AE2365"/>
    <w:multiLevelType w:val="multilevel"/>
    <w:tmpl w:val="FCA0400A"/>
    <w:styleLink w:val="CurrentList3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2121" w:hanging="100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8" w15:restartNumberingAfterBreak="0">
    <w:nsid w:val="651478DC"/>
    <w:multiLevelType w:val="multilevel"/>
    <w:tmpl w:val="641C174C"/>
    <w:styleLink w:val="CurrentList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9" w15:restartNumberingAfterBreak="0">
    <w:nsid w:val="6580254C"/>
    <w:multiLevelType w:val="multilevel"/>
    <w:tmpl w:val="2CB47BAA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pStyle w:val="LIST2"/>
      <w:suff w:val="space"/>
      <w:lvlText w:val="%4."/>
      <w:lvlJc w:val="left"/>
      <w:pPr>
        <w:ind w:left="1406" w:hanging="28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0" w15:restartNumberingAfterBreak="0">
    <w:nsid w:val="66453826"/>
    <w:multiLevelType w:val="multilevel"/>
    <w:tmpl w:val="98EC0A66"/>
    <w:styleLink w:val="CurrentList3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86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1" w15:restartNumberingAfterBreak="0">
    <w:nsid w:val="6B70767F"/>
    <w:multiLevelType w:val="multilevel"/>
    <w:tmpl w:val="34A61B02"/>
    <w:styleLink w:val="CurrentList1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2" w15:restartNumberingAfterBreak="0">
    <w:nsid w:val="6B8F11A3"/>
    <w:multiLevelType w:val="multilevel"/>
    <w:tmpl w:val="2CB47BAA"/>
    <w:styleLink w:val="CurrentList3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406" w:hanging="28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3" w15:restartNumberingAfterBreak="0">
    <w:nsid w:val="6E480333"/>
    <w:multiLevelType w:val="multilevel"/>
    <w:tmpl w:val="9D8216A4"/>
    <w:styleLink w:val="CurrentList2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4" w15:restartNumberingAfterBreak="0">
    <w:nsid w:val="6FD639D3"/>
    <w:multiLevelType w:val="multilevel"/>
    <w:tmpl w:val="15BE940C"/>
    <w:styleLink w:val="CurrentList3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418" w:hanging="29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5" w15:restartNumberingAfterBreak="0">
    <w:nsid w:val="73501DBE"/>
    <w:multiLevelType w:val="multilevel"/>
    <w:tmpl w:val="D3166AD8"/>
    <w:styleLink w:val="CurrentList2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6" w15:restartNumberingAfterBreak="0">
    <w:nsid w:val="787E4A18"/>
    <w:multiLevelType w:val="multilevel"/>
    <w:tmpl w:val="6B3EA130"/>
    <w:styleLink w:val="CurrentList3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61" w:hanging="24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7" w15:restartNumberingAfterBreak="0">
    <w:nsid w:val="79807A8D"/>
    <w:multiLevelType w:val="multilevel"/>
    <w:tmpl w:val="3954D3DE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40" w:hanging="10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8" w15:restartNumberingAfterBreak="0">
    <w:nsid w:val="7CF47E10"/>
    <w:multiLevelType w:val="multilevel"/>
    <w:tmpl w:val="C5C0FDA6"/>
    <w:styleLink w:val="CurrentList1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709" w:firstLine="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9" w15:restartNumberingAfterBreak="0">
    <w:nsid w:val="7D38337E"/>
    <w:multiLevelType w:val="multilevel"/>
    <w:tmpl w:val="1D0CD264"/>
    <w:styleLink w:val="CurrentList3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55" w:hanging="23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50" w15:restartNumberingAfterBreak="0">
    <w:nsid w:val="7FE42C4F"/>
    <w:multiLevelType w:val="multilevel"/>
    <w:tmpl w:val="411AE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4128123">
    <w:abstractNumId w:val="28"/>
  </w:num>
  <w:num w:numId="2" w16cid:durableId="51000295">
    <w:abstractNumId w:val="10"/>
  </w:num>
  <w:num w:numId="3" w16cid:durableId="7803424">
    <w:abstractNumId w:val="3"/>
  </w:num>
  <w:num w:numId="4" w16cid:durableId="1588266987">
    <w:abstractNumId w:val="21"/>
  </w:num>
  <w:num w:numId="5" w16cid:durableId="1694988039">
    <w:abstractNumId w:val="19"/>
  </w:num>
  <w:num w:numId="6" w16cid:durableId="905725245">
    <w:abstractNumId w:val="47"/>
  </w:num>
  <w:num w:numId="7" w16cid:durableId="2087654054">
    <w:abstractNumId w:val="17"/>
  </w:num>
  <w:num w:numId="8" w16cid:durableId="99379667">
    <w:abstractNumId w:val="5"/>
  </w:num>
  <w:num w:numId="9" w16cid:durableId="286661867">
    <w:abstractNumId w:val="23"/>
  </w:num>
  <w:num w:numId="10" w16cid:durableId="1807970584">
    <w:abstractNumId w:val="27"/>
  </w:num>
  <w:num w:numId="11" w16cid:durableId="1580169564">
    <w:abstractNumId w:val="38"/>
  </w:num>
  <w:num w:numId="12" w16cid:durableId="1337418905">
    <w:abstractNumId w:val="8"/>
  </w:num>
  <w:num w:numId="13" w16cid:durableId="1602107157">
    <w:abstractNumId w:val="36"/>
  </w:num>
  <w:num w:numId="14" w16cid:durableId="878014083">
    <w:abstractNumId w:val="14"/>
  </w:num>
  <w:num w:numId="15" w16cid:durableId="1567036711">
    <w:abstractNumId w:val="11"/>
  </w:num>
  <w:num w:numId="16" w16cid:durableId="806313730">
    <w:abstractNumId w:val="13"/>
  </w:num>
  <w:num w:numId="17" w16cid:durableId="1398626414">
    <w:abstractNumId w:val="4"/>
  </w:num>
  <w:num w:numId="18" w16cid:durableId="1875539266">
    <w:abstractNumId w:val="48"/>
  </w:num>
  <w:num w:numId="19" w16cid:durableId="949632104">
    <w:abstractNumId w:val="20"/>
  </w:num>
  <w:num w:numId="20" w16cid:durableId="339623686">
    <w:abstractNumId w:val="6"/>
  </w:num>
  <w:num w:numId="21" w16cid:durableId="2036956411">
    <w:abstractNumId w:val="16"/>
  </w:num>
  <w:num w:numId="22" w16cid:durableId="1264530015">
    <w:abstractNumId w:val="34"/>
  </w:num>
  <w:num w:numId="23" w16cid:durableId="640966182">
    <w:abstractNumId w:val="26"/>
  </w:num>
  <w:num w:numId="24" w16cid:durableId="568002818">
    <w:abstractNumId w:val="22"/>
  </w:num>
  <w:num w:numId="25" w16cid:durableId="669990759">
    <w:abstractNumId w:val="41"/>
  </w:num>
  <w:num w:numId="26" w16cid:durableId="1588153943">
    <w:abstractNumId w:val="43"/>
  </w:num>
  <w:num w:numId="27" w16cid:durableId="1588611934">
    <w:abstractNumId w:val="12"/>
  </w:num>
  <w:num w:numId="28" w16cid:durableId="188178172">
    <w:abstractNumId w:val="39"/>
  </w:num>
  <w:num w:numId="29" w16cid:durableId="837769139">
    <w:abstractNumId w:val="33"/>
  </w:num>
  <w:num w:numId="30" w16cid:durableId="896745036">
    <w:abstractNumId w:val="0"/>
  </w:num>
  <w:num w:numId="31" w16cid:durableId="2041591886">
    <w:abstractNumId w:val="24"/>
  </w:num>
  <w:num w:numId="32" w16cid:durableId="1834759801">
    <w:abstractNumId w:val="30"/>
  </w:num>
  <w:num w:numId="33" w16cid:durableId="158811944">
    <w:abstractNumId w:val="32"/>
  </w:num>
  <w:num w:numId="34" w16cid:durableId="635914590">
    <w:abstractNumId w:val="31"/>
  </w:num>
  <w:num w:numId="35" w16cid:durableId="1211922188">
    <w:abstractNumId w:val="45"/>
  </w:num>
  <w:num w:numId="36" w16cid:durableId="623854524">
    <w:abstractNumId w:val="9"/>
  </w:num>
  <w:num w:numId="37" w16cid:durableId="456459562">
    <w:abstractNumId w:val="15"/>
  </w:num>
  <w:num w:numId="38" w16cid:durableId="474029193">
    <w:abstractNumId w:val="7"/>
  </w:num>
  <w:num w:numId="39" w16cid:durableId="133719902">
    <w:abstractNumId w:val="37"/>
  </w:num>
  <w:num w:numId="40" w16cid:durableId="670302458">
    <w:abstractNumId w:val="49"/>
  </w:num>
  <w:num w:numId="41" w16cid:durableId="1295334840">
    <w:abstractNumId w:val="46"/>
  </w:num>
  <w:num w:numId="42" w16cid:durableId="1760104189">
    <w:abstractNumId w:val="2"/>
  </w:num>
  <w:num w:numId="43" w16cid:durableId="507210303">
    <w:abstractNumId w:val="44"/>
  </w:num>
  <w:num w:numId="44" w16cid:durableId="163861233">
    <w:abstractNumId w:val="1"/>
  </w:num>
  <w:num w:numId="45" w16cid:durableId="1184436289">
    <w:abstractNumId w:val="40"/>
  </w:num>
  <w:num w:numId="46" w16cid:durableId="2061517125">
    <w:abstractNumId w:val="35"/>
  </w:num>
  <w:num w:numId="47" w16cid:durableId="1036538417">
    <w:abstractNumId w:val="42"/>
  </w:num>
  <w:num w:numId="48" w16cid:durableId="1769040316">
    <w:abstractNumId w:val="25"/>
  </w:num>
  <w:num w:numId="49" w16cid:durableId="885333358">
    <w:abstractNumId w:val="18"/>
  </w:num>
  <w:num w:numId="50" w16cid:durableId="2133550362">
    <w:abstractNumId w:val="50"/>
  </w:num>
  <w:num w:numId="51" w16cid:durableId="2087066725">
    <w:abstractNumId w:val="29"/>
  </w:num>
  <w:num w:numId="52" w16cid:durableId="995962774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2"/>
  <w:embedSystemFonts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27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E5E"/>
    <w:rsid w:val="00004E05"/>
    <w:rsid w:val="00014007"/>
    <w:rsid w:val="00016F54"/>
    <w:rsid w:val="00020C33"/>
    <w:rsid w:val="000214A2"/>
    <w:rsid w:val="000215AF"/>
    <w:rsid w:val="0002172C"/>
    <w:rsid w:val="0002180F"/>
    <w:rsid w:val="00022902"/>
    <w:rsid w:val="000244B3"/>
    <w:rsid w:val="000341ED"/>
    <w:rsid w:val="00034D60"/>
    <w:rsid w:val="0004168B"/>
    <w:rsid w:val="00050BF6"/>
    <w:rsid w:val="0005672F"/>
    <w:rsid w:val="00057A23"/>
    <w:rsid w:val="000707C8"/>
    <w:rsid w:val="00085C1B"/>
    <w:rsid w:val="00090445"/>
    <w:rsid w:val="000928CE"/>
    <w:rsid w:val="000A2CF1"/>
    <w:rsid w:val="000A67BE"/>
    <w:rsid w:val="000C031F"/>
    <w:rsid w:val="000C3049"/>
    <w:rsid w:val="000C5E94"/>
    <w:rsid w:val="000D08D1"/>
    <w:rsid w:val="000D3DBD"/>
    <w:rsid w:val="000E13AE"/>
    <w:rsid w:val="000F019B"/>
    <w:rsid w:val="000F3888"/>
    <w:rsid w:val="000F6DF7"/>
    <w:rsid w:val="00104F70"/>
    <w:rsid w:val="00112CBF"/>
    <w:rsid w:val="00113B9A"/>
    <w:rsid w:val="00113F80"/>
    <w:rsid w:val="00114F53"/>
    <w:rsid w:val="00116F39"/>
    <w:rsid w:val="00122E0A"/>
    <w:rsid w:val="001252C1"/>
    <w:rsid w:val="00136236"/>
    <w:rsid w:val="001469BA"/>
    <w:rsid w:val="00146E7E"/>
    <w:rsid w:val="00164280"/>
    <w:rsid w:val="00166165"/>
    <w:rsid w:val="00177559"/>
    <w:rsid w:val="00181716"/>
    <w:rsid w:val="00181E66"/>
    <w:rsid w:val="00187D39"/>
    <w:rsid w:val="0019233B"/>
    <w:rsid w:val="00194A01"/>
    <w:rsid w:val="001B6348"/>
    <w:rsid w:val="001B6592"/>
    <w:rsid w:val="001D6B85"/>
    <w:rsid w:val="001D79EA"/>
    <w:rsid w:val="001D7ED5"/>
    <w:rsid w:val="001E36D0"/>
    <w:rsid w:val="001F10D3"/>
    <w:rsid w:val="001F3B8B"/>
    <w:rsid w:val="001F573A"/>
    <w:rsid w:val="00203439"/>
    <w:rsid w:val="00204163"/>
    <w:rsid w:val="00223226"/>
    <w:rsid w:val="002234F3"/>
    <w:rsid w:val="00225F69"/>
    <w:rsid w:val="00226339"/>
    <w:rsid w:val="00235F44"/>
    <w:rsid w:val="002403C0"/>
    <w:rsid w:val="00271486"/>
    <w:rsid w:val="00271C67"/>
    <w:rsid w:val="002805FC"/>
    <w:rsid w:val="00281617"/>
    <w:rsid w:val="00281DD1"/>
    <w:rsid w:val="00283EC6"/>
    <w:rsid w:val="00284869"/>
    <w:rsid w:val="002851AE"/>
    <w:rsid w:val="002956BD"/>
    <w:rsid w:val="00297B46"/>
    <w:rsid w:val="002A0651"/>
    <w:rsid w:val="002A7B49"/>
    <w:rsid w:val="002B02BB"/>
    <w:rsid w:val="002B4F79"/>
    <w:rsid w:val="002D5C30"/>
    <w:rsid w:val="002F6184"/>
    <w:rsid w:val="00300DD1"/>
    <w:rsid w:val="003020FC"/>
    <w:rsid w:val="003035D8"/>
    <w:rsid w:val="00322E3E"/>
    <w:rsid w:val="00326699"/>
    <w:rsid w:val="00327110"/>
    <w:rsid w:val="003309FA"/>
    <w:rsid w:val="00352422"/>
    <w:rsid w:val="00353F7B"/>
    <w:rsid w:val="00354CC9"/>
    <w:rsid w:val="003726C9"/>
    <w:rsid w:val="00374808"/>
    <w:rsid w:val="003850D8"/>
    <w:rsid w:val="0038664D"/>
    <w:rsid w:val="00386D44"/>
    <w:rsid w:val="00391B6D"/>
    <w:rsid w:val="003A063B"/>
    <w:rsid w:val="003B3807"/>
    <w:rsid w:val="003B450D"/>
    <w:rsid w:val="003C3542"/>
    <w:rsid w:val="003C6679"/>
    <w:rsid w:val="003D0D43"/>
    <w:rsid w:val="003D20D5"/>
    <w:rsid w:val="003D538D"/>
    <w:rsid w:val="003E5B32"/>
    <w:rsid w:val="003E5B4B"/>
    <w:rsid w:val="003F448A"/>
    <w:rsid w:val="00400F42"/>
    <w:rsid w:val="00404D15"/>
    <w:rsid w:val="00405D24"/>
    <w:rsid w:val="00407D0E"/>
    <w:rsid w:val="00413AAB"/>
    <w:rsid w:val="00417BAF"/>
    <w:rsid w:val="00433ACF"/>
    <w:rsid w:val="00436323"/>
    <w:rsid w:val="00440C22"/>
    <w:rsid w:val="004453CE"/>
    <w:rsid w:val="00446ADF"/>
    <w:rsid w:val="00447516"/>
    <w:rsid w:val="00463A5E"/>
    <w:rsid w:val="0046428A"/>
    <w:rsid w:val="0047298C"/>
    <w:rsid w:val="00474DAE"/>
    <w:rsid w:val="00482048"/>
    <w:rsid w:val="00490A54"/>
    <w:rsid w:val="004A0A1F"/>
    <w:rsid w:val="004B22B2"/>
    <w:rsid w:val="004B2D10"/>
    <w:rsid w:val="004C5F0F"/>
    <w:rsid w:val="004C674A"/>
    <w:rsid w:val="004D0634"/>
    <w:rsid w:val="004E56BF"/>
    <w:rsid w:val="004E7C23"/>
    <w:rsid w:val="00500448"/>
    <w:rsid w:val="00510443"/>
    <w:rsid w:val="00511522"/>
    <w:rsid w:val="005123D9"/>
    <w:rsid w:val="0051650C"/>
    <w:rsid w:val="00524674"/>
    <w:rsid w:val="005364DC"/>
    <w:rsid w:val="00541C4D"/>
    <w:rsid w:val="00544EA1"/>
    <w:rsid w:val="0054620A"/>
    <w:rsid w:val="00552C4F"/>
    <w:rsid w:val="00557CB5"/>
    <w:rsid w:val="005705DC"/>
    <w:rsid w:val="00593FE3"/>
    <w:rsid w:val="0059491D"/>
    <w:rsid w:val="005A11B8"/>
    <w:rsid w:val="005A2A15"/>
    <w:rsid w:val="005A3BEB"/>
    <w:rsid w:val="005B566D"/>
    <w:rsid w:val="005C6680"/>
    <w:rsid w:val="005D1E20"/>
    <w:rsid w:val="005E193D"/>
    <w:rsid w:val="005E29D2"/>
    <w:rsid w:val="005E3C66"/>
    <w:rsid w:val="005F2C3F"/>
    <w:rsid w:val="00615ECA"/>
    <w:rsid w:val="00632061"/>
    <w:rsid w:val="006375AF"/>
    <w:rsid w:val="00651F7A"/>
    <w:rsid w:val="00654144"/>
    <w:rsid w:val="00657326"/>
    <w:rsid w:val="0066020F"/>
    <w:rsid w:val="00661D53"/>
    <w:rsid w:val="00667A4D"/>
    <w:rsid w:val="00672F3B"/>
    <w:rsid w:val="00674C59"/>
    <w:rsid w:val="00681A11"/>
    <w:rsid w:val="00682C93"/>
    <w:rsid w:val="00684731"/>
    <w:rsid w:val="006854F9"/>
    <w:rsid w:val="00690FF0"/>
    <w:rsid w:val="006914E8"/>
    <w:rsid w:val="006969E7"/>
    <w:rsid w:val="006A259A"/>
    <w:rsid w:val="006A42CB"/>
    <w:rsid w:val="006B441C"/>
    <w:rsid w:val="006C526F"/>
    <w:rsid w:val="006C565E"/>
    <w:rsid w:val="006D67F5"/>
    <w:rsid w:val="006E52F2"/>
    <w:rsid w:val="006E66CB"/>
    <w:rsid w:val="006F20BB"/>
    <w:rsid w:val="006F37F8"/>
    <w:rsid w:val="006F6124"/>
    <w:rsid w:val="00704FC0"/>
    <w:rsid w:val="00706EC9"/>
    <w:rsid w:val="00707EE1"/>
    <w:rsid w:val="00713DC1"/>
    <w:rsid w:val="007151DF"/>
    <w:rsid w:val="00724677"/>
    <w:rsid w:val="007260EC"/>
    <w:rsid w:val="00747212"/>
    <w:rsid w:val="0075097D"/>
    <w:rsid w:val="00761700"/>
    <w:rsid w:val="00762A33"/>
    <w:rsid w:val="00764548"/>
    <w:rsid w:val="007811A0"/>
    <w:rsid w:val="00796593"/>
    <w:rsid w:val="007A5F2B"/>
    <w:rsid w:val="007B1361"/>
    <w:rsid w:val="007B2A9E"/>
    <w:rsid w:val="007C116F"/>
    <w:rsid w:val="007C45E9"/>
    <w:rsid w:val="007C55D8"/>
    <w:rsid w:val="007D4A34"/>
    <w:rsid w:val="007E0C2C"/>
    <w:rsid w:val="007F008E"/>
    <w:rsid w:val="007F31BE"/>
    <w:rsid w:val="007F6EEB"/>
    <w:rsid w:val="007F7A67"/>
    <w:rsid w:val="00806D48"/>
    <w:rsid w:val="00810104"/>
    <w:rsid w:val="008115EF"/>
    <w:rsid w:val="00822BE1"/>
    <w:rsid w:val="00832630"/>
    <w:rsid w:val="008331DB"/>
    <w:rsid w:val="00837726"/>
    <w:rsid w:val="00861EE5"/>
    <w:rsid w:val="0088183D"/>
    <w:rsid w:val="00890F55"/>
    <w:rsid w:val="008932D7"/>
    <w:rsid w:val="008A16E1"/>
    <w:rsid w:val="008A358B"/>
    <w:rsid w:val="008B3269"/>
    <w:rsid w:val="008C0335"/>
    <w:rsid w:val="008C1A2C"/>
    <w:rsid w:val="008C312F"/>
    <w:rsid w:val="008C376C"/>
    <w:rsid w:val="008C38DA"/>
    <w:rsid w:val="008C7F36"/>
    <w:rsid w:val="008D017A"/>
    <w:rsid w:val="008D1AAC"/>
    <w:rsid w:val="008E080A"/>
    <w:rsid w:val="008E3AC6"/>
    <w:rsid w:val="008E6558"/>
    <w:rsid w:val="008E657B"/>
    <w:rsid w:val="008F05B0"/>
    <w:rsid w:val="008F44D9"/>
    <w:rsid w:val="009042D8"/>
    <w:rsid w:val="00904A0E"/>
    <w:rsid w:val="00915EE0"/>
    <w:rsid w:val="00923DA4"/>
    <w:rsid w:val="009265C5"/>
    <w:rsid w:val="00926DFF"/>
    <w:rsid w:val="00945836"/>
    <w:rsid w:val="00950472"/>
    <w:rsid w:val="00951A99"/>
    <w:rsid w:val="0095708B"/>
    <w:rsid w:val="009600E8"/>
    <w:rsid w:val="009604D9"/>
    <w:rsid w:val="00972071"/>
    <w:rsid w:val="00975193"/>
    <w:rsid w:val="00981ABF"/>
    <w:rsid w:val="00984913"/>
    <w:rsid w:val="00986BC9"/>
    <w:rsid w:val="00992C96"/>
    <w:rsid w:val="0099389C"/>
    <w:rsid w:val="00995D71"/>
    <w:rsid w:val="009A487C"/>
    <w:rsid w:val="009A6312"/>
    <w:rsid w:val="009B751E"/>
    <w:rsid w:val="009C14CB"/>
    <w:rsid w:val="009C1F3D"/>
    <w:rsid w:val="009D2232"/>
    <w:rsid w:val="009D55AD"/>
    <w:rsid w:val="009D7823"/>
    <w:rsid w:val="009E13DE"/>
    <w:rsid w:val="009E3329"/>
    <w:rsid w:val="009F1230"/>
    <w:rsid w:val="009F3F79"/>
    <w:rsid w:val="00A079CA"/>
    <w:rsid w:val="00A30284"/>
    <w:rsid w:val="00A31D08"/>
    <w:rsid w:val="00A37C30"/>
    <w:rsid w:val="00A51900"/>
    <w:rsid w:val="00A552DE"/>
    <w:rsid w:val="00A73C84"/>
    <w:rsid w:val="00A7477B"/>
    <w:rsid w:val="00A74901"/>
    <w:rsid w:val="00A804F5"/>
    <w:rsid w:val="00A85269"/>
    <w:rsid w:val="00A85FF3"/>
    <w:rsid w:val="00A9025D"/>
    <w:rsid w:val="00AC3FBF"/>
    <w:rsid w:val="00AC66D6"/>
    <w:rsid w:val="00AD3198"/>
    <w:rsid w:val="00AE763E"/>
    <w:rsid w:val="00AF6555"/>
    <w:rsid w:val="00B03985"/>
    <w:rsid w:val="00B0524B"/>
    <w:rsid w:val="00B20256"/>
    <w:rsid w:val="00B2042C"/>
    <w:rsid w:val="00B22A25"/>
    <w:rsid w:val="00B366F0"/>
    <w:rsid w:val="00B4479E"/>
    <w:rsid w:val="00B550A6"/>
    <w:rsid w:val="00B613E6"/>
    <w:rsid w:val="00B62773"/>
    <w:rsid w:val="00B632F0"/>
    <w:rsid w:val="00B71FEE"/>
    <w:rsid w:val="00B727FC"/>
    <w:rsid w:val="00B72B53"/>
    <w:rsid w:val="00B757DE"/>
    <w:rsid w:val="00B86EC1"/>
    <w:rsid w:val="00B87153"/>
    <w:rsid w:val="00B923A5"/>
    <w:rsid w:val="00B94A44"/>
    <w:rsid w:val="00BA50FA"/>
    <w:rsid w:val="00BC1AFF"/>
    <w:rsid w:val="00BD2C59"/>
    <w:rsid w:val="00BE66A1"/>
    <w:rsid w:val="00BF7993"/>
    <w:rsid w:val="00C00F20"/>
    <w:rsid w:val="00C01D75"/>
    <w:rsid w:val="00C03BE7"/>
    <w:rsid w:val="00C04C8A"/>
    <w:rsid w:val="00C11649"/>
    <w:rsid w:val="00C21B6C"/>
    <w:rsid w:val="00C44E77"/>
    <w:rsid w:val="00C51E65"/>
    <w:rsid w:val="00C52855"/>
    <w:rsid w:val="00C53D0D"/>
    <w:rsid w:val="00C60A88"/>
    <w:rsid w:val="00C6314C"/>
    <w:rsid w:val="00C6593A"/>
    <w:rsid w:val="00C65F6A"/>
    <w:rsid w:val="00C66F0E"/>
    <w:rsid w:val="00C72183"/>
    <w:rsid w:val="00C7307B"/>
    <w:rsid w:val="00C7552A"/>
    <w:rsid w:val="00C8438C"/>
    <w:rsid w:val="00C90801"/>
    <w:rsid w:val="00C91D3A"/>
    <w:rsid w:val="00C969C1"/>
    <w:rsid w:val="00CA1852"/>
    <w:rsid w:val="00CB5FD0"/>
    <w:rsid w:val="00CC3A99"/>
    <w:rsid w:val="00CD4E5E"/>
    <w:rsid w:val="00CF1BC5"/>
    <w:rsid w:val="00CF2061"/>
    <w:rsid w:val="00CF7779"/>
    <w:rsid w:val="00D01FBA"/>
    <w:rsid w:val="00D049D1"/>
    <w:rsid w:val="00D3019D"/>
    <w:rsid w:val="00D347D3"/>
    <w:rsid w:val="00D36C22"/>
    <w:rsid w:val="00D45F03"/>
    <w:rsid w:val="00D51073"/>
    <w:rsid w:val="00D539E3"/>
    <w:rsid w:val="00D61BFA"/>
    <w:rsid w:val="00D6342C"/>
    <w:rsid w:val="00D6546D"/>
    <w:rsid w:val="00D720B9"/>
    <w:rsid w:val="00D928B1"/>
    <w:rsid w:val="00DA7C82"/>
    <w:rsid w:val="00DB1CEE"/>
    <w:rsid w:val="00DB4A28"/>
    <w:rsid w:val="00DC1B09"/>
    <w:rsid w:val="00DC4CEE"/>
    <w:rsid w:val="00DD1C96"/>
    <w:rsid w:val="00DE47B7"/>
    <w:rsid w:val="00DE55D2"/>
    <w:rsid w:val="00DF362A"/>
    <w:rsid w:val="00DF7735"/>
    <w:rsid w:val="00E01D70"/>
    <w:rsid w:val="00E14232"/>
    <w:rsid w:val="00E163A1"/>
    <w:rsid w:val="00E22832"/>
    <w:rsid w:val="00E3000E"/>
    <w:rsid w:val="00E33FE6"/>
    <w:rsid w:val="00E46353"/>
    <w:rsid w:val="00E504A0"/>
    <w:rsid w:val="00E51362"/>
    <w:rsid w:val="00E5185D"/>
    <w:rsid w:val="00E55179"/>
    <w:rsid w:val="00E62DB8"/>
    <w:rsid w:val="00E638AE"/>
    <w:rsid w:val="00E7252C"/>
    <w:rsid w:val="00E74CF3"/>
    <w:rsid w:val="00E754B5"/>
    <w:rsid w:val="00E754C7"/>
    <w:rsid w:val="00E81395"/>
    <w:rsid w:val="00E821E8"/>
    <w:rsid w:val="00E951CF"/>
    <w:rsid w:val="00EA3B1D"/>
    <w:rsid w:val="00EC53C2"/>
    <w:rsid w:val="00ED16A1"/>
    <w:rsid w:val="00ED438A"/>
    <w:rsid w:val="00ED7350"/>
    <w:rsid w:val="00EE1F7E"/>
    <w:rsid w:val="00EE3B59"/>
    <w:rsid w:val="00EE3F95"/>
    <w:rsid w:val="00EF07F5"/>
    <w:rsid w:val="00F01634"/>
    <w:rsid w:val="00F04F95"/>
    <w:rsid w:val="00F14F84"/>
    <w:rsid w:val="00F26346"/>
    <w:rsid w:val="00F34DD0"/>
    <w:rsid w:val="00F50713"/>
    <w:rsid w:val="00F532E4"/>
    <w:rsid w:val="00F54243"/>
    <w:rsid w:val="00F57E13"/>
    <w:rsid w:val="00F6317F"/>
    <w:rsid w:val="00F631E2"/>
    <w:rsid w:val="00F65A25"/>
    <w:rsid w:val="00F705E4"/>
    <w:rsid w:val="00F73AF1"/>
    <w:rsid w:val="00F77208"/>
    <w:rsid w:val="00F87EBD"/>
    <w:rsid w:val="00F9123C"/>
    <w:rsid w:val="00F960C9"/>
    <w:rsid w:val="00FA1CB4"/>
    <w:rsid w:val="00FA3569"/>
    <w:rsid w:val="00FB403D"/>
    <w:rsid w:val="00FC12B4"/>
    <w:rsid w:val="00FC61BD"/>
    <w:rsid w:val="00FE1BA9"/>
    <w:rsid w:val="00FF2869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961EF3"/>
  <w15:docId w15:val="{21B4C24F-0896-4646-950B-C869DD480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2A15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Heading4">
    <w:name w:val="heading 4"/>
    <w:basedOn w:val="Normal"/>
    <w:next w:val="Normal"/>
    <w:link w:val="Heading4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Title">
    <w:name w:val="Title"/>
    <w:basedOn w:val="Normal"/>
    <w:link w:val="TitleChar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BodyText">
    <w:name w:val="Body Text"/>
    <w:basedOn w:val="Normal"/>
    <w:link w:val="BodyTextChar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5A2A15"/>
    <w:rPr>
      <w:rFonts w:cs="Times New Roman"/>
      <w:sz w:val="24"/>
      <w:szCs w:val="24"/>
    </w:rPr>
  </w:style>
  <w:style w:type="paragraph" w:customStyle="1" w:styleId="H1">
    <w:name w:val="H1"/>
    <w:basedOn w:val="Normal"/>
    <w:next w:val="MAINTEXT1"/>
    <w:link w:val="H10"/>
    <w:qFormat/>
    <w:rsid w:val="00F26346"/>
    <w:pPr>
      <w:widowControl w:val="0"/>
      <w:autoSpaceDE w:val="0"/>
      <w:autoSpaceDN w:val="0"/>
      <w:adjustRightInd w:val="0"/>
      <w:spacing w:line="360" w:lineRule="auto"/>
      <w:jc w:val="center"/>
      <w:outlineLvl w:val="0"/>
    </w:pPr>
    <w:rPr>
      <w:b/>
      <w:bCs/>
      <w:sz w:val="28"/>
      <w:szCs w:val="28"/>
    </w:rPr>
  </w:style>
  <w:style w:type="paragraph" w:customStyle="1" w:styleId="MAINTEXT1">
    <w:name w:val="MAIN TEXT 1"/>
    <w:basedOn w:val="H1"/>
    <w:link w:val="MAINTEXT1Char"/>
    <w:qFormat/>
    <w:rsid w:val="00C72183"/>
    <w:pPr>
      <w:ind w:firstLine="709"/>
      <w:jc w:val="both"/>
      <w:outlineLvl w:val="9"/>
    </w:pPr>
    <w:rPr>
      <w:b w:val="0"/>
      <w:bCs w:val="0"/>
    </w:rPr>
  </w:style>
  <w:style w:type="character" w:customStyle="1" w:styleId="H10">
    <w:name w:val="H1 Знак"/>
    <w:basedOn w:val="DefaultParagraphFont"/>
    <w:link w:val="H1"/>
    <w:rsid w:val="00F26346"/>
    <w:rPr>
      <w:b/>
      <w:bCs/>
      <w:sz w:val="28"/>
      <w:szCs w:val="28"/>
    </w:rPr>
  </w:style>
  <w:style w:type="character" w:customStyle="1" w:styleId="MAINTEXT1Char">
    <w:name w:val="MAIN TEXT 1 Char"/>
    <w:basedOn w:val="H10"/>
    <w:link w:val="MAINTEXT1"/>
    <w:rsid w:val="00C72183"/>
    <w:rPr>
      <w:b w:val="0"/>
      <w:bCs w:val="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02180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180F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2180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180F"/>
    <w:rPr>
      <w:sz w:val="24"/>
      <w:szCs w:val="24"/>
    </w:rPr>
  </w:style>
  <w:style w:type="paragraph" w:customStyle="1" w:styleId="DIV1">
    <w:name w:val="DIV1"/>
    <w:basedOn w:val="ListParagraph"/>
    <w:next w:val="MAINTEXT1"/>
    <w:qFormat/>
    <w:rsid w:val="00C72183"/>
    <w:pPr>
      <w:widowControl w:val="0"/>
      <w:numPr>
        <w:numId w:val="8"/>
      </w:numPr>
      <w:adjustRightInd w:val="0"/>
      <w:spacing w:line="360" w:lineRule="auto"/>
      <w:outlineLvl w:val="0"/>
    </w:pPr>
    <w:rPr>
      <w:b/>
      <w:sz w:val="28"/>
    </w:rPr>
  </w:style>
  <w:style w:type="paragraph" w:styleId="ListParagraph">
    <w:name w:val="List Paragraph"/>
    <w:basedOn w:val="Normal"/>
    <w:uiPriority w:val="34"/>
    <w:qFormat/>
    <w:rsid w:val="008331DB"/>
    <w:pPr>
      <w:ind w:left="720"/>
      <w:contextualSpacing/>
    </w:pPr>
  </w:style>
  <w:style w:type="paragraph" w:styleId="Bibliography">
    <w:name w:val="Bibliography"/>
    <w:basedOn w:val="Normal"/>
    <w:next w:val="Normal"/>
    <w:uiPriority w:val="37"/>
    <w:unhideWhenUsed/>
    <w:rsid w:val="00EE1F7E"/>
  </w:style>
  <w:style w:type="paragraph" w:customStyle="1" w:styleId="DIV2">
    <w:name w:val="DIV2"/>
    <w:basedOn w:val="ListParagraph"/>
    <w:next w:val="MAINTEXT2"/>
    <w:qFormat/>
    <w:rsid w:val="00C72183"/>
    <w:pPr>
      <w:widowControl w:val="0"/>
      <w:numPr>
        <w:ilvl w:val="1"/>
        <w:numId w:val="8"/>
      </w:numPr>
      <w:adjustRightInd w:val="0"/>
      <w:spacing w:line="360" w:lineRule="auto"/>
      <w:outlineLvl w:val="1"/>
    </w:pPr>
    <w:rPr>
      <w:b/>
      <w:sz w:val="28"/>
    </w:rPr>
  </w:style>
  <w:style w:type="paragraph" w:styleId="TOC3">
    <w:name w:val="toc 3"/>
    <w:basedOn w:val="Normal"/>
    <w:next w:val="Normal"/>
    <w:autoRedefine/>
    <w:uiPriority w:val="39"/>
    <w:locked/>
    <w:rsid w:val="00CA1852"/>
    <w:pPr>
      <w:spacing w:after="100"/>
      <w:ind w:left="480"/>
    </w:pPr>
    <w:rPr>
      <w:sz w:val="28"/>
    </w:rPr>
  </w:style>
  <w:style w:type="paragraph" w:styleId="TOC1">
    <w:name w:val="toc 1"/>
    <w:basedOn w:val="Normal"/>
    <w:next w:val="Normal"/>
    <w:autoRedefine/>
    <w:uiPriority w:val="39"/>
    <w:locked/>
    <w:rsid w:val="00374808"/>
    <w:pPr>
      <w:tabs>
        <w:tab w:val="right" w:leader="dot" w:pos="9347"/>
      </w:tabs>
      <w:spacing w:after="100"/>
    </w:pPr>
    <w:rPr>
      <w:noProof/>
      <w:sz w:val="28"/>
    </w:rPr>
  </w:style>
  <w:style w:type="paragraph" w:styleId="TOC2">
    <w:name w:val="toc 2"/>
    <w:basedOn w:val="Normal"/>
    <w:next w:val="Normal"/>
    <w:autoRedefine/>
    <w:uiPriority w:val="39"/>
    <w:locked/>
    <w:rsid w:val="00747212"/>
    <w:pPr>
      <w:tabs>
        <w:tab w:val="left" w:pos="720"/>
        <w:tab w:val="right" w:leader="dot" w:pos="9347"/>
      </w:tabs>
      <w:spacing w:after="100"/>
      <w:ind w:left="240"/>
    </w:pPr>
    <w:rPr>
      <w:noProof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C03BE7"/>
    <w:rPr>
      <w:color w:val="0000FF" w:themeColor="hyperlink"/>
      <w:u w:val="single"/>
    </w:rPr>
  </w:style>
  <w:style w:type="paragraph" w:customStyle="1" w:styleId="H1excluded">
    <w:name w:val="H1 (excluded)"/>
    <w:basedOn w:val="H1"/>
    <w:next w:val="MAINTEXT1"/>
    <w:qFormat/>
    <w:rsid w:val="00F26346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ED438A"/>
    <w:rPr>
      <w:color w:val="808080"/>
    </w:rPr>
  </w:style>
  <w:style w:type="table" w:styleId="TableGrid">
    <w:name w:val="Table Grid"/>
    <w:basedOn w:val="TableNormal"/>
    <w:locked/>
    <w:rsid w:val="007151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nhideWhenUsed/>
    <w:locked/>
    <w:rsid w:val="000214A2"/>
    <w:pPr>
      <w:keepNext/>
      <w:spacing w:after="200"/>
      <w:jc w:val="right"/>
    </w:pPr>
    <w:rPr>
      <w:iCs/>
      <w:color w:val="000000" w:themeColor="text1"/>
      <w:sz w:val="28"/>
      <w:szCs w:val="28"/>
    </w:rPr>
  </w:style>
  <w:style w:type="paragraph" w:styleId="TOC4">
    <w:name w:val="toc 4"/>
    <w:basedOn w:val="Normal"/>
    <w:next w:val="Normal"/>
    <w:autoRedefine/>
    <w:locked/>
    <w:rsid w:val="00CA1852"/>
    <w:pPr>
      <w:spacing w:after="100"/>
      <w:ind w:left="720"/>
    </w:pPr>
    <w:rPr>
      <w:sz w:val="28"/>
    </w:rPr>
  </w:style>
  <w:style w:type="numbering" w:customStyle="1" w:styleId="CurrentList1">
    <w:name w:val="Current List1"/>
    <w:uiPriority w:val="99"/>
    <w:rsid w:val="00C72183"/>
    <w:pPr>
      <w:numPr>
        <w:numId w:val="4"/>
      </w:numPr>
    </w:pPr>
  </w:style>
  <w:style w:type="numbering" w:customStyle="1" w:styleId="CurrentList2">
    <w:name w:val="Current List2"/>
    <w:uiPriority w:val="99"/>
    <w:rsid w:val="00C72183"/>
    <w:pPr>
      <w:numPr>
        <w:numId w:val="5"/>
      </w:numPr>
    </w:pPr>
  </w:style>
  <w:style w:type="numbering" w:customStyle="1" w:styleId="CurrentList3">
    <w:name w:val="Current List3"/>
    <w:uiPriority w:val="99"/>
    <w:rsid w:val="00C72183"/>
    <w:pPr>
      <w:numPr>
        <w:numId w:val="7"/>
      </w:numPr>
    </w:pPr>
  </w:style>
  <w:style w:type="numbering" w:customStyle="1" w:styleId="CurrentList4">
    <w:name w:val="Current List4"/>
    <w:uiPriority w:val="99"/>
    <w:rsid w:val="00C72183"/>
    <w:pPr>
      <w:numPr>
        <w:numId w:val="9"/>
      </w:numPr>
    </w:pPr>
  </w:style>
  <w:style w:type="numbering" w:customStyle="1" w:styleId="CurrentList5">
    <w:name w:val="Current List5"/>
    <w:uiPriority w:val="99"/>
    <w:rsid w:val="00C72183"/>
    <w:pPr>
      <w:numPr>
        <w:numId w:val="10"/>
      </w:numPr>
    </w:pPr>
  </w:style>
  <w:style w:type="paragraph" w:customStyle="1" w:styleId="MAINTEXT2">
    <w:name w:val="MAIN TEXT 2"/>
    <w:basedOn w:val="MAINTEXT1"/>
    <w:qFormat/>
    <w:rsid w:val="00C72183"/>
    <w:pPr>
      <w:ind w:leftChars="167" w:left="167"/>
    </w:pPr>
  </w:style>
  <w:style w:type="paragraph" w:customStyle="1" w:styleId="TABLECAPTION">
    <w:name w:val="TABLE CAPTION"/>
    <w:basedOn w:val="Caption"/>
    <w:qFormat/>
    <w:rsid w:val="00C72183"/>
    <w:pPr>
      <w:keepNext w:val="0"/>
      <w:widowControl w:val="0"/>
      <w:adjustRightInd w:val="0"/>
      <w:spacing w:after="80" w:line="360" w:lineRule="auto"/>
      <w:jc w:val="left"/>
    </w:pPr>
  </w:style>
  <w:style w:type="paragraph" w:customStyle="1" w:styleId="TEXTPLAIN">
    <w:name w:val="TEXT PLAIN"/>
    <w:qFormat/>
    <w:rsid w:val="00C72183"/>
    <w:pPr>
      <w:widowControl w:val="0"/>
      <w:adjustRightInd w:val="0"/>
      <w:spacing w:before="80" w:after="80" w:line="240" w:lineRule="auto"/>
      <w:contextualSpacing/>
    </w:pPr>
    <w:rPr>
      <w:sz w:val="28"/>
      <w:szCs w:val="28"/>
    </w:rPr>
  </w:style>
  <w:style w:type="paragraph" w:customStyle="1" w:styleId="PICTURE">
    <w:name w:val="PICTURE"/>
    <w:basedOn w:val="MAINTEXT1"/>
    <w:qFormat/>
    <w:rsid w:val="00C72183"/>
    <w:pPr>
      <w:ind w:firstLine="0"/>
      <w:jc w:val="center"/>
    </w:pPr>
    <w:rPr>
      <w:noProof/>
      <w:lang w:val="en-US"/>
    </w:rPr>
  </w:style>
  <w:style w:type="paragraph" w:customStyle="1" w:styleId="PICTURECAPTION">
    <w:name w:val="PICTURE CAPTION"/>
    <w:basedOn w:val="Caption"/>
    <w:qFormat/>
    <w:rsid w:val="00C72183"/>
    <w:pPr>
      <w:keepNext w:val="0"/>
      <w:widowControl w:val="0"/>
      <w:adjustRightInd w:val="0"/>
      <w:spacing w:after="80" w:line="360" w:lineRule="auto"/>
      <w:jc w:val="center"/>
    </w:pPr>
  </w:style>
  <w:style w:type="numbering" w:customStyle="1" w:styleId="CurrentList6">
    <w:name w:val="Current List6"/>
    <w:uiPriority w:val="99"/>
    <w:rsid w:val="00C72183"/>
    <w:pPr>
      <w:numPr>
        <w:numId w:val="11"/>
      </w:numPr>
    </w:pPr>
  </w:style>
  <w:style w:type="numbering" w:customStyle="1" w:styleId="CurrentList7">
    <w:name w:val="Current List7"/>
    <w:uiPriority w:val="99"/>
    <w:rsid w:val="00C72183"/>
    <w:pPr>
      <w:numPr>
        <w:numId w:val="12"/>
      </w:numPr>
    </w:pPr>
  </w:style>
  <w:style w:type="numbering" w:customStyle="1" w:styleId="CurrentList8">
    <w:name w:val="Current List8"/>
    <w:uiPriority w:val="99"/>
    <w:rsid w:val="00C72183"/>
    <w:pPr>
      <w:numPr>
        <w:numId w:val="13"/>
      </w:numPr>
    </w:pPr>
  </w:style>
  <w:style w:type="paragraph" w:customStyle="1" w:styleId="RESOURCESLIST">
    <w:name w:val="RESOURCES LIST"/>
    <w:basedOn w:val="MAINTEXT1"/>
    <w:qFormat/>
    <w:rsid w:val="00F6317F"/>
    <w:pPr>
      <w:numPr>
        <w:numId w:val="3"/>
      </w:numPr>
      <w:ind w:left="0" w:firstLineChars="75" w:firstLine="210"/>
    </w:pPr>
  </w:style>
  <w:style w:type="numbering" w:customStyle="1" w:styleId="CurrentList9">
    <w:name w:val="Current List9"/>
    <w:uiPriority w:val="99"/>
    <w:rsid w:val="00177559"/>
    <w:pPr>
      <w:numPr>
        <w:numId w:val="14"/>
      </w:numPr>
    </w:pPr>
  </w:style>
  <w:style w:type="numbering" w:customStyle="1" w:styleId="CurrentList10">
    <w:name w:val="Current List10"/>
    <w:uiPriority w:val="99"/>
    <w:rsid w:val="009F3F79"/>
    <w:pPr>
      <w:numPr>
        <w:numId w:val="16"/>
      </w:numPr>
    </w:pPr>
  </w:style>
  <w:style w:type="numbering" w:customStyle="1" w:styleId="CurrentList11">
    <w:name w:val="Current List11"/>
    <w:uiPriority w:val="99"/>
    <w:rsid w:val="009F3F79"/>
    <w:pPr>
      <w:numPr>
        <w:numId w:val="17"/>
      </w:numPr>
    </w:pPr>
  </w:style>
  <w:style w:type="numbering" w:customStyle="1" w:styleId="CurrentList12">
    <w:name w:val="Current List12"/>
    <w:uiPriority w:val="99"/>
    <w:rsid w:val="009F3F79"/>
    <w:pPr>
      <w:numPr>
        <w:numId w:val="18"/>
      </w:numPr>
    </w:pPr>
  </w:style>
  <w:style w:type="numbering" w:customStyle="1" w:styleId="CurrentList13">
    <w:name w:val="Current List13"/>
    <w:uiPriority w:val="99"/>
    <w:rsid w:val="00975193"/>
    <w:pPr>
      <w:numPr>
        <w:numId w:val="19"/>
      </w:numPr>
    </w:pPr>
  </w:style>
  <w:style w:type="numbering" w:customStyle="1" w:styleId="CurrentList14">
    <w:name w:val="Current List14"/>
    <w:uiPriority w:val="99"/>
    <w:rsid w:val="00975193"/>
    <w:pPr>
      <w:numPr>
        <w:numId w:val="20"/>
      </w:numPr>
    </w:pPr>
  </w:style>
  <w:style w:type="numbering" w:customStyle="1" w:styleId="CurrentList15">
    <w:name w:val="Current List15"/>
    <w:uiPriority w:val="99"/>
    <w:rsid w:val="00975193"/>
    <w:pPr>
      <w:numPr>
        <w:numId w:val="21"/>
      </w:numPr>
    </w:pPr>
  </w:style>
  <w:style w:type="numbering" w:customStyle="1" w:styleId="CurrentList16">
    <w:name w:val="Current List16"/>
    <w:uiPriority w:val="99"/>
    <w:rsid w:val="00975193"/>
    <w:pPr>
      <w:numPr>
        <w:numId w:val="22"/>
      </w:numPr>
    </w:pPr>
  </w:style>
  <w:style w:type="paragraph" w:customStyle="1" w:styleId="LIST1">
    <w:name w:val="LIST1"/>
    <w:basedOn w:val="MAINTEXT1"/>
    <w:qFormat/>
    <w:rsid w:val="00984913"/>
    <w:pPr>
      <w:numPr>
        <w:ilvl w:val="3"/>
        <w:numId w:val="27"/>
      </w:numPr>
    </w:pPr>
  </w:style>
  <w:style w:type="numbering" w:customStyle="1" w:styleId="CurrentList17">
    <w:name w:val="Current List17"/>
    <w:uiPriority w:val="99"/>
    <w:rsid w:val="00F631E2"/>
    <w:pPr>
      <w:numPr>
        <w:numId w:val="23"/>
      </w:numPr>
    </w:pPr>
  </w:style>
  <w:style w:type="numbering" w:customStyle="1" w:styleId="CurrentList18">
    <w:name w:val="Current List18"/>
    <w:uiPriority w:val="99"/>
    <w:rsid w:val="00F631E2"/>
    <w:pPr>
      <w:numPr>
        <w:numId w:val="24"/>
      </w:numPr>
    </w:pPr>
  </w:style>
  <w:style w:type="numbering" w:customStyle="1" w:styleId="CurrentList19">
    <w:name w:val="Current List19"/>
    <w:uiPriority w:val="99"/>
    <w:rsid w:val="00F631E2"/>
    <w:pPr>
      <w:numPr>
        <w:numId w:val="25"/>
      </w:numPr>
    </w:pPr>
  </w:style>
  <w:style w:type="numbering" w:customStyle="1" w:styleId="CurrentList20">
    <w:name w:val="Current List20"/>
    <w:uiPriority w:val="99"/>
    <w:rsid w:val="00F631E2"/>
    <w:pPr>
      <w:numPr>
        <w:numId w:val="26"/>
      </w:numPr>
    </w:pPr>
  </w:style>
  <w:style w:type="numbering" w:customStyle="1" w:styleId="CurrentList21">
    <w:name w:val="Current List21"/>
    <w:uiPriority w:val="99"/>
    <w:rsid w:val="00F631E2"/>
    <w:pPr>
      <w:numPr>
        <w:numId w:val="29"/>
      </w:numPr>
    </w:pPr>
  </w:style>
  <w:style w:type="numbering" w:customStyle="1" w:styleId="CurrentList22">
    <w:name w:val="Current List22"/>
    <w:uiPriority w:val="99"/>
    <w:rsid w:val="00F631E2"/>
    <w:pPr>
      <w:numPr>
        <w:numId w:val="30"/>
      </w:numPr>
    </w:pPr>
  </w:style>
  <w:style w:type="numbering" w:customStyle="1" w:styleId="CurrentList23">
    <w:name w:val="Current List23"/>
    <w:uiPriority w:val="99"/>
    <w:rsid w:val="00F631E2"/>
    <w:pPr>
      <w:numPr>
        <w:numId w:val="31"/>
      </w:numPr>
    </w:pPr>
  </w:style>
  <w:style w:type="numbering" w:customStyle="1" w:styleId="CurrentList24">
    <w:name w:val="Current List24"/>
    <w:uiPriority w:val="99"/>
    <w:rsid w:val="00F631E2"/>
    <w:pPr>
      <w:numPr>
        <w:numId w:val="32"/>
      </w:numPr>
    </w:pPr>
  </w:style>
  <w:style w:type="numbering" w:customStyle="1" w:styleId="CurrentList25">
    <w:name w:val="Current List25"/>
    <w:uiPriority w:val="99"/>
    <w:rsid w:val="00F631E2"/>
    <w:pPr>
      <w:numPr>
        <w:numId w:val="33"/>
      </w:numPr>
    </w:pPr>
  </w:style>
  <w:style w:type="numbering" w:customStyle="1" w:styleId="CurrentList26">
    <w:name w:val="Current List26"/>
    <w:uiPriority w:val="99"/>
    <w:rsid w:val="00F631E2"/>
    <w:pPr>
      <w:numPr>
        <w:numId w:val="34"/>
      </w:numPr>
    </w:pPr>
  </w:style>
  <w:style w:type="numbering" w:customStyle="1" w:styleId="CurrentList27">
    <w:name w:val="Current List27"/>
    <w:uiPriority w:val="99"/>
    <w:rsid w:val="00F631E2"/>
    <w:pPr>
      <w:numPr>
        <w:numId w:val="35"/>
      </w:numPr>
    </w:pPr>
  </w:style>
  <w:style w:type="numbering" w:customStyle="1" w:styleId="CurrentList28">
    <w:name w:val="Current List28"/>
    <w:uiPriority w:val="99"/>
    <w:rsid w:val="00F631E2"/>
    <w:pPr>
      <w:numPr>
        <w:numId w:val="36"/>
      </w:numPr>
    </w:pPr>
  </w:style>
  <w:style w:type="numbering" w:customStyle="1" w:styleId="CurrentList29">
    <w:name w:val="Current List29"/>
    <w:uiPriority w:val="99"/>
    <w:rsid w:val="00F631E2"/>
    <w:pPr>
      <w:numPr>
        <w:numId w:val="37"/>
      </w:numPr>
    </w:pPr>
  </w:style>
  <w:style w:type="numbering" w:customStyle="1" w:styleId="CurrentList30">
    <w:name w:val="Current List30"/>
    <w:uiPriority w:val="99"/>
    <w:rsid w:val="00F631E2"/>
    <w:pPr>
      <w:numPr>
        <w:numId w:val="38"/>
      </w:numPr>
    </w:pPr>
  </w:style>
  <w:style w:type="numbering" w:customStyle="1" w:styleId="CurrentList31">
    <w:name w:val="Current List31"/>
    <w:uiPriority w:val="99"/>
    <w:rsid w:val="00F631E2"/>
    <w:pPr>
      <w:numPr>
        <w:numId w:val="39"/>
      </w:numPr>
    </w:pPr>
  </w:style>
  <w:style w:type="numbering" w:customStyle="1" w:styleId="CurrentList32">
    <w:name w:val="Current List32"/>
    <w:uiPriority w:val="99"/>
    <w:rsid w:val="00F631E2"/>
    <w:pPr>
      <w:numPr>
        <w:numId w:val="40"/>
      </w:numPr>
    </w:pPr>
  </w:style>
  <w:style w:type="numbering" w:customStyle="1" w:styleId="CurrentList33">
    <w:name w:val="Current List33"/>
    <w:uiPriority w:val="99"/>
    <w:rsid w:val="00F631E2"/>
    <w:pPr>
      <w:numPr>
        <w:numId w:val="41"/>
      </w:numPr>
    </w:pPr>
  </w:style>
  <w:style w:type="numbering" w:customStyle="1" w:styleId="CurrentList34">
    <w:name w:val="Current List34"/>
    <w:uiPriority w:val="99"/>
    <w:rsid w:val="00F631E2"/>
    <w:pPr>
      <w:numPr>
        <w:numId w:val="42"/>
      </w:numPr>
    </w:pPr>
  </w:style>
  <w:style w:type="numbering" w:customStyle="1" w:styleId="CurrentList35">
    <w:name w:val="Current List35"/>
    <w:uiPriority w:val="99"/>
    <w:rsid w:val="00F631E2"/>
    <w:pPr>
      <w:numPr>
        <w:numId w:val="43"/>
      </w:numPr>
    </w:pPr>
  </w:style>
  <w:style w:type="numbering" w:customStyle="1" w:styleId="CurrentList36">
    <w:name w:val="Current List36"/>
    <w:uiPriority w:val="99"/>
    <w:rsid w:val="00146E7E"/>
    <w:pPr>
      <w:numPr>
        <w:numId w:val="44"/>
      </w:numPr>
    </w:pPr>
  </w:style>
  <w:style w:type="numbering" w:customStyle="1" w:styleId="CurrentList37">
    <w:name w:val="Current List37"/>
    <w:uiPriority w:val="99"/>
    <w:rsid w:val="00146E7E"/>
    <w:pPr>
      <w:numPr>
        <w:numId w:val="45"/>
      </w:numPr>
    </w:pPr>
  </w:style>
  <w:style w:type="numbering" w:customStyle="1" w:styleId="CurrentList38">
    <w:name w:val="Current List38"/>
    <w:uiPriority w:val="99"/>
    <w:rsid w:val="00146E7E"/>
    <w:pPr>
      <w:numPr>
        <w:numId w:val="46"/>
      </w:numPr>
    </w:pPr>
  </w:style>
  <w:style w:type="paragraph" w:customStyle="1" w:styleId="LIST2">
    <w:name w:val="LIST2"/>
    <w:basedOn w:val="LIST1"/>
    <w:qFormat/>
    <w:rsid w:val="00984913"/>
    <w:pPr>
      <w:numPr>
        <w:numId w:val="28"/>
      </w:numPr>
    </w:pPr>
  </w:style>
  <w:style w:type="numbering" w:customStyle="1" w:styleId="CurrentList39">
    <w:name w:val="Current List39"/>
    <w:uiPriority w:val="99"/>
    <w:rsid w:val="00984913"/>
    <w:pPr>
      <w:numPr>
        <w:numId w:val="47"/>
      </w:numPr>
    </w:pPr>
  </w:style>
  <w:style w:type="numbering" w:customStyle="1" w:styleId="CurrentList40">
    <w:name w:val="Current List40"/>
    <w:uiPriority w:val="99"/>
    <w:rsid w:val="00FC12B4"/>
    <w:pPr>
      <w:numPr>
        <w:numId w:val="48"/>
      </w:numPr>
    </w:pPr>
  </w:style>
  <w:style w:type="paragraph" w:customStyle="1" w:styleId="LISTINGBODY">
    <w:name w:val="LISTING BODY"/>
    <w:next w:val="MAINTEXT1"/>
    <w:qFormat/>
    <w:rsid w:val="00FF2869"/>
    <w:pPr>
      <w:widowControl w:val="0"/>
      <w:adjustRightInd w:val="0"/>
      <w:spacing w:after="160" w:line="240" w:lineRule="auto"/>
      <w:contextualSpacing/>
    </w:pPr>
    <w:rPr>
      <w:rFonts w:ascii="Consolas" w:hAnsi="Consolas" w:cs="Consolas"/>
      <w:iCs/>
      <w:color w:val="000000" w:themeColor="text1"/>
      <w:sz w:val="20"/>
      <w:szCs w:val="20"/>
      <w:lang w:val="en-US"/>
    </w:rPr>
  </w:style>
  <w:style w:type="paragraph" w:customStyle="1" w:styleId="LISTINGCAPTION">
    <w:name w:val="LISTING CAPTION"/>
    <w:basedOn w:val="PICTURECAPTION"/>
    <w:next w:val="LISTINGBODY"/>
    <w:qFormat/>
    <w:rsid w:val="00FF2869"/>
    <w:pPr>
      <w:spacing w:after="40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1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5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7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8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0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5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8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2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1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8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2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4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9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4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9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0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2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1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5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3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53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7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6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4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0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8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0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0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9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8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2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4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8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0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7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3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6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5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5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0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3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2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5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0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0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9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7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5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9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8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5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6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9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7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grigorijtomczuk/Desktop/suai/lab-templat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>
  <b:Source>
    <b:Tag>АВО10</b:Tag>
    <b:SourceType>Book</b:SourceType>
    <b:Guid>{C5283F51-4786-4FF8-8A63-406FB169ED75}</b:Guid>
    <b:Title>Мультимедиа в мире: контекст информатизации</b:Title>
    <b:Year>2010</b:Year>
    <b:City>СПб.</b:City>
    <b:Publisher>Издательский сервис</b:Publisher>
    <b:LCID>ru-RU</b:LCID>
    <b:Author>
      <b:Author>
        <b:NameList>
          <b:Person>
            <b:Last>Осинов</b:Last>
            <b:First>А.</b:First>
            <b:Middle>В.</b:Middle>
          </b:Person>
        </b:NameList>
      </b:Author>
    </b:Author>
    <b:Pages>320</b:Pages>
    <b:RefOrder>1</b:RefOrder>
  </b:Source>
  <b:Source>
    <b:Tag>АГИ17</b:Tag>
    <b:SourceType>Book</b:SourceType>
    <b:Guid>{430EBDA1-F173-4CC7-9683-DD01BB866477}</b:Guid>
    <b:Author>
      <b:Author>
        <b:NameList>
          <b:Person>
            <b:Last>А. Г. Игнатов</b:Last>
            <b:First>Р.</b:First>
            <b:Middle>А. Мишуков</b:Middle>
          </b:Person>
        </b:NameList>
      </b:Author>
    </b:Author>
    <b:Title>Принципы экономико-финансовой деятельности нефтегазовых компаний : учеб. пособие</b:Title>
    <b:Year>2017</b:Year>
    <b:City>СПб.</b:City>
    <b:Publisher>СПбГИМО</b:Publisher>
    <b:Pages>114</b:Pages>
    <b:RefOrder>2</b:RefOrder>
  </b:Source>
</b:Sources>
</file>

<file path=customXml/itemProps1.xml><?xml version="1.0" encoding="utf-8"?>
<ds:datastoreItem xmlns:ds="http://schemas.openxmlformats.org/officeDocument/2006/customXml" ds:itemID="{EFD262A2-1188-E54C-A6F8-00D507D6BC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lab-template.dotx</Template>
  <TotalTime>1</TotalTime>
  <Pages>13</Pages>
  <Words>2170</Words>
  <Characters>12372</Characters>
  <Application>Microsoft Office Word</Application>
  <DocSecurity>0</DocSecurity>
  <Lines>103</Lines>
  <Paragraphs>29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14513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Grigory Tomchuk</dc:creator>
  <cp:keywords/>
  <dc:description/>
  <cp:lastModifiedBy>Grigory Tomchuk</cp:lastModifiedBy>
  <cp:revision>3</cp:revision>
  <cp:lastPrinted>2025-12-20T02:38:00Z</cp:lastPrinted>
  <dcterms:created xsi:type="dcterms:W3CDTF">2025-12-20T02:38:00Z</dcterms:created>
  <dcterms:modified xsi:type="dcterms:W3CDTF">2025-12-20T02:38:00Z</dcterms:modified>
  <cp:category/>
</cp:coreProperties>
</file>
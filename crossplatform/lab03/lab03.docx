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632061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D4E5E" w:rsidRPr="00632061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CD4E5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CD4E5E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CD4E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CD4E5E">
              <w:rPr>
                <w:lang w:val="en-US"/>
              </w:rPr>
              <w:t>Н. И. Чулочникова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E81395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CD4E5E">
              <w:rPr>
                <w:lang w:val="en-US"/>
              </w:rPr>
              <w:t xml:space="preserve"> </w:t>
            </w:r>
            <w:r w:rsidR="00CD4E5E">
              <w:t xml:space="preserve">№ </w:t>
            </w:r>
            <w:r w:rsidR="00E81395">
              <w:rPr>
                <w:lang w:val="en-US"/>
              </w:rPr>
              <w:t>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81A11" w:rsidRDefault="00681A11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КАЛЬКУЛЯТОР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CD4E5E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CD4E5E">
              <w:rPr>
                <w:sz w:val="28"/>
                <w:szCs w:val="28"/>
                <w:lang w:val="ru-RU"/>
              </w:rPr>
              <w:t>КРОССПЛАТФОРМЕННОЕ 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CD4E5E">
        <w:t>2025</w:t>
      </w:r>
      <w:r w:rsidR="00CD4E5E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632061" w:rsidRDefault="00632061" w:rsidP="00CD4E5E">
      <w:pPr>
        <w:pStyle w:val="DIV1"/>
      </w:pPr>
      <w:r>
        <w:lastRenderedPageBreak/>
        <w:t>Це</w:t>
      </w:r>
      <w:r w:rsidR="00E62DB8">
        <w:t>ль</w:t>
      </w:r>
      <w:r>
        <w:t xml:space="preserve"> работы</w:t>
      </w:r>
    </w:p>
    <w:p w:rsidR="008331DB" w:rsidRPr="00C72183" w:rsidRDefault="00CD4E5E" w:rsidP="00CD4E5E">
      <w:pPr>
        <w:pStyle w:val="DIV1"/>
      </w:pPr>
      <w:r w:rsidRPr="00CD4E5E">
        <w:t>Задание</w:t>
      </w:r>
    </w:p>
    <w:p w:rsidR="00C72183" w:rsidRDefault="00FC61BD" w:rsidP="00C72183">
      <w:pPr>
        <w:pStyle w:val="MAINTEXT1"/>
      </w:pPr>
      <w:r>
        <w:t>Работа выполнялась по варианту № 17</w:t>
      </w:r>
      <w:r w:rsidR="00593FE3">
        <w:rPr>
          <w:lang w:val="en-US"/>
        </w:rPr>
        <w:t xml:space="preserve"> (2)</w:t>
      </w:r>
      <w:r>
        <w:t>.</w:t>
      </w:r>
    </w:p>
    <w:p w:rsidR="00FC61BD" w:rsidRPr="00672F3B" w:rsidRDefault="000C3049" w:rsidP="00C72183">
      <w:pPr>
        <w:pStyle w:val="MAINTEXT1"/>
      </w:pPr>
      <w:r w:rsidRPr="000C3049">
        <w:t>Разработайте калькулятор для арифметических операций в соответствии с вариантом</w:t>
      </w:r>
      <w:r w:rsidR="00557CB5">
        <w:t xml:space="preserve"> (</w:t>
      </w:r>
      <w:r w:rsidR="003B450D">
        <w:t>т</w:t>
      </w:r>
      <w:r w:rsidR="00557CB5" w:rsidRPr="00557CB5">
        <w:t>ригонометрический калькулятор</w:t>
      </w:r>
      <w:r w:rsidR="00557CB5">
        <w:t>)</w:t>
      </w:r>
      <w:r w:rsidRPr="000C3049">
        <w:t>. Интерфейс должен быть интуитивно понятным, результат вычислений должен выводиться пользователю в Activity, все цифры и математические операции должны иметь отдельные кнопки</w:t>
      </w:r>
      <w:r w:rsidR="00672F3B" w:rsidRPr="00672F3B">
        <w:t>.</w:t>
      </w:r>
    </w:p>
    <w:p w:rsidR="00CD4E5E" w:rsidRPr="00DE47B7" w:rsidRDefault="00CD4E5E" w:rsidP="00DE47B7">
      <w:pPr>
        <w:pStyle w:val="DIV1"/>
      </w:pPr>
      <w:r w:rsidRPr="00CD4E5E">
        <w:t>Листинг программы</w:t>
      </w:r>
    </w:p>
    <w:p w:rsidR="00DE47B7" w:rsidRPr="007F5583" w:rsidRDefault="00DE47B7" w:rsidP="00DE47B7">
      <w:pPr>
        <w:pStyle w:val="MAINTEXT1"/>
      </w:pPr>
      <w:r>
        <w:t xml:space="preserve">Ниже представлен листинг полной программы, реализованной на </w:t>
      </w:r>
      <w:r w:rsidR="00B757DE">
        <w:rPr>
          <w:lang w:val="en-US"/>
        </w:rPr>
        <w:t>Kotlin</w:t>
      </w:r>
      <w:r w:rsidRPr="007F5583">
        <w:t>.</w:t>
      </w:r>
    </w:p>
    <w:p w:rsidR="00DE47B7" w:rsidRDefault="00DE47B7" w:rsidP="00DE47B7">
      <w:pPr>
        <w:pStyle w:val="LISTINGCAPTION"/>
        <w:rPr>
          <w:lang w:val="en-US"/>
        </w:rPr>
      </w:pPr>
      <w:r>
        <w:t>Листинг</w:t>
      </w:r>
      <w:r w:rsidRPr="00632061">
        <w:rPr>
          <w:lang w:val="en-US"/>
        </w:rPr>
        <w:t xml:space="preserve"> </w:t>
      </w:r>
      <w:r>
        <w:fldChar w:fldCharType="begin"/>
      </w:r>
      <w:r w:rsidRPr="00632061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632061">
        <w:rPr>
          <w:lang w:val="en-US"/>
        </w:rPr>
        <w:instrText xml:space="preserve"> </w:instrText>
      </w:r>
      <w:r>
        <w:instrText>Листинг</w:instrText>
      </w:r>
      <w:r w:rsidRPr="00632061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632061">
        <w:rPr>
          <w:lang w:val="en-US"/>
        </w:rPr>
        <w:instrText xml:space="preserve"> </w:instrText>
      </w:r>
      <w:r>
        <w:fldChar w:fldCharType="separate"/>
      </w:r>
      <w:r w:rsidR="00904A0E">
        <w:rPr>
          <w:noProof/>
          <w:lang w:val="en-US"/>
        </w:rPr>
        <w:t>1</w:t>
      </w:r>
      <w:r>
        <w:fldChar w:fldCharType="end"/>
      </w:r>
      <w:r w:rsidRPr="00632061">
        <w:rPr>
          <w:lang w:val="en-US"/>
        </w:rPr>
        <w:t xml:space="preserve"> — </w:t>
      </w:r>
      <w:r>
        <w:t>Листинг</w:t>
      </w:r>
      <w:r w:rsidRPr="00632061">
        <w:rPr>
          <w:lang w:val="en-US"/>
        </w:rPr>
        <w:t xml:space="preserve"> </w:t>
      </w:r>
      <w:r>
        <w:t>программы</w:t>
      </w:r>
    </w:p>
    <w:p w:rsidR="00DE47B7" w:rsidRDefault="00DE47B7" w:rsidP="00225F69">
      <w:pPr>
        <w:pStyle w:val="LISTINGBODY"/>
      </w:pPr>
      <w:r>
        <w:t>public class MultiThreadLab {</w:t>
      </w:r>
    </w:p>
    <w:p w:rsidR="00DE47B7" w:rsidRDefault="00DE47B7" w:rsidP="00225F69">
      <w:pPr>
        <w:pStyle w:val="LISTINGBODY"/>
      </w:pPr>
      <w:r>
        <w:tab/>
        <w:t>public static void main(String[] args) {</w:t>
      </w:r>
    </w:p>
    <w:p w:rsidR="00DE47B7" w:rsidRDefault="00DE47B7" w:rsidP="00225F69">
      <w:pPr>
        <w:pStyle w:val="LISTINGBODY"/>
      </w:pPr>
      <w:r>
        <w:tab/>
      </w:r>
      <w:r>
        <w:tab/>
        <w:t>Object lock = new Object(); // общий объект синхронизации</w:t>
      </w:r>
    </w:p>
    <w:p w:rsidR="00CD4E5E" w:rsidRPr="00C72183" w:rsidRDefault="00CD4E5E" w:rsidP="00CD4E5E">
      <w:pPr>
        <w:pStyle w:val="DIV1"/>
      </w:pPr>
      <w:r w:rsidRPr="00CD4E5E">
        <w:t>Результаты работы программы</w:t>
      </w:r>
    </w:p>
    <w:p w:rsidR="00CD4E5E" w:rsidRPr="00225F69" w:rsidRDefault="00225F69" w:rsidP="00CD4E5E">
      <w:pPr>
        <w:pStyle w:val="MAINTEXT1"/>
      </w:pPr>
      <w:r w:rsidRPr="00225F69">
        <w:t>На рис. 1 изображен результат исполнения программы.</w:t>
      </w:r>
    </w:p>
    <w:p w:rsidR="000214A2" w:rsidRDefault="000214A2" w:rsidP="00E01D70">
      <w:pPr>
        <w:pStyle w:val="PICTURE"/>
      </w:pPr>
      <w:r>
        <w:drawing>
          <wp:inline distT="0" distB="0" distL="0" distR="0" wp14:anchorId="7980BB31" wp14:editId="5A9A516B">
            <wp:extent cx="2579914" cy="3270848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2803" cy="335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A2" w:rsidRDefault="000214A2" w:rsidP="00C72183">
      <w:pPr>
        <w:pStyle w:val="PICTURECAPTION"/>
      </w:pPr>
      <w:r>
        <w:t xml:space="preserve">Рисунок </w:t>
      </w:r>
      <w:fldSimple w:instr=" SEQ Рисунок \* ARABIC ">
        <w:r w:rsidR="00904A0E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</w:t>
      </w:r>
      <w:r w:rsidR="0099389C">
        <w:t>Тестирование программ</w:t>
      </w:r>
      <w:r w:rsidR="004A0A1F">
        <w:t>ы</w:t>
      </w:r>
    </w:p>
    <w:p w:rsidR="00433ACF" w:rsidRDefault="00433ACF" w:rsidP="00433ACF">
      <w:pPr>
        <w:pStyle w:val="DIV1"/>
      </w:pPr>
      <w:r>
        <w:t>Выводы</w:t>
      </w:r>
    </w:p>
    <w:p w:rsidR="00ED7350" w:rsidRDefault="00ED7350" w:rsidP="00ED7350">
      <w:pPr>
        <w:pStyle w:val="MAINTEXT1"/>
      </w:pPr>
      <w:r>
        <w:t xml:space="preserve">Разработанное мобильное приложение представляет собой тригонометрический калькулятор, реализованный на языке </w:t>
      </w:r>
      <w:r>
        <w:lastRenderedPageBreak/>
        <w:t>программирования Kotlin под операционную систему Android. В ходе выполнения работы был создан интуитивно понятный интерфейс, включающий отдельные кнопки для цифр, базовых математических операций и тригонометрических функций. Отображение результатов вычислений организовано в основной Activity, что обеспечивает удобство взаимодействия пользователя с приложением.</w:t>
      </w:r>
    </w:p>
    <w:p w:rsidR="00ED7350" w:rsidRDefault="00ED7350" w:rsidP="00ED7350">
      <w:pPr>
        <w:pStyle w:val="MAINTEXT1"/>
      </w:pPr>
      <w:r>
        <w:t xml:space="preserve">В процессе разработки были изучены и применены элементы архитектуры Android-приложений: структура проекта, работа с макетами интерфейса, использование виджетов, обработка событий нажатий кнопок, а также механизм связи логики приложения с элементами пользовательского интерфейса. </w:t>
      </w:r>
      <w:r w:rsidR="005E193D">
        <w:t xml:space="preserve">Также </w:t>
      </w:r>
      <w:r>
        <w:t>были применены темы и стили</w:t>
      </w:r>
      <w:r w:rsidR="00724677">
        <w:t>.</w:t>
      </w:r>
    </w:p>
    <w:p w:rsidR="00ED7350" w:rsidRDefault="00ED7350" w:rsidP="00ED7350">
      <w:pPr>
        <w:pStyle w:val="MAINTEXT1"/>
      </w:pPr>
      <w:r>
        <w:t>Работа также позволила закрепить навыки преобразования строковых данных, применения математических функций Kotlin, обработки пользовательского ввода и формирования корректных выражений для вычислений. Реализована поддержка тригонометрических операций, возведения в степень, работы с радианами и другими функциями, что делает приложение функциональным и полезным.</w:t>
      </w:r>
    </w:p>
    <w:p w:rsidR="00ED7350" w:rsidRPr="00ED7350" w:rsidRDefault="00ED7350" w:rsidP="00ED7350">
      <w:pPr>
        <w:pStyle w:val="MAINTEXT1"/>
      </w:pPr>
      <w:r>
        <w:t>В результате выполнения задания был получен полностью работоспособный прототип мобильного тригонометрического калькулятора, который может служить основой для дальнейшего расширения: добавления научных функций, истории вычислений, выбора режимов (градусы/радианы), тёмной темы и других возможностей. Работа показала важность понимания принципов построения Android-интерфейсов и взаимодействия между компонентами приложения.</w:t>
      </w:r>
    </w:p>
    <w:sectPr w:rsidR="00ED7350" w:rsidRPr="00ED7350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33EFE" w:rsidRDefault="00033EFE" w:rsidP="0002180F">
      <w:r>
        <w:separator/>
      </w:r>
    </w:p>
  </w:endnote>
  <w:endnote w:type="continuationSeparator" w:id="0">
    <w:p w:rsidR="00033EFE" w:rsidRDefault="00033EFE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33EFE" w:rsidRDefault="00033EFE" w:rsidP="0002180F">
      <w:r>
        <w:separator/>
      </w:r>
    </w:p>
  </w:footnote>
  <w:footnote w:type="continuationSeparator" w:id="0">
    <w:p w:rsidR="00033EFE" w:rsidRDefault="00033EFE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84AC626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pStyle w:val="LIST1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5E"/>
    <w:rsid w:val="00016F54"/>
    <w:rsid w:val="000214A2"/>
    <w:rsid w:val="000215AF"/>
    <w:rsid w:val="0002172C"/>
    <w:rsid w:val="0002180F"/>
    <w:rsid w:val="00022902"/>
    <w:rsid w:val="000244B3"/>
    <w:rsid w:val="00033EFE"/>
    <w:rsid w:val="0004168B"/>
    <w:rsid w:val="000707C8"/>
    <w:rsid w:val="00090445"/>
    <w:rsid w:val="000928CE"/>
    <w:rsid w:val="000A2CF1"/>
    <w:rsid w:val="000A67BE"/>
    <w:rsid w:val="000C031F"/>
    <w:rsid w:val="000C3049"/>
    <w:rsid w:val="000D08D1"/>
    <w:rsid w:val="000F019B"/>
    <w:rsid w:val="00112CBF"/>
    <w:rsid w:val="00116F39"/>
    <w:rsid w:val="00136236"/>
    <w:rsid w:val="00146E7E"/>
    <w:rsid w:val="00164280"/>
    <w:rsid w:val="00166165"/>
    <w:rsid w:val="00177559"/>
    <w:rsid w:val="00187D39"/>
    <w:rsid w:val="00194A01"/>
    <w:rsid w:val="001D7ED5"/>
    <w:rsid w:val="00225F69"/>
    <w:rsid w:val="00271C67"/>
    <w:rsid w:val="00283EC6"/>
    <w:rsid w:val="00284869"/>
    <w:rsid w:val="002956BD"/>
    <w:rsid w:val="002A7B49"/>
    <w:rsid w:val="002B4F79"/>
    <w:rsid w:val="002D5C30"/>
    <w:rsid w:val="002F6184"/>
    <w:rsid w:val="00300DD1"/>
    <w:rsid w:val="00326699"/>
    <w:rsid w:val="00352422"/>
    <w:rsid w:val="00353F7B"/>
    <w:rsid w:val="00374808"/>
    <w:rsid w:val="003B3807"/>
    <w:rsid w:val="003B450D"/>
    <w:rsid w:val="003D538D"/>
    <w:rsid w:val="003F448A"/>
    <w:rsid w:val="00404D15"/>
    <w:rsid w:val="00405D24"/>
    <w:rsid w:val="00413AAB"/>
    <w:rsid w:val="00433ACF"/>
    <w:rsid w:val="004453CE"/>
    <w:rsid w:val="00474DAE"/>
    <w:rsid w:val="00482048"/>
    <w:rsid w:val="00490A54"/>
    <w:rsid w:val="004A0A1F"/>
    <w:rsid w:val="004B22B2"/>
    <w:rsid w:val="004C674A"/>
    <w:rsid w:val="004E7C23"/>
    <w:rsid w:val="0051650C"/>
    <w:rsid w:val="00524674"/>
    <w:rsid w:val="005364DC"/>
    <w:rsid w:val="00552C4F"/>
    <w:rsid w:val="00557CB5"/>
    <w:rsid w:val="00593FE3"/>
    <w:rsid w:val="0059491D"/>
    <w:rsid w:val="005A2A15"/>
    <w:rsid w:val="005B566D"/>
    <w:rsid w:val="005C6680"/>
    <w:rsid w:val="005E193D"/>
    <w:rsid w:val="005E3C66"/>
    <w:rsid w:val="00615ECA"/>
    <w:rsid w:val="00632061"/>
    <w:rsid w:val="006375AF"/>
    <w:rsid w:val="00651F7A"/>
    <w:rsid w:val="00657326"/>
    <w:rsid w:val="00672F3B"/>
    <w:rsid w:val="00681A11"/>
    <w:rsid w:val="006854F9"/>
    <w:rsid w:val="00690FF0"/>
    <w:rsid w:val="006A42CB"/>
    <w:rsid w:val="006C565E"/>
    <w:rsid w:val="006F20BB"/>
    <w:rsid w:val="00707EE1"/>
    <w:rsid w:val="007151DF"/>
    <w:rsid w:val="00724677"/>
    <w:rsid w:val="007260EC"/>
    <w:rsid w:val="00747212"/>
    <w:rsid w:val="00764548"/>
    <w:rsid w:val="007B2A9E"/>
    <w:rsid w:val="007C55D8"/>
    <w:rsid w:val="007F31BE"/>
    <w:rsid w:val="00810104"/>
    <w:rsid w:val="00822BE1"/>
    <w:rsid w:val="008331DB"/>
    <w:rsid w:val="00837726"/>
    <w:rsid w:val="008C376C"/>
    <w:rsid w:val="008C7F36"/>
    <w:rsid w:val="008D017A"/>
    <w:rsid w:val="008D1AAC"/>
    <w:rsid w:val="008E080A"/>
    <w:rsid w:val="009042D8"/>
    <w:rsid w:val="00904A0E"/>
    <w:rsid w:val="00915EE0"/>
    <w:rsid w:val="009265C5"/>
    <w:rsid w:val="00926DFF"/>
    <w:rsid w:val="00945836"/>
    <w:rsid w:val="00950472"/>
    <w:rsid w:val="00951A99"/>
    <w:rsid w:val="0095708B"/>
    <w:rsid w:val="009600E8"/>
    <w:rsid w:val="009604D9"/>
    <w:rsid w:val="00972071"/>
    <w:rsid w:val="00975193"/>
    <w:rsid w:val="00984913"/>
    <w:rsid w:val="00986BC9"/>
    <w:rsid w:val="00992C96"/>
    <w:rsid w:val="0099389C"/>
    <w:rsid w:val="009A6312"/>
    <w:rsid w:val="009B751E"/>
    <w:rsid w:val="009C14CB"/>
    <w:rsid w:val="009D2232"/>
    <w:rsid w:val="009D55AD"/>
    <w:rsid w:val="009D7823"/>
    <w:rsid w:val="009E13DE"/>
    <w:rsid w:val="009E3329"/>
    <w:rsid w:val="009F3F79"/>
    <w:rsid w:val="00A37C30"/>
    <w:rsid w:val="00A552DE"/>
    <w:rsid w:val="00A73C84"/>
    <w:rsid w:val="00A74901"/>
    <w:rsid w:val="00AC3FBF"/>
    <w:rsid w:val="00AD3198"/>
    <w:rsid w:val="00AF6555"/>
    <w:rsid w:val="00B20256"/>
    <w:rsid w:val="00B2042C"/>
    <w:rsid w:val="00B366F0"/>
    <w:rsid w:val="00B613E6"/>
    <w:rsid w:val="00B632F0"/>
    <w:rsid w:val="00B71FEE"/>
    <w:rsid w:val="00B727FC"/>
    <w:rsid w:val="00B757DE"/>
    <w:rsid w:val="00B923A5"/>
    <w:rsid w:val="00BA50FA"/>
    <w:rsid w:val="00BC1AFF"/>
    <w:rsid w:val="00BD2C59"/>
    <w:rsid w:val="00BE66A1"/>
    <w:rsid w:val="00BF7993"/>
    <w:rsid w:val="00C01D75"/>
    <w:rsid w:val="00C03BE7"/>
    <w:rsid w:val="00C21B6C"/>
    <w:rsid w:val="00C44E77"/>
    <w:rsid w:val="00C51E65"/>
    <w:rsid w:val="00C60A88"/>
    <w:rsid w:val="00C6314C"/>
    <w:rsid w:val="00C65F6A"/>
    <w:rsid w:val="00C72183"/>
    <w:rsid w:val="00C7552A"/>
    <w:rsid w:val="00C90801"/>
    <w:rsid w:val="00C91D3A"/>
    <w:rsid w:val="00C969C1"/>
    <w:rsid w:val="00CA1852"/>
    <w:rsid w:val="00CD4E5E"/>
    <w:rsid w:val="00D347D3"/>
    <w:rsid w:val="00D36C22"/>
    <w:rsid w:val="00D45F03"/>
    <w:rsid w:val="00DA7C82"/>
    <w:rsid w:val="00DB4A28"/>
    <w:rsid w:val="00DC1B09"/>
    <w:rsid w:val="00DE47B7"/>
    <w:rsid w:val="00DF362A"/>
    <w:rsid w:val="00DF7735"/>
    <w:rsid w:val="00E01D70"/>
    <w:rsid w:val="00E14232"/>
    <w:rsid w:val="00E22832"/>
    <w:rsid w:val="00E504A0"/>
    <w:rsid w:val="00E51362"/>
    <w:rsid w:val="00E62DB8"/>
    <w:rsid w:val="00E7252C"/>
    <w:rsid w:val="00E81395"/>
    <w:rsid w:val="00E951CF"/>
    <w:rsid w:val="00EA3B1D"/>
    <w:rsid w:val="00ED438A"/>
    <w:rsid w:val="00ED7350"/>
    <w:rsid w:val="00EE1F7E"/>
    <w:rsid w:val="00EE3B59"/>
    <w:rsid w:val="00EE3F95"/>
    <w:rsid w:val="00EF07F5"/>
    <w:rsid w:val="00F04F95"/>
    <w:rsid w:val="00F26346"/>
    <w:rsid w:val="00F50713"/>
    <w:rsid w:val="00F57E13"/>
    <w:rsid w:val="00F6317F"/>
    <w:rsid w:val="00F631E2"/>
    <w:rsid w:val="00F65A25"/>
    <w:rsid w:val="00F73AF1"/>
    <w:rsid w:val="00F87EBD"/>
    <w:rsid w:val="00F960C9"/>
    <w:rsid w:val="00FA1CB4"/>
    <w:rsid w:val="00FA3569"/>
    <w:rsid w:val="00FC12B4"/>
    <w:rsid w:val="00FC61BD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04652"/>
  <w15:docId w15:val="{21B4C24F-0896-4646-950B-C869DD48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4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31</cp:revision>
  <cp:lastPrinted>2025-10-11T06:48:00Z</cp:lastPrinted>
  <dcterms:created xsi:type="dcterms:W3CDTF">2025-10-11T06:48:00Z</dcterms:created>
  <dcterms:modified xsi:type="dcterms:W3CDTF">2025-12-06T02:44:00Z</dcterms:modified>
  <cp:category/>
</cp:coreProperties>
</file>
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61F5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01D7D138" w14:textId="6B550C16" w:rsidR="00413AAB" w:rsidRPr="009265C5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</w:t>
      </w:r>
      <w:r w:rsidRPr="009265C5">
        <w:t xml:space="preserve"> </w:t>
      </w:r>
      <w:r w:rsidR="000028AE">
        <w:t>42</w:t>
      </w:r>
    </w:p>
    <w:p w14:paraId="4F820352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49C6408D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93"/>
        <w:gridCol w:w="2742"/>
        <w:gridCol w:w="284"/>
        <w:gridCol w:w="2976"/>
      </w:tblGrid>
      <w:tr w:rsidR="00413AAB" w14:paraId="7F801A72" w14:textId="77777777" w:rsidTr="008E080A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55A730F2" w14:textId="11864D0A" w:rsidR="00413AAB" w:rsidRPr="00AD3198" w:rsidRDefault="00DA771B">
            <w:pPr>
              <w:widowControl w:val="0"/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DA771B">
              <w:rPr>
                <w:lang w:val="en-US"/>
              </w:rPr>
              <w:t>ассистент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0D97F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14:paraId="468AE53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797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976" w:type="dxa"/>
            <w:tcBorders>
              <w:top w:val="nil"/>
              <w:left w:val="nil"/>
              <w:right w:val="nil"/>
            </w:tcBorders>
            <w:vAlign w:val="center"/>
          </w:tcPr>
          <w:p w14:paraId="41CD63F2" w14:textId="4E6075E4" w:rsidR="00413AAB" w:rsidRPr="00AD3198" w:rsidRDefault="00DA771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>
              <w:t xml:space="preserve">В. В. </w:t>
            </w:r>
            <w:r w:rsidRPr="00DA771B">
              <w:t>Жукалин</w:t>
            </w:r>
            <w:r w:rsidR="00AD3198">
              <w:t xml:space="preserve"> </w:t>
            </w:r>
          </w:p>
        </w:tc>
      </w:tr>
      <w:tr w:rsidR="00413AAB" w14:paraId="4D7453AA" w14:textId="77777777" w:rsidTr="008E080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8377F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3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9DC53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7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A4FA9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2E8B09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98AEB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2BA73C8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68E11FF4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5F87D06" w14:textId="18E55103" w:rsidR="00413AAB" w:rsidRDefault="00413AAB" w:rsidP="008E080A">
            <w:pPr>
              <w:pStyle w:val="a5"/>
              <w:spacing w:before="960"/>
            </w:pPr>
            <w:r>
              <w:t>ОТЧЕТ О ЛАБОРАТОРНОЙ РАБОТЕ</w:t>
            </w:r>
            <w:r w:rsidR="000028AE">
              <w:t xml:space="preserve"> № 1</w:t>
            </w:r>
          </w:p>
        </w:tc>
      </w:tr>
      <w:tr w:rsidR="00413AAB" w14:paraId="01CBDE55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F93BD24" w14:textId="4FD27552" w:rsidR="00413AAB" w:rsidRPr="000028AE" w:rsidRDefault="000028AE" w:rsidP="000028AE">
            <w:pPr>
              <w:pStyle w:val="1"/>
              <w:spacing w:before="720" w:after="720"/>
              <w:rPr>
                <w:b w:val="0"/>
                <w:szCs w:val="32"/>
              </w:rPr>
            </w:pPr>
            <w:r w:rsidRPr="000028AE">
              <w:rPr>
                <w:b w:val="0"/>
                <w:szCs w:val="32"/>
              </w:rPr>
              <w:t>ИССЛЕДОВАНИЕ КОМАНД УПРАВЛЕНИЯ</w:t>
            </w:r>
            <w:r>
              <w:rPr>
                <w:b w:val="0"/>
                <w:szCs w:val="32"/>
              </w:rPr>
              <w:t xml:space="preserve"> </w:t>
            </w:r>
            <w:r w:rsidRPr="000028AE">
              <w:rPr>
                <w:b w:val="0"/>
                <w:szCs w:val="32"/>
              </w:rPr>
              <w:t>СРЕДСТВАМИ КОМАНДНОЙ СТРОКИ WINDOWS</w:t>
            </w:r>
          </w:p>
        </w:tc>
      </w:tr>
      <w:tr w:rsidR="00413AAB" w14:paraId="45463162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51D049A" w14:textId="77777777" w:rsidR="00413AAB" w:rsidRPr="00AD3198" w:rsidRDefault="00413AAB" w:rsidP="008E080A">
            <w:pPr>
              <w:pStyle w:val="3"/>
              <w:keepNext w:val="0"/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ru-RU"/>
              </w:rPr>
              <w:t>по курсу:</w:t>
            </w:r>
          </w:p>
        </w:tc>
      </w:tr>
      <w:tr w:rsidR="00413AAB" w14:paraId="50029F9B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0E1583B" w14:textId="77129628" w:rsidR="00413AAB" w:rsidRDefault="00822AB6" w:rsidP="008E080A">
            <w:pPr>
              <w:pStyle w:val="3"/>
              <w:keepNext w:val="0"/>
              <w:spacing w:before="240"/>
              <w:rPr>
                <w:sz w:val="28"/>
                <w:szCs w:val="28"/>
                <w:lang w:val="ru-RU"/>
              </w:rPr>
            </w:pPr>
            <w:r w:rsidRPr="00822AB6">
              <w:rPr>
                <w:sz w:val="28"/>
                <w:szCs w:val="28"/>
                <w:lang w:val="ru-RU"/>
              </w:rPr>
              <w:t>ИНСТРУМЕНТАЛЬНЫЕ СРЕДСТВА ИНФОРМАЦИОННЫХ СИСТЕМ</w:t>
            </w:r>
          </w:p>
        </w:tc>
      </w:tr>
      <w:tr w:rsidR="00413AAB" w14:paraId="36A2C6F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FB1E4CA" w14:textId="77777777" w:rsidR="00413AAB" w:rsidRDefault="00413AAB" w:rsidP="008E080A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1DB6CFD0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Look w:val="0000" w:firstRow="0" w:lastRow="0" w:firstColumn="0" w:lastColumn="0" w:noHBand="0" w:noVBand="0"/>
      </w:tblPr>
      <w:tblGrid>
        <w:gridCol w:w="2127"/>
        <w:gridCol w:w="1701"/>
        <w:gridCol w:w="283"/>
        <w:gridCol w:w="2693"/>
        <w:gridCol w:w="314"/>
        <w:gridCol w:w="2521"/>
      </w:tblGrid>
      <w:tr w:rsidR="00413AAB" w14:paraId="7F1850C0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4F2440" w14:textId="77777777" w:rsidR="00413AAB" w:rsidRDefault="00F57E13" w:rsidP="00DA7C82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DA7C82">
              <w:t>гр</w:t>
            </w:r>
            <w:r w:rsidR="00413AAB" w:rsidRPr="009B751E">
              <w:t>.</w:t>
            </w:r>
            <w:r w:rsidR="00284869" w:rsidRPr="009B751E">
              <w:t xml:space="preserve"> №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2E5BE1" w14:textId="77777777" w:rsidR="00413AAB" w:rsidRPr="00AD3198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4326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879C2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27E871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107D8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5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AC8288" w14:textId="77777777" w:rsidR="00413AAB" w:rsidRDefault="00AD319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Г. С. Томчук</w:t>
            </w:r>
          </w:p>
        </w:tc>
      </w:tr>
      <w:tr w:rsidR="00413AAB" w14:paraId="07348A02" w14:textId="77777777" w:rsidTr="008E080A">
        <w:tc>
          <w:tcPr>
            <w:tcW w:w="212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DEE2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BA5ADA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040AF4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9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C251552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3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AFCD1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45BF78B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059F219B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4D8F799" w14:textId="273C8662" w:rsidR="00271C67" w:rsidRPr="006F20BB" w:rsidRDefault="00413AAB" w:rsidP="006F20BB">
      <w:pPr>
        <w:widowControl w:val="0"/>
        <w:autoSpaceDE w:val="0"/>
        <w:autoSpaceDN w:val="0"/>
        <w:adjustRightInd w:val="0"/>
        <w:spacing w:before="1800"/>
        <w:jc w:val="center"/>
        <w:rPr>
          <w:lang w:val="en-US"/>
        </w:rPr>
        <w:sectPr w:rsidR="00271C67" w:rsidRPr="006F20BB" w:rsidSect="0002180F">
          <w:footerReference w:type="default" r:id="rId8"/>
          <w:type w:val="continuous"/>
          <w:pgSz w:w="11909" w:h="16834"/>
          <w:pgMar w:top="1134" w:right="567" w:bottom="1134" w:left="1701" w:header="720" w:footer="720" w:gutter="0"/>
          <w:pgNumType w:start="1"/>
          <w:cols w:space="720"/>
          <w:noEndnote/>
          <w:titlePg/>
          <w:docGrid w:linePitch="326"/>
        </w:sectPr>
      </w:pPr>
      <w:r>
        <w:t>Санкт-Петербург</w:t>
      </w:r>
      <w:r w:rsidR="005B566D">
        <w:rPr>
          <w:lang w:val="en-US"/>
        </w:rPr>
        <w:t xml:space="preserve"> </w:t>
      </w:r>
      <w:r w:rsidR="004F21B8">
        <w:t>2025</w:t>
      </w:r>
      <w:r w:rsidR="003B3807">
        <w:rPr>
          <w:lang w:val="en-US"/>
        </w:rPr>
        <w:br w:type="page"/>
      </w:r>
    </w:p>
    <w:p w14:paraId="2D29CE39" w14:textId="7D9DEB58" w:rsidR="008331DB" w:rsidRDefault="007277DD" w:rsidP="00F26346">
      <w:pPr>
        <w:pStyle w:val="DIV1"/>
      </w:pPr>
      <w:r w:rsidRPr="007277DD">
        <w:lastRenderedPageBreak/>
        <w:t>Цель работы</w:t>
      </w:r>
    </w:p>
    <w:p w14:paraId="6602D67A" w14:textId="5AF84C13" w:rsidR="00AF4B7F" w:rsidRDefault="004071A1" w:rsidP="004071A1">
      <w:pPr>
        <w:pStyle w:val="MAINTEXT"/>
      </w:pPr>
      <w:r>
        <w:t>Цель работы: изучение базовых команд оболочки Командной строки cmd.exe</w:t>
      </w:r>
      <w:r>
        <w:t xml:space="preserve"> </w:t>
      </w:r>
      <w:r>
        <w:t>ОС Windows.</w:t>
      </w:r>
    </w:p>
    <w:p w14:paraId="31F0A3A8" w14:textId="654EACED" w:rsidR="007277DD" w:rsidRDefault="00A544A9" w:rsidP="007277DD">
      <w:pPr>
        <w:pStyle w:val="DIV1"/>
      </w:pPr>
      <w:r w:rsidRPr="00A544A9">
        <w:t>Выполненные упражнения со скриншотами</w:t>
      </w:r>
    </w:p>
    <w:p w14:paraId="77C32358" w14:textId="5DC95CFE" w:rsidR="007277DD" w:rsidRDefault="00664C67" w:rsidP="00664C67">
      <w:pPr>
        <w:pStyle w:val="DIV2"/>
      </w:pPr>
      <w:r>
        <w:t>Упражнение 1.1</w:t>
      </w:r>
    </w:p>
    <w:p w14:paraId="1101549E" w14:textId="1D0FB8A7" w:rsidR="00E56B18" w:rsidRDefault="00E56B18" w:rsidP="00E56B18">
      <w:pPr>
        <w:pStyle w:val="MAINTEXT"/>
      </w:pPr>
      <w:r>
        <w:t>На рис. 1</w:t>
      </w:r>
      <w:r w:rsidR="002B5D58">
        <w:t>-3</w:t>
      </w:r>
      <w:r>
        <w:t xml:space="preserve"> изображены результаты выполнения упражнения 1.1.</w:t>
      </w:r>
    </w:p>
    <w:p w14:paraId="21589245" w14:textId="77777777" w:rsidR="00E56B18" w:rsidRDefault="00E56B18" w:rsidP="00E56B18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14AA7E5" wp14:editId="4B20D33F">
            <wp:extent cx="3498850" cy="2439908"/>
            <wp:effectExtent l="0" t="0" r="6350" b="0"/>
            <wp:docPr id="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phic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8802" cy="24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BEC1" w14:textId="26CAF696" w:rsidR="00E56B18" w:rsidRDefault="00E56B18" w:rsidP="00E56B18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</w:t>
      </w:r>
      <w:r>
        <w:rPr>
          <w:noProof/>
        </w:rPr>
        <w:fldChar w:fldCharType="end"/>
      </w:r>
      <w:r w:rsidRPr="000214A2">
        <w:t xml:space="preserve"> – </w:t>
      </w:r>
      <w:r w:rsidR="00D94D7A">
        <w:t>Окно командной строки после настройки</w:t>
      </w:r>
    </w:p>
    <w:p w14:paraId="7B2F7B76" w14:textId="77777777" w:rsidR="00546639" w:rsidRDefault="00546639" w:rsidP="00546639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CB61C31" wp14:editId="449DEFAC">
            <wp:extent cx="2110286" cy="2453821"/>
            <wp:effectExtent l="0" t="0" r="4445" b="3810"/>
            <wp:docPr id="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0286" cy="245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E399" w14:textId="62735D95" w:rsidR="00546639" w:rsidRDefault="00546639" w:rsidP="00546639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2</w:t>
      </w:r>
      <w:r>
        <w:rPr>
          <w:noProof/>
        </w:rPr>
        <w:fldChar w:fldCharType="end"/>
      </w:r>
      <w:r w:rsidRPr="000214A2">
        <w:t xml:space="preserve"> – </w:t>
      </w:r>
      <w:r w:rsidR="009E515E">
        <w:t>Вкладка «Шрифт»</w:t>
      </w:r>
    </w:p>
    <w:p w14:paraId="7C282991" w14:textId="77777777" w:rsidR="00546639" w:rsidRDefault="00546639" w:rsidP="00546639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7F303F3" wp14:editId="2B8D32F3">
            <wp:extent cx="2110286" cy="2453820"/>
            <wp:effectExtent l="0" t="0" r="4445" b="3810"/>
            <wp:docPr id="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0286" cy="24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A4D3" w14:textId="17936B17" w:rsidR="00546639" w:rsidRPr="00546639" w:rsidRDefault="00546639" w:rsidP="00546639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3</w:t>
      </w:r>
      <w:r>
        <w:rPr>
          <w:noProof/>
        </w:rPr>
        <w:fldChar w:fldCharType="end"/>
      </w:r>
      <w:r w:rsidRPr="000214A2">
        <w:t xml:space="preserve"> – </w:t>
      </w:r>
      <w:r w:rsidR="009E515E">
        <w:t>Вкладка «Цвета»</w:t>
      </w:r>
    </w:p>
    <w:p w14:paraId="6F8E23FC" w14:textId="07E52368" w:rsidR="00E34A45" w:rsidRDefault="00664C67" w:rsidP="00E34A45">
      <w:pPr>
        <w:pStyle w:val="DIV2"/>
      </w:pPr>
      <w:r w:rsidRPr="00664C67">
        <w:t>Упражнение 1.</w:t>
      </w:r>
      <w:r>
        <w:t>2</w:t>
      </w:r>
    </w:p>
    <w:p w14:paraId="1F94223D" w14:textId="0CD8E153" w:rsidR="00E34A45" w:rsidRDefault="00E34A45" w:rsidP="00E34A45">
      <w:pPr>
        <w:pStyle w:val="MAINTEXT"/>
      </w:pPr>
      <w:r>
        <w:t xml:space="preserve">На рис. </w:t>
      </w:r>
      <w:r w:rsidR="00485758">
        <w:t>4</w:t>
      </w:r>
      <w:r>
        <w:t>-</w:t>
      </w:r>
      <w:r w:rsidR="006A0B2D" w:rsidRPr="0073668C">
        <w:t>9</w:t>
      </w:r>
      <w:r>
        <w:t xml:space="preserve"> изображены результаты выполнения упражнения 1.</w:t>
      </w:r>
      <w:r w:rsidR="007A5003">
        <w:t>2</w:t>
      </w:r>
      <w:r>
        <w:t>.</w:t>
      </w:r>
    </w:p>
    <w:p w14:paraId="10F23623" w14:textId="77777777" w:rsidR="00E34A45" w:rsidRDefault="00E34A45" w:rsidP="00E34A4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5CCD2BB" wp14:editId="2234AB11">
            <wp:extent cx="3518802" cy="2429443"/>
            <wp:effectExtent l="0" t="0" r="5715" b="9525"/>
            <wp:docPr id="1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8802" cy="242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8421" w14:textId="7A49C8CF" w:rsidR="00E34A45" w:rsidRPr="0073668C" w:rsidRDefault="00E34A45" w:rsidP="00E34A4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4</w:t>
      </w:r>
      <w:r>
        <w:rPr>
          <w:noProof/>
        </w:rPr>
        <w:fldChar w:fldCharType="end"/>
      </w:r>
      <w:r w:rsidRPr="000214A2">
        <w:t xml:space="preserve"> – </w:t>
      </w:r>
      <w:r w:rsidR="0073668C">
        <w:t>Версия установленного обесп</w:t>
      </w:r>
      <w:r w:rsidR="003D1F66">
        <w:t>ечения</w:t>
      </w:r>
    </w:p>
    <w:p w14:paraId="02C0AE4C" w14:textId="77777777" w:rsidR="00E34A45" w:rsidRDefault="00E34A45" w:rsidP="00E34A45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932A510" wp14:editId="6755560A">
            <wp:extent cx="3517059" cy="2428240"/>
            <wp:effectExtent l="0" t="0" r="7620" b="0"/>
            <wp:docPr id="1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895" cy="243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57F3" w14:textId="57FC466B" w:rsidR="00E34A45" w:rsidRDefault="00E34A45" w:rsidP="00E34A4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5</w:t>
      </w:r>
      <w:r>
        <w:rPr>
          <w:noProof/>
        </w:rPr>
        <w:fldChar w:fldCharType="end"/>
      </w:r>
      <w:r w:rsidRPr="000214A2">
        <w:t xml:space="preserve"> – </w:t>
      </w:r>
      <w:r w:rsidR="00BF2404">
        <w:t>Команда «</w:t>
      </w:r>
      <w:r w:rsidR="00BF2404">
        <w:rPr>
          <w:lang w:val="en-US"/>
        </w:rPr>
        <w:t>date</w:t>
      </w:r>
      <w:r w:rsidR="00BF2404">
        <w:t>»</w:t>
      </w:r>
    </w:p>
    <w:p w14:paraId="4399E3EA" w14:textId="77777777" w:rsidR="00E34A45" w:rsidRDefault="00E34A45" w:rsidP="00E34A45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3FB74C5" wp14:editId="0E7F9C38">
            <wp:extent cx="3721100" cy="2617455"/>
            <wp:effectExtent l="0" t="0" r="0" b="0"/>
            <wp:docPr id="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596" cy="26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624D" w14:textId="501B5D2A" w:rsidR="00E34A45" w:rsidRDefault="00E34A45" w:rsidP="00E34A45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6</w:t>
      </w:r>
      <w:r>
        <w:rPr>
          <w:noProof/>
        </w:rPr>
        <w:fldChar w:fldCharType="end"/>
      </w:r>
      <w:r w:rsidRPr="000214A2">
        <w:t xml:space="preserve"> – </w:t>
      </w:r>
      <w:r w:rsidR="00073E99">
        <w:t>Изменение системной даты</w:t>
      </w:r>
    </w:p>
    <w:p w14:paraId="46DA4675" w14:textId="77777777" w:rsidR="004C5662" w:rsidRDefault="004C5662" w:rsidP="004C5662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7B92F10C" wp14:editId="4DA6BCC9">
            <wp:extent cx="3337262" cy="2626245"/>
            <wp:effectExtent l="0" t="0" r="0" b="3175"/>
            <wp:docPr id="1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phic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262" cy="26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3A" w14:textId="6A0CEEF4" w:rsidR="004C5662" w:rsidRDefault="004C5662" w:rsidP="004C5662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7</w:t>
      </w:r>
      <w:r>
        <w:rPr>
          <w:noProof/>
        </w:rPr>
        <w:fldChar w:fldCharType="end"/>
      </w:r>
      <w:r w:rsidRPr="000214A2">
        <w:t xml:space="preserve"> – </w:t>
      </w:r>
      <w:r w:rsidR="002C51CB">
        <w:t>Команда «</w:t>
      </w:r>
      <w:r w:rsidR="002C51CB">
        <w:rPr>
          <w:lang w:val="en-US"/>
        </w:rPr>
        <w:t>time</w:t>
      </w:r>
      <w:r w:rsidR="002C51CB">
        <w:t>»</w:t>
      </w:r>
    </w:p>
    <w:p w14:paraId="7FEC8E4D" w14:textId="77777777" w:rsidR="00C42FA3" w:rsidRDefault="00C42FA3" w:rsidP="00C42FA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102398A" wp14:editId="52C915E6">
            <wp:extent cx="3337262" cy="2618024"/>
            <wp:effectExtent l="0" t="0" r="0" b="0"/>
            <wp:docPr id="1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7262" cy="26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2D4A" w14:textId="5E9AA29C" w:rsidR="00C42FA3" w:rsidRPr="00C225C2" w:rsidRDefault="00C42FA3" w:rsidP="00C42FA3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8</w:t>
      </w:r>
      <w:r>
        <w:rPr>
          <w:noProof/>
        </w:rPr>
        <w:fldChar w:fldCharType="end"/>
      </w:r>
      <w:r w:rsidRPr="000214A2">
        <w:t xml:space="preserve"> – </w:t>
      </w:r>
      <w:r w:rsidR="00C225C2">
        <w:t>Команда «</w:t>
      </w:r>
      <w:r w:rsidR="00C225C2">
        <w:rPr>
          <w:lang w:val="en-US"/>
        </w:rPr>
        <w:t>color</w:t>
      </w:r>
      <w:r w:rsidR="00C225C2">
        <w:t>»</w:t>
      </w:r>
    </w:p>
    <w:p w14:paraId="02E341DA" w14:textId="77777777" w:rsidR="00C90127" w:rsidRDefault="00C90127" w:rsidP="00C90127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1B8BEE2" wp14:editId="01BBCE2C">
            <wp:extent cx="3337261" cy="2618024"/>
            <wp:effectExtent l="0" t="0" r="0" b="0"/>
            <wp:docPr id="1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phic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7261" cy="26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077" w14:textId="1FC9E752" w:rsidR="00C90127" w:rsidRPr="00EE2C27" w:rsidRDefault="00C90127" w:rsidP="00C90127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9</w:t>
      </w:r>
      <w:r>
        <w:rPr>
          <w:noProof/>
        </w:rPr>
        <w:fldChar w:fldCharType="end"/>
      </w:r>
      <w:r w:rsidRPr="000214A2">
        <w:t xml:space="preserve"> – </w:t>
      </w:r>
      <w:r w:rsidR="00EE2C27">
        <w:t>Команда «</w:t>
      </w:r>
      <w:r w:rsidR="00EE2C27">
        <w:rPr>
          <w:lang w:val="en-US"/>
        </w:rPr>
        <w:t>prompt</w:t>
      </w:r>
      <w:r w:rsidR="00EE2C27">
        <w:t>»</w:t>
      </w:r>
    </w:p>
    <w:p w14:paraId="187558B9" w14:textId="28C6ACD7" w:rsidR="00664C67" w:rsidRDefault="00664C67" w:rsidP="00664C67">
      <w:pPr>
        <w:pStyle w:val="DIV2"/>
      </w:pPr>
      <w:r w:rsidRPr="00664C67">
        <w:t>Упражнение 1.</w:t>
      </w:r>
      <w:r>
        <w:t>3</w:t>
      </w:r>
    </w:p>
    <w:p w14:paraId="6AD75373" w14:textId="422F4C26" w:rsidR="00F15598" w:rsidRDefault="00F15598" w:rsidP="00F15598">
      <w:pPr>
        <w:pStyle w:val="MAINTEXT"/>
      </w:pPr>
      <w:r>
        <w:t xml:space="preserve">На рис. </w:t>
      </w:r>
      <w:r w:rsidR="00F614BB">
        <w:t>10</w:t>
      </w:r>
      <w:r>
        <w:t>-</w:t>
      </w:r>
      <w:r w:rsidR="00F614BB">
        <w:t>1</w:t>
      </w:r>
      <w:r w:rsidR="000C3D0D">
        <w:t>6</w:t>
      </w:r>
      <w:r>
        <w:t xml:space="preserve"> изображены результаты выполнения упражнения 1.</w:t>
      </w:r>
      <w:r w:rsidR="003B5368">
        <w:t>3</w:t>
      </w:r>
      <w:r>
        <w:t>.</w:t>
      </w:r>
    </w:p>
    <w:p w14:paraId="61A94E39" w14:textId="77777777" w:rsidR="00F15598" w:rsidRDefault="00F15598" w:rsidP="00F15598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CA7F897" wp14:editId="2651544D">
            <wp:extent cx="3518802" cy="1547581"/>
            <wp:effectExtent l="0" t="0" r="5715" b="0"/>
            <wp:docPr id="1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phic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8802" cy="154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CCD4" w14:textId="43E41DBA" w:rsidR="00F15598" w:rsidRPr="00CA2C56" w:rsidRDefault="00F15598" w:rsidP="00F15598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10</w:t>
      </w:r>
      <w:r>
        <w:rPr>
          <w:noProof/>
        </w:rPr>
        <w:fldChar w:fldCharType="end"/>
      </w:r>
      <w:r w:rsidRPr="000214A2">
        <w:t xml:space="preserve"> – </w:t>
      </w:r>
      <w:r w:rsidR="00CA2C56">
        <w:t>Создание каталогов и файлов</w:t>
      </w:r>
    </w:p>
    <w:p w14:paraId="0000BEFB" w14:textId="77777777" w:rsidR="00F15598" w:rsidRDefault="00F15598" w:rsidP="00F15598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16AD3691" wp14:editId="12B499CA">
            <wp:extent cx="3528895" cy="1445207"/>
            <wp:effectExtent l="0" t="0" r="0" b="3175"/>
            <wp:docPr id="2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phic 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8895" cy="144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4E1E" w14:textId="50329F8E" w:rsidR="00F15598" w:rsidRDefault="00F15598" w:rsidP="00F15598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11</w:t>
      </w:r>
      <w:r>
        <w:rPr>
          <w:noProof/>
        </w:rPr>
        <w:fldChar w:fldCharType="end"/>
      </w:r>
      <w:r w:rsidRPr="000214A2">
        <w:t xml:space="preserve"> – </w:t>
      </w:r>
      <w:r w:rsidR="00CA2C56">
        <w:t>Создание файлов</w:t>
      </w:r>
    </w:p>
    <w:p w14:paraId="41E0B1D0" w14:textId="77777777" w:rsidR="00F15598" w:rsidRDefault="00F15598" w:rsidP="00F15598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DC2E5F5" wp14:editId="2C848265">
            <wp:extent cx="3355986" cy="2626245"/>
            <wp:effectExtent l="0" t="0" r="0" b="3175"/>
            <wp:docPr id="2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phic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5986" cy="262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42D1" w14:textId="08925C12" w:rsidR="00F15598" w:rsidRDefault="00F15598" w:rsidP="00F15598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12</w:t>
      </w:r>
      <w:r>
        <w:rPr>
          <w:noProof/>
        </w:rPr>
        <w:fldChar w:fldCharType="end"/>
      </w:r>
      <w:r w:rsidRPr="000214A2">
        <w:t xml:space="preserve"> – </w:t>
      </w:r>
      <w:r w:rsidR="006F235C">
        <w:t>Слияние и вывод содержания файлов</w:t>
      </w:r>
    </w:p>
    <w:p w14:paraId="2B9A25FE" w14:textId="77777777" w:rsidR="00F15598" w:rsidRDefault="00F15598" w:rsidP="00F15598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C6460AF" wp14:editId="5D579E98">
            <wp:extent cx="3337262" cy="2611592"/>
            <wp:effectExtent l="0" t="0" r="0" b="0"/>
            <wp:docPr id="2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c 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262" cy="261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417C" w14:textId="1374FB19" w:rsidR="00F15598" w:rsidRDefault="00F15598" w:rsidP="00F15598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13</w:t>
      </w:r>
      <w:r>
        <w:rPr>
          <w:noProof/>
        </w:rPr>
        <w:fldChar w:fldCharType="end"/>
      </w:r>
      <w:r w:rsidRPr="000214A2">
        <w:t xml:space="preserve"> – </w:t>
      </w:r>
      <w:r w:rsidR="002F7570">
        <w:t>Переименование и перемещение файлов</w:t>
      </w:r>
    </w:p>
    <w:p w14:paraId="2BCD2570" w14:textId="77777777" w:rsidR="00F15598" w:rsidRDefault="00F15598" w:rsidP="00F15598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0D0361D6" wp14:editId="41F0E84E">
            <wp:extent cx="3337261" cy="2618024"/>
            <wp:effectExtent l="0" t="0" r="0" b="0"/>
            <wp:docPr id="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phic 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261" cy="26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0909" w14:textId="1D965707" w:rsidR="00F15598" w:rsidRPr="00FD616C" w:rsidRDefault="00F15598" w:rsidP="00F15598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14</w:t>
      </w:r>
      <w:r>
        <w:rPr>
          <w:noProof/>
        </w:rPr>
        <w:fldChar w:fldCharType="end"/>
      </w:r>
      <w:r w:rsidRPr="000214A2">
        <w:t xml:space="preserve"> – </w:t>
      </w:r>
      <w:r w:rsidR="00FD616C">
        <w:t xml:space="preserve">Создание многоуровневого каталога и </w:t>
      </w:r>
      <w:r w:rsidR="00B61C9E">
        <w:t>обзор</w:t>
      </w:r>
      <w:r w:rsidR="00FD616C">
        <w:t xml:space="preserve"> командой «</w:t>
      </w:r>
      <w:r w:rsidR="00FD616C">
        <w:rPr>
          <w:lang w:val="en-US"/>
        </w:rPr>
        <w:t>tree</w:t>
      </w:r>
      <w:r w:rsidR="00FD616C">
        <w:t>»</w:t>
      </w:r>
    </w:p>
    <w:p w14:paraId="4CC185D2" w14:textId="77777777" w:rsidR="00F15598" w:rsidRDefault="00F15598" w:rsidP="00F15598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479346A" wp14:editId="75E03C44">
            <wp:extent cx="3337261" cy="2346749"/>
            <wp:effectExtent l="0" t="0" r="0" b="0"/>
            <wp:docPr id="2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phic 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7261" cy="234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7A454" w14:textId="7EFFE6B9" w:rsidR="00F15598" w:rsidRPr="00090F1F" w:rsidRDefault="00F15598" w:rsidP="00F15598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15</w:t>
      </w:r>
      <w:r>
        <w:rPr>
          <w:noProof/>
        </w:rPr>
        <w:fldChar w:fldCharType="end"/>
      </w:r>
      <w:r w:rsidRPr="000214A2">
        <w:t xml:space="preserve"> – </w:t>
      </w:r>
      <w:r w:rsidR="00090F1F">
        <w:t>Запись результата команды «</w:t>
      </w:r>
      <w:r w:rsidR="00090F1F">
        <w:rPr>
          <w:lang w:val="en-US"/>
        </w:rPr>
        <w:t>tree</w:t>
      </w:r>
      <w:r w:rsidR="00090F1F">
        <w:t>» в файл</w:t>
      </w:r>
    </w:p>
    <w:p w14:paraId="71BCC58C" w14:textId="77777777" w:rsidR="00555FE9" w:rsidRDefault="00555FE9" w:rsidP="00555FE9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2548CB0B" wp14:editId="3F85D298">
            <wp:extent cx="3337261" cy="2054585"/>
            <wp:effectExtent l="0" t="0" r="0" b="3175"/>
            <wp:docPr id="2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261" cy="205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7E7F" w14:textId="5D16846A" w:rsidR="00555FE9" w:rsidRPr="00EE2C27" w:rsidRDefault="00555FE9" w:rsidP="00555FE9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16</w:t>
      </w:r>
      <w:r>
        <w:rPr>
          <w:noProof/>
        </w:rPr>
        <w:fldChar w:fldCharType="end"/>
      </w:r>
      <w:r w:rsidRPr="000214A2">
        <w:t xml:space="preserve"> – </w:t>
      </w:r>
      <w:r w:rsidR="006B4CD0">
        <w:t>Удаление файла с подстановочными знаками</w:t>
      </w:r>
    </w:p>
    <w:p w14:paraId="2C250CAB" w14:textId="68D8AA84" w:rsidR="00664C67" w:rsidRDefault="00664C67" w:rsidP="00664C67">
      <w:pPr>
        <w:pStyle w:val="DIV2"/>
      </w:pPr>
      <w:r w:rsidRPr="00664C67">
        <w:t>Упражнение 1.</w:t>
      </w:r>
      <w:r>
        <w:t>4</w:t>
      </w:r>
    </w:p>
    <w:p w14:paraId="3FD6A67A" w14:textId="08891CDD" w:rsidR="00594F1A" w:rsidRDefault="00594F1A" w:rsidP="00594F1A">
      <w:pPr>
        <w:pStyle w:val="MAINTEXT"/>
      </w:pPr>
      <w:r>
        <w:t>Н</w:t>
      </w:r>
      <w:r>
        <w:t>а рис. 1</w:t>
      </w:r>
      <w:r w:rsidR="00AE3BE7">
        <w:t>7</w:t>
      </w:r>
      <w:r>
        <w:t>-</w:t>
      </w:r>
      <w:r w:rsidR="0009657B" w:rsidRPr="00293773">
        <w:t>19</w:t>
      </w:r>
      <w:r>
        <w:t xml:space="preserve"> изображены результаты выполнения упражнения 1.</w:t>
      </w:r>
      <w:r w:rsidR="007038CB">
        <w:t>4</w:t>
      </w:r>
      <w:r>
        <w:t>.</w:t>
      </w:r>
    </w:p>
    <w:p w14:paraId="28BD62E6" w14:textId="77777777" w:rsidR="00594F1A" w:rsidRDefault="00594F1A" w:rsidP="00594F1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5CC8442E" wp14:editId="59D6C2EE">
            <wp:extent cx="1974850" cy="2562408"/>
            <wp:effectExtent l="0" t="0" r="6350" b="9525"/>
            <wp:docPr id="2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phic 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9533" cy="256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DD76" w14:textId="2990A699" w:rsidR="00594F1A" w:rsidRPr="0073668C" w:rsidRDefault="00594F1A" w:rsidP="00594F1A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17</w:t>
      </w:r>
      <w:r>
        <w:rPr>
          <w:noProof/>
        </w:rPr>
        <w:fldChar w:fldCharType="end"/>
      </w:r>
      <w:r w:rsidRPr="000214A2">
        <w:t xml:space="preserve"> – </w:t>
      </w:r>
      <w:r w:rsidR="001F7881">
        <w:t>Окно свойств нового файла</w:t>
      </w:r>
    </w:p>
    <w:p w14:paraId="6B47AB6A" w14:textId="77777777" w:rsidR="00594F1A" w:rsidRDefault="00594F1A" w:rsidP="00594F1A">
      <w:pPr>
        <w:pStyle w:val="MAINTEXT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50B0E8D9" wp14:editId="5238B7AF">
            <wp:extent cx="4779091" cy="2292350"/>
            <wp:effectExtent l="0" t="0" r="2540" b="0"/>
            <wp:docPr id="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753" cy="229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80083" w14:textId="63EF0AE1" w:rsidR="00594F1A" w:rsidRDefault="00594F1A" w:rsidP="00594F1A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18</w:t>
      </w:r>
      <w:r>
        <w:rPr>
          <w:noProof/>
        </w:rPr>
        <w:fldChar w:fldCharType="end"/>
      </w:r>
      <w:r w:rsidRPr="000214A2">
        <w:t xml:space="preserve"> – </w:t>
      </w:r>
      <w:r w:rsidR="00642769">
        <w:t>Добавление свойств</w:t>
      </w:r>
    </w:p>
    <w:p w14:paraId="778876EE" w14:textId="77777777" w:rsidR="00594F1A" w:rsidRDefault="00594F1A" w:rsidP="00594F1A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46B52FC8" wp14:editId="7A3951E7">
            <wp:extent cx="4895126" cy="2374900"/>
            <wp:effectExtent l="0" t="0" r="1270" b="6350"/>
            <wp:docPr id="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phic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4488" cy="237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464" w14:textId="5FA249AE" w:rsidR="00594F1A" w:rsidRDefault="00594F1A" w:rsidP="00594F1A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19</w:t>
      </w:r>
      <w:r>
        <w:rPr>
          <w:noProof/>
        </w:rPr>
        <w:fldChar w:fldCharType="end"/>
      </w:r>
      <w:r w:rsidRPr="000214A2">
        <w:t xml:space="preserve"> – </w:t>
      </w:r>
      <w:r w:rsidR="00C60FA6">
        <w:t>Удаление</w:t>
      </w:r>
      <w:r w:rsidR="000E5077">
        <w:t xml:space="preserve"> свойства «Скрытый»</w:t>
      </w:r>
    </w:p>
    <w:p w14:paraId="6FF1798A" w14:textId="1DD0A177" w:rsidR="00BA46B5" w:rsidRDefault="00BA46B5">
      <w:pPr>
        <w:spacing w:after="200" w:line="276" w:lineRule="auto"/>
      </w:pPr>
      <w:r>
        <w:br w:type="page"/>
      </w:r>
    </w:p>
    <w:p w14:paraId="79207EC9" w14:textId="36953E7A" w:rsidR="00293773" w:rsidRPr="00293773" w:rsidRDefault="00664C67" w:rsidP="00293773">
      <w:pPr>
        <w:pStyle w:val="DIV2"/>
      </w:pPr>
      <w:r w:rsidRPr="00664C67">
        <w:lastRenderedPageBreak/>
        <w:t>Упражнение 1.</w:t>
      </w:r>
      <w:r>
        <w:t>5</w:t>
      </w:r>
    </w:p>
    <w:p w14:paraId="3D0C83A8" w14:textId="3B86E0E9" w:rsidR="00293773" w:rsidRDefault="00293773" w:rsidP="00293773">
      <w:pPr>
        <w:pStyle w:val="MAINTEXT"/>
      </w:pPr>
      <w:r>
        <w:t xml:space="preserve">На рис. </w:t>
      </w:r>
      <w:r w:rsidR="00A465B7" w:rsidRPr="004741CA">
        <w:t>20</w:t>
      </w:r>
      <w:r>
        <w:t xml:space="preserve"> изображены результаты выполнения упражнения 1.</w:t>
      </w:r>
      <w:r w:rsidR="00DA6779" w:rsidRPr="004741CA">
        <w:t>5</w:t>
      </w:r>
      <w:r>
        <w:t>.</w:t>
      </w:r>
    </w:p>
    <w:p w14:paraId="2423A956" w14:textId="77777777" w:rsidR="00293773" w:rsidRDefault="00293773" w:rsidP="00293773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BD47ABA" wp14:editId="5AC556DD">
            <wp:extent cx="3317227" cy="2978150"/>
            <wp:effectExtent l="0" t="0" r="0" b="0"/>
            <wp:docPr id="3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phic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1752" cy="29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11E7" w14:textId="084DBCA1" w:rsidR="00293773" w:rsidRPr="00D80BA0" w:rsidRDefault="00293773" w:rsidP="00293773">
      <w:pPr>
        <w:pStyle w:val="af0"/>
        <w:keepNext w:val="0"/>
        <w:widowControl w:val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E345F">
        <w:rPr>
          <w:noProof/>
        </w:rPr>
        <w:t>20</w:t>
      </w:r>
      <w:r>
        <w:rPr>
          <w:noProof/>
        </w:rPr>
        <w:fldChar w:fldCharType="end"/>
      </w:r>
      <w:r w:rsidRPr="000214A2">
        <w:t xml:space="preserve"> – </w:t>
      </w:r>
      <w:r w:rsidR="00D80BA0">
        <w:t>Команды «</w:t>
      </w:r>
      <w:r w:rsidR="00D80BA0">
        <w:rPr>
          <w:lang w:val="en-US"/>
        </w:rPr>
        <w:t>dir</w:t>
      </w:r>
      <w:r w:rsidR="00D80BA0">
        <w:t>»</w:t>
      </w:r>
      <w:r w:rsidR="00D80BA0" w:rsidRPr="00D80BA0">
        <w:t xml:space="preserve"> </w:t>
      </w:r>
      <w:r w:rsidR="00D80BA0">
        <w:t>и «</w:t>
      </w:r>
      <w:r w:rsidR="00D80BA0">
        <w:rPr>
          <w:lang w:val="en-US"/>
        </w:rPr>
        <w:t>find</w:t>
      </w:r>
      <w:r w:rsidR="00D80BA0">
        <w:t>»</w:t>
      </w:r>
      <w:r w:rsidR="00287580">
        <w:t>, используемые вместе для анализа каталога</w:t>
      </w:r>
    </w:p>
    <w:p w14:paraId="142FD378" w14:textId="69A1D39F" w:rsidR="007277DD" w:rsidRDefault="001961C4" w:rsidP="007277DD">
      <w:pPr>
        <w:pStyle w:val="DIV1"/>
      </w:pPr>
      <w:r w:rsidRPr="001961C4">
        <w:t>Справочная информация о командах из индивидуального задания</w:t>
      </w:r>
    </w:p>
    <w:p w14:paraId="09D056AC" w14:textId="77777777" w:rsidR="007277DD" w:rsidRPr="00CA1852" w:rsidRDefault="007277DD" w:rsidP="007277DD">
      <w:pPr>
        <w:pStyle w:val="MAINTEXT"/>
      </w:pPr>
      <w:r>
        <w:t>а</w:t>
      </w:r>
    </w:p>
    <w:p w14:paraId="1899C12E" w14:textId="6FAA312F" w:rsidR="007277DD" w:rsidRDefault="00FC5E76" w:rsidP="007277DD">
      <w:pPr>
        <w:pStyle w:val="DIV1"/>
      </w:pPr>
      <w:r w:rsidRPr="00FC5E76">
        <w:t>Примеры выполнения этих команд со скриншотами</w:t>
      </w:r>
    </w:p>
    <w:p w14:paraId="5D94BA21" w14:textId="77777777" w:rsidR="007277DD" w:rsidRPr="00CA1852" w:rsidRDefault="007277DD" w:rsidP="007277DD">
      <w:pPr>
        <w:pStyle w:val="MAINTEXT"/>
      </w:pPr>
      <w:r>
        <w:t>а</w:t>
      </w:r>
    </w:p>
    <w:p w14:paraId="2DB57B93" w14:textId="268989A5" w:rsidR="007277DD" w:rsidRDefault="00C57F7B" w:rsidP="007277DD">
      <w:pPr>
        <w:pStyle w:val="DIV1"/>
      </w:pPr>
      <w:r w:rsidRPr="00C57F7B">
        <w:t>Выводы о проделанной работе</w:t>
      </w:r>
    </w:p>
    <w:p w14:paraId="26528C59" w14:textId="77777777" w:rsidR="007277DD" w:rsidRPr="00CA1852" w:rsidRDefault="007277DD" w:rsidP="007277DD">
      <w:pPr>
        <w:pStyle w:val="MAINTEXT"/>
      </w:pPr>
      <w:r>
        <w:t>а</w:t>
      </w:r>
    </w:p>
    <w:p w14:paraId="024D232D" w14:textId="77777777" w:rsidR="000214A2" w:rsidRDefault="000214A2" w:rsidP="00707DE6">
      <w:pPr>
        <w:pStyle w:val="MAINTEXT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37DBE432" wp14:editId="09CE226A">
            <wp:extent cx="2362200" cy="7239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uap.svg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363C" w14:textId="6FED533B" w:rsidR="000214A2" w:rsidRPr="000214A2" w:rsidRDefault="000214A2" w:rsidP="00707DE6">
      <w:pPr>
        <w:pStyle w:val="af0"/>
        <w:keepNext w:val="0"/>
        <w:widowControl w:val="0"/>
        <w:jc w:val="center"/>
      </w:pPr>
      <w:r>
        <w:t xml:space="preserve">Рисунок </w:t>
      </w:r>
      <w:r w:rsidR="005C4119">
        <w:fldChar w:fldCharType="begin"/>
      </w:r>
      <w:r w:rsidR="005C4119">
        <w:instrText xml:space="preserve"> SEQ Рисунок \* ARABIC </w:instrText>
      </w:r>
      <w:r w:rsidR="005C4119">
        <w:fldChar w:fldCharType="separate"/>
      </w:r>
      <w:r w:rsidR="00CE345F">
        <w:rPr>
          <w:noProof/>
        </w:rPr>
        <w:t>21</w:t>
      </w:r>
      <w:r w:rsidR="005C4119">
        <w:rPr>
          <w:noProof/>
        </w:rPr>
        <w:fldChar w:fldCharType="end"/>
      </w:r>
      <w:r w:rsidRPr="000214A2">
        <w:t xml:space="preserve"> – </w:t>
      </w:r>
      <w:r>
        <w:t>Логотип ГУАП</w:t>
      </w:r>
    </w:p>
    <w:p w14:paraId="346C812E" w14:textId="77777777" w:rsidR="00EA3B1D" w:rsidRDefault="00EA3B1D" w:rsidP="00F26346">
      <w:pPr>
        <w:widowControl w:val="0"/>
        <w:spacing w:after="200" w:line="276" w:lineRule="auto"/>
        <w:rPr>
          <w:sz w:val="28"/>
          <w:szCs w:val="28"/>
        </w:rPr>
      </w:pPr>
      <w:r>
        <w:br w:type="page"/>
      </w:r>
    </w:p>
    <w:p w14:paraId="4F5AAAD9" w14:textId="77777777" w:rsidR="00E51362" w:rsidRPr="00CA1852" w:rsidRDefault="00986BC9" w:rsidP="00E51362">
      <w:pPr>
        <w:pStyle w:val="H1"/>
      </w:pPr>
      <w:bookmarkStart w:id="0" w:name="_Toc191567617"/>
      <w:r w:rsidRPr="00986BC9">
        <w:lastRenderedPageBreak/>
        <w:t>СПИСОК ИСПОЛЬЗОВАННЫХ ИСТОЧНИКОВ</w:t>
      </w:r>
      <w:bookmarkEnd w:id="0"/>
    </w:p>
    <w:sdt>
      <w:sdtPr>
        <w:rPr>
          <w:b/>
          <w:bCs/>
          <w:sz w:val="28"/>
          <w:szCs w:val="28"/>
        </w:rPr>
        <w:id w:val="392860665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sdt>
          <w:sdtPr>
            <w:rPr>
              <w:b/>
              <w:bCs/>
              <w:sz w:val="28"/>
              <w:szCs w:val="28"/>
            </w:rPr>
            <w:id w:val="111145805"/>
            <w:bibliography/>
          </w:sdtPr>
          <w:sdtEndPr>
            <w:rPr>
              <w:b w:val="0"/>
              <w:bCs w:val="0"/>
            </w:rPr>
          </w:sdtEndPr>
          <w:sdtContent>
            <w:p w14:paraId="043D3DC7" w14:textId="77777777" w:rsidR="00CE345F" w:rsidRDefault="00E51362" w:rsidP="00CE345F">
              <w:pPr>
                <w:pStyle w:val="ac"/>
                <w:rPr>
                  <w:noProof/>
                </w:rPr>
              </w:pPr>
              <w:r w:rsidRPr="00950472">
                <w:rPr>
                  <w:sz w:val="28"/>
                  <w:szCs w:val="28"/>
                </w:rPr>
                <w:fldChar w:fldCharType="begin"/>
              </w:r>
              <w:r w:rsidRPr="00950472">
                <w:rPr>
                  <w:sz w:val="28"/>
                  <w:szCs w:val="28"/>
                </w:rPr>
                <w:instrText xml:space="preserve"> </w:instrText>
              </w:r>
              <w:r w:rsidRPr="00950472">
                <w:rPr>
                  <w:sz w:val="28"/>
                  <w:szCs w:val="28"/>
                  <w:lang w:val="en-US"/>
                </w:rPr>
                <w:instrText>BIBLIOGRAPHY</w:instrText>
              </w:r>
              <w:r w:rsidRPr="00950472">
                <w:rPr>
                  <w:sz w:val="28"/>
                  <w:szCs w:val="28"/>
                </w:rPr>
                <w:instrText xml:space="preserve"> </w:instrText>
              </w:r>
              <w:r w:rsidRPr="00950472">
                <w:rPr>
                  <w:sz w:val="28"/>
                  <w:szCs w:val="28"/>
                </w:rPr>
                <w:fldChar w:fldCharType="separate"/>
              </w:r>
              <w:r w:rsidR="00CE345F">
                <w:rPr>
                  <w:noProof/>
                </w:rPr>
                <w:t xml:space="preserve">1. </w:t>
              </w:r>
              <w:r w:rsidR="00CE345F">
                <w:rPr>
                  <w:b/>
                  <w:bCs/>
                  <w:noProof/>
                </w:rPr>
                <w:t>Осинов, А. В.</w:t>
              </w:r>
              <w:r w:rsidR="00CE345F">
                <w:rPr>
                  <w:noProof/>
                </w:rPr>
                <w:t xml:space="preserve"> </w:t>
              </w:r>
              <w:r w:rsidR="00CE345F">
                <w:rPr>
                  <w:i/>
                  <w:iCs/>
                  <w:noProof/>
                </w:rPr>
                <w:t xml:space="preserve">Мультимедиа в мире: контекст информатизации. </w:t>
              </w:r>
              <w:r w:rsidR="00CE345F">
                <w:rPr>
                  <w:noProof/>
                </w:rPr>
                <w:t>СПб. : Издательский сервис, 2010. стр. 320.</w:t>
              </w:r>
            </w:p>
            <w:p w14:paraId="3C77BBF5" w14:textId="77777777" w:rsidR="00CE345F" w:rsidRDefault="00CE345F" w:rsidP="00CE345F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А. Г. Игнатов, Р. А. Мишуков.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Принципы экономико-финансовой деятельности нефтегазовых компаний : учеб. пособие. </w:t>
              </w:r>
              <w:r>
                <w:rPr>
                  <w:noProof/>
                </w:rPr>
                <w:t>СПб. : СПбГИМО, 2017. стр. 114.</w:t>
              </w:r>
            </w:p>
            <w:p w14:paraId="4CF3965A" w14:textId="77777777" w:rsidR="003B3807" w:rsidRPr="00950472" w:rsidRDefault="00E51362" w:rsidP="00CE345F">
              <w:pPr>
                <w:pStyle w:val="1"/>
                <w:spacing w:line="360" w:lineRule="auto"/>
                <w:jc w:val="left"/>
                <w:rPr>
                  <w:b w:val="0"/>
                  <w:bCs w:val="0"/>
                  <w:lang w:val="en-US"/>
                </w:rPr>
              </w:pPr>
              <w:r w:rsidRPr="00950472">
                <w:rPr>
                  <w:b w:val="0"/>
                  <w:bCs w:val="0"/>
                  <w:noProof/>
                </w:rPr>
                <w:fldChar w:fldCharType="end"/>
              </w:r>
            </w:p>
          </w:sdtContent>
        </w:sdt>
      </w:sdtContent>
    </w:sdt>
    <w:sectPr w:rsidR="003B3807" w:rsidRPr="00950472" w:rsidSect="00271C67">
      <w:type w:val="continuous"/>
      <w:pgSz w:w="11909" w:h="16834"/>
      <w:pgMar w:top="1134" w:right="851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20E25" w14:textId="77777777" w:rsidR="005C4119" w:rsidRDefault="005C4119" w:rsidP="0002180F">
      <w:r>
        <w:separator/>
      </w:r>
    </w:p>
  </w:endnote>
  <w:endnote w:type="continuationSeparator" w:id="0">
    <w:p w14:paraId="5107ECA4" w14:textId="77777777" w:rsidR="005C4119" w:rsidRDefault="005C4119" w:rsidP="000218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641891"/>
      <w:docPartObj>
        <w:docPartGallery w:val="Page Numbers (Bottom of Page)"/>
        <w:docPartUnique/>
      </w:docPartObj>
    </w:sdtPr>
    <w:sdtEndPr/>
    <w:sdtContent>
      <w:p w14:paraId="11CF2C51" w14:textId="77777777" w:rsidR="0002180F" w:rsidRDefault="0002180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3E3C976" w14:textId="77777777" w:rsidR="0002180F" w:rsidRDefault="0002180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B604E" w14:textId="77777777" w:rsidR="005C4119" w:rsidRDefault="005C4119" w:rsidP="0002180F">
      <w:r>
        <w:separator/>
      </w:r>
    </w:p>
  </w:footnote>
  <w:footnote w:type="continuationSeparator" w:id="0">
    <w:p w14:paraId="11A5AA48" w14:textId="77777777" w:rsidR="005C4119" w:rsidRDefault="005C4119" w:rsidP="000218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D7FF8"/>
    <w:multiLevelType w:val="multilevel"/>
    <w:tmpl w:val="1FD6A5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7052BB6"/>
    <w:multiLevelType w:val="multilevel"/>
    <w:tmpl w:val="9732F2CA"/>
    <w:lvl w:ilvl="0">
      <w:start w:val="1"/>
      <w:numFmt w:val="decimal"/>
      <w:pStyle w:val="DIV1"/>
      <w:lvlText w:val="%1"/>
      <w:lvlJc w:val="left"/>
      <w:pPr>
        <w:ind w:left="476" w:hanging="476"/>
      </w:pPr>
      <w:rPr>
        <w:rFonts w:hint="default"/>
      </w:rPr>
    </w:lvl>
    <w:lvl w:ilvl="1">
      <w:start w:val="1"/>
      <w:numFmt w:val="decimal"/>
      <w:pStyle w:val="DIV2"/>
      <w:lvlText w:val="%1.%2"/>
      <w:lvlJc w:val="left"/>
      <w:pPr>
        <w:ind w:left="714" w:hanging="4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2" w:hanging="4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90" w:hanging="47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28" w:hanging="476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6" w:hanging="47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4" w:hanging="4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2" w:hanging="476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80" w:hanging="476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3C5"/>
    <w:rsid w:val="000028AE"/>
    <w:rsid w:val="00006E73"/>
    <w:rsid w:val="00010245"/>
    <w:rsid w:val="000214A2"/>
    <w:rsid w:val="0002180F"/>
    <w:rsid w:val="000244B3"/>
    <w:rsid w:val="0004168B"/>
    <w:rsid w:val="000707C8"/>
    <w:rsid w:val="00073E99"/>
    <w:rsid w:val="00090445"/>
    <w:rsid w:val="00090F1F"/>
    <w:rsid w:val="000928CE"/>
    <w:rsid w:val="0009657B"/>
    <w:rsid w:val="000A2CF1"/>
    <w:rsid w:val="000A67BE"/>
    <w:rsid w:val="000C031F"/>
    <w:rsid w:val="000C3D0D"/>
    <w:rsid w:val="000E5077"/>
    <w:rsid w:val="00116F39"/>
    <w:rsid w:val="00187D39"/>
    <w:rsid w:val="00194A01"/>
    <w:rsid w:val="001961C4"/>
    <w:rsid w:val="001D7ED5"/>
    <w:rsid w:val="001F7881"/>
    <w:rsid w:val="00212B65"/>
    <w:rsid w:val="00225D4E"/>
    <w:rsid w:val="00271C67"/>
    <w:rsid w:val="00284869"/>
    <w:rsid w:val="00287580"/>
    <w:rsid w:val="00293773"/>
    <w:rsid w:val="002B5D58"/>
    <w:rsid w:val="002C3333"/>
    <w:rsid w:val="002C51CB"/>
    <w:rsid w:val="002F7570"/>
    <w:rsid w:val="00300DD1"/>
    <w:rsid w:val="00312A77"/>
    <w:rsid w:val="00317534"/>
    <w:rsid w:val="00326699"/>
    <w:rsid w:val="00345625"/>
    <w:rsid w:val="00352422"/>
    <w:rsid w:val="00353F7B"/>
    <w:rsid w:val="00374808"/>
    <w:rsid w:val="003B3807"/>
    <w:rsid w:val="003B5368"/>
    <w:rsid w:val="003B5CBC"/>
    <w:rsid w:val="003C1ECE"/>
    <w:rsid w:val="003D1F66"/>
    <w:rsid w:val="003F448A"/>
    <w:rsid w:val="00404D15"/>
    <w:rsid w:val="00405D24"/>
    <w:rsid w:val="004071A1"/>
    <w:rsid w:val="00413AAB"/>
    <w:rsid w:val="004741CA"/>
    <w:rsid w:val="00474DAE"/>
    <w:rsid w:val="00485758"/>
    <w:rsid w:val="00490A54"/>
    <w:rsid w:val="004B702A"/>
    <w:rsid w:val="004C5662"/>
    <w:rsid w:val="004C674A"/>
    <w:rsid w:val="004E7C23"/>
    <w:rsid w:val="004E7D3B"/>
    <w:rsid w:val="004F21B8"/>
    <w:rsid w:val="00524674"/>
    <w:rsid w:val="005364DC"/>
    <w:rsid w:val="00536986"/>
    <w:rsid w:val="00546639"/>
    <w:rsid w:val="00552C4F"/>
    <w:rsid w:val="00555864"/>
    <w:rsid w:val="00555FE9"/>
    <w:rsid w:val="00583B53"/>
    <w:rsid w:val="0059002C"/>
    <w:rsid w:val="00594F1A"/>
    <w:rsid w:val="005A2A15"/>
    <w:rsid w:val="005B566D"/>
    <w:rsid w:val="005C4119"/>
    <w:rsid w:val="005C6680"/>
    <w:rsid w:val="005E3C66"/>
    <w:rsid w:val="005E4278"/>
    <w:rsid w:val="006365E6"/>
    <w:rsid w:val="006375AF"/>
    <w:rsid w:val="00637962"/>
    <w:rsid w:val="00642769"/>
    <w:rsid w:val="00651F7A"/>
    <w:rsid w:val="00657326"/>
    <w:rsid w:val="00664C67"/>
    <w:rsid w:val="006854F9"/>
    <w:rsid w:val="006A0B2D"/>
    <w:rsid w:val="006A42CB"/>
    <w:rsid w:val="006B4CD0"/>
    <w:rsid w:val="006F20BB"/>
    <w:rsid w:val="006F235C"/>
    <w:rsid w:val="007038CB"/>
    <w:rsid w:val="00707DE6"/>
    <w:rsid w:val="00707EE1"/>
    <w:rsid w:val="007151DF"/>
    <w:rsid w:val="007277DD"/>
    <w:rsid w:val="0073668C"/>
    <w:rsid w:val="00747212"/>
    <w:rsid w:val="00774B5D"/>
    <w:rsid w:val="007A5003"/>
    <w:rsid w:val="007B2A9E"/>
    <w:rsid w:val="007C0FE2"/>
    <w:rsid w:val="007C55D8"/>
    <w:rsid w:val="0080462F"/>
    <w:rsid w:val="00810104"/>
    <w:rsid w:val="00822AB6"/>
    <w:rsid w:val="008331DB"/>
    <w:rsid w:val="00850B59"/>
    <w:rsid w:val="008815A2"/>
    <w:rsid w:val="008875BC"/>
    <w:rsid w:val="008C7F36"/>
    <w:rsid w:val="008D1AAC"/>
    <w:rsid w:val="008E080A"/>
    <w:rsid w:val="009265C5"/>
    <w:rsid w:val="00926DFF"/>
    <w:rsid w:val="00950472"/>
    <w:rsid w:val="00951A99"/>
    <w:rsid w:val="00986BC9"/>
    <w:rsid w:val="00992C96"/>
    <w:rsid w:val="009B751E"/>
    <w:rsid w:val="009C14CB"/>
    <w:rsid w:val="009D55AD"/>
    <w:rsid w:val="009E13DE"/>
    <w:rsid w:val="009E515E"/>
    <w:rsid w:val="009F4038"/>
    <w:rsid w:val="00A303C5"/>
    <w:rsid w:val="00A37C30"/>
    <w:rsid w:val="00A465B7"/>
    <w:rsid w:val="00A544A9"/>
    <w:rsid w:val="00A66043"/>
    <w:rsid w:val="00A73C84"/>
    <w:rsid w:val="00A74901"/>
    <w:rsid w:val="00A74AF7"/>
    <w:rsid w:val="00A86E97"/>
    <w:rsid w:val="00AA31DC"/>
    <w:rsid w:val="00AD3198"/>
    <w:rsid w:val="00AE3BE7"/>
    <w:rsid w:val="00AF4B7F"/>
    <w:rsid w:val="00AF6555"/>
    <w:rsid w:val="00B20256"/>
    <w:rsid w:val="00B2042C"/>
    <w:rsid w:val="00B366F0"/>
    <w:rsid w:val="00B61C9E"/>
    <w:rsid w:val="00B632F0"/>
    <w:rsid w:val="00B71FEE"/>
    <w:rsid w:val="00B727FC"/>
    <w:rsid w:val="00B923A5"/>
    <w:rsid w:val="00BA46B5"/>
    <w:rsid w:val="00BA50FA"/>
    <w:rsid w:val="00BF2404"/>
    <w:rsid w:val="00BF7993"/>
    <w:rsid w:val="00C03BE7"/>
    <w:rsid w:val="00C225C2"/>
    <w:rsid w:val="00C42FA3"/>
    <w:rsid w:val="00C51E65"/>
    <w:rsid w:val="00C57F7B"/>
    <w:rsid w:val="00C60A88"/>
    <w:rsid w:val="00C60FA6"/>
    <w:rsid w:val="00C6314C"/>
    <w:rsid w:val="00C7552A"/>
    <w:rsid w:val="00C90127"/>
    <w:rsid w:val="00C969C1"/>
    <w:rsid w:val="00CA1852"/>
    <w:rsid w:val="00CA2C56"/>
    <w:rsid w:val="00CE345F"/>
    <w:rsid w:val="00D347D3"/>
    <w:rsid w:val="00D45F03"/>
    <w:rsid w:val="00D46C02"/>
    <w:rsid w:val="00D80BA0"/>
    <w:rsid w:val="00D94D7A"/>
    <w:rsid w:val="00DA6779"/>
    <w:rsid w:val="00DA771B"/>
    <w:rsid w:val="00DA7C82"/>
    <w:rsid w:val="00DC1B09"/>
    <w:rsid w:val="00DF362A"/>
    <w:rsid w:val="00DF7735"/>
    <w:rsid w:val="00E129DC"/>
    <w:rsid w:val="00E14232"/>
    <w:rsid w:val="00E22832"/>
    <w:rsid w:val="00E33A9C"/>
    <w:rsid w:val="00E34A45"/>
    <w:rsid w:val="00E51362"/>
    <w:rsid w:val="00E56B18"/>
    <w:rsid w:val="00E66D53"/>
    <w:rsid w:val="00EA3B1D"/>
    <w:rsid w:val="00EA77BA"/>
    <w:rsid w:val="00EC1C69"/>
    <w:rsid w:val="00ED1194"/>
    <w:rsid w:val="00ED438A"/>
    <w:rsid w:val="00EE1F7E"/>
    <w:rsid w:val="00EE2C27"/>
    <w:rsid w:val="00EE3F95"/>
    <w:rsid w:val="00EF07F5"/>
    <w:rsid w:val="00F04F95"/>
    <w:rsid w:val="00F15598"/>
    <w:rsid w:val="00F26346"/>
    <w:rsid w:val="00F50713"/>
    <w:rsid w:val="00F57E13"/>
    <w:rsid w:val="00F614BB"/>
    <w:rsid w:val="00F65A25"/>
    <w:rsid w:val="00F87EBD"/>
    <w:rsid w:val="00FA1CB4"/>
    <w:rsid w:val="00FA3569"/>
    <w:rsid w:val="00FC5E76"/>
    <w:rsid w:val="00FD616C"/>
    <w:rsid w:val="00FF1592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C646DF1"/>
  <w15:docId w15:val="{8B94EBF1-33C7-411A-AAD9-1DEA006B2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customStyle="1" w:styleId="H1">
    <w:name w:val="H1"/>
    <w:basedOn w:val="a"/>
    <w:link w:val="H10"/>
    <w:qFormat/>
    <w:rsid w:val="00F26346"/>
    <w:pPr>
      <w:widowControl w:val="0"/>
      <w:autoSpaceDE w:val="0"/>
      <w:autoSpaceDN w:val="0"/>
      <w:adjustRightInd w:val="0"/>
      <w:spacing w:line="360" w:lineRule="auto"/>
      <w:jc w:val="center"/>
      <w:outlineLvl w:val="0"/>
    </w:pPr>
    <w:rPr>
      <w:b/>
      <w:bCs/>
      <w:sz w:val="28"/>
      <w:szCs w:val="28"/>
    </w:rPr>
  </w:style>
  <w:style w:type="paragraph" w:customStyle="1" w:styleId="MAINTEXT">
    <w:name w:val="MAIN TEXT"/>
    <w:basedOn w:val="H1"/>
    <w:link w:val="MAINTEXT0"/>
    <w:qFormat/>
    <w:rsid w:val="00F26346"/>
    <w:pPr>
      <w:ind w:firstLine="709"/>
      <w:jc w:val="both"/>
      <w:outlineLvl w:val="9"/>
    </w:pPr>
    <w:rPr>
      <w:b w:val="0"/>
      <w:bCs w:val="0"/>
    </w:rPr>
  </w:style>
  <w:style w:type="character" w:customStyle="1" w:styleId="H10">
    <w:name w:val="H1 Знак"/>
    <w:basedOn w:val="a0"/>
    <w:link w:val="H1"/>
    <w:rsid w:val="00F26346"/>
    <w:rPr>
      <w:b/>
      <w:bCs/>
      <w:sz w:val="28"/>
      <w:szCs w:val="28"/>
    </w:rPr>
  </w:style>
  <w:style w:type="character" w:customStyle="1" w:styleId="MAINTEXT0">
    <w:name w:val="MAIN TEXT Знак"/>
    <w:basedOn w:val="H10"/>
    <w:link w:val="MAINTEXT"/>
    <w:rsid w:val="00F26346"/>
    <w:rPr>
      <w:b w:val="0"/>
      <w:bCs w:val="0"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2180F"/>
    <w:rPr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02180F"/>
    <w:pPr>
      <w:tabs>
        <w:tab w:val="center" w:pos="4513"/>
        <w:tab w:val="right" w:pos="9026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2180F"/>
    <w:rPr>
      <w:sz w:val="24"/>
      <w:szCs w:val="24"/>
    </w:rPr>
  </w:style>
  <w:style w:type="paragraph" w:customStyle="1" w:styleId="DIV1">
    <w:name w:val="DIV1"/>
    <w:basedOn w:val="ab"/>
    <w:qFormat/>
    <w:rsid w:val="00F26346"/>
    <w:pPr>
      <w:widowControl w:val="0"/>
      <w:numPr>
        <w:numId w:val="1"/>
      </w:numPr>
      <w:adjustRightInd w:val="0"/>
      <w:spacing w:line="360" w:lineRule="auto"/>
      <w:outlineLvl w:val="0"/>
    </w:pPr>
    <w:rPr>
      <w:b/>
      <w:sz w:val="28"/>
    </w:rPr>
  </w:style>
  <w:style w:type="paragraph" w:styleId="ab">
    <w:name w:val="List Paragraph"/>
    <w:basedOn w:val="a"/>
    <w:uiPriority w:val="34"/>
    <w:qFormat/>
    <w:rsid w:val="008331DB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EE1F7E"/>
  </w:style>
  <w:style w:type="paragraph" w:customStyle="1" w:styleId="DIV2">
    <w:name w:val="DIV2"/>
    <w:basedOn w:val="ab"/>
    <w:qFormat/>
    <w:rsid w:val="00F26346"/>
    <w:pPr>
      <w:widowControl w:val="0"/>
      <w:numPr>
        <w:ilvl w:val="1"/>
        <w:numId w:val="1"/>
      </w:numPr>
      <w:adjustRightInd w:val="0"/>
      <w:spacing w:line="360" w:lineRule="auto"/>
      <w:outlineLvl w:val="1"/>
    </w:pPr>
    <w:rPr>
      <w:b/>
      <w:sz w:val="28"/>
    </w:rPr>
  </w:style>
  <w:style w:type="paragraph" w:styleId="31">
    <w:name w:val="toc 3"/>
    <w:basedOn w:val="a"/>
    <w:next w:val="a"/>
    <w:autoRedefine/>
    <w:uiPriority w:val="39"/>
    <w:locked/>
    <w:rsid w:val="00CA1852"/>
    <w:pPr>
      <w:spacing w:after="100"/>
      <w:ind w:left="480"/>
    </w:pPr>
    <w:rPr>
      <w:sz w:val="28"/>
    </w:rPr>
  </w:style>
  <w:style w:type="paragraph" w:styleId="11">
    <w:name w:val="toc 1"/>
    <w:basedOn w:val="a"/>
    <w:next w:val="a"/>
    <w:autoRedefine/>
    <w:uiPriority w:val="39"/>
    <w:locked/>
    <w:rsid w:val="00374808"/>
    <w:pPr>
      <w:tabs>
        <w:tab w:val="right" w:leader="dot" w:pos="9347"/>
      </w:tabs>
      <w:spacing w:after="100"/>
    </w:pPr>
    <w:rPr>
      <w:noProof/>
      <w:sz w:val="28"/>
    </w:rPr>
  </w:style>
  <w:style w:type="paragraph" w:styleId="21">
    <w:name w:val="toc 2"/>
    <w:basedOn w:val="a"/>
    <w:next w:val="a"/>
    <w:autoRedefine/>
    <w:uiPriority w:val="39"/>
    <w:locked/>
    <w:rsid w:val="00747212"/>
    <w:pPr>
      <w:tabs>
        <w:tab w:val="left" w:pos="720"/>
        <w:tab w:val="right" w:leader="dot" w:pos="9347"/>
      </w:tabs>
      <w:spacing w:after="100"/>
      <w:ind w:left="240"/>
    </w:pPr>
    <w:rPr>
      <w:noProof/>
      <w:sz w:val="28"/>
      <w:szCs w:val="28"/>
    </w:rPr>
  </w:style>
  <w:style w:type="character" w:styleId="ad">
    <w:name w:val="Hyperlink"/>
    <w:basedOn w:val="a0"/>
    <w:uiPriority w:val="99"/>
    <w:unhideWhenUsed/>
    <w:rsid w:val="00C03BE7"/>
    <w:rPr>
      <w:color w:val="0000FF" w:themeColor="hyperlink"/>
      <w:u w:val="single"/>
    </w:rPr>
  </w:style>
  <w:style w:type="paragraph" w:customStyle="1" w:styleId="H1excluded">
    <w:name w:val="H1 (excluded)"/>
    <w:basedOn w:val="H1"/>
    <w:qFormat/>
    <w:rsid w:val="00F26346"/>
    <w:pPr>
      <w:outlineLvl w:val="9"/>
    </w:pPr>
  </w:style>
  <w:style w:type="character" w:styleId="ae">
    <w:name w:val="Placeholder Text"/>
    <w:basedOn w:val="a0"/>
    <w:uiPriority w:val="99"/>
    <w:semiHidden/>
    <w:rsid w:val="00ED438A"/>
    <w:rPr>
      <w:color w:val="808080"/>
    </w:rPr>
  </w:style>
  <w:style w:type="table" w:styleId="af">
    <w:name w:val="Table Grid"/>
    <w:basedOn w:val="a1"/>
    <w:locked/>
    <w:rsid w:val="0071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nhideWhenUsed/>
    <w:qFormat/>
    <w:locked/>
    <w:rsid w:val="000214A2"/>
    <w:pPr>
      <w:keepNext/>
      <w:spacing w:after="200"/>
      <w:jc w:val="right"/>
    </w:pPr>
    <w:rPr>
      <w:iCs/>
      <w:color w:val="000000" w:themeColor="text1"/>
      <w:sz w:val="28"/>
      <w:szCs w:val="28"/>
    </w:rPr>
  </w:style>
  <w:style w:type="paragraph" w:styleId="41">
    <w:name w:val="toc 4"/>
    <w:basedOn w:val="a"/>
    <w:next w:val="a"/>
    <w:autoRedefine/>
    <w:locked/>
    <w:rsid w:val="00CA1852"/>
    <w:pPr>
      <w:spacing w:after="100"/>
      <w:ind w:left="72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2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9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9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1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rigorijtomczuk\Desktop\suai\lab-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АВО10</b:Tag>
    <b:SourceType>Book</b:SourceType>
    <b:Guid>{C5283F51-4786-4FF8-8A63-406FB169ED75}</b:Guid>
    <b:Title>Мультимедиа в мире: контекст информатизации</b:Title>
    <b:Year>2010</b:Year>
    <b:City>СПб.</b:City>
    <b:Publisher>Издательский сервис</b:Publisher>
    <b:LCID>ru-RU</b:LCID>
    <b:Author>
      <b:Author>
        <b:NameList>
          <b:Person>
            <b:Last>Осинов</b:Last>
            <b:First>А.</b:First>
            <b:Middle>В.</b:Middle>
          </b:Person>
        </b:NameList>
      </b:Author>
    </b:Author>
    <b:Pages>320</b:Pages>
    <b:RefOrder>1</b:RefOrder>
  </b:Source>
  <b:Source>
    <b:Tag>АГИ17</b:Tag>
    <b:SourceType>Book</b:SourceType>
    <b:Guid>{430EBDA1-F173-4CC7-9683-DD01BB866477}</b:Guid>
    <b:Author>
      <b:Author>
        <b:NameList>
          <b:Person>
            <b:Last>А. Г. Игнатов</b:Last>
            <b:First>Р.</b:First>
            <b:Middle>А. Мишуков</b:Middle>
          </b:Person>
        </b:NameList>
      </b:Author>
    </b:Author>
    <b:Title>Принципы экономико-финансовой деятельности нефтегазовых компаний : учеб. пособие</b:Title>
    <b:Year>2017</b:Year>
    <b:City>СПб.</b:City>
    <b:Publisher>СПбГИМО</b:Publisher>
    <b:Pages>114</b:Pages>
    <b:RefOrder>2</b:RefOrder>
  </b:Source>
</b:Sources>
</file>

<file path=customXml/itemProps1.xml><?xml version="1.0" encoding="utf-8"?>
<ds:datastoreItem xmlns:ds="http://schemas.openxmlformats.org/officeDocument/2006/customXml" ds:itemID="{5E2CB3AF-5676-4F8F-A61C-194741170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lab-template.dotx</Template>
  <TotalTime>63</TotalTime>
  <Pages>10</Pages>
  <Words>424</Words>
  <Characters>2420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2839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Tomchuk</dc:creator>
  <cp:keywords/>
  <dc:description/>
  <cp:lastModifiedBy>Grigory Tomchuk</cp:lastModifiedBy>
  <cp:revision>110</cp:revision>
  <cp:lastPrinted>2010-01-18T13:20:00Z</cp:lastPrinted>
  <dcterms:created xsi:type="dcterms:W3CDTF">2025-03-15T18:35:00Z</dcterms:created>
  <dcterms:modified xsi:type="dcterms:W3CDTF">2025-03-15T21:02:00Z</dcterms:modified>
  <cp:category/>
</cp:coreProperties>
</file>
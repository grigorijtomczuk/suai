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61F5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1D7D138" w14:textId="6B550C16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0028AE">
        <w:t>42</w:t>
      </w:r>
    </w:p>
    <w:p w14:paraId="4F820352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49C6408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F801A72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55A730F2" w14:textId="11864D0A" w:rsidR="00413AAB" w:rsidRPr="00AD3198" w:rsidRDefault="00DA771B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DA771B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0D97F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68AE53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797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41CD63F2" w14:textId="4E6075E4" w:rsidR="00413AAB" w:rsidRPr="00AD3198" w:rsidRDefault="00DA771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В. В. </w:t>
            </w:r>
            <w:proofErr w:type="spellStart"/>
            <w:r w:rsidRPr="00DA771B">
              <w:t>Жукалин</w:t>
            </w:r>
            <w:proofErr w:type="spellEnd"/>
            <w:r w:rsidR="00AD3198">
              <w:t xml:space="preserve"> </w:t>
            </w:r>
          </w:p>
        </w:tc>
      </w:tr>
      <w:tr w:rsidR="00413AAB" w14:paraId="4D7453AA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8377F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DC5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4FA9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2E8B0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98AE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2BA73C8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68E11FF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5F87D06" w14:textId="2B577ADF" w:rsidR="00413AAB" w:rsidRPr="003529EA" w:rsidRDefault="00413AAB" w:rsidP="008E080A">
            <w:pPr>
              <w:pStyle w:val="a5"/>
              <w:spacing w:before="960"/>
            </w:pPr>
            <w:r>
              <w:t>ОТЧЕТ О ЛАБОРАТОРНОЙ РАБОТЕ</w:t>
            </w:r>
            <w:r w:rsidR="000028AE">
              <w:t xml:space="preserve"> № </w:t>
            </w:r>
            <w:r w:rsidR="00E93D70">
              <w:rPr>
                <w:lang w:val="en-US"/>
              </w:rPr>
              <w:t>3</w:t>
            </w:r>
          </w:p>
        </w:tc>
      </w:tr>
      <w:tr w:rsidR="00413AAB" w14:paraId="01CBDE5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F93BD24" w14:textId="397E517E" w:rsidR="00413AAB" w:rsidRPr="000028AE" w:rsidRDefault="000F79DF" w:rsidP="000028AE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3529EA">
              <w:rPr>
                <w:b w:val="0"/>
                <w:szCs w:val="32"/>
              </w:rPr>
              <w:t>ИЗУЧЕНИЕ КОМАНД ДЛЯ РАБОТЫ В КОМПЬЮТЕРНЫХ СЕТЯХ</w:t>
            </w:r>
          </w:p>
        </w:tc>
      </w:tr>
      <w:tr w:rsidR="00413AAB" w14:paraId="4546316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51D049A" w14:textId="77777777" w:rsidR="00413AAB" w:rsidRPr="00AD3198" w:rsidRDefault="00413AAB" w:rsidP="008E080A">
            <w:pPr>
              <w:pStyle w:val="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50029F9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E1583B" w14:textId="77129628" w:rsidR="00413AAB" w:rsidRDefault="00822AB6" w:rsidP="008E080A">
            <w:pPr>
              <w:pStyle w:val="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22AB6">
              <w:rPr>
                <w:sz w:val="28"/>
                <w:szCs w:val="28"/>
                <w:lang w:val="ru-RU"/>
              </w:rPr>
              <w:t>ИНСТРУМЕНТАЛЬНЫЕ СРЕДСТВА ИНФОРМАЦИОННЫХ СИСТЕМ</w:t>
            </w:r>
          </w:p>
        </w:tc>
      </w:tr>
      <w:tr w:rsidR="00413AAB" w14:paraId="36A2C6F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FB1E4CA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DB6CFD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7F1850C0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4F244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2E5BE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79C2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7E871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07D8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AC8288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07348A02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EE2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A5AD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040AF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2515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AFCD1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BF78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59F219B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4D8F799" w14:textId="273C8662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4F21B8">
        <w:t>2025</w:t>
      </w:r>
      <w:r w:rsidR="003B3807">
        <w:rPr>
          <w:lang w:val="en-US"/>
        </w:rPr>
        <w:br w:type="page"/>
      </w:r>
    </w:p>
    <w:p w14:paraId="2D29CE39" w14:textId="7D9DEB58" w:rsidR="008331DB" w:rsidRDefault="007277DD" w:rsidP="00F26346">
      <w:pPr>
        <w:pStyle w:val="DIV1"/>
      </w:pPr>
      <w:r w:rsidRPr="007277DD">
        <w:lastRenderedPageBreak/>
        <w:t>Цель работы</w:t>
      </w:r>
    </w:p>
    <w:p w14:paraId="725426F3" w14:textId="17C6AB3B" w:rsidR="00CB7121" w:rsidRPr="00E93D70" w:rsidRDefault="004071A1" w:rsidP="00E514A1">
      <w:pPr>
        <w:pStyle w:val="MAINTEXT"/>
      </w:pPr>
      <w:r>
        <w:t xml:space="preserve">Цель работы: </w:t>
      </w:r>
      <w:r w:rsidR="00892724">
        <w:t>п</w:t>
      </w:r>
      <w:r w:rsidR="00892724" w:rsidRPr="00892724">
        <w:t>олучение практических навыков работы с сетевыми командами</w:t>
      </w:r>
      <w:r w:rsidR="00A7261F">
        <w:t xml:space="preserve"> </w:t>
      </w:r>
      <w:r w:rsidR="00A7261F" w:rsidRPr="00A7261F">
        <w:t>Командной строки</w:t>
      </w:r>
      <w:r w:rsidR="00E514A1">
        <w:t>.</w:t>
      </w:r>
    </w:p>
    <w:p w14:paraId="31F0A3A8" w14:textId="071F2527" w:rsidR="007277DD" w:rsidRDefault="00A544A9" w:rsidP="007277DD">
      <w:pPr>
        <w:pStyle w:val="DIV1"/>
      </w:pPr>
      <w:r w:rsidRPr="00A544A9">
        <w:t>Выполненные упражнения</w:t>
      </w:r>
    </w:p>
    <w:p w14:paraId="4FC51961" w14:textId="08666C74" w:rsidR="007C1DB7" w:rsidRDefault="007C1DB7" w:rsidP="007C1DB7">
      <w:pPr>
        <w:pStyle w:val="DIV2"/>
      </w:pPr>
      <w:r w:rsidRPr="00664C67">
        <w:t>Упражнение 1.</w:t>
      </w:r>
      <w:r w:rsidR="00B40D5C">
        <w:t>10</w:t>
      </w:r>
    </w:p>
    <w:p w14:paraId="576B833E" w14:textId="2BD2653B" w:rsidR="007C1DB7" w:rsidRDefault="007C1DB7" w:rsidP="007C1DB7">
      <w:pPr>
        <w:pStyle w:val="MAINTEXT"/>
      </w:pPr>
      <w:r>
        <w:t xml:space="preserve">На рис. </w:t>
      </w:r>
      <w:r w:rsidR="006E5678">
        <w:t>1-</w:t>
      </w:r>
      <w:r w:rsidR="007A691E">
        <w:t>4</w:t>
      </w:r>
      <w:r>
        <w:t xml:space="preserve"> изображены результаты выполнения упражнения 1.</w:t>
      </w:r>
      <w:r w:rsidR="00963488">
        <w:t>10</w:t>
      </w:r>
      <w:r>
        <w:t>.</w:t>
      </w:r>
    </w:p>
    <w:p w14:paraId="5296B5AB" w14:textId="77777777" w:rsidR="007C1DB7" w:rsidRDefault="007C1DB7" w:rsidP="007C1DB7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EB5CE1E" wp14:editId="5FF5C104">
            <wp:extent cx="2985060" cy="2673350"/>
            <wp:effectExtent l="0" t="0" r="6350" b="0"/>
            <wp:docPr id="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41" cy="26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A48" w14:textId="3426EAE7" w:rsidR="007C1DB7" w:rsidRDefault="007C1DB7" w:rsidP="007C1DB7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</w:t>
        </w:r>
      </w:fldSimple>
      <w:r w:rsidRPr="000214A2">
        <w:t xml:space="preserve"> –</w:t>
      </w:r>
      <w:r w:rsidR="00E53273" w:rsidRPr="00E53273">
        <w:t xml:space="preserve"> </w:t>
      </w:r>
      <w:r w:rsidR="00E53273">
        <w:t>О</w:t>
      </w:r>
      <w:r w:rsidR="00E53273" w:rsidRPr="00E53273">
        <w:t>сновн</w:t>
      </w:r>
      <w:r w:rsidR="00E53273">
        <w:t>ая</w:t>
      </w:r>
      <w:r w:rsidR="00E53273" w:rsidRPr="00E53273">
        <w:t xml:space="preserve"> конфигураци</w:t>
      </w:r>
      <w:r w:rsidR="00E53273">
        <w:t>я</w:t>
      </w:r>
      <w:r w:rsidR="00E53273" w:rsidRPr="00E53273">
        <w:t xml:space="preserve"> TCP/IP для всех адаптеров</w:t>
      </w:r>
    </w:p>
    <w:p w14:paraId="66915879" w14:textId="77777777" w:rsidR="00DB7FCB" w:rsidRDefault="00DB7FCB" w:rsidP="00DB7FC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16215A2" wp14:editId="538CA89B">
            <wp:extent cx="2673350" cy="3546952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37" cy="35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1297" w14:textId="70CB3063" w:rsidR="00DB7FCB" w:rsidRDefault="00DB7FCB" w:rsidP="00DB7FCB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2</w:t>
        </w:r>
      </w:fldSimple>
      <w:r w:rsidRPr="000214A2">
        <w:t xml:space="preserve"> – </w:t>
      </w:r>
      <w:r w:rsidR="0099000D">
        <w:t>Полная</w:t>
      </w:r>
      <w:r w:rsidR="0099000D" w:rsidRPr="0099000D">
        <w:t xml:space="preserve"> конфигурация TCP/IP для всех адаптеров</w:t>
      </w:r>
    </w:p>
    <w:p w14:paraId="2E3C01CB" w14:textId="77777777" w:rsidR="00DB7FCB" w:rsidRDefault="00DB7FCB" w:rsidP="00DB7FCB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DC8339D" wp14:editId="1CB78A2D">
            <wp:extent cx="3433898" cy="3012043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898" cy="30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9ACB" w14:textId="65F647F0" w:rsidR="00DB7FCB" w:rsidRPr="00E66752" w:rsidRDefault="00DB7FCB" w:rsidP="00DB7FCB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3</w:t>
        </w:r>
      </w:fldSimple>
      <w:r w:rsidRPr="000214A2">
        <w:t xml:space="preserve"> – </w:t>
      </w:r>
      <w:r w:rsidR="00E66752">
        <w:t xml:space="preserve">Обновление конфигурации </w:t>
      </w:r>
      <w:r w:rsidR="00E66752">
        <w:rPr>
          <w:lang w:val="en-US"/>
        </w:rPr>
        <w:t>IP</w:t>
      </w:r>
      <w:r w:rsidR="00E66752" w:rsidRPr="00E66752">
        <w:t>-</w:t>
      </w:r>
      <w:r w:rsidR="00E66752">
        <w:t xml:space="preserve">адреса </w:t>
      </w:r>
      <w:r w:rsidR="00E66752">
        <w:rPr>
          <w:lang w:val="en-US"/>
        </w:rPr>
        <w:t>DHCP</w:t>
      </w:r>
    </w:p>
    <w:p w14:paraId="3C198235" w14:textId="77777777" w:rsidR="005F0A7E" w:rsidRDefault="005F0A7E" w:rsidP="005F0A7E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B0ED7E7" wp14:editId="01D83BA3">
            <wp:extent cx="3433897" cy="3012043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897" cy="30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071E" w14:textId="117EB398" w:rsidR="00C15C0F" w:rsidRDefault="005F0A7E" w:rsidP="005F0A7E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4</w:t>
        </w:r>
      </w:fldSimple>
      <w:r w:rsidRPr="000214A2">
        <w:t xml:space="preserve"> – </w:t>
      </w:r>
      <w:r w:rsidR="00C20EEA">
        <w:t xml:space="preserve">Вывод </w:t>
      </w:r>
      <w:r w:rsidR="00C20EEA" w:rsidRPr="00C20EEA">
        <w:t>код</w:t>
      </w:r>
      <w:r w:rsidR="00C20EEA">
        <w:t>ов</w:t>
      </w:r>
      <w:r w:rsidR="00C20EEA" w:rsidRPr="00C20EEA">
        <w:t xml:space="preserve"> класс</w:t>
      </w:r>
      <w:r w:rsidR="00C20EEA">
        <w:t>ов</w:t>
      </w:r>
      <w:r w:rsidR="00C20EEA" w:rsidRPr="00C20EEA">
        <w:t xml:space="preserve"> DHCP</w:t>
      </w:r>
      <w:r w:rsidR="00872801">
        <w:t xml:space="preserve"> (классы не найдены)</w:t>
      </w:r>
    </w:p>
    <w:p w14:paraId="0ABD6D6F" w14:textId="77777777" w:rsidR="00C15C0F" w:rsidRDefault="00C15C0F">
      <w:pPr>
        <w:spacing w:after="200" w:line="276" w:lineRule="auto"/>
        <w:rPr>
          <w:iCs/>
          <w:color w:val="000000" w:themeColor="text1"/>
          <w:sz w:val="28"/>
          <w:szCs w:val="28"/>
        </w:rPr>
      </w:pPr>
      <w:r>
        <w:br w:type="page"/>
      </w:r>
    </w:p>
    <w:p w14:paraId="20FC1D5C" w14:textId="0A8B8C5B" w:rsidR="006B2716" w:rsidRDefault="006B2716" w:rsidP="00D07FB4">
      <w:pPr>
        <w:pStyle w:val="DIV2"/>
      </w:pPr>
      <w:r w:rsidRPr="00664C67">
        <w:lastRenderedPageBreak/>
        <w:t>Упражнение 1.</w:t>
      </w:r>
      <w:r>
        <w:t>11</w:t>
      </w:r>
    </w:p>
    <w:p w14:paraId="02FF0980" w14:textId="3AB94B23" w:rsidR="006B2716" w:rsidRDefault="006B2716" w:rsidP="006B2716">
      <w:pPr>
        <w:pStyle w:val="MAINTEXT"/>
      </w:pPr>
      <w:r>
        <w:t xml:space="preserve">На рис. </w:t>
      </w:r>
      <w:r w:rsidR="00DC0459">
        <w:t>5, 6</w:t>
      </w:r>
      <w:r>
        <w:t xml:space="preserve"> изображены результаты выполнения упражнения 1.11.</w:t>
      </w:r>
    </w:p>
    <w:p w14:paraId="0D1C1406" w14:textId="77777777" w:rsidR="006B2716" w:rsidRDefault="006B2716" w:rsidP="006B2716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4A529D1" wp14:editId="7AB40053">
            <wp:extent cx="3388019" cy="2971800"/>
            <wp:effectExtent l="0" t="0" r="3175" b="0"/>
            <wp:docPr id="67716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673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301" cy="29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D738" w14:textId="74E6F884" w:rsidR="006B2716" w:rsidRPr="00311951" w:rsidRDefault="006B2716" w:rsidP="006B2716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5</w:t>
        </w:r>
      </w:fldSimple>
      <w:r w:rsidRPr="000214A2">
        <w:t xml:space="preserve"> – </w:t>
      </w:r>
      <w:r w:rsidR="00311951">
        <w:t>Запись вывода «</w:t>
      </w:r>
      <w:r w:rsidR="00311951">
        <w:rPr>
          <w:lang w:val="en-US"/>
        </w:rPr>
        <w:t>ipconfig</w:t>
      </w:r>
      <w:r w:rsidR="00311951" w:rsidRPr="00311951">
        <w:t xml:space="preserve"> /</w:t>
      </w:r>
      <w:r w:rsidR="00311951">
        <w:rPr>
          <w:lang w:val="en-US"/>
        </w:rPr>
        <w:t>all</w:t>
      </w:r>
      <w:r w:rsidR="00311951">
        <w:t>» в файл и открытие файла</w:t>
      </w:r>
    </w:p>
    <w:p w14:paraId="3C8F60B0" w14:textId="77777777" w:rsidR="001B1A56" w:rsidRDefault="001B1A56" w:rsidP="001B1A56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F9DCC9F" wp14:editId="7323C4A8">
            <wp:extent cx="3765550" cy="3365360"/>
            <wp:effectExtent l="0" t="0" r="6350" b="6985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348" cy="33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0E63" w14:textId="2A7C122C" w:rsidR="00FE2253" w:rsidRDefault="001B1A56" w:rsidP="001B1A56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6</w:t>
        </w:r>
      </w:fldSimple>
      <w:r w:rsidRPr="000214A2">
        <w:t xml:space="preserve"> – </w:t>
      </w:r>
      <w:r w:rsidR="003F752A">
        <w:t>Результат записи</w:t>
      </w:r>
    </w:p>
    <w:p w14:paraId="35DAF9DB" w14:textId="77777777" w:rsidR="00FE2253" w:rsidRDefault="00FE2253">
      <w:pPr>
        <w:spacing w:after="200" w:line="276" w:lineRule="auto"/>
        <w:rPr>
          <w:iCs/>
          <w:color w:val="000000" w:themeColor="text1"/>
          <w:sz w:val="28"/>
          <w:szCs w:val="28"/>
        </w:rPr>
      </w:pPr>
      <w:r>
        <w:br w:type="page"/>
      </w:r>
    </w:p>
    <w:p w14:paraId="2394C6F6" w14:textId="61F7E82E" w:rsidR="00DC6D44" w:rsidRDefault="00DC6D44" w:rsidP="00D07FB4">
      <w:pPr>
        <w:pStyle w:val="DIV2"/>
      </w:pPr>
      <w:r w:rsidRPr="00664C67">
        <w:lastRenderedPageBreak/>
        <w:t>Упражнение 1.</w:t>
      </w:r>
      <w:r>
        <w:t>12</w:t>
      </w:r>
    </w:p>
    <w:p w14:paraId="1DA196D3" w14:textId="0EC8F3B0" w:rsidR="00DC6D44" w:rsidRDefault="00DC6D44" w:rsidP="00DC6D44">
      <w:pPr>
        <w:pStyle w:val="MAINTEXT"/>
      </w:pPr>
      <w:r>
        <w:t xml:space="preserve">На рис. </w:t>
      </w:r>
      <w:r w:rsidR="006539EF">
        <w:t>7-9</w:t>
      </w:r>
      <w:r>
        <w:t xml:space="preserve"> изображены результаты выполнения упражнения 1.12.</w:t>
      </w:r>
    </w:p>
    <w:p w14:paraId="5B23CCC1" w14:textId="77777777" w:rsidR="00DC6D44" w:rsidRDefault="00DC6D44" w:rsidP="00DC6D44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0D9B6B4" wp14:editId="22B2FAA9">
            <wp:extent cx="3200400" cy="2807231"/>
            <wp:effectExtent l="0" t="0" r="0" b="0"/>
            <wp:docPr id="105833249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3249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093" cy="28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97C" w14:textId="06D9AD2D" w:rsidR="00DC6D44" w:rsidRPr="0049594B" w:rsidRDefault="00DC6D44" w:rsidP="00DC6D44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7</w:t>
        </w:r>
      </w:fldSimple>
      <w:r w:rsidRPr="000214A2">
        <w:t xml:space="preserve"> – </w:t>
      </w:r>
      <w:r w:rsidR="004D5FDF">
        <w:t xml:space="preserve">Результат </w:t>
      </w:r>
      <w:proofErr w:type="spellStart"/>
      <w:r w:rsidR="004D5FDF">
        <w:t>пинг</w:t>
      </w:r>
      <w:proofErr w:type="spellEnd"/>
      <w:r w:rsidR="004D5FDF">
        <w:t xml:space="preserve">-запроса к </w:t>
      </w:r>
      <w:r w:rsidR="004D5FDF">
        <w:rPr>
          <w:lang w:val="en-US"/>
        </w:rPr>
        <w:t>google</w:t>
      </w:r>
      <w:r w:rsidR="004D5FDF" w:rsidRPr="004D5FDF">
        <w:t>.</w:t>
      </w:r>
      <w:r w:rsidR="004D5FDF">
        <w:rPr>
          <w:lang w:val="en-US"/>
        </w:rPr>
        <w:t>com</w:t>
      </w:r>
    </w:p>
    <w:p w14:paraId="2D4B8D07" w14:textId="77777777" w:rsidR="0063706F" w:rsidRDefault="0063706F" w:rsidP="0063706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807AEAE" wp14:editId="77B2CD23">
            <wp:extent cx="3209093" cy="2814855"/>
            <wp:effectExtent l="0" t="0" r="0" b="5080"/>
            <wp:docPr id="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093" cy="28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1425" w14:textId="2B587B3C" w:rsidR="0063706F" w:rsidRPr="006A1D6F" w:rsidRDefault="0063706F" w:rsidP="006A1D6F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8</w:t>
        </w:r>
      </w:fldSimple>
      <w:r w:rsidRPr="000214A2">
        <w:t xml:space="preserve"> – </w:t>
      </w:r>
      <w:r>
        <w:t xml:space="preserve">Результат </w:t>
      </w:r>
      <w:proofErr w:type="spellStart"/>
      <w:r>
        <w:t>пинг</w:t>
      </w:r>
      <w:proofErr w:type="spellEnd"/>
      <w:r>
        <w:t xml:space="preserve">-запроса к </w:t>
      </w:r>
      <w:r w:rsidR="00013155">
        <w:t>new.guap.ru 10</w:t>
      </w:r>
      <w:r w:rsidR="00013155" w:rsidRPr="00013155">
        <w:t>-</w:t>
      </w:r>
      <w:r w:rsidR="00013155">
        <w:t>ю пакетами с данными длиной в 1000 байт</w:t>
      </w:r>
    </w:p>
    <w:p w14:paraId="04586689" w14:textId="77777777" w:rsidR="0063706F" w:rsidRDefault="0063706F" w:rsidP="0063706F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EE0D0C" wp14:editId="086095A0">
            <wp:extent cx="3209093" cy="2814855"/>
            <wp:effectExtent l="0" t="0" r="0" b="508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093" cy="28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589B" w14:textId="22EE3C58" w:rsidR="0063706F" w:rsidRPr="004D5FDF" w:rsidRDefault="0063706F" w:rsidP="006F5771">
      <w:pPr>
        <w:pStyle w:val="af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9</w:t>
        </w:r>
      </w:fldSimple>
      <w:r w:rsidRPr="000214A2">
        <w:t xml:space="preserve"> – </w:t>
      </w:r>
      <w:r>
        <w:t xml:space="preserve">Результат </w:t>
      </w:r>
      <w:proofErr w:type="spellStart"/>
      <w:r>
        <w:t>пинг</w:t>
      </w:r>
      <w:proofErr w:type="spellEnd"/>
      <w:r>
        <w:t xml:space="preserve">-запроса к </w:t>
      </w:r>
      <w:proofErr w:type="spellStart"/>
      <w:r w:rsidR="006A1D6F" w:rsidRPr="006A1D6F">
        <w:rPr>
          <w:lang w:val="en-US"/>
        </w:rPr>
        <w:t>yandex</w:t>
      </w:r>
      <w:proofErr w:type="spellEnd"/>
      <w:r w:rsidR="006A1D6F" w:rsidRPr="006A1D6F">
        <w:t>.</w:t>
      </w:r>
      <w:proofErr w:type="spellStart"/>
      <w:r w:rsidR="006A1D6F" w:rsidRPr="006A1D6F">
        <w:rPr>
          <w:lang w:val="en-US"/>
        </w:rPr>
        <w:t>ru</w:t>
      </w:r>
      <w:proofErr w:type="spellEnd"/>
      <w:r w:rsidR="006A1D6F" w:rsidRPr="006A1D6F">
        <w:t xml:space="preserve"> 1 раз, </w:t>
      </w:r>
      <w:r w:rsidR="002E0130">
        <w:t xml:space="preserve">с запросом </w:t>
      </w:r>
      <w:r w:rsidR="006A1D6F" w:rsidRPr="006A1D6F">
        <w:t>маршрут</w:t>
      </w:r>
      <w:r w:rsidR="00680226">
        <w:t>а</w:t>
      </w:r>
      <w:r w:rsidR="006A1D6F" w:rsidRPr="006A1D6F">
        <w:t xml:space="preserve"> для первых 9 переходов </w:t>
      </w:r>
      <w:r w:rsidR="007A4EC0">
        <w:t xml:space="preserve">и ожиданием в </w:t>
      </w:r>
      <w:r w:rsidR="006A1D6F" w:rsidRPr="007A4EC0">
        <w:t>1 секунду</w:t>
      </w:r>
    </w:p>
    <w:p w14:paraId="2D7E6407" w14:textId="0ACAC4F3" w:rsidR="00B04C9B" w:rsidRDefault="00B04C9B" w:rsidP="00D07FB4">
      <w:pPr>
        <w:pStyle w:val="DIV2"/>
      </w:pPr>
      <w:r w:rsidRPr="00664C67">
        <w:t>Упражнение 1.</w:t>
      </w:r>
      <w:r>
        <w:t>13</w:t>
      </w:r>
    </w:p>
    <w:p w14:paraId="64D03775" w14:textId="37F48051" w:rsidR="00B04C9B" w:rsidRDefault="00B04C9B" w:rsidP="00B04C9B">
      <w:pPr>
        <w:pStyle w:val="MAINTEXT"/>
      </w:pPr>
      <w:r>
        <w:t>На рис. 1</w:t>
      </w:r>
      <w:r w:rsidR="000307DB">
        <w:t>0</w:t>
      </w:r>
      <w:r>
        <w:t xml:space="preserve"> изображен результат выполнения упражнения 1.13.</w:t>
      </w:r>
    </w:p>
    <w:p w14:paraId="22EC7852" w14:textId="77777777" w:rsidR="00B04C9B" w:rsidRDefault="00B04C9B" w:rsidP="00B04C9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200B79C" wp14:editId="7C9C0CB9">
            <wp:extent cx="3321050" cy="2913058"/>
            <wp:effectExtent l="0" t="0" r="0" b="1905"/>
            <wp:docPr id="85063056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30568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954" cy="29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9C15" w14:textId="2D1716D6" w:rsidR="00B04C9B" w:rsidRPr="0073668C" w:rsidRDefault="00B04C9B" w:rsidP="00C961FD">
      <w:pPr>
        <w:pStyle w:val="af0"/>
        <w:keepNext w:val="0"/>
        <w:widowControl w:val="0"/>
        <w:ind w:left="720" w:hanging="72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10</w:t>
        </w:r>
      </w:fldSimple>
      <w:r w:rsidRPr="000214A2">
        <w:t xml:space="preserve"> – </w:t>
      </w:r>
      <w:r w:rsidR="004303AB">
        <w:t>Т</w:t>
      </w:r>
      <w:r w:rsidR="004303AB" w:rsidRPr="004303AB">
        <w:t>рассировк</w:t>
      </w:r>
      <w:r w:rsidR="004303AB">
        <w:t>а</w:t>
      </w:r>
      <w:r w:rsidR="004303AB" w:rsidRPr="004303AB">
        <w:t xml:space="preserve"> маршрута к узлу new.guap.ru</w:t>
      </w:r>
    </w:p>
    <w:p w14:paraId="179FF4F3" w14:textId="2AB51D65" w:rsidR="00833572" w:rsidRDefault="00833572" w:rsidP="007277DD">
      <w:pPr>
        <w:pStyle w:val="DIV1"/>
      </w:pPr>
      <w:r w:rsidRPr="00833572">
        <w:t>Результаты выполнения зада</w:t>
      </w:r>
      <w:r>
        <w:t>ния</w:t>
      </w:r>
    </w:p>
    <w:p w14:paraId="32697B33" w14:textId="006D9DF6" w:rsidR="001C52DD" w:rsidRDefault="00290158" w:rsidP="00502C41">
      <w:pPr>
        <w:pStyle w:val="MAINTEXT"/>
        <w:ind w:left="2160" w:hanging="1451"/>
      </w:pPr>
      <w:r>
        <w:t>На рис. 17, 18 показаны результаты выполнения.</w:t>
      </w:r>
    </w:p>
    <w:p w14:paraId="5BAA082B" w14:textId="77777777" w:rsidR="00BF282F" w:rsidRDefault="00BF282F" w:rsidP="00BF282F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AAA5980" wp14:editId="1DC53F8A">
            <wp:extent cx="3149600" cy="5802711"/>
            <wp:effectExtent l="0" t="0" r="0" b="7620"/>
            <wp:docPr id="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440" cy="580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4E23" w14:textId="46C3B861" w:rsidR="00BF282F" w:rsidRDefault="00BF282F" w:rsidP="00BF282F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11</w:t>
        </w:r>
      </w:fldSimple>
      <w:r w:rsidRPr="000214A2">
        <w:t xml:space="preserve"> – </w:t>
      </w:r>
      <w:r w:rsidR="00A536A9">
        <w:t>Вывод</w:t>
      </w:r>
      <w:r w:rsidR="00A536A9" w:rsidRPr="002F3830">
        <w:t xml:space="preserve"> </w:t>
      </w:r>
      <w:r w:rsidR="00A536A9">
        <w:t>«</w:t>
      </w:r>
      <w:r w:rsidR="00A536A9">
        <w:rPr>
          <w:lang w:val="en-US"/>
        </w:rPr>
        <w:t>ipconfig</w:t>
      </w:r>
      <w:r w:rsidR="00A536A9" w:rsidRPr="002F3830">
        <w:t xml:space="preserve"> /</w:t>
      </w:r>
      <w:r w:rsidR="00A536A9">
        <w:rPr>
          <w:lang w:val="en-US"/>
        </w:rPr>
        <w:t>all</w:t>
      </w:r>
      <w:r w:rsidR="00A536A9">
        <w:t>»</w:t>
      </w:r>
    </w:p>
    <w:p w14:paraId="5119CFC4" w14:textId="3A68154E" w:rsidR="00C92738" w:rsidRPr="00E67B9B" w:rsidRDefault="00BA02A7" w:rsidP="00C92738">
      <w:pPr>
        <w:pStyle w:val="MAINTEXT"/>
      </w:pPr>
      <w:r>
        <w:rPr>
          <w:lang w:val="en-US"/>
        </w:rPr>
        <w:t>IP</w:t>
      </w:r>
      <w:r w:rsidRPr="00BA02A7">
        <w:t>-</w:t>
      </w:r>
      <w:r>
        <w:t xml:space="preserve">адрес компьютера (локальная сеть): </w:t>
      </w:r>
      <w:r w:rsidRPr="00BA02A7">
        <w:t>192.168.0.190</w:t>
      </w:r>
      <w:r w:rsidR="002F3830">
        <w:t xml:space="preserve">. На рис. 12 показаны </w:t>
      </w:r>
      <w:r w:rsidR="00814F64">
        <w:t xml:space="preserve">данные о подключенном адаптере </w:t>
      </w:r>
      <w:r w:rsidR="00814F64">
        <w:rPr>
          <w:lang w:val="en-US"/>
        </w:rPr>
        <w:t>Ethernet</w:t>
      </w:r>
      <w:r w:rsidR="00E67B9B">
        <w:t>.</w:t>
      </w:r>
    </w:p>
    <w:p w14:paraId="18B881C7" w14:textId="77777777" w:rsidR="00C92738" w:rsidRDefault="00C92738" w:rsidP="00C9273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AF5F466" wp14:editId="1B11A9CD">
            <wp:extent cx="3152440" cy="1758317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440" cy="17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7379" w14:textId="12E3B609" w:rsidR="00C92738" w:rsidRDefault="00C92738" w:rsidP="00C92738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12</w:t>
        </w:r>
      </w:fldSimple>
      <w:r w:rsidRPr="000214A2">
        <w:t xml:space="preserve"> – </w:t>
      </w:r>
      <w:r w:rsidR="007133E3">
        <w:t>Д</w:t>
      </w:r>
      <w:r w:rsidR="007133E3" w:rsidRPr="007133E3">
        <w:t>анные о подключенном адаптере Ethernet</w:t>
      </w:r>
    </w:p>
    <w:p w14:paraId="539F5EF5" w14:textId="16D8AFBD" w:rsidR="00A50E62" w:rsidRPr="00A50E62" w:rsidRDefault="00A50E62" w:rsidP="00A50E62">
      <w:pPr>
        <w:pStyle w:val="MAINTEXT"/>
      </w:pPr>
      <w:r>
        <w:lastRenderedPageBreak/>
        <w:t>На рис. 13 изображены</w:t>
      </w:r>
      <w:r w:rsidRPr="00A50E62">
        <w:t xml:space="preserve"> </w:t>
      </w:r>
      <w:r>
        <w:t xml:space="preserve">данные </w:t>
      </w:r>
      <w:r w:rsidRPr="00A50E62">
        <w:t xml:space="preserve">о деталях аренды адреса </w:t>
      </w:r>
      <w:r w:rsidR="00814C01">
        <w:rPr>
          <w:lang w:val="en-US"/>
        </w:rPr>
        <w:t>Ethernet</w:t>
      </w:r>
      <w:r w:rsidR="00814C01" w:rsidRPr="00814C01">
        <w:t>-</w:t>
      </w:r>
      <w:r w:rsidR="00814C01">
        <w:t xml:space="preserve">адаптера </w:t>
      </w:r>
      <w:r w:rsidRPr="00A50E62">
        <w:t>у DHCP сервера</w:t>
      </w:r>
      <w:r w:rsidR="009F1D28">
        <w:t>.</w:t>
      </w:r>
    </w:p>
    <w:p w14:paraId="493CBD85" w14:textId="77777777" w:rsidR="006E2F3E" w:rsidRDefault="006E2F3E" w:rsidP="006E2F3E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FBF5360" wp14:editId="27AA8C61">
            <wp:extent cx="3152440" cy="639008"/>
            <wp:effectExtent l="0" t="0" r="0" b="889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440" cy="6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76DA" w14:textId="470453E5" w:rsidR="006E2F3E" w:rsidRDefault="006E2F3E" w:rsidP="006E2F3E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13</w:t>
        </w:r>
      </w:fldSimple>
      <w:r w:rsidRPr="000214A2">
        <w:t xml:space="preserve"> – </w:t>
      </w:r>
      <w:r>
        <w:t>Д</w:t>
      </w:r>
      <w:r w:rsidRPr="007133E3">
        <w:t xml:space="preserve">анные </w:t>
      </w:r>
      <w:r w:rsidR="003A05A6" w:rsidRPr="003A05A6">
        <w:t>о деталях аренды адреса у DHCP сервера</w:t>
      </w:r>
    </w:p>
    <w:p w14:paraId="78F982E4" w14:textId="6074BAE2" w:rsidR="00CF0286" w:rsidRPr="001F74F3" w:rsidRDefault="00CF0286" w:rsidP="00CF0286">
      <w:pPr>
        <w:pStyle w:val="MAINTEXT"/>
      </w:pPr>
      <w:r>
        <w:t xml:space="preserve">На рис. 14-16 приведены результаты </w:t>
      </w:r>
      <w:proofErr w:type="spellStart"/>
      <w:r>
        <w:t>пинг</w:t>
      </w:r>
      <w:proofErr w:type="spellEnd"/>
      <w:r>
        <w:t>-запросов для трех разных интернет-узлов.</w:t>
      </w:r>
      <w:r w:rsidR="00162A5C" w:rsidRPr="00162A5C">
        <w:t xml:space="preserve"> </w:t>
      </w:r>
      <w:r w:rsidR="00162A5C">
        <w:t>Проверяется доступность узла, показывается время ответа, потери пакетов и стабильность соединения.</w:t>
      </w:r>
      <w:r w:rsidR="00CD2361" w:rsidRPr="00CD2361">
        <w:t xml:space="preserve"> </w:t>
      </w:r>
      <w:r w:rsidR="00CD2361">
        <w:t xml:space="preserve">Среднее время ответа </w:t>
      </w:r>
      <w:r w:rsidR="001F74F3">
        <w:t xml:space="preserve">зависит от запрашиваемого ресурса и </w:t>
      </w:r>
      <w:r w:rsidR="00CD2361">
        <w:t xml:space="preserve">варьируется от 4 до 34 </w:t>
      </w:r>
      <w:proofErr w:type="spellStart"/>
      <w:r w:rsidR="00CD2361">
        <w:t>мс</w:t>
      </w:r>
      <w:proofErr w:type="spellEnd"/>
      <w:r w:rsidR="00E86E16">
        <w:t>.</w:t>
      </w:r>
    </w:p>
    <w:p w14:paraId="664F726B" w14:textId="77777777" w:rsidR="00F85583" w:rsidRDefault="00F85583" w:rsidP="00F8558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434B2E" wp14:editId="674892BE">
            <wp:extent cx="3708400" cy="1902763"/>
            <wp:effectExtent l="0" t="0" r="6350" b="254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0797" cy="19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643E" w14:textId="10511D01" w:rsidR="00F85583" w:rsidRPr="0007681A" w:rsidRDefault="00F85583" w:rsidP="00F85583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14</w:t>
        </w:r>
      </w:fldSimple>
      <w:r w:rsidRPr="000214A2">
        <w:t xml:space="preserve"> – </w:t>
      </w:r>
      <w:r w:rsidR="004E25E3">
        <w:t xml:space="preserve">Проверка доступности узла </w:t>
      </w:r>
      <w:r w:rsidR="0007681A">
        <w:t>«</w:t>
      </w:r>
      <w:proofErr w:type="spellStart"/>
      <w:r w:rsidR="004E25E3">
        <w:rPr>
          <w:lang w:val="en-US"/>
        </w:rPr>
        <w:t>yandex</w:t>
      </w:r>
      <w:proofErr w:type="spellEnd"/>
      <w:r w:rsidR="004E25E3" w:rsidRPr="004E25E3">
        <w:t>.</w:t>
      </w:r>
      <w:proofErr w:type="spellStart"/>
      <w:r w:rsidR="004E25E3">
        <w:rPr>
          <w:lang w:val="en-US"/>
        </w:rPr>
        <w:t>ru</w:t>
      </w:r>
      <w:proofErr w:type="spellEnd"/>
      <w:r w:rsidR="0007681A">
        <w:t>»</w:t>
      </w:r>
    </w:p>
    <w:p w14:paraId="1A856954" w14:textId="77777777" w:rsidR="004A2183" w:rsidRDefault="004A2183" w:rsidP="004A218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014AE8F" wp14:editId="4789A6B8">
            <wp:extent cx="3730797" cy="1914254"/>
            <wp:effectExtent l="0" t="0" r="3175" b="0"/>
            <wp:docPr id="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797" cy="19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6F9" w14:textId="2A879A85" w:rsidR="004A2183" w:rsidRPr="0007681A" w:rsidRDefault="004A2183" w:rsidP="000E6FB0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15</w:t>
        </w:r>
      </w:fldSimple>
      <w:r w:rsidRPr="000214A2">
        <w:t xml:space="preserve"> – </w:t>
      </w:r>
      <w:r w:rsidR="000E6FB0">
        <w:t xml:space="preserve">Проверка доступности узла </w:t>
      </w:r>
      <w:r w:rsidR="0007681A">
        <w:t>«</w:t>
      </w:r>
      <w:r w:rsidR="000E6FB0">
        <w:rPr>
          <w:lang w:val="en-US"/>
        </w:rPr>
        <w:t>google</w:t>
      </w:r>
      <w:r w:rsidR="000E6FB0" w:rsidRPr="000E6FB0">
        <w:t>.</w:t>
      </w:r>
      <w:r w:rsidR="000E6FB0">
        <w:rPr>
          <w:lang w:val="en-US"/>
        </w:rPr>
        <w:t>com</w:t>
      </w:r>
      <w:r w:rsidR="0007681A">
        <w:t>»</w:t>
      </w:r>
    </w:p>
    <w:p w14:paraId="17621773" w14:textId="77777777" w:rsidR="004A2183" w:rsidRDefault="004A2183" w:rsidP="004A2183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EAE037" wp14:editId="57C4D6F9">
            <wp:extent cx="3730797" cy="1914254"/>
            <wp:effectExtent l="0" t="0" r="3175" b="0"/>
            <wp:docPr id="1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797" cy="19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5425" w14:textId="47D4ADBC" w:rsidR="004A2183" w:rsidRDefault="004A2183" w:rsidP="004A2183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16</w:t>
        </w:r>
      </w:fldSimple>
      <w:r w:rsidRPr="000214A2">
        <w:t xml:space="preserve"> – </w:t>
      </w:r>
      <w:r w:rsidR="0007681A" w:rsidRPr="0007681A">
        <w:t>Проверка доступности узла</w:t>
      </w:r>
      <w:r w:rsidR="0007681A">
        <w:t xml:space="preserve"> «</w:t>
      </w:r>
      <w:proofErr w:type="spellStart"/>
      <w:r w:rsidR="0007681A">
        <w:rPr>
          <w:lang w:val="en-US"/>
        </w:rPr>
        <w:t>github</w:t>
      </w:r>
      <w:proofErr w:type="spellEnd"/>
      <w:r w:rsidR="0007681A" w:rsidRPr="0007681A">
        <w:t>.</w:t>
      </w:r>
      <w:r w:rsidR="0007681A">
        <w:rPr>
          <w:lang w:val="en-US"/>
        </w:rPr>
        <w:t>com</w:t>
      </w:r>
      <w:r w:rsidR="0007681A">
        <w:t>»</w:t>
      </w:r>
    </w:p>
    <w:p w14:paraId="34D4E484" w14:textId="19F8886C" w:rsidR="00F85583" w:rsidRDefault="004C4432" w:rsidP="00CF0286">
      <w:pPr>
        <w:pStyle w:val="MAINTEXT"/>
      </w:pPr>
      <w:r>
        <w:t xml:space="preserve">На рис. </w:t>
      </w:r>
      <w:r w:rsidR="000D3FFB">
        <w:t>17 п</w:t>
      </w:r>
      <w:r>
        <w:t>оказан результат выполнения задачи 3.1</w:t>
      </w:r>
      <w:r w:rsidR="00475F1C">
        <w:t>. Имя компьютера: «</w:t>
      </w:r>
      <w:r w:rsidR="00475F1C" w:rsidRPr="00475F1C">
        <w:t>desktop-r64m5mn</w:t>
      </w:r>
      <w:r w:rsidR="00475F1C">
        <w:t>»</w:t>
      </w:r>
      <w:r w:rsidR="0098110B" w:rsidRPr="0098110B">
        <w:t xml:space="preserve">, </w:t>
      </w:r>
      <w:r w:rsidR="0098110B">
        <w:t>следовательно п</w:t>
      </w:r>
      <w:r w:rsidR="00C54600">
        <w:t>а</w:t>
      </w:r>
      <w:r w:rsidR="0098110B">
        <w:t xml:space="preserve">раметр </w:t>
      </w:r>
      <w:r w:rsidR="0098110B" w:rsidRPr="0098110B">
        <w:t>-</w:t>
      </w:r>
      <w:r w:rsidR="0098110B">
        <w:rPr>
          <w:lang w:val="en-US"/>
        </w:rPr>
        <w:t>n</w:t>
      </w:r>
      <w:r w:rsidR="0098110B" w:rsidRPr="0098110B">
        <w:t xml:space="preserve"> </w:t>
      </w:r>
      <w:r w:rsidR="0098110B">
        <w:t xml:space="preserve">для команды </w:t>
      </w:r>
      <w:r w:rsidR="0098110B">
        <w:rPr>
          <w:lang w:val="en-US"/>
        </w:rPr>
        <w:t>ping</w:t>
      </w:r>
      <w:r w:rsidR="0098110B">
        <w:t xml:space="preserve"> равен 50</w:t>
      </w:r>
      <w:r w:rsidR="00475F1C">
        <w:t>.</w:t>
      </w:r>
    </w:p>
    <w:p w14:paraId="1A2112BC" w14:textId="77777777" w:rsidR="00932D87" w:rsidRDefault="00932D87" w:rsidP="00932D87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837E63" wp14:editId="7A0BE9FF">
            <wp:extent cx="2901950" cy="5061143"/>
            <wp:effectExtent l="0" t="0" r="0" b="6350"/>
            <wp:docPr id="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668" cy="50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EC2" w14:textId="2BC10A12" w:rsidR="00932D87" w:rsidRPr="00721996" w:rsidRDefault="00932D87" w:rsidP="00932D87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17</w:t>
        </w:r>
      </w:fldSimple>
      <w:r w:rsidRPr="000214A2">
        <w:t xml:space="preserve"> – </w:t>
      </w:r>
      <w:r w:rsidRPr="0007681A">
        <w:t>Проверка доступности узла</w:t>
      </w:r>
      <w:r>
        <w:t xml:space="preserve"> «</w:t>
      </w:r>
      <w:proofErr w:type="spellStart"/>
      <w:r w:rsidR="000C3D26">
        <w:rPr>
          <w:lang w:val="en-US"/>
        </w:rPr>
        <w:t>yandex</w:t>
      </w:r>
      <w:proofErr w:type="spellEnd"/>
      <w:r w:rsidR="000C3D26" w:rsidRPr="000C3D26">
        <w:t>.</w:t>
      </w:r>
      <w:proofErr w:type="spellStart"/>
      <w:r w:rsidR="000C3D26">
        <w:rPr>
          <w:lang w:val="en-US"/>
        </w:rPr>
        <w:t>ru</w:t>
      </w:r>
      <w:proofErr w:type="spellEnd"/>
      <w:r>
        <w:t>»</w:t>
      </w:r>
      <w:r w:rsidR="000C3D26" w:rsidRPr="000C3D26">
        <w:t xml:space="preserve"> </w:t>
      </w:r>
      <w:r w:rsidR="000C3D26">
        <w:t>50-ю пакетами</w:t>
      </w:r>
    </w:p>
    <w:p w14:paraId="6E966156" w14:textId="29034602" w:rsidR="00932D87" w:rsidRDefault="00721996" w:rsidP="00721996">
      <w:pPr>
        <w:pStyle w:val="MAINTEXT"/>
      </w:pPr>
      <w:r>
        <w:t xml:space="preserve">На рис. 18-20 изображены результаты выполнения задачи 3.2. </w:t>
      </w:r>
      <w:r w:rsidR="00186798">
        <w:t xml:space="preserve">Параметр </w:t>
      </w:r>
      <w:r>
        <w:t>n — количество запросов, l — размер буфера (байт)</w:t>
      </w:r>
      <w:r w:rsidR="00A90A40">
        <w:t>,</w:t>
      </w:r>
      <w:r>
        <w:t xml:space="preserve"> w — таймаут</w:t>
      </w:r>
      <w:r w:rsidR="00913D2B">
        <w:t xml:space="preserve"> (</w:t>
      </w:r>
      <w:proofErr w:type="spellStart"/>
      <w:r w:rsidR="00913D2B">
        <w:t>мс</w:t>
      </w:r>
      <w:proofErr w:type="spellEnd"/>
      <w:r w:rsidR="00913D2B">
        <w:t>)</w:t>
      </w:r>
      <w:r>
        <w:t>.</w:t>
      </w:r>
    </w:p>
    <w:p w14:paraId="652D7D44" w14:textId="77777777" w:rsidR="0034426A" w:rsidRDefault="0034426A" w:rsidP="0034426A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FEF107" wp14:editId="494F55EA">
            <wp:extent cx="3149600" cy="2163476"/>
            <wp:effectExtent l="0" t="0" r="0" b="8255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4444" cy="21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739C" w14:textId="0B56CF0E" w:rsidR="0034426A" w:rsidRPr="00FC24A0" w:rsidRDefault="0034426A" w:rsidP="00867F0B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18</w:t>
        </w:r>
      </w:fldSimple>
      <w:r w:rsidRPr="000214A2">
        <w:t xml:space="preserve"> – </w:t>
      </w:r>
      <w:r w:rsidRPr="0007681A">
        <w:t>Проверка доступности узла</w:t>
      </w:r>
      <w:r>
        <w:t xml:space="preserve"> «</w:t>
      </w:r>
      <w:r w:rsidR="001F099A">
        <w:rPr>
          <w:lang w:val="en-US"/>
        </w:rPr>
        <w:t>google</w:t>
      </w:r>
      <w:r w:rsidRPr="0007681A">
        <w:t>.</w:t>
      </w:r>
      <w:r>
        <w:rPr>
          <w:lang w:val="en-US"/>
        </w:rPr>
        <w:t>com</w:t>
      </w:r>
      <w:r>
        <w:t>»</w:t>
      </w:r>
      <w:r w:rsidR="00FC24A0" w:rsidRPr="00FC24A0">
        <w:t xml:space="preserve"> (</w:t>
      </w:r>
      <w:r w:rsidR="00FC24A0">
        <w:t>п</w:t>
      </w:r>
      <w:r w:rsidR="00FC24A0" w:rsidRPr="00FC24A0">
        <w:t>роцент потерь</w:t>
      </w:r>
      <w:r w:rsidR="00FC24A0">
        <w:t>: 0</w:t>
      </w:r>
      <w:r w:rsidR="0046591A">
        <w:t>%</w:t>
      </w:r>
      <w:r w:rsidR="00FC24A0" w:rsidRPr="00FC24A0">
        <w:t xml:space="preserve">; </w:t>
      </w:r>
      <w:r w:rsidR="00FC24A0">
        <w:t>с</w:t>
      </w:r>
      <w:r w:rsidR="00FC24A0" w:rsidRPr="00FC24A0">
        <w:t>реднее время приёма передачи</w:t>
      </w:r>
      <w:r w:rsidR="00696A8F">
        <w:t xml:space="preserve">: 4 </w:t>
      </w:r>
      <w:proofErr w:type="spellStart"/>
      <w:r w:rsidR="00696A8F">
        <w:t>мс</w:t>
      </w:r>
      <w:proofErr w:type="spellEnd"/>
      <w:r w:rsidR="00FC24A0" w:rsidRPr="00FC24A0">
        <w:t>)</w:t>
      </w:r>
    </w:p>
    <w:p w14:paraId="23BF8BB1" w14:textId="77777777" w:rsidR="0034426A" w:rsidRDefault="0034426A" w:rsidP="0034426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BD2113A" wp14:editId="28A5F345">
            <wp:extent cx="3251200" cy="2233264"/>
            <wp:effectExtent l="0" t="0" r="6350" b="0"/>
            <wp:docPr id="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4912" cy="22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BF00" w14:textId="6CCA425A" w:rsidR="0034426A" w:rsidRDefault="0034426A" w:rsidP="00521150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19</w:t>
        </w:r>
      </w:fldSimple>
      <w:r w:rsidRPr="000214A2">
        <w:t xml:space="preserve"> – </w:t>
      </w:r>
      <w:r w:rsidRPr="0007681A">
        <w:t>Проверка доступности узла</w:t>
      </w:r>
      <w:r>
        <w:t xml:space="preserve"> «</w:t>
      </w:r>
      <w:r w:rsidR="00D44F5F" w:rsidRPr="00521150">
        <w:t>yandex</w:t>
      </w:r>
      <w:r w:rsidRPr="0007681A">
        <w:t>.</w:t>
      </w:r>
      <w:r w:rsidR="00D44F5F" w:rsidRPr="00521150">
        <w:t>ru</w:t>
      </w:r>
      <w:r>
        <w:t>»</w:t>
      </w:r>
      <w:r w:rsidR="00867F0B">
        <w:t xml:space="preserve"> </w:t>
      </w:r>
      <w:r w:rsidR="00867F0B" w:rsidRPr="00FC24A0">
        <w:t>(</w:t>
      </w:r>
      <w:r w:rsidR="00867F0B">
        <w:t>п</w:t>
      </w:r>
      <w:r w:rsidR="00867F0B" w:rsidRPr="00FC24A0">
        <w:t>роцент потерь</w:t>
      </w:r>
      <w:r w:rsidR="00867F0B">
        <w:t>: 0%</w:t>
      </w:r>
      <w:r w:rsidR="00867F0B" w:rsidRPr="00FC24A0">
        <w:t xml:space="preserve">; </w:t>
      </w:r>
      <w:r w:rsidR="00867F0B">
        <w:t>с</w:t>
      </w:r>
      <w:r w:rsidR="00867F0B" w:rsidRPr="00FC24A0">
        <w:t>реднее время приёма передачи</w:t>
      </w:r>
      <w:r w:rsidR="00867F0B">
        <w:t xml:space="preserve">: 13 </w:t>
      </w:r>
      <w:proofErr w:type="spellStart"/>
      <w:r w:rsidR="00867F0B">
        <w:t>мс</w:t>
      </w:r>
      <w:proofErr w:type="spellEnd"/>
      <w:r w:rsidR="00867F0B" w:rsidRPr="00FC24A0">
        <w:t>)</w:t>
      </w:r>
    </w:p>
    <w:p w14:paraId="28255051" w14:textId="77777777" w:rsidR="0034426A" w:rsidRDefault="0034426A" w:rsidP="0034426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A28DA78" wp14:editId="2A2E4CB7">
            <wp:extent cx="3282950" cy="2255073"/>
            <wp:effectExtent l="0" t="0" r="0" b="0"/>
            <wp:docPr id="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0260" cy="22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0DCA" w14:textId="3F9C7D8B" w:rsidR="0034426A" w:rsidRDefault="0034426A" w:rsidP="00521150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20</w:t>
        </w:r>
      </w:fldSimple>
      <w:r w:rsidRPr="000214A2">
        <w:t xml:space="preserve"> – </w:t>
      </w:r>
      <w:r w:rsidRPr="0007681A">
        <w:t>Проверка доступности узла</w:t>
      </w:r>
      <w:r>
        <w:t xml:space="preserve"> «</w:t>
      </w:r>
      <w:r w:rsidRPr="00521150">
        <w:t>github</w:t>
      </w:r>
      <w:r w:rsidRPr="0007681A">
        <w:t>.</w:t>
      </w:r>
      <w:r w:rsidRPr="00521150">
        <w:t>com</w:t>
      </w:r>
      <w:r>
        <w:t>»</w:t>
      </w:r>
      <w:r w:rsidR="00867F0B">
        <w:t xml:space="preserve"> </w:t>
      </w:r>
      <w:r w:rsidR="00867F0B" w:rsidRPr="00FC24A0">
        <w:t>(</w:t>
      </w:r>
      <w:r w:rsidR="00867F0B">
        <w:t>п</w:t>
      </w:r>
      <w:r w:rsidR="00867F0B" w:rsidRPr="00FC24A0">
        <w:t>роцент потерь</w:t>
      </w:r>
      <w:r w:rsidR="00867F0B">
        <w:t>: 0%</w:t>
      </w:r>
      <w:r w:rsidR="00867F0B" w:rsidRPr="00FC24A0">
        <w:t xml:space="preserve">; </w:t>
      </w:r>
      <w:r w:rsidR="00867F0B">
        <w:t>с</w:t>
      </w:r>
      <w:r w:rsidR="00867F0B" w:rsidRPr="00FC24A0">
        <w:t>реднее время приёма передачи</w:t>
      </w:r>
      <w:r w:rsidR="00867F0B">
        <w:t xml:space="preserve">: </w:t>
      </w:r>
      <w:r w:rsidR="00627739">
        <w:t>35</w:t>
      </w:r>
      <w:r w:rsidR="00867F0B">
        <w:t xml:space="preserve"> </w:t>
      </w:r>
      <w:proofErr w:type="spellStart"/>
      <w:r w:rsidR="00867F0B">
        <w:t>мс</w:t>
      </w:r>
      <w:proofErr w:type="spellEnd"/>
      <w:r w:rsidR="00867F0B" w:rsidRPr="00FC24A0">
        <w:t>)</w:t>
      </w:r>
    </w:p>
    <w:p w14:paraId="7DA18A4C" w14:textId="0345544C" w:rsidR="0034426A" w:rsidRDefault="00F63282" w:rsidP="00721996">
      <w:pPr>
        <w:pStyle w:val="MAINTEXT"/>
      </w:pPr>
      <w:r>
        <w:lastRenderedPageBreak/>
        <w:t xml:space="preserve">На рис. </w:t>
      </w:r>
      <w:r w:rsidR="005A119B">
        <w:t>21-23 изображены результаты трассировки маршрутов для ресурсов, использованных</w:t>
      </w:r>
      <w:r w:rsidR="00C005BA">
        <w:t xml:space="preserve"> выше</w:t>
      </w:r>
      <w:r w:rsidR="005A119B">
        <w:t>.</w:t>
      </w:r>
    </w:p>
    <w:p w14:paraId="70CA8264" w14:textId="77777777" w:rsidR="00415FC1" w:rsidRDefault="00415FC1" w:rsidP="00415FC1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944944" wp14:editId="1F2C4D41">
            <wp:extent cx="3605006" cy="2476296"/>
            <wp:effectExtent l="0" t="0" r="0" b="635"/>
            <wp:docPr id="1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5006" cy="24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2885" w14:textId="3414A55E" w:rsidR="00415FC1" w:rsidRDefault="00415FC1" w:rsidP="00415FC1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21</w:t>
        </w:r>
      </w:fldSimple>
      <w:r w:rsidRPr="000214A2">
        <w:t xml:space="preserve"> –</w:t>
      </w:r>
      <w:r>
        <w:t xml:space="preserve"> Трассировка </w:t>
      </w:r>
      <w:r w:rsidRPr="0007681A">
        <w:t>узла</w:t>
      </w:r>
      <w:r>
        <w:t xml:space="preserve"> «</w:t>
      </w:r>
      <w:proofErr w:type="spellStart"/>
      <w:r w:rsidR="009D6E00">
        <w:rPr>
          <w:lang w:val="en-US"/>
        </w:rPr>
        <w:t>yandex</w:t>
      </w:r>
      <w:proofErr w:type="spellEnd"/>
      <w:r w:rsidR="009D6E00" w:rsidRPr="009D6E00">
        <w:t>.</w:t>
      </w:r>
      <w:proofErr w:type="spellStart"/>
      <w:r w:rsidR="009D6E00">
        <w:rPr>
          <w:lang w:val="en-US"/>
        </w:rPr>
        <w:t>ru</w:t>
      </w:r>
      <w:proofErr w:type="spellEnd"/>
      <w:r>
        <w:t>»</w:t>
      </w:r>
    </w:p>
    <w:p w14:paraId="23892B82" w14:textId="77777777" w:rsidR="007A7F05" w:rsidRDefault="007A7F05" w:rsidP="007A7F0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5D0A31" wp14:editId="58E66FA4">
            <wp:extent cx="3611012" cy="3473450"/>
            <wp:effectExtent l="0" t="0" r="8890" b="0"/>
            <wp:docPr id="1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397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35B" w14:textId="53DD5D97" w:rsidR="007A7F05" w:rsidRDefault="007A7F05" w:rsidP="007A7F05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22</w:t>
        </w:r>
      </w:fldSimple>
      <w:r w:rsidRPr="000214A2">
        <w:t xml:space="preserve"> –</w:t>
      </w:r>
      <w:r>
        <w:t xml:space="preserve"> Трассировка </w:t>
      </w:r>
      <w:r w:rsidRPr="0007681A">
        <w:t>узла</w:t>
      </w:r>
      <w:r>
        <w:t xml:space="preserve"> «</w:t>
      </w:r>
      <w:r w:rsidR="00786E1E">
        <w:rPr>
          <w:lang w:val="en-US"/>
        </w:rPr>
        <w:t>google</w:t>
      </w:r>
      <w:r w:rsidR="00786E1E" w:rsidRPr="00786E1E">
        <w:t>.</w:t>
      </w:r>
      <w:r w:rsidR="003F5CAC">
        <w:rPr>
          <w:lang w:val="en-US"/>
        </w:rPr>
        <w:t>com</w:t>
      </w:r>
      <w:r>
        <w:t>»</w:t>
      </w:r>
    </w:p>
    <w:p w14:paraId="5C5058DE" w14:textId="77777777" w:rsidR="007A7F05" w:rsidRDefault="007A7F05" w:rsidP="007A7F0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D0F302" wp14:editId="1464030C">
            <wp:extent cx="3875072" cy="3727450"/>
            <wp:effectExtent l="0" t="0" r="0" b="6350"/>
            <wp:docPr id="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9964" cy="37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26BE" w14:textId="1A9A3B51" w:rsidR="007A7F05" w:rsidRDefault="007A7F05" w:rsidP="007A7F05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23</w:t>
        </w:r>
      </w:fldSimple>
      <w:r w:rsidRPr="000214A2">
        <w:t xml:space="preserve"> –</w:t>
      </w:r>
      <w:r>
        <w:t xml:space="preserve"> Трассировка </w:t>
      </w:r>
      <w:r w:rsidRPr="0007681A">
        <w:t>узла</w:t>
      </w:r>
      <w:r>
        <w:t xml:space="preserve"> «</w:t>
      </w:r>
      <w:proofErr w:type="spellStart"/>
      <w:r w:rsidR="00921D08">
        <w:rPr>
          <w:lang w:val="en-US"/>
        </w:rPr>
        <w:t>github</w:t>
      </w:r>
      <w:proofErr w:type="spellEnd"/>
      <w:r w:rsidR="00921D08" w:rsidRPr="00921D08">
        <w:t>.</w:t>
      </w:r>
      <w:r w:rsidR="00921D08">
        <w:rPr>
          <w:lang w:val="en-US"/>
        </w:rPr>
        <w:t>com</w:t>
      </w:r>
      <w:r>
        <w:t>»</w:t>
      </w:r>
    </w:p>
    <w:p w14:paraId="15BF8E80" w14:textId="20057242" w:rsidR="00415FC1" w:rsidRDefault="00FD44B2" w:rsidP="00A977CD">
      <w:pPr>
        <w:pStyle w:val="MAINTEXT"/>
      </w:pPr>
      <w:r>
        <w:t>На рис. 24 показан результат выполнения задач 4.1</w:t>
      </w:r>
      <w:r w:rsidR="00D605EE" w:rsidRPr="00D605EE">
        <w:t xml:space="preserve"> </w:t>
      </w:r>
      <w:r w:rsidR="00D605EE">
        <w:t>и 4.2</w:t>
      </w:r>
      <w:r>
        <w:t>.</w:t>
      </w:r>
      <w:r w:rsidR="00A977CD">
        <w:t xml:space="preserve"> </w:t>
      </w:r>
      <w:r w:rsidR="00653E66">
        <w:t xml:space="preserve">Параметр </w:t>
      </w:r>
      <w:r w:rsidR="00A977CD">
        <w:t>d — не определять DNS имена, h — макс</w:t>
      </w:r>
      <w:r w:rsidR="006006FA">
        <w:t>имальное</w:t>
      </w:r>
      <w:r w:rsidR="00A977CD">
        <w:t xml:space="preserve"> число переходов, w — таймаут ожидания (</w:t>
      </w:r>
      <w:proofErr w:type="spellStart"/>
      <w:r w:rsidR="00A977CD">
        <w:t>мс</w:t>
      </w:r>
      <w:proofErr w:type="spellEnd"/>
      <w:r w:rsidR="00A977CD">
        <w:t>).</w:t>
      </w:r>
    </w:p>
    <w:p w14:paraId="7B8518D8" w14:textId="77777777" w:rsidR="00A63625" w:rsidRDefault="00A63625" w:rsidP="00A6362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91EC0A6" wp14:editId="15D57E98">
            <wp:extent cx="3605006" cy="2008503"/>
            <wp:effectExtent l="0" t="0" r="0" b="0"/>
            <wp:docPr id="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5006" cy="20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F98A" w14:textId="47E3A7C9" w:rsidR="00A63625" w:rsidRPr="00A63625" w:rsidRDefault="00A63625" w:rsidP="00732DF7">
      <w:pPr>
        <w:pStyle w:val="af0"/>
        <w:keepNext w:val="0"/>
        <w:widowControl w:val="0"/>
        <w:spacing w:line="360" w:lineRule="auto"/>
        <w:jc w:val="center"/>
      </w:pPr>
      <w:r>
        <w:t xml:space="preserve">Рисунок </w:t>
      </w:r>
      <w:fldSimple w:instr=" SEQ Рисунок \* ARABIC ">
        <w:r w:rsidR="00916959">
          <w:rPr>
            <w:noProof/>
          </w:rPr>
          <w:t>24</w:t>
        </w:r>
      </w:fldSimple>
      <w:r w:rsidRPr="000214A2">
        <w:t xml:space="preserve"> –</w:t>
      </w:r>
      <w:r>
        <w:t xml:space="preserve"> Трассировка </w:t>
      </w:r>
      <w:r w:rsidRPr="0007681A">
        <w:t>узла</w:t>
      </w:r>
      <w:r>
        <w:t xml:space="preserve"> «</w:t>
      </w:r>
      <w:proofErr w:type="spellStart"/>
      <w:r w:rsidR="008867D6">
        <w:rPr>
          <w:lang w:val="en-US"/>
        </w:rPr>
        <w:t>github</w:t>
      </w:r>
      <w:proofErr w:type="spellEnd"/>
      <w:r w:rsidR="008867D6" w:rsidRPr="008867D6">
        <w:t>.</w:t>
      </w:r>
      <w:r w:rsidR="008867D6">
        <w:rPr>
          <w:lang w:val="en-US"/>
        </w:rPr>
        <w:t>com</w:t>
      </w:r>
      <w:r>
        <w:t>»</w:t>
      </w:r>
      <w:r w:rsidR="008867D6" w:rsidRPr="008867D6">
        <w:t xml:space="preserve"> </w:t>
      </w:r>
      <w:r w:rsidR="00504374">
        <w:t>с определенными параметрами</w:t>
      </w:r>
    </w:p>
    <w:p w14:paraId="2DB57B93" w14:textId="18051FC1" w:rsidR="007277DD" w:rsidRDefault="00C57F7B" w:rsidP="007277DD">
      <w:pPr>
        <w:pStyle w:val="DIV1"/>
      </w:pPr>
      <w:r w:rsidRPr="00C57F7B">
        <w:t>Выводы о проделанной работе</w:t>
      </w:r>
    </w:p>
    <w:p w14:paraId="5CF87F5D" w14:textId="77777777" w:rsidR="00E20EEB" w:rsidRDefault="00E20EEB" w:rsidP="00E20EEB">
      <w:pPr>
        <w:pStyle w:val="MAINTEXT"/>
      </w:pPr>
      <w:r>
        <w:t xml:space="preserve">В ходе выполнения лабораторной работы были изучены основные сетевые утилиты командной строки: </w:t>
      </w:r>
      <w:proofErr w:type="spellStart"/>
      <w:r>
        <w:t>ipconfig</w:t>
      </w:r>
      <w:proofErr w:type="spellEnd"/>
      <w:r>
        <w:t xml:space="preserve">, </w:t>
      </w:r>
      <w:proofErr w:type="spellStart"/>
      <w:r>
        <w:t>ping</w:t>
      </w:r>
      <w:proofErr w:type="spellEnd"/>
      <w:r>
        <w:t xml:space="preserve"> и </w:t>
      </w:r>
      <w:proofErr w:type="spellStart"/>
      <w:r>
        <w:t>tracert</w:t>
      </w:r>
      <w:proofErr w:type="spellEnd"/>
      <w:r>
        <w:t>. Получены практические навыки по:</w:t>
      </w:r>
    </w:p>
    <w:p w14:paraId="3CB6BD60" w14:textId="44689897" w:rsidR="00E20EEB" w:rsidRDefault="00E20EEB" w:rsidP="003C6E08">
      <w:pPr>
        <w:pStyle w:val="MAINTEXT"/>
        <w:numPr>
          <w:ilvl w:val="0"/>
          <w:numId w:val="16"/>
        </w:numPr>
      </w:pPr>
      <w:r>
        <w:lastRenderedPageBreak/>
        <w:t>получению информации о сетевых интерфейсах и параметрах аренды IP-адресов;</w:t>
      </w:r>
    </w:p>
    <w:p w14:paraId="498BE21E" w14:textId="77777777" w:rsidR="00E20EEB" w:rsidRDefault="00E20EEB" w:rsidP="003C6E08">
      <w:pPr>
        <w:pStyle w:val="MAINTEXT"/>
        <w:numPr>
          <w:ilvl w:val="0"/>
          <w:numId w:val="16"/>
        </w:numPr>
      </w:pPr>
      <w:r>
        <w:t>проверке доступности интернет-ресурсов с анализом времени отклика и потерь пакетов;</w:t>
      </w:r>
    </w:p>
    <w:p w14:paraId="269929CF" w14:textId="77777777" w:rsidR="00E20EEB" w:rsidRDefault="00E20EEB" w:rsidP="003C6E08">
      <w:pPr>
        <w:pStyle w:val="MAINTEXT"/>
        <w:numPr>
          <w:ilvl w:val="0"/>
          <w:numId w:val="16"/>
        </w:numPr>
      </w:pPr>
      <w:r>
        <w:t>трассировке маршрута до узлов с определением количества промежуточных устройств и их IP-адресов.</w:t>
      </w:r>
    </w:p>
    <w:p w14:paraId="20406041" w14:textId="712F1863" w:rsidR="00741ABD" w:rsidRPr="00741ABD" w:rsidRDefault="00E20EEB" w:rsidP="00E20EEB">
      <w:pPr>
        <w:pStyle w:val="MAINTEXT"/>
      </w:pPr>
      <w:r>
        <w:t>Работа позволила закрепить навыки диагностики сетевых соединений и анализа сетевой маршрутизации.</w:t>
      </w:r>
    </w:p>
    <w:p w14:paraId="346C812E" w14:textId="74133760" w:rsidR="00EA3B1D" w:rsidRDefault="00EA3B1D" w:rsidP="00F37210">
      <w:pPr>
        <w:pStyle w:val="MAINTEXT"/>
      </w:pPr>
      <w:r>
        <w:br w:type="page"/>
      </w:r>
    </w:p>
    <w:p w14:paraId="4F5AAAD9" w14:textId="77777777" w:rsidR="00E51362" w:rsidRPr="00CA1852" w:rsidRDefault="00986BC9" w:rsidP="00E51362">
      <w:pPr>
        <w:pStyle w:val="H1"/>
      </w:pPr>
      <w:bookmarkStart w:id="0" w:name="_Toc191567617"/>
      <w:r w:rsidRPr="00986BC9">
        <w:lastRenderedPageBreak/>
        <w:t>СПИСОК ИСПОЛЬЗОВАННЫХ ИСТОЧНИКОВ</w:t>
      </w:r>
      <w:bookmarkEnd w:id="0"/>
    </w:p>
    <w:p w14:paraId="484A2F5A" w14:textId="3AE16BD7" w:rsidR="00104400" w:rsidRPr="00104400" w:rsidRDefault="00104400" w:rsidP="00F37975">
      <w:pPr>
        <w:pStyle w:val="MAINTEXT"/>
        <w:numPr>
          <w:ilvl w:val="0"/>
          <w:numId w:val="8"/>
        </w:numPr>
        <w:ind w:left="0" w:firstLine="360"/>
      </w:pPr>
      <w:r w:rsidRPr="00104400">
        <w:t xml:space="preserve">Администрирование и диагностика ОС Windows на персональном </w:t>
      </w:r>
      <w:proofErr w:type="gramStart"/>
      <w:r w:rsidRPr="00104400">
        <w:t>компьютере :</w:t>
      </w:r>
      <w:proofErr w:type="gramEnd"/>
      <w:r w:rsidRPr="00104400">
        <w:t xml:space="preserve"> учеб. пособие / А. В. Аграновский, К. Б. Гурнов, В. С. Павлов, Е. Л. </w:t>
      </w:r>
      <w:proofErr w:type="spellStart"/>
      <w:r w:rsidRPr="00104400">
        <w:t>Турнецкая</w:t>
      </w:r>
      <w:proofErr w:type="spellEnd"/>
      <w:r w:rsidRPr="00104400">
        <w:t>. – СПб.: ГУАП, 2020. – 148 с., ил.</w:t>
      </w:r>
    </w:p>
    <w:p w14:paraId="61076EED" w14:textId="404EEF5D" w:rsidR="00104400" w:rsidRPr="00104400" w:rsidRDefault="00104400" w:rsidP="00F37975">
      <w:pPr>
        <w:pStyle w:val="MAINTEXT"/>
        <w:numPr>
          <w:ilvl w:val="0"/>
          <w:numId w:val="8"/>
        </w:numPr>
        <w:ind w:left="0" w:firstLine="360"/>
      </w:pPr>
      <w:proofErr w:type="spellStart"/>
      <w:r w:rsidRPr="00104400">
        <w:t>Руссинович</w:t>
      </w:r>
      <w:proofErr w:type="spellEnd"/>
      <w:r w:rsidRPr="00104400">
        <w:t xml:space="preserve">, М. Внутреннее устройство Windows / М. </w:t>
      </w:r>
      <w:proofErr w:type="spellStart"/>
      <w:r w:rsidRPr="00104400">
        <w:t>Руссинович</w:t>
      </w:r>
      <w:proofErr w:type="spellEnd"/>
      <w:r w:rsidRPr="00104400">
        <w:t xml:space="preserve">, Д. Соломон, А. </w:t>
      </w:r>
      <w:proofErr w:type="spellStart"/>
      <w:r w:rsidRPr="00104400">
        <w:t>Йосифович</w:t>
      </w:r>
      <w:proofErr w:type="spellEnd"/>
      <w:r w:rsidRPr="00104400">
        <w:t xml:space="preserve">. – М.: </w:t>
      </w:r>
      <w:proofErr w:type="spellStart"/>
      <w:r w:rsidRPr="00104400">
        <w:t>ЛитРес</w:t>
      </w:r>
      <w:proofErr w:type="spellEnd"/>
      <w:r w:rsidRPr="00104400">
        <w:t>, 2019. – 752 с.</w:t>
      </w:r>
    </w:p>
    <w:p w14:paraId="75377521" w14:textId="78C27082" w:rsidR="00104400" w:rsidRPr="00104400" w:rsidRDefault="00104400" w:rsidP="00F37975">
      <w:pPr>
        <w:pStyle w:val="MAINTEXT"/>
        <w:numPr>
          <w:ilvl w:val="0"/>
          <w:numId w:val="8"/>
        </w:numPr>
        <w:ind w:left="0" w:firstLine="360"/>
      </w:pPr>
      <w:r w:rsidRPr="00104400">
        <w:t>Microsoft.</w:t>
      </w:r>
      <w:r w:rsidR="00300CE6" w:rsidRPr="00300CE6">
        <w:t xml:space="preserve"> Команды Windows</w:t>
      </w:r>
      <w:r w:rsidRPr="00104400">
        <w:t>, URL: https://learn.microsoft.com/ru-ru/windows-server/administration/windows-commands/windows-commands (дата обращения 15.03.2025).</w:t>
      </w:r>
    </w:p>
    <w:p w14:paraId="4CF3965A" w14:textId="10933C37" w:rsidR="003B3807" w:rsidRPr="00104400" w:rsidRDefault="003B3807" w:rsidP="00104400"/>
    <w:sectPr w:rsidR="003B3807" w:rsidRPr="00104400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8CA68" w14:textId="77777777" w:rsidR="00805BC3" w:rsidRDefault="00805BC3" w:rsidP="0002180F">
      <w:r>
        <w:separator/>
      </w:r>
    </w:p>
  </w:endnote>
  <w:endnote w:type="continuationSeparator" w:id="0">
    <w:p w14:paraId="1A6147C6" w14:textId="77777777" w:rsidR="00805BC3" w:rsidRDefault="00805BC3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11CF2C51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E3C976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AF2EF" w14:textId="77777777" w:rsidR="00805BC3" w:rsidRDefault="00805BC3" w:rsidP="0002180F">
      <w:r>
        <w:separator/>
      </w:r>
    </w:p>
  </w:footnote>
  <w:footnote w:type="continuationSeparator" w:id="0">
    <w:p w14:paraId="6D6CFDBA" w14:textId="77777777" w:rsidR="00805BC3" w:rsidRDefault="00805BC3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2583F0D"/>
    <w:multiLevelType w:val="hybridMultilevel"/>
    <w:tmpl w:val="2CE82714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7F0DDF"/>
    <w:multiLevelType w:val="hybridMultilevel"/>
    <w:tmpl w:val="A8927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9072D"/>
    <w:multiLevelType w:val="hybridMultilevel"/>
    <w:tmpl w:val="DD6051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5" w15:restartNumberingAfterBreak="0">
    <w:nsid w:val="5FA50769"/>
    <w:multiLevelType w:val="hybridMultilevel"/>
    <w:tmpl w:val="CD3AE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45B26"/>
    <w:multiLevelType w:val="hybridMultilevel"/>
    <w:tmpl w:val="FB6CE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1258B"/>
    <w:multiLevelType w:val="hybridMultilevel"/>
    <w:tmpl w:val="0FA6B89C"/>
    <w:lvl w:ilvl="0" w:tplc="EFEAA3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11652"/>
    <w:multiLevelType w:val="hybridMultilevel"/>
    <w:tmpl w:val="1180C3A2"/>
    <w:lvl w:ilvl="0" w:tplc="103C13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6"/>
  </w:num>
  <w:num w:numId="8">
    <w:abstractNumId w:val="7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3C5"/>
    <w:rsid w:val="0000282C"/>
    <w:rsid w:val="000028AE"/>
    <w:rsid w:val="00003B53"/>
    <w:rsid w:val="00006E73"/>
    <w:rsid w:val="00007677"/>
    <w:rsid w:val="00010245"/>
    <w:rsid w:val="00013155"/>
    <w:rsid w:val="000139FC"/>
    <w:rsid w:val="00013A46"/>
    <w:rsid w:val="00013D4D"/>
    <w:rsid w:val="000214A2"/>
    <w:rsid w:val="00021577"/>
    <w:rsid w:val="0002180F"/>
    <w:rsid w:val="00021E76"/>
    <w:rsid w:val="0002446E"/>
    <w:rsid w:val="000244B3"/>
    <w:rsid w:val="000307DB"/>
    <w:rsid w:val="00035382"/>
    <w:rsid w:val="0004168B"/>
    <w:rsid w:val="000657D9"/>
    <w:rsid w:val="00067E4B"/>
    <w:rsid w:val="0007019D"/>
    <w:rsid w:val="000707C8"/>
    <w:rsid w:val="00073E99"/>
    <w:rsid w:val="0007681A"/>
    <w:rsid w:val="00082308"/>
    <w:rsid w:val="00085E11"/>
    <w:rsid w:val="00087B63"/>
    <w:rsid w:val="00090445"/>
    <w:rsid w:val="00090F1F"/>
    <w:rsid w:val="000928CE"/>
    <w:rsid w:val="00093090"/>
    <w:rsid w:val="00093FE0"/>
    <w:rsid w:val="00095678"/>
    <w:rsid w:val="0009657B"/>
    <w:rsid w:val="000971FE"/>
    <w:rsid w:val="000A2CF1"/>
    <w:rsid w:val="000A48CA"/>
    <w:rsid w:val="000A67BE"/>
    <w:rsid w:val="000B2013"/>
    <w:rsid w:val="000B3872"/>
    <w:rsid w:val="000B7082"/>
    <w:rsid w:val="000C031F"/>
    <w:rsid w:val="000C15E0"/>
    <w:rsid w:val="000C2728"/>
    <w:rsid w:val="000C3D0D"/>
    <w:rsid w:val="000C3D26"/>
    <w:rsid w:val="000C5306"/>
    <w:rsid w:val="000D1288"/>
    <w:rsid w:val="000D2293"/>
    <w:rsid w:val="000D2F45"/>
    <w:rsid w:val="000D3FFB"/>
    <w:rsid w:val="000E3C26"/>
    <w:rsid w:val="000E5077"/>
    <w:rsid w:val="000E6265"/>
    <w:rsid w:val="000E6FB0"/>
    <w:rsid w:val="000F58A8"/>
    <w:rsid w:val="000F79DF"/>
    <w:rsid w:val="00103F4B"/>
    <w:rsid w:val="00104400"/>
    <w:rsid w:val="00104A95"/>
    <w:rsid w:val="001119D5"/>
    <w:rsid w:val="001126D7"/>
    <w:rsid w:val="0011279B"/>
    <w:rsid w:val="00114D65"/>
    <w:rsid w:val="00116F39"/>
    <w:rsid w:val="00125C08"/>
    <w:rsid w:val="00141B7D"/>
    <w:rsid w:val="00150A22"/>
    <w:rsid w:val="00151743"/>
    <w:rsid w:val="00162A5C"/>
    <w:rsid w:val="001665B5"/>
    <w:rsid w:val="00174BFF"/>
    <w:rsid w:val="00176974"/>
    <w:rsid w:val="00182489"/>
    <w:rsid w:val="00182C9A"/>
    <w:rsid w:val="00182D62"/>
    <w:rsid w:val="00184085"/>
    <w:rsid w:val="00186798"/>
    <w:rsid w:val="001875F9"/>
    <w:rsid w:val="00187D39"/>
    <w:rsid w:val="00194A01"/>
    <w:rsid w:val="001961C4"/>
    <w:rsid w:val="0019624B"/>
    <w:rsid w:val="001965B8"/>
    <w:rsid w:val="001B1A56"/>
    <w:rsid w:val="001B46A2"/>
    <w:rsid w:val="001B6679"/>
    <w:rsid w:val="001C52DD"/>
    <w:rsid w:val="001D67AF"/>
    <w:rsid w:val="001D7ED5"/>
    <w:rsid w:val="001E3D7A"/>
    <w:rsid w:val="001F099A"/>
    <w:rsid w:val="001F669A"/>
    <w:rsid w:val="001F74F3"/>
    <w:rsid w:val="001F7881"/>
    <w:rsid w:val="00204AC7"/>
    <w:rsid w:val="00212B65"/>
    <w:rsid w:val="00214FE2"/>
    <w:rsid w:val="002173C4"/>
    <w:rsid w:val="002203A3"/>
    <w:rsid w:val="00225781"/>
    <w:rsid w:val="00225D4E"/>
    <w:rsid w:val="00232BF2"/>
    <w:rsid w:val="00234F55"/>
    <w:rsid w:val="00241922"/>
    <w:rsid w:val="0024253D"/>
    <w:rsid w:val="00246C82"/>
    <w:rsid w:val="002505B4"/>
    <w:rsid w:val="00252FAE"/>
    <w:rsid w:val="002608E1"/>
    <w:rsid w:val="002656C3"/>
    <w:rsid w:val="002707B3"/>
    <w:rsid w:val="00271C67"/>
    <w:rsid w:val="002833A2"/>
    <w:rsid w:val="002833AE"/>
    <w:rsid w:val="00284138"/>
    <w:rsid w:val="00284869"/>
    <w:rsid w:val="00287580"/>
    <w:rsid w:val="00290158"/>
    <w:rsid w:val="00293773"/>
    <w:rsid w:val="002965A7"/>
    <w:rsid w:val="002A35B0"/>
    <w:rsid w:val="002A6E1D"/>
    <w:rsid w:val="002B368F"/>
    <w:rsid w:val="002B40CA"/>
    <w:rsid w:val="002B5D58"/>
    <w:rsid w:val="002B5E27"/>
    <w:rsid w:val="002B6373"/>
    <w:rsid w:val="002B6E78"/>
    <w:rsid w:val="002C1B78"/>
    <w:rsid w:val="002C3333"/>
    <w:rsid w:val="002C51CB"/>
    <w:rsid w:val="002D622D"/>
    <w:rsid w:val="002D649E"/>
    <w:rsid w:val="002E0130"/>
    <w:rsid w:val="002E2AA7"/>
    <w:rsid w:val="002E44D5"/>
    <w:rsid w:val="002F3830"/>
    <w:rsid w:val="002F4062"/>
    <w:rsid w:val="002F6EDC"/>
    <w:rsid w:val="002F7570"/>
    <w:rsid w:val="00300507"/>
    <w:rsid w:val="00300CE6"/>
    <w:rsid w:val="00300DD1"/>
    <w:rsid w:val="00301C8B"/>
    <w:rsid w:val="003034E0"/>
    <w:rsid w:val="00306262"/>
    <w:rsid w:val="00307086"/>
    <w:rsid w:val="00311951"/>
    <w:rsid w:val="00312A77"/>
    <w:rsid w:val="0031537A"/>
    <w:rsid w:val="0031656B"/>
    <w:rsid w:val="00317534"/>
    <w:rsid w:val="00324AE1"/>
    <w:rsid w:val="00325895"/>
    <w:rsid w:val="00325E36"/>
    <w:rsid w:val="00326699"/>
    <w:rsid w:val="003278BB"/>
    <w:rsid w:val="00327DD4"/>
    <w:rsid w:val="003366C1"/>
    <w:rsid w:val="0034426A"/>
    <w:rsid w:val="00345625"/>
    <w:rsid w:val="00351E3C"/>
    <w:rsid w:val="00352422"/>
    <w:rsid w:val="003529EA"/>
    <w:rsid w:val="00353F7B"/>
    <w:rsid w:val="00362BBE"/>
    <w:rsid w:val="00366385"/>
    <w:rsid w:val="00367BAD"/>
    <w:rsid w:val="0037139E"/>
    <w:rsid w:val="00374808"/>
    <w:rsid w:val="00381FBE"/>
    <w:rsid w:val="00383977"/>
    <w:rsid w:val="003847A3"/>
    <w:rsid w:val="003859C7"/>
    <w:rsid w:val="00385BF5"/>
    <w:rsid w:val="00392B78"/>
    <w:rsid w:val="00396ED1"/>
    <w:rsid w:val="003A043A"/>
    <w:rsid w:val="003A05A6"/>
    <w:rsid w:val="003A17B8"/>
    <w:rsid w:val="003A200A"/>
    <w:rsid w:val="003A394F"/>
    <w:rsid w:val="003B0F2C"/>
    <w:rsid w:val="003B3807"/>
    <w:rsid w:val="003B5368"/>
    <w:rsid w:val="003B5925"/>
    <w:rsid w:val="003B5CBC"/>
    <w:rsid w:val="003B7AE2"/>
    <w:rsid w:val="003C1ECE"/>
    <w:rsid w:val="003C2C14"/>
    <w:rsid w:val="003C6E08"/>
    <w:rsid w:val="003D1469"/>
    <w:rsid w:val="003D1F66"/>
    <w:rsid w:val="003E1680"/>
    <w:rsid w:val="003E7A79"/>
    <w:rsid w:val="003F11CC"/>
    <w:rsid w:val="003F448A"/>
    <w:rsid w:val="003F5CAC"/>
    <w:rsid w:val="003F752A"/>
    <w:rsid w:val="003F79E8"/>
    <w:rsid w:val="00401276"/>
    <w:rsid w:val="00403525"/>
    <w:rsid w:val="00404D15"/>
    <w:rsid w:val="00405D24"/>
    <w:rsid w:val="004071A1"/>
    <w:rsid w:val="00407241"/>
    <w:rsid w:val="00413AAB"/>
    <w:rsid w:val="00415FC1"/>
    <w:rsid w:val="00423716"/>
    <w:rsid w:val="004303AB"/>
    <w:rsid w:val="0043699B"/>
    <w:rsid w:val="00443D75"/>
    <w:rsid w:val="0044602A"/>
    <w:rsid w:val="00447CD5"/>
    <w:rsid w:val="004608F1"/>
    <w:rsid w:val="0046591A"/>
    <w:rsid w:val="00466CE3"/>
    <w:rsid w:val="00472D20"/>
    <w:rsid w:val="004741CA"/>
    <w:rsid w:val="00474DAE"/>
    <w:rsid w:val="00475F1C"/>
    <w:rsid w:val="00480B65"/>
    <w:rsid w:val="00485758"/>
    <w:rsid w:val="004871BB"/>
    <w:rsid w:val="00490A54"/>
    <w:rsid w:val="00490ABF"/>
    <w:rsid w:val="00491DA9"/>
    <w:rsid w:val="00494C26"/>
    <w:rsid w:val="0049594B"/>
    <w:rsid w:val="004A2183"/>
    <w:rsid w:val="004A5425"/>
    <w:rsid w:val="004A611B"/>
    <w:rsid w:val="004B314D"/>
    <w:rsid w:val="004B47C3"/>
    <w:rsid w:val="004B4A1A"/>
    <w:rsid w:val="004B4A35"/>
    <w:rsid w:val="004B702A"/>
    <w:rsid w:val="004B780E"/>
    <w:rsid w:val="004C4432"/>
    <w:rsid w:val="004C5662"/>
    <w:rsid w:val="004C5C18"/>
    <w:rsid w:val="004C674A"/>
    <w:rsid w:val="004C75C9"/>
    <w:rsid w:val="004D0433"/>
    <w:rsid w:val="004D5FDF"/>
    <w:rsid w:val="004E25E3"/>
    <w:rsid w:val="004E7C23"/>
    <w:rsid w:val="004E7D3B"/>
    <w:rsid w:val="004F21B8"/>
    <w:rsid w:val="004F3EBD"/>
    <w:rsid w:val="004F4B45"/>
    <w:rsid w:val="004F71C4"/>
    <w:rsid w:val="00502C41"/>
    <w:rsid w:val="00504374"/>
    <w:rsid w:val="005127D6"/>
    <w:rsid w:val="005155DE"/>
    <w:rsid w:val="00521150"/>
    <w:rsid w:val="00524674"/>
    <w:rsid w:val="00530724"/>
    <w:rsid w:val="005351A5"/>
    <w:rsid w:val="005364DC"/>
    <w:rsid w:val="00536986"/>
    <w:rsid w:val="00543D17"/>
    <w:rsid w:val="00543DB3"/>
    <w:rsid w:val="00546639"/>
    <w:rsid w:val="005521BD"/>
    <w:rsid w:val="00552C4F"/>
    <w:rsid w:val="005545D9"/>
    <w:rsid w:val="0055513F"/>
    <w:rsid w:val="00555864"/>
    <w:rsid w:val="00555FE9"/>
    <w:rsid w:val="00562202"/>
    <w:rsid w:val="005678C0"/>
    <w:rsid w:val="00570A72"/>
    <w:rsid w:val="0057467B"/>
    <w:rsid w:val="00576E77"/>
    <w:rsid w:val="00583B53"/>
    <w:rsid w:val="005844C0"/>
    <w:rsid w:val="0059002C"/>
    <w:rsid w:val="00591760"/>
    <w:rsid w:val="00591A0F"/>
    <w:rsid w:val="00594F1A"/>
    <w:rsid w:val="0059685D"/>
    <w:rsid w:val="005A0F78"/>
    <w:rsid w:val="005A119B"/>
    <w:rsid w:val="005A16E2"/>
    <w:rsid w:val="005A2A15"/>
    <w:rsid w:val="005A2AC6"/>
    <w:rsid w:val="005B566D"/>
    <w:rsid w:val="005C1B99"/>
    <w:rsid w:val="005C6680"/>
    <w:rsid w:val="005C6917"/>
    <w:rsid w:val="005D3B3B"/>
    <w:rsid w:val="005D5FB6"/>
    <w:rsid w:val="005D6797"/>
    <w:rsid w:val="005D68F5"/>
    <w:rsid w:val="005E09D6"/>
    <w:rsid w:val="005E133F"/>
    <w:rsid w:val="005E3C66"/>
    <w:rsid w:val="005E4278"/>
    <w:rsid w:val="005E6E6F"/>
    <w:rsid w:val="005E7FF3"/>
    <w:rsid w:val="005F0A7E"/>
    <w:rsid w:val="005F493D"/>
    <w:rsid w:val="006006FA"/>
    <w:rsid w:val="00604937"/>
    <w:rsid w:val="006063CD"/>
    <w:rsid w:val="00606B0E"/>
    <w:rsid w:val="006079E9"/>
    <w:rsid w:val="00607AE4"/>
    <w:rsid w:val="00623162"/>
    <w:rsid w:val="00627739"/>
    <w:rsid w:val="00631617"/>
    <w:rsid w:val="006365E6"/>
    <w:rsid w:val="0063706F"/>
    <w:rsid w:val="0063747B"/>
    <w:rsid w:val="006375AF"/>
    <w:rsid w:val="00637962"/>
    <w:rsid w:val="00640338"/>
    <w:rsid w:val="006406D2"/>
    <w:rsid w:val="00642769"/>
    <w:rsid w:val="00647D69"/>
    <w:rsid w:val="00650308"/>
    <w:rsid w:val="00651F7A"/>
    <w:rsid w:val="0065246E"/>
    <w:rsid w:val="00653928"/>
    <w:rsid w:val="006539EF"/>
    <w:rsid w:val="00653E66"/>
    <w:rsid w:val="00657326"/>
    <w:rsid w:val="00657FE9"/>
    <w:rsid w:val="00664C67"/>
    <w:rsid w:val="006669A2"/>
    <w:rsid w:val="00672083"/>
    <w:rsid w:val="00673766"/>
    <w:rsid w:val="00680226"/>
    <w:rsid w:val="00680B16"/>
    <w:rsid w:val="00683BF9"/>
    <w:rsid w:val="006854F9"/>
    <w:rsid w:val="00685C49"/>
    <w:rsid w:val="00685E20"/>
    <w:rsid w:val="00693FB7"/>
    <w:rsid w:val="00696A8F"/>
    <w:rsid w:val="00696DD4"/>
    <w:rsid w:val="006A0B2D"/>
    <w:rsid w:val="006A1D6F"/>
    <w:rsid w:val="006A42CB"/>
    <w:rsid w:val="006B2716"/>
    <w:rsid w:val="006B4C6C"/>
    <w:rsid w:val="006B4CD0"/>
    <w:rsid w:val="006B593B"/>
    <w:rsid w:val="006C20F2"/>
    <w:rsid w:val="006D7320"/>
    <w:rsid w:val="006E0B17"/>
    <w:rsid w:val="006E1514"/>
    <w:rsid w:val="006E2F3E"/>
    <w:rsid w:val="006E51D4"/>
    <w:rsid w:val="006E5678"/>
    <w:rsid w:val="006E73E7"/>
    <w:rsid w:val="006F20BB"/>
    <w:rsid w:val="006F235C"/>
    <w:rsid w:val="006F5269"/>
    <w:rsid w:val="006F5771"/>
    <w:rsid w:val="00701198"/>
    <w:rsid w:val="0070132F"/>
    <w:rsid w:val="007038CB"/>
    <w:rsid w:val="00707DE6"/>
    <w:rsid w:val="00707EE1"/>
    <w:rsid w:val="007133E3"/>
    <w:rsid w:val="007151DF"/>
    <w:rsid w:val="00721996"/>
    <w:rsid w:val="00726283"/>
    <w:rsid w:val="007277DD"/>
    <w:rsid w:val="00732DF7"/>
    <w:rsid w:val="0073668C"/>
    <w:rsid w:val="00741ABD"/>
    <w:rsid w:val="00747212"/>
    <w:rsid w:val="00751A94"/>
    <w:rsid w:val="00763F48"/>
    <w:rsid w:val="00772B7D"/>
    <w:rsid w:val="00774B5D"/>
    <w:rsid w:val="00775CB5"/>
    <w:rsid w:val="00776A7B"/>
    <w:rsid w:val="00783CDB"/>
    <w:rsid w:val="00786E1E"/>
    <w:rsid w:val="00787780"/>
    <w:rsid w:val="00791282"/>
    <w:rsid w:val="00792C57"/>
    <w:rsid w:val="0079353F"/>
    <w:rsid w:val="00794C0E"/>
    <w:rsid w:val="00795FAD"/>
    <w:rsid w:val="007A0EE7"/>
    <w:rsid w:val="007A4EC0"/>
    <w:rsid w:val="007A5003"/>
    <w:rsid w:val="007A691E"/>
    <w:rsid w:val="007A7F05"/>
    <w:rsid w:val="007B0CBB"/>
    <w:rsid w:val="007B2A9E"/>
    <w:rsid w:val="007B314C"/>
    <w:rsid w:val="007B3DD1"/>
    <w:rsid w:val="007C0C54"/>
    <w:rsid w:val="007C0DDC"/>
    <w:rsid w:val="007C0FE2"/>
    <w:rsid w:val="007C1DB7"/>
    <w:rsid w:val="007C2AB7"/>
    <w:rsid w:val="007C5102"/>
    <w:rsid w:val="007C55D8"/>
    <w:rsid w:val="007C6FC4"/>
    <w:rsid w:val="007D1163"/>
    <w:rsid w:val="007E4A24"/>
    <w:rsid w:val="007F3680"/>
    <w:rsid w:val="007F5DB0"/>
    <w:rsid w:val="00800DAE"/>
    <w:rsid w:val="0080462F"/>
    <w:rsid w:val="00805BC3"/>
    <w:rsid w:val="008069C3"/>
    <w:rsid w:val="00810104"/>
    <w:rsid w:val="00811C14"/>
    <w:rsid w:val="00814C01"/>
    <w:rsid w:val="00814F64"/>
    <w:rsid w:val="00815CFB"/>
    <w:rsid w:val="00816715"/>
    <w:rsid w:val="00822AB6"/>
    <w:rsid w:val="008274F7"/>
    <w:rsid w:val="008331DB"/>
    <w:rsid w:val="00833572"/>
    <w:rsid w:val="0084165C"/>
    <w:rsid w:val="00850B59"/>
    <w:rsid w:val="00853CC4"/>
    <w:rsid w:val="00860014"/>
    <w:rsid w:val="00866AF6"/>
    <w:rsid w:val="00867D15"/>
    <w:rsid w:val="00867F0B"/>
    <w:rsid w:val="00870790"/>
    <w:rsid w:val="00872801"/>
    <w:rsid w:val="008749AA"/>
    <w:rsid w:val="00876843"/>
    <w:rsid w:val="008815A2"/>
    <w:rsid w:val="008867D6"/>
    <w:rsid w:val="008875BC"/>
    <w:rsid w:val="00890485"/>
    <w:rsid w:val="0089080B"/>
    <w:rsid w:val="00892724"/>
    <w:rsid w:val="008932A5"/>
    <w:rsid w:val="00896393"/>
    <w:rsid w:val="00897905"/>
    <w:rsid w:val="008B0D39"/>
    <w:rsid w:val="008B167D"/>
    <w:rsid w:val="008B5E22"/>
    <w:rsid w:val="008C33DC"/>
    <w:rsid w:val="008C4FCA"/>
    <w:rsid w:val="008C68D0"/>
    <w:rsid w:val="008C7F36"/>
    <w:rsid w:val="008D1AAC"/>
    <w:rsid w:val="008D1D88"/>
    <w:rsid w:val="008D29C3"/>
    <w:rsid w:val="008D495B"/>
    <w:rsid w:val="008D5435"/>
    <w:rsid w:val="008D5F53"/>
    <w:rsid w:val="008D6CB1"/>
    <w:rsid w:val="008E080A"/>
    <w:rsid w:val="008E2E2F"/>
    <w:rsid w:val="00910BB1"/>
    <w:rsid w:val="009124FA"/>
    <w:rsid w:val="00913D2B"/>
    <w:rsid w:val="0091404B"/>
    <w:rsid w:val="009163F0"/>
    <w:rsid w:val="00916401"/>
    <w:rsid w:val="00916959"/>
    <w:rsid w:val="00921D08"/>
    <w:rsid w:val="009265C5"/>
    <w:rsid w:val="00926DFF"/>
    <w:rsid w:val="00927DB3"/>
    <w:rsid w:val="0093044C"/>
    <w:rsid w:val="00931AE2"/>
    <w:rsid w:val="00932D87"/>
    <w:rsid w:val="00933BCB"/>
    <w:rsid w:val="00944CB6"/>
    <w:rsid w:val="00950472"/>
    <w:rsid w:val="00951A99"/>
    <w:rsid w:val="0095719C"/>
    <w:rsid w:val="00963488"/>
    <w:rsid w:val="00972429"/>
    <w:rsid w:val="009754C2"/>
    <w:rsid w:val="00977694"/>
    <w:rsid w:val="00980EC5"/>
    <w:rsid w:val="0098110B"/>
    <w:rsid w:val="00985148"/>
    <w:rsid w:val="00986BC9"/>
    <w:rsid w:val="0099000D"/>
    <w:rsid w:val="00992C96"/>
    <w:rsid w:val="009932E0"/>
    <w:rsid w:val="009A357D"/>
    <w:rsid w:val="009B5800"/>
    <w:rsid w:val="009B61FF"/>
    <w:rsid w:val="009B751E"/>
    <w:rsid w:val="009C14CB"/>
    <w:rsid w:val="009C758A"/>
    <w:rsid w:val="009D33E8"/>
    <w:rsid w:val="009D55AD"/>
    <w:rsid w:val="009D671B"/>
    <w:rsid w:val="009D6E00"/>
    <w:rsid w:val="009E13DE"/>
    <w:rsid w:val="009E515E"/>
    <w:rsid w:val="009F1D28"/>
    <w:rsid w:val="009F4038"/>
    <w:rsid w:val="009F5FFC"/>
    <w:rsid w:val="00A03864"/>
    <w:rsid w:val="00A06079"/>
    <w:rsid w:val="00A07496"/>
    <w:rsid w:val="00A10DCC"/>
    <w:rsid w:val="00A11E22"/>
    <w:rsid w:val="00A150BC"/>
    <w:rsid w:val="00A16B02"/>
    <w:rsid w:val="00A23B53"/>
    <w:rsid w:val="00A23D42"/>
    <w:rsid w:val="00A244CE"/>
    <w:rsid w:val="00A303C5"/>
    <w:rsid w:val="00A37C30"/>
    <w:rsid w:val="00A42F24"/>
    <w:rsid w:val="00A465B7"/>
    <w:rsid w:val="00A50E62"/>
    <w:rsid w:val="00A536A9"/>
    <w:rsid w:val="00A544A9"/>
    <w:rsid w:val="00A63625"/>
    <w:rsid w:val="00A66043"/>
    <w:rsid w:val="00A6700E"/>
    <w:rsid w:val="00A673DD"/>
    <w:rsid w:val="00A700A7"/>
    <w:rsid w:val="00A70B87"/>
    <w:rsid w:val="00A7261F"/>
    <w:rsid w:val="00A73C84"/>
    <w:rsid w:val="00A74901"/>
    <w:rsid w:val="00A74AF7"/>
    <w:rsid w:val="00A76470"/>
    <w:rsid w:val="00A7738B"/>
    <w:rsid w:val="00A83B98"/>
    <w:rsid w:val="00A86E97"/>
    <w:rsid w:val="00A87519"/>
    <w:rsid w:val="00A90A40"/>
    <w:rsid w:val="00A9330C"/>
    <w:rsid w:val="00A94E04"/>
    <w:rsid w:val="00A9604E"/>
    <w:rsid w:val="00A976BA"/>
    <w:rsid w:val="00A977CD"/>
    <w:rsid w:val="00AA31DC"/>
    <w:rsid w:val="00AB0EF5"/>
    <w:rsid w:val="00AB3CF4"/>
    <w:rsid w:val="00AC2422"/>
    <w:rsid w:val="00AC2AF5"/>
    <w:rsid w:val="00AC5606"/>
    <w:rsid w:val="00AC7637"/>
    <w:rsid w:val="00AD3198"/>
    <w:rsid w:val="00AD6B0D"/>
    <w:rsid w:val="00AE0D49"/>
    <w:rsid w:val="00AE2201"/>
    <w:rsid w:val="00AE3BE7"/>
    <w:rsid w:val="00AE4680"/>
    <w:rsid w:val="00AF4B7F"/>
    <w:rsid w:val="00AF6555"/>
    <w:rsid w:val="00B00190"/>
    <w:rsid w:val="00B04C9B"/>
    <w:rsid w:val="00B057F4"/>
    <w:rsid w:val="00B17F34"/>
    <w:rsid w:val="00B201D5"/>
    <w:rsid w:val="00B20256"/>
    <w:rsid w:val="00B2042C"/>
    <w:rsid w:val="00B243FE"/>
    <w:rsid w:val="00B31AE8"/>
    <w:rsid w:val="00B366F0"/>
    <w:rsid w:val="00B40D5C"/>
    <w:rsid w:val="00B44AB0"/>
    <w:rsid w:val="00B45706"/>
    <w:rsid w:val="00B47B72"/>
    <w:rsid w:val="00B50684"/>
    <w:rsid w:val="00B54753"/>
    <w:rsid w:val="00B61C9E"/>
    <w:rsid w:val="00B632F0"/>
    <w:rsid w:val="00B70252"/>
    <w:rsid w:val="00B71CB8"/>
    <w:rsid w:val="00B71FEE"/>
    <w:rsid w:val="00B727FC"/>
    <w:rsid w:val="00B737A3"/>
    <w:rsid w:val="00B74663"/>
    <w:rsid w:val="00B747D3"/>
    <w:rsid w:val="00B76EBF"/>
    <w:rsid w:val="00B8131C"/>
    <w:rsid w:val="00B81F06"/>
    <w:rsid w:val="00B8411E"/>
    <w:rsid w:val="00B84BD4"/>
    <w:rsid w:val="00B84D96"/>
    <w:rsid w:val="00B856DF"/>
    <w:rsid w:val="00B87EB8"/>
    <w:rsid w:val="00B923A5"/>
    <w:rsid w:val="00B923CD"/>
    <w:rsid w:val="00B959BC"/>
    <w:rsid w:val="00BA02A7"/>
    <w:rsid w:val="00BA28D2"/>
    <w:rsid w:val="00BA46B5"/>
    <w:rsid w:val="00BA50FA"/>
    <w:rsid w:val="00BA5C1E"/>
    <w:rsid w:val="00BB322B"/>
    <w:rsid w:val="00BC33B3"/>
    <w:rsid w:val="00BF2404"/>
    <w:rsid w:val="00BF282F"/>
    <w:rsid w:val="00BF56BF"/>
    <w:rsid w:val="00BF663D"/>
    <w:rsid w:val="00BF7993"/>
    <w:rsid w:val="00C00119"/>
    <w:rsid w:val="00C005BA"/>
    <w:rsid w:val="00C03BE7"/>
    <w:rsid w:val="00C15C0F"/>
    <w:rsid w:val="00C17598"/>
    <w:rsid w:val="00C20EEA"/>
    <w:rsid w:val="00C225C2"/>
    <w:rsid w:val="00C22F04"/>
    <w:rsid w:val="00C318A2"/>
    <w:rsid w:val="00C36825"/>
    <w:rsid w:val="00C36AAF"/>
    <w:rsid w:val="00C42FA3"/>
    <w:rsid w:val="00C51E65"/>
    <w:rsid w:val="00C54600"/>
    <w:rsid w:val="00C576FC"/>
    <w:rsid w:val="00C57F7B"/>
    <w:rsid w:val="00C60A88"/>
    <w:rsid w:val="00C60FA6"/>
    <w:rsid w:val="00C6191E"/>
    <w:rsid w:val="00C6215A"/>
    <w:rsid w:val="00C6314C"/>
    <w:rsid w:val="00C70DDA"/>
    <w:rsid w:val="00C717B9"/>
    <w:rsid w:val="00C7552A"/>
    <w:rsid w:val="00C90127"/>
    <w:rsid w:val="00C9033C"/>
    <w:rsid w:val="00C92738"/>
    <w:rsid w:val="00C961FD"/>
    <w:rsid w:val="00C969C1"/>
    <w:rsid w:val="00CA1852"/>
    <w:rsid w:val="00CA2C56"/>
    <w:rsid w:val="00CA5638"/>
    <w:rsid w:val="00CA6EDC"/>
    <w:rsid w:val="00CB4536"/>
    <w:rsid w:val="00CB4A05"/>
    <w:rsid w:val="00CB7121"/>
    <w:rsid w:val="00CD2361"/>
    <w:rsid w:val="00CD2C13"/>
    <w:rsid w:val="00CD3AFE"/>
    <w:rsid w:val="00CD419F"/>
    <w:rsid w:val="00CE345F"/>
    <w:rsid w:val="00CE5B8E"/>
    <w:rsid w:val="00CE675E"/>
    <w:rsid w:val="00CF0286"/>
    <w:rsid w:val="00CF2085"/>
    <w:rsid w:val="00D07FB4"/>
    <w:rsid w:val="00D102B9"/>
    <w:rsid w:val="00D11F42"/>
    <w:rsid w:val="00D14675"/>
    <w:rsid w:val="00D347D3"/>
    <w:rsid w:val="00D44F5F"/>
    <w:rsid w:val="00D45F03"/>
    <w:rsid w:val="00D46C02"/>
    <w:rsid w:val="00D50556"/>
    <w:rsid w:val="00D53179"/>
    <w:rsid w:val="00D563C2"/>
    <w:rsid w:val="00D572E6"/>
    <w:rsid w:val="00D605EE"/>
    <w:rsid w:val="00D61AFC"/>
    <w:rsid w:val="00D67429"/>
    <w:rsid w:val="00D80BA0"/>
    <w:rsid w:val="00D8365E"/>
    <w:rsid w:val="00D83EB1"/>
    <w:rsid w:val="00D87E70"/>
    <w:rsid w:val="00D92233"/>
    <w:rsid w:val="00D94D7A"/>
    <w:rsid w:val="00D96DB8"/>
    <w:rsid w:val="00DA1743"/>
    <w:rsid w:val="00DA6779"/>
    <w:rsid w:val="00DA76E7"/>
    <w:rsid w:val="00DA771B"/>
    <w:rsid w:val="00DA7C82"/>
    <w:rsid w:val="00DB4EC2"/>
    <w:rsid w:val="00DB5F41"/>
    <w:rsid w:val="00DB7FCB"/>
    <w:rsid w:val="00DC0459"/>
    <w:rsid w:val="00DC1B09"/>
    <w:rsid w:val="00DC2809"/>
    <w:rsid w:val="00DC478D"/>
    <w:rsid w:val="00DC6D44"/>
    <w:rsid w:val="00DD0463"/>
    <w:rsid w:val="00DE27FD"/>
    <w:rsid w:val="00DE434F"/>
    <w:rsid w:val="00DF362A"/>
    <w:rsid w:val="00DF7735"/>
    <w:rsid w:val="00DF7BD6"/>
    <w:rsid w:val="00E0142E"/>
    <w:rsid w:val="00E01818"/>
    <w:rsid w:val="00E01979"/>
    <w:rsid w:val="00E03187"/>
    <w:rsid w:val="00E12128"/>
    <w:rsid w:val="00E129DC"/>
    <w:rsid w:val="00E14232"/>
    <w:rsid w:val="00E20EEB"/>
    <w:rsid w:val="00E21A6F"/>
    <w:rsid w:val="00E22832"/>
    <w:rsid w:val="00E23467"/>
    <w:rsid w:val="00E24295"/>
    <w:rsid w:val="00E24A94"/>
    <w:rsid w:val="00E250BC"/>
    <w:rsid w:val="00E3092C"/>
    <w:rsid w:val="00E33A9C"/>
    <w:rsid w:val="00E34A45"/>
    <w:rsid w:val="00E45EC1"/>
    <w:rsid w:val="00E51362"/>
    <w:rsid w:val="00E514A1"/>
    <w:rsid w:val="00E53273"/>
    <w:rsid w:val="00E55DC2"/>
    <w:rsid w:val="00E56B18"/>
    <w:rsid w:val="00E66752"/>
    <w:rsid w:val="00E66CE3"/>
    <w:rsid w:val="00E66D53"/>
    <w:rsid w:val="00E67B9B"/>
    <w:rsid w:val="00E76C51"/>
    <w:rsid w:val="00E86E16"/>
    <w:rsid w:val="00E93D70"/>
    <w:rsid w:val="00E97BDA"/>
    <w:rsid w:val="00EA1561"/>
    <w:rsid w:val="00EA29E5"/>
    <w:rsid w:val="00EA3B1D"/>
    <w:rsid w:val="00EA77BA"/>
    <w:rsid w:val="00EB3D54"/>
    <w:rsid w:val="00EB687C"/>
    <w:rsid w:val="00EB6B7F"/>
    <w:rsid w:val="00EB7834"/>
    <w:rsid w:val="00EC1C69"/>
    <w:rsid w:val="00EC1DDD"/>
    <w:rsid w:val="00ED1194"/>
    <w:rsid w:val="00ED438A"/>
    <w:rsid w:val="00ED7665"/>
    <w:rsid w:val="00EE1F7E"/>
    <w:rsid w:val="00EE2C27"/>
    <w:rsid w:val="00EE3F95"/>
    <w:rsid w:val="00EF07F5"/>
    <w:rsid w:val="00EF3581"/>
    <w:rsid w:val="00F04F95"/>
    <w:rsid w:val="00F057A2"/>
    <w:rsid w:val="00F1508C"/>
    <w:rsid w:val="00F15598"/>
    <w:rsid w:val="00F24D86"/>
    <w:rsid w:val="00F26346"/>
    <w:rsid w:val="00F32FB2"/>
    <w:rsid w:val="00F34A88"/>
    <w:rsid w:val="00F37210"/>
    <w:rsid w:val="00F37975"/>
    <w:rsid w:val="00F50713"/>
    <w:rsid w:val="00F50718"/>
    <w:rsid w:val="00F57E13"/>
    <w:rsid w:val="00F614BB"/>
    <w:rsid w:val="00F628B6"/>
    <w:rsid w:val="00F63282"/>
    <w:rsid w:val="00F65A25"/>
    <w:rsid w:val="00F7406F"/>
    <w:rsid w:val="00F83525"/>
    <w:rsid w:val="00F85583"/>
    <w:rsid w:val="00F85ACB"/>
    <w:rsid w:val="00F86D0A"/>
    <w:rsid w:val="00F87EBD"/>
    <w:rsid w:val="00FA1CB4"/>
    <w:rsid w:val="00FA3569"/>
    <w:rsid w:val="00FA3F82"/>
    <w:rsid w:val="00FB196E"/>
    <w:rsid w:val="00FB69AB"/>
    <w:rsid w:val="00FC2130"/>
    <w:rsid w:val="00FC24A0"/>
    <w:rsid w:val="00FC5E76"/>
    <w:rsid w:val="00FD44B2"/>
    <w:rsid w:val="00FD4984"/>
    <w:rsid w:val="00FD616C"/>
    <w:rsid w:val="00FE0ED1"/>
    <w:rsid w:val="00FE2253"/>
    <w:rsid w:val="00FE2260"/>
    <w:rsid w:val="00FE261E"/>
    <w:rsid w:val="00FF1592"/>
    <w:rsid w:val="00FF1AA2"/>
    <w:rsid w:val="00FF3C2D"/>
    <w:rsid w:val="00FF576C"/>
    <w:rsid w:val="00FF72C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646DF1"/>
  <w15:docId w15:val="{8B94EBF1-33C7-411A-AAD9-1DEA006B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601</TotalTime>
  <Pages>14</Pages>
  <Words>769</Words>
  <Characters>4385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888</cp:revision>
  <cp:lastPrinted>2025-05-28T04:13:00Z</cp:lastPrinted>
  <dcterms:created xsi:type="dcterms:W3CDTF">2025-03-15T18:35:00Z</dcterms:created>
  <dcterms:modified xsi:type="dcterms:W3CDTF">2025-05-28T05:03:00Z</dcterms:modified>
  <cp:category/>
</cp:coreProperties>
</file>
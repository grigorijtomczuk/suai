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61F5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1D7D138" w14:textId="6B550C16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0028AE">
        <w:t>42</w:t>
      </w:r>
    </w:p>
    <w:p w14:paraId="4F820352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49C6408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F801A72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55A730F2" w14:textId="11864D0A" w:rsidR="00413AAB" w:rsidRPr="00AD3198" w:rsidRDefault="00DA771B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DA771B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D97F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68AE53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7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41CD63F2" w14:textId="4E6075E4" w:rsidR="00413AAB" w:rsidRPr="00AD3198" w:rsidRDefault="00DA771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В. В. </w:t>
            </w:r>
            <w:proofErr w:type="spellStart"/>
            <w:r w:rsidRPr="00DA771B">
              <w:t>Жукалин</w:t>
            </w:r>
            <w:proofErr w:type="spellEnd"/>
            <w:r w:rsidR="00AD3198">
              <w:t xml:space="preserve"> </w:t>
            </w:r>
          </w:p>
        </w:tc>
      </w:tr>
      <w:tr w:rsidR="00413AAB" w14:paraId="4D7453AA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8377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DC5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4FA9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2E8B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98AE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2BA73C8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68E11FF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5F87D06" w14:textId="7E829445" w:rsidR="00413AAB" w:rsidRPr="003529EA" w:rsidRDefault="00413AAB" w:rsidP="008E080A">
            <w:pPr>
              <w:pStyle w:val="a5"/>
              <w:spacing w:before="960"/>
            </w:pPr>
            <w:r>
              <w:t>ОТЧЕТ О ЛАБОРАТОРНОЙ РАБОТЕ</w:t>
            </w:r>
            <w:r w:rsidR="000028AE">
              <w:t xml:space="preserve"> № </w:t>
            </w:r>
            <w:r w:rsidR="004D2859">
              <w:t>4</w:t>
            </w:r>
          </w:p>
        </w:tc>
      </w:tr>
      <w:tr w:rsidR="00413AAB" w14:paraId="01CBDE5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F93BD24" w14:textId="4E7F4622" w:rsidR="00413AAB" w:rsidRPr="000028AE" w:rsidRDefault="00BC716D" w:rsidP="000028AE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BC716D">
              <w:rPr>
                <w:b w:val="0"/>
                <w:szCs w:val="32"/>
              </w:rPr>
              <w:t>РАЗРАБОТКА СЦЕНАРИЕВ WINDOWS POWERSHELL</w:t>
            </w:r>
          </w:p>
        </w:tc>
      </w:tr>
      <w:tr w:rsidR="00413AAB" w14:paraId="4546316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51D049A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50029F9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E1583B" w14:textId="77129628" w:rsidR="00413AAB" w:rsidRDefault="00822AB6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22AB6">
              <w:rPr>
                <w:sz w:val="28"/>
                <w:szCs w:val="28"/>
                <w:lang w:val="ru-RU"/>
              </w:rPr>
              <w:t>ИНСТРУМЕНТАЛЬНЫЕ СРЕДСТВА ИНФОРМАЦИОННЫХ СИСТЕМ</w:t>
            </w:r>
          </w:p>
        </w:tc>
      </w:tr>
      <w:tr w:rsidR="00413AAB" w14:paraId="36A2C6F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FB1E4CA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DB6CFD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7F1850C0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4F244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2E5BE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C2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7E871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07D8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AC8288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07348A02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EE2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A5AD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40A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2515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AFCD1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BF78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9F219B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4D8F799" w14:textId="273C8662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4F21B8">
        <w:t>2025</w:t>
      </w:r>
      <w:r w:rsidR="003B3807">
        <w:rPr>
          <w:lang w:val="en-US"/>
        </w:rPr>
        <w:br w:type="page"/>
      </w:r>
    </w:p>
    <w:p w14:paraId="2D29CE39" w14:textId="7D9DEB58" w:rsidR="008331DB" w:rsidRDefault="007277DD" w:rsidP="00F26346">
      <w:pPr>
        <w:pStyle w:val="DIV1"/>
      </w:pPr>
      <w:r w:rsidRPr="007277DD">
        <w:lastRenderedPageBreak/>
        <w:t>Цель работы</w:t>
      </w:r>
    </w:p>
    <w:p w14:paraId="725426F3" w14:textId="6F1CBB13" w:rsidR="00CB7121" w:rsidRDefault="004071A1" w:rsidP="00FF3E07">
      <w:pPr>
        <w:pStyle w:val="MAINTEXT"/>
      </w:pPr>
      <w:r>
        <w:t xml:space="preserve">Цель работы: </w:t>
      </w:r>
      <w:r w:rsidR="003D0B17">
        <w:t>изучение основ языка сценариев в операционной системе</w:t>
      </w:r>
      <w:r w:rsidR="00FF3E07" w:rsidRPr="00FF3E07">
        <w:t xml:space="preserve"> </w:t>
      </w:r>
      <w:r w:rsidR="003D0B17">
        <w:t>Windows и получение практических навыков работы в Windows</w:t>
      </w:r>
      <w:r w:rsidR="003D0B17" w:rsidRPr="003D0B17">
        <w:t xml:space="preserve"> </w:t>
      </w:r>
      <w:proofErr w:type="spellStart"/>
      <w:r w:rsidR="003D0B17">
        <w:t>PowerShell</w:t>
      </w:r>
      <w:proofErr w:type="spellEnd"/>
      <w:r w:rsidR="003D0B17">
        <w:t>.</w:t>
      </w:r>
    </w:p>
    <w:p w14:paraId="3C41B453" w14:textId="2EDE2C68" w:rsidR="000C78B1" w:rsidRPr="00E93D70" w:rsidRDefault="000C78B1" w:rsidP="00FF3E07">
      <w:pPr>
        <w:pStyle w:val="MAINTEXT"/>
      </w:pPr>
      <w:r>
        <w:t>Работа выполнялась по варианту № 19.</w:t>
      </w:r>
    </w:p>
    <w:p w14:paraId="31F0A3A8" w14:textId="071F2527" w:rsidR="007277DD" w:rsidRDefault="00A544A9" w:rsidP="007277DD">
      <w:pPr>
        <w:pStyle w:val="DIV1"/>
      </w:pPr>
      <w:r w:rsidRPr="00A544A9">
        <w:t>Выполненные упражнения</w:t>
      </w:r>
    </w:p>
    <w:p w14:paraId="4FC51961" w14:textId="46E75BE8" w:rsidR="007C1DB7" w:rsidRDefault="007C1DB7" w:rsidP="007C1DB7">
      <w:pPr>
        <w:pStyle w:val="DIV2"/>
      </w:pPr>
      <w:r w:rsidRPr="00664C67">
        <w:t xml:space="preserve">Упражнение </w:t>
      </w:r>
      <w:r w:rsidR="001575BA">
        <w:t>2.1</w:t>
      </w:r>
    </w:p>
    <w:p w14:paraId="576B833E" w14:textId="1F7D729D" w:rsidR="007C1DB7" w:rsidRDefault="007C1DB7" w:rsidP="007C1DB7">
      <w:pPr>
        <w:pStyle w:val="MAINTEXT"/>
      </w:pPr>
      <w:r>
        <w:t xml:space="preserve">На рис. </w:t>
      </w:r>
      <w:r w:rsidR="006E5678">
        <w:t>1</w:t>
      </w:r>
      <w:r>
        <w:t xml:space="preserve"> изображен результат выполнения упражнения </w:t>
      </w:r>
      <w:r w:rsidR="001575BA">
        <w:t>2.1</w:t>
      </w:r>
      <w:r>
        <w:t>.</w:t>
      </w:r>
    </w:p>
    <w:p w14:paraId="5296B5AB" w14:textId="77777777" w:rsidR="007C1DB7" w:rsidRDefault="007C1DB7" w:rsidP="007C1DB7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EB5CE1E" wp14:editId="316CC616">
            <wp:extent cx="2993141" cy="2191057"/>
            <wp:effectExtent l="0" t="0" r="0" b="0"/>
            <wp:docPr id="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41" cy="21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A48" w14:textId="1EF35BE9" w:rsidR="007C1DB7" w:rsidRPr="00192022" w:rsidRDefault="007C1DB7" w:rsidP="007C1DB7">
      <w:pPr>
        <w:pStyle w:val="af0"/>
        <w:keepNext w:val="0"/>
        <w:widowControl w:val="0"/>
        <w:jc w:val="center"/>
        <w:rPr>
          <w:lang w:val="en-US"/>
        </w:rPr>
      </w:pPr>
      <w:r>
        <w:t xml:space="preserve">Рисунок </w:t>
      </w:r>
      <w:r w:rsidR="003920CE">
        <w:fldChar w:fldCharType="begin"/>
      </w:r>
      <w:r w:rsidR="003920CE">
        <w:instrText xml:space="preserve"> SEQ Рисунок \* ARABIC </w:instrText>
      </w:r>
      <w:r w:rsidR="003920CE">
        <w:fldChar w:fldCharType="separate"/>
      </w:r>
      <w:r w:rsidR="007A7B30">
        <w:rPr>
          <w:noProof/>
        </w:rPr>
        <w:t>1</w:t>
      </w:r>
      <w:r w:rsidR="003920CE">
        <w:rPr>
          <w:noProof/>
        </w:rPr>
        <w:fldChar w:fldCharType="end"/>
      </w:r>
      <w:r w:rsidRPr="000214A2">
        <w:t xml:space="preserve"> –</w:t>
      </w:r>
      <w:r w:rsidR="00E53273" w:rsidRPr="00E53273">
        <w:t xml:space="preserve"> </w:t>
      </w:r>
      <w:r w:rsidR="00192022">
        <w:t xml:space="preserve">Окно </w:t>
      </w:r>
      <w:r w:rsidR="00192022">
        <w:rPr>
          <w:lang w:val="en-US"/>
        </w:rPr>
        <w:t>Windows PowerShell</w:t>
      </w:r>
    </w:p>
    <w:p w14:paraId="3B2B12EE" w14:textId="4B021895" w:rsidR="003B11B6" w:rsidRDefault="003B11B6" w:rsidP="003B11B6">
      <w:pPr>
        <w:pStyle w:val="DIV2"/>
      </w:pPr>
      <w:r w:rsidRPr="00664C67">
        <w:t xml:space="preserve">Упражнение </w:t>
      </w:r>
      <w:r>
        <w:t>2.</w:t>
      </w:r>
      <w:r w:rsidR="000D39EB">
        <w:t>2</w:t>
      </w:r>
    </w:p>
    <w:p w14:paraId="7E820C33" w14:textId="3998C0AD" w:rsidR="003B11B6" w:rsidRDefault="003B11B6" w:rsidP="003B11B6">
      <w:pPr>
        <w:pStyle w:val="MAINTEXT"/>
      </w:pPr>
      <w:r>
        <w:t xml:space="preserve">На рис. </w:t>
      </w:r>
      <w:r w:rsidR="00664BC4">
        <w:t>2</w:t>
      </w:r>
      <w:r>
        <w:t>-</w:t>
      </w:r>
      <w:r w:rsidR="00664BC4">
        <w:t>5</w:t>
      </w:r>
      <w:r>
        <w:t xml:space="preserve"> изображены результаты выполнения упражнения 2.</w:t>
      </w:r>
      <w:r w:rsidR="000D39EB">
        <w:t>2</w:t>
      </w:r>
      <w:r>
        <w:t>.</w:t>
      </w:r>
    </w:p>
    <w:p w14:paraId="5E1AF544" w14:textId="77777777" w:rsidR="003B11B6" w:rsidRDefault="003B11B6" w:rsidP="003B11B6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07A52A" wp14:editId="70974270">
            <wp:extent cx="3266163" cy="3422650"/>
            <wp:effectExtent l="0" t="0" r="0" b="6350"/>
            <wp:docPr id="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1000" cy="34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2A91" w14:textId="42DFD198" w:rsidR="00D43883" w:rsidRPr="00CA0C1C" w:rsidRDefault="003B11B6" w:rsidP="00D43883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CA0C1C">
        <w:t xml:space="preserve">Команда </w:t>
      </w:r>
      <w:proofErr w:type="spellStart"/>
      <w:r w:rsidR="00CA0C1C">
        <w:rPr>
          <w:lang w:val="en-US"/>
        </w:rPr>
        <w:t>dir</w:t>
      </w:r>
      <w:proofErr w:type="spellEnd"/>
      <w:r w:rsidR="00CA0C1C" w:rsidRPr="00CA0C1C">
        <w:t xml:space="preserve"> </w:t>
      </w:r>
      <w:r w:rsidR="00CA0C1C">
        <w:t xml:space="preserve">в оболочке </w:t>
      </w:r>
      <w:proofErr w:type="spellStart"/>
      <w:r w:rsidR="00CA0C1C">
        <w:rPr>
          <w:lang w:val="en-US"/>
        </w:rPr>
        <w:t>cmd</w:t>
      </w:r>
      <w:proofErr w:type="spellEnd"/>
    </w:p>
    <w:p w14:paraId="4002D20D" w14:textId="77777777" w:rsidR="00FE5947" w:rsidRDefault="00FE5947" w:rsidP="00FE5947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46DA21F" wp14:editId="1B99A993">
            <wp:extent cx="3336695" cy="3524250"/>
            <wp:effectExtent l="0" t="0" r="0" b="0"/>
            <wp:docPr id="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775" cy="35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051A" w14:textId="1514B43D" w:rsidR="00FE5947" w:rsidRPr="00EA43DE" w:rsidRDefault="00FE5947" w:rsidP="00FE5947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EF12D6">
        <w:t xml:space="preserve">Команда </w:t>
      </w:r>
      <w:proofErr w:type="spellStart"/>
      <w:r w:rsidR="00EF12D6">
        <w:rPr>
          <w:lang w:val="en-US"/>
        </w:rPr>
        <w:t>dir</w:t>
      </w:r>
      <w:proofErr w:type="spellEnd"/>
      <w:r w:rsidR="00EF12D6" w:rsidRPr="00CA0C1C">
        <w:t xml:space="preserve"> </w:t>
      </w:r>
      <w:r w:rsidR="00EF12D6">
        <w:t xml:space="preserve">в оболочке </w:t>
      </w:r>
      <w:r w:rsidR="00EF12D6">
        <w:rPr>
          <w:lang w:val="en-US"/>
        </w:rPr>
        <w:t>PowerShell</w:t>
      </w:r>
    </w:p>
    <w:p w14:paraId="4FFEB168" w14:textId="77777777" w:rsidR="008E33CC" w:rsidRDefault="008E33CC" w:rsidP="008E33C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2234240" wp14:editId="33E5B991">
            <wp:extent cx="3342775" cy="3530669"/>
            <wp:effectExtent l="0" t="0" r="0" b="0"/>
            <wp:docPr id="3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775" cy="3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2E0" w14:textId="0549E8B8" w:rsidR="008E33CC" w:rsidRPr="000F2F89" w:rsidRDefault="008E33CC" w:rsidP="008E33CC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0F2F89">
        <w:t>В</w:t>
      </w:r>
      <w:r w:rsidR="00B92906" w:rsidRPr="00B92906">
        <w:t xml:space="preserve">ызов справки по </w:t>
      </w:r>
      <w:proofErr w:type="spellStart"/>
      <w:r w:rsidR="00B92906" w:rsidRPr="00B92906">
        <w:t>командлету</w:t>
      </w:r>
      <w:proofErr w:type="spellEnd"/>
      <w:r w:rsidR="000F2F89">
        <w:t xml:space="preserve"> </w:t>
      </w:r>
      <w:r w:rsidR="000F2F89">
        <w:rPr>
          <w:lang w:val="en-US"/>
        </w:rPr>
        <w:t>Get</w:t>
      </w:r>
      <w:r w:rsidR="000F2F89" w:rsidRPr="000F2F89">
        <w:t>-</w:t>
      </w:r>
      <w:r w:rsidR="000F2F89">
        <w:rPr>
          <w:lang w:val="en-US"/>
        </w:rPr>
        <w:t>Member</w:t>
      </w:r>
    </w:p>
    <w:p w14:paraId="44616859" w14:textId="77777777" w:rsidR="008E33CC" w:rsidRDefault="008E33CC" w:rsidP="008E33CC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811E1D" wp14:editId="5BF1E80A">
            <wp:extent cx="4241800" cy="2485622"/>
            <wp:effectExtent l="0" t="0" r="6350" b="0"/>
            <wp:docPr id="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091" cy="24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7AF" w14:textId="39758BA5" w:rsidR="008E33CC" w:rsidRPr="00F42264" w:rsidRDefault="008E33CC" w:rsidP="008E33CC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F42264" w:rsidRPr="00F42264">
        <w:t xml:space="preserve">Вызов справки по </w:t>
      </w:r>
      <w:proofErr w:type="spellStart"/>
      <w:r w:rsidR="00F42264" w:rsidRPr="00F42264">
        <w:t>командлету</w:t>
      </w:r>
      <w:proofErr w:type="spellEnd"/>
      <w:r w:rsidR="00F42264" w:rsidRPr="00F42264">
        <w:t xml:space="preserve"> Get-</w:t>
      </w:r>
      <w:proofErr w:type="spellStart"/>
      <w:r w:rsidR="00F42264" w:rsidRPr="00F42264">
        <w:t>Member</w:t>
      </w:r>
      <w:proofErr w:type="spellEnd"/>
      <w:r w:rsidR="00F42264" w:rsidRPr="00F42264">
        <w:t xml:space="preserve"> </w:t>
      </w:r>
      <w:r w:rsidR="00F42264">
        <w:t>в интернете</w:t>
      </w:r>
    </w:p>
    <w:p w14:paraId="6B4770A1" w14:textId="20D08F0D" w:rsidR="00D43883" w:rsidRDefault="00D43883" w:rsidP="00D43883">
      <w:pPr>
        <w:pStyle w:val="DIV2"/>
      </w:pPr>
      <w:r w:rsidRPr="00664C67">
        <w:t xml:space="preserve">Упражнение </w:t>
      </w:r>
      <w:r>
        <w:t>2.</w:t>
      </w:r>
      <w:r w:rsidR="00B13E30">
        <w:t>3</w:t>
      </w:r>
    </w:p>
    <w:p w14:paraId="2EB8B079" w14:textId="32603BCE" w:rsidR="00D43883" w:rsidRDefault="00D43883" w:rsidP="00D43883">
      <w:pPr>
        <w:pStyle w:val="MAINTEXT"/>
      </w:pPr>
      <w:r>
        <w:t xml:space="preserve">На рис. </w:t>
      </w:r>
      <w:r w:rsidR="00FC5352">
        <w:t>6</w:t>
      </w:r>
      <w:r>
        <w:t>-</w:t>
      </w:r>
      <w:r w:rsidR="00396083" w:rsidRPr="00C8288E">
        <w:t>11</w:t>
      </w:r>
      <w:r>
        <w:t xml:space="preserve"> изображены результаты выполнения упражнения 2.</w:t>
      </w:r>
      <w:r w:rsidR="00B13E30">
        <w:t>3</w:t>
      </w:r>
      <w:r>
        <w:t>.</w:t>
      </w:r>
    </w:p>
    <w:p w14:paraId="7E56DFA7" w14:textId="77777777" w:rsidR="00D43883" w:rsidRDefault="00D43883" w:rsidP="00D4388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4CE49C2" wp14:editId="1C979663">
            <wp:extent cx="2993141" cy="2200622"/>
            <wp:effectExtent l="0" t="0" r="0" b="9525"/>
            <wp:docPr id="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3141" cy="220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7BB" w14:textId="26C45CB7" w:rsidR="00D43883" w:rsidRDefault="00D43883" w:rsidP="00D43883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411A82" w:rsidRPr="00411A82">
        <w:t xml:space="preserve">Результат выполнения команды </w:t>
      </w:r>
      <w:proofErr w:type="spellStart"/>
      <w:r w:rsidR="00411A82" w:rsidRPr="00411A82">
        <w:t>help</w:t>
      </w:r>
      <w:proofErr w:type="spellEnd"/>
      <w:r w:rsidR="00411A82" w:rsidRPr="00411A82">
        <w:t xml:space="preserve"> в среде </w:t>
      </w:r>
      <w:proofErr w:type="spellStart"/>
      <w:r w:rsidR="00411A82" w:rsidRPr="00411A82">
        <w:t>cmd</w:t>
      </w:r>
      <w:proofErr w:type="spellEnd"/>
    </w:p>
    <w:p w14:paraId="732FC3F3" w14:textId="77777777" w:rsidR="002534FB" w:rsidRDefault="002534FB" w:rsidP="002534F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34F53B" wp14:editId="5F20CAF5">
            <wp:extent cx="3098800" cy="2474989"/>
            <wp:effectExtent l="0" t="0" r="6350" b="1905"/>
            <wp:docPr id="4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140" cy="24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33B2" w14:textId="192284CF" w:rsidR="002534FB" w:rsidRDefault="002534FB" w:rsidP="002534FB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7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B05242" w:rsidRPr="00B05242">
        <w:t xml:space="preserve">Результат выполнения команды </w:t>
      </w:r>
      <w:proofErr w:type="spellStart"/>
      <w:r w:rsidR="00B05242" w:rsidRPr="00B05242">
        <w:t>help</w:t>
      </w:r>
      <w:proofErr w:type="spellEnd"/>
      <w:r w:rsidR="00B05242" w:rsidRPr="00B05242">
        <w:t xml:space="preserve"> в среде </w:t>
      </w:r>
      <w:r w:rsidR="00B05242">
        <w:rPr>
          <w:lang w:val="en-US"/>
        </w:rPr>
        <w:t>PowerShell</w:t>
      </w:r>
    </w:p>
    <w:p w14:paraId="5501794D" w14:textId="1D017F5D" w:rsidR="0008639E" w:rsidRDefault="0008639E" w:rsidP="0008639E">
      <w:pPr>
        <w:pStyle w:val="MAINTEXT"/>
      </w:pPr>
      <w:r>
        <w:lastRenderedPageBreak/>
        <w:t>В</w:t>
      </w:r>
      <w:r>
        <w:t xml:space="preserve"> оболочке </w:t>
      </w:r>
      <w:r>
        <w:t xml:space="preserve">cmd.exe команда </w:t>
      </w:r>
      <w:proofErr w:type="spellStart"/>
      <w:r>
        <w:t>help</w:t>
      </w:r>
      <w:proofErr w:type="spellEnd"/>
      <w:r>
        <w:t xml:space="preserve"> выводит список встроенных команд оболочки с кратким описанием каждой.</w:t>
      </w:r>
    </w:p>
    <w:p w14:paraId="0BDF7B00" w14:textId="5FC580EE" w:rsidR="0008639E" w:rsidRPr="0008639E" w:rsidRDefault="0008639E" w:rsidP="0008639E">
      <w:pPr>
        <w:pStyle w:val="MAINTEXT"/>
      </w:pPr>
      <w:r>
        <w:t xml:space="preserve">В </w:t>
      </w:r>
      <w:proofErr w:type="spellStart"/>
      <w:r>
        <w:t>PowerShell</w:t>
      </w:r>
      <w:proofErr w:type="spellEnd"/>
      <w:r>
        <w:t xml:space="preserve"> команда </w:t>
      </w:r>
      <w:proofErr w:type="spellStart"/>
      <w:r>
        <w:t>help</w:t>
      </w:r>
      <w:proofErr w:type="spellEnd"/>
      <w:r>
        <w:t xml:space="preserve"> используется для получения справки по </w:t>
      </w:r>
      <w:proofErr w:type="spellStart"/>
      <w:r>
        <w:t>коман</w:t>
      </w:r>
      <w:r w:rsidR="00022AB9">
        <w:t>д</w:t>
      </w:r>
      <w:r>
        <w:t>летам</w:t>
      </w:r>
      <w:proofErr w:type="spellEnd"/>
      <w:r>
        <w:t xml:space="preserve"> и скриптам, поддерживает подробные параметры</w:t>
      </w:r>
      <w:r w:rsidR="000F52D8">
        <w:br/>
      </w:r>
      <w:r>
        <w:t xml:space="preserve">(-Full, </w:t>
      </w:r>
      <w:r w:rsidR="00D82458" w:rsidRPr="00D82458">
        <w:t>-</w:t>
      </w:r>
      <w:proofErr w:type="spellStart"/>
      <w:r>
        <w:t>Examples</w:t>
      </w:r>
      <w:proofErr w:type="spellEnd"/>
      <w:r>
        <w:t>), и выводит более структурированную и подробную документацию.</w:t>
      </w:r>
    </w:p>
    <w:p w14:paraId="4AE0A30A" w14:textId="77777777" w:rsidR="006E51B3" w:rsidRDefault="006E51B3" w:rsidP="006E51B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73216E" wp14:editId="4EC4E24E">
            <wp:extent cx="3103140" cy="2478455"/>
            <wp:effectExtent l="0" t="0" r="2540" b="0"/>
            <wp:docPr id="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140" cy="24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1BF" w14:textId="06471E94" w:rsidR="006E51B3" w:rsidRDefault="006E51B3" w:rsidP="006E51B3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8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="009775EC" w:rsidRPr="009775EC">
        <w:t>Фрагмент результата выполнения команды Get-Help *</w:t>
      </w:r>
    </w:p>
    <w:p w14:paraId="24B5D606" w14:textId="77777777" w:rsidR="00025C98" w:rsidRDefault="00025C98" w:rsidP="00025C9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F86FA18" wp14:editId="4C245AA3">
            <wp:extent cx="3103138" cy="2478455"/>
            <wp:effectExtent l="0" t="0" r="2540" b="0"/>
            <wp:docPr id="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3138" cy="24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576E" w14:textId="7D950514" w:rsidR="00025C98" w:rsidRDefault="00025C98" w:rsidP="00025C98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9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Pr="009775EC">
        <w:t>Фрагмент результата выполнения команды</w:t>
      </w:r>
      <w:r w:rsidR="00B83885">
        <w:br/>
      </w:r>
      <w:r w:rsidRPr="00025C98">
        <w:t xml:space="preserve">Get-Help </w:t>
      </w:r>
      <w:proofErr w:type="spellStart"/>
      <w:r w:rsidRPr="00025C98">
        <w:t>Get-Help</w:t>
      </w:r>
      <w:proofErr w:type="spellEnd"/>
      <w:r w:rsidRPr="00025C98">
        <w:t xml:space="preserve"> </w:t>
      </w:r>
      <w:r w:rsidR="001E60CB" w:rsidRPr="001E60CB">
        <w:t>-</w:t>
      </w:r>
      <w:proofErr w:type="spellStart"/>
      <w:r w:rsidRPr="00025C98">
        <w:t>Detailed</w:t>
      </w:r>
      <w:proofErr w:type="spellEnd"/>
    </w:p>
    <w:p w14:paraId="170BD771" w14:textId="77777777" w:rsidR="007F340A" w:rsidRDefault="007F340A" w:rsidP="007F340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064095" wp14:editId="74A8DE39">
            <wp:extent cx="3103138" cy="2478454"/>
            <wp:effectExtent l="0" t="0" r="2540" b="0"/>
            <wp:docPr id="4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138" cy="24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73C" w14:textId="7B23B873" w:rsidR="007F340A" w:rsidRDefault="007F340A" w:rsidP="007F340A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10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Pr="009775EC">
        <w:t>Фрагмент результата выполнения команды</w:t>
      </w:r>
      <w:r w:rsidR="00FD4874" w:rsidRPr="00FD4874">
        <w:t xml:space="preserve"> </w:t>
      </w:r>
      <w:r w:rsidR="003010EF" w:rsidRPr="003010EF">
        <w:t xml:space="preserve">Get-Help </w:t>
      </w:r>
      <w:proofErr w:type="spellStart"/>
      <w:r w:rsidR="003010EF" w:rsidRPr="003010EF">
        <w:t>provider</w:t>
      </w:r>
      <w:proofErr w:type="spellEnd"/>
    </w:p>
    <w:p w14:paraId="2D211635" w14:textId="77777777" w:rsidR="007F340A" w:rsidRDefault="007F340A" w:rsidP="007F340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A329AD8" wp14:editId="62639833">
            <wp:extent cx="3103138" cy="1900875"/>
            <wp:effectExtent l="0" t="0" r="2540" b="4445"/>
            <wp:docPr id="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138" cy="19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AFEA" w14:textId="60E1D3DF" w:rsidR="007F340A" w:rsidRDefault="007F340A" w:rsidP="007F340A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11</w:t>
      </w:r>
      <w:r>
        <w:rPr>
          <w:noProof/>
        </w:rPr>
        <w:fldChar w:fldCharType="end"/>
      </w:r>
      <w:r w:rsidRPr="000214A2">
        <w:t xml:space="preserve"> –</w:t>
      </w:r>
      <w:r w:rsidRPr="00E53273">
        <w:t xml:space="preserve"> </w:t>
      </w:r>
      <w:r w:rsidRPr="009775EC">
        <w:t>Фрагмент результата выполнения команды</w:t>
      </w:r>
      <w:r w:rsidR="000D6CBA" w:rsidRPr="000D6CBA">
        <w:t xml:space="preserve"> </w:t>
      </w:r>
      <w:r w:rsidR="005A13AA" w:rsidRPr="005A13AA">
        <w:t xml:space="preserve">Get-Help </w:t>
      </w:r>
      <w:proofErr w:type="spellStart"/>
      <w:r w:rsidR="005A13AA" w:rsidRPr="005A13AA">
        <w:t>alias</w:t>
      </w:r>
      <w:proofErr w:type="spellEnd"/>
    </w:p>
    <w:p w14:paraId="2A8A5518" w14:textId="163967B8" w:rsidR="00D43883" w:rsidRDefault="00D43883" w:rsidP="00D43883">
      <w:pPr>
        <w:pStyle w:val="DIV2"/>
      </w:pPr>
      <w:r w:rsidRPr="00664C67">
        <w:t xml:space="preserve">Упражнение </w:t>
      </w:r>
      <w:r>
        <w:t>2.</w:t>
      </w:r>
      <w:r w:rsidR="00542F2F">
        <w:t>4</w:t>
      </w:r>
    </w:p>
    <w:p w14:paraId="17EF3BE2" w14:textId="03F4D074" w:rsidR="00D43883" w:rsidRDefault="00D43883" w:rsidP="00D43883">
      <w:pPr>
        <w:pStyle w:val="MAINTEXT"/>
      </w:pPr>
      <w:r>
        <w:t>На рис. 1</w:t>
      </w:r>
      <w:r w:rsidR="00C8288E" w:rsidRPr="00417050">
        <w:t>2</w:t>
      </w:r>
      <w:r>
        <w:t>-</w:t>
      </w:r>
      <w:r w:rsidR="00861B4E" w:rsidRPr="004F6F2E">
        <w:t>17</w:t>
      </w:r>
      <w:r>
        <w:t xml:space="preserve"> изображены результаты выполнения упражнения 2.</w:t>
      </w:r>
      <w:r w:rsidR="00542F2F">
        <w:t>4</w:t>
      </w:r>
      <w:r>
        <w:t>.</w:t>
      </w:r>
    </w:p>
    <w:p w14:paraId="4FD90F7D" w14:textId="77777777" w:rsidR="00D43883" w:rsidRDefault="00D43883" w:rsidP="00D4388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7CB9552" wp14:editId="7CAF3AEE">
            <wp:extent cx="2993141" cy="2382525"/>
            <wp:effectExtent l="0" t="0" r="0" b="0"/>
            <wp:docPr id="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3141" cy="23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05B3" w14:textId="07E07A4F" w:rsidR="00D43883" w:rsidRDefault="00D43883" w:rsidP="000269F1">
      <w:pPr>
        <w:pStyle w:val="af0"/>
        <w:keepNext w:val="0"/>
        <w:widowControl w:val="0"/>
        <w:spacing w:line="360" w:lineRule="auto"/>
        <w:jc w:val="center"/>
        <w:rPr>
          <w:lang w:val="en-US"/>
        </w:rPr>
      </w:pPr>
      <w:r>
        <w:t>Рисунок</w:t>
      </w:r>
      <w:r w:rsidRPr="000269F1">
        <w:rPr>
          <w:lang w:val="en-US"/>
        </w:rPr>
        <w:t xml:space="preserve"> </w:t>
      </w:r>
      <w:r>
        <w:fldChar w:fldCharType="begin"/>
      </w:r>
      <w:r w:rsidRPr="000269F1">
        <w:rPr>
          <w:lang w:val="en-US"/>
        </w:rPr>
        <w:instrText xml:space="preserve"> SEQ </w:instrText>
      </w:r>
      <w:r>
        <w:instrText>Рисунок</w:instrText>
      </w:r>
      <w:r w:rsidRPr="000269F1">
        <w:rPr>
          <w:lang w:val="en-US"/>
        </w:rPr>
        <w:instrText xml:space="preserve"> \* ARABIC </w:instrText>
      </w:r>
      <w:r>
        <w:fldChar w:fldCharType="separate"/>
      </w:r>
      <w:r w:rsidR="007A7B30">
        <w:rPr>
          <w:noProof/>
          <w:lang w:val="en-US"/>
        </w:rPr>
        <w:t>12</w:t>
      </w:r>
      <w:r>
        <w:rPr>
          <w:noProof/>
        </w:rPr>
        <w:fldChar w:fldCharType="end"/>
      </w:r>
      <w:r w:rsidRPr="000269F1">
        <w:rPr>
          <w:lang w:val="en-US"/>
        </w:rPr>
        <w:t xml:space="preserve"> – </w:t>
      </w:r>
      <w:proofErr w:type="spellStart"/>
      <w:r w:rsidR="000269F1" w:rsidRPr="000269F1">
        <w:rPr>
          <w:lang w:val="en-US"/>
        </w:rPr>
        <w:t>Результат</w:t>
      </w:r>
      <w:proofErr w:type="spellEnd"/>
      <w:r w:rsidR="000269F1" w:rsidRPr="000269F1">
        <w:rPr>
          <w:lang w:val="en-US"/>
        </w:rPr>
        <w:t xml:space="preserve"> </w:t>
      </w:r>
      <w:proofErr w:type="spellStart"/>
      <w:r w:rsidR="000269F1" w:rsidRPr="000269F1">
        <w:rPr>
          <w:lang w:val="en-US"/>
        </w:rPr>
        <w:t>выполнения</w:t>
      </w:r>
      <w:proofErr w:type="spellEnd"/>
      <w:r w:rsidR="000269F1" w:rsidRPr="000269F1">
        <w:rPr>
          <w:lang w:val="en-US"/>
        </w:rPr>
        <w:t xml:space="preserve"> </w:t>
      </w:r>
      <w:proofErr w:type="spellStart"/>
      <w:r w:rsidR="000269F1" w:rsidRPr="000269F1">
        <w:rPr>
          <w:lang w:val="en-US"/>
        </w:rPr>
        <w:t>конвейера</w:t>
      </w:r>
      <w:proofErr w:type="spellEnd"/>
      <w:r w:rsidR="00234D39">
        <w:rPr>
          <w:lang w:val="en-US"/>
        </w:rPr>
        <w:br/>
      </w:r>
      <w:r w:rsidR="00234D39" w:rsidRPr="00234D39">
        <w:rPr>
          <w:lang w:val="en-US"/>
        </w:rPr>
        <w:t>«</w:t>
      </w:r>
      <w:r w:rsidR="000269F1" w:rsidRPr="000269F1">
        <w:rPr>
          <w:lang w:val="en-US"/>
        </w:rPr>
        <w:t>Get-Help Export-Alias | Get-Help –Detailed</w:t>
      </w:r>
      <w:r w:rsidR="000269F1" w:rsidRPr="000269F1">
        <w:rPr>
          <w:lang w:val="en-US"/>
        </w:rPr>
        <w:t>»</w:t>
      </w:r>
    </w:p>
    <w:p w14:paraId="37B72312" w14:textId="77777777" w:rsidR="00F40057" w:rsidRDefault="00F40057" w:rsidP="00F40057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C143579" wp14:editId="36053208">
            <wp:extent cx="3048000" cy="4361689"/>
            <wp:effectExtent l="0" t="0" r="0" b="1270"/>
            <wp:docPr id="4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phic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366" cy="43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2EC7" w14:textId="021347FC" w:rsidR="00F40057" w:rsidRPr="000269F1" w:rsidRDefault="00F40057" w:rsidP="00F40057">
      <w:pPr>
        <w:pStyle w:val="af0"/>
        <w:keepNext w:val="0"/>
        <w:widowControl w:val="0"/>
        <w:spacing w:line="360" w:lineRule="auto"/>
        <w:jc w:val="center"/>
        <w:rPr>
          <w:lang w:val="en-US"/>
        </w:rPr>
      </w:pPr>
      <w:r>
        <w:t>Рисунок</w:t>
      </w:r>
      <w:r w:rsidRPr="000269F1">
        <w:rPr>
          <w:lang w:val="en-US"/>
        </w:rPr>
        <w:t xml:space="preserve"> </w:t>
      </w:r>
      <w:r>
        <w:fldChar w:fldCharType="begin"/>
      </w:r>
      <w:r w:rsidRPr="000269F1">
        <w:rPr>
          <w:lang w:val="en-US"/>
        </w:rPr>
        <w:instrText xml:space="preserve"> SEQ </w:instrText>
      </w:r>
      <w:r>
        <w:instrText>Рисунок</w:instrText>
      </w:r>
      <w:r w:rsidRPr="000269F1">
        <w:rPr>
          <w:lang w:val="en-US"/>
        </w:rPr>
        <w:instrText xml:space="preserve"> \* ARABIC </w:instrText>
      </w:r>
      <w:r>
        <w:fldChar w:fldCharType="separate"/>
      </w:r>
      <w:r w:rsidR="007A7B30">
        <w:rPr>
          <w:noProof/>
          <w:lang w:val="en-US"/>
        </w:rPr>
        <w:t>13</w:t>
      </w:r>
      <w:r>
        <w:rPr>
          <w:noProof/>
        </w:rPr>
        <w:fldChar w:fldCharType="end"/>
      </w:r>
      <w:r w:rsidRPr="000269F1">
        <w:rPr>
          <w:lang w:val="en-US"/>
        </w:rPr>
        <w:t xml:space="preserve"> – </w:t>
      </w:r>
      <w:proofErr w:type="spellStart"/>
      <w:r w:rsidRPr="000269F1">
        <w:rPr>
          <w:lang w:val="en-US"/>
        </w:rPr>
        <w:t>Результат</w:t>
      </w:r>
      <w:proofErr w:type="spellEnd"/>
      <w:r w:rsidRPr="000269F1">
        <w:rPr>
          <w:lang w:val="en-US"/>
        </w:rPr>
        <w:t xml:space="preserve"> </w:t>
      </w:r>
      <w:proofErr w:type="spellStart"/>
      <w:r w:rsidRPr="000269F1">
        <w:rPr>
          <w:lang w:val="en-US"/>
        </w:rPr>
        <w:t>выполнения</w:t>
      </w:r>
      <w:proofErr w:type="spellEnd"/>
      <w:r w:rsidRPr="000269F1">
        <w:rPr>
          <w:lang w:val="en-US"/>
        </w:rPr>
        <w:t xml:space="preserve"> </w:t>
      </w:r>
      <w:proofErr w:type="spellStart"/>
      <w:r w:rsidRPr="000269F1">
        <w:rPr>
          <w:lang w:val="en-US"/>
        </w:rPr>
        <w:t>конвейера</w:t>
      </w:r>
      <w:proofErr w:type="spellEnd"/>
      <w:r>
        <w:rPr>
          <w:lang w:val="en-US"/>
        </w:rPr>
        <w:br/>
      </w:r>
      <w:r w:rsidRPr="00234D39">
        <w:rPr>
          <w:lang w:val="en-US"/>
        </w:rPr>
        <w:t>«</w:t>
      </w:r>
      <w:r w:rsidR="007A7733" w:rsidRPr="007A7733">
        <w:rPr>
          <w:lang w:val="en-US"/>
        </w:rPr>
        <w:t>Get-Help Export-Alias | Get-Help -Detailed | Out-File .\Powershell-Help.txt</w:t>
      </w:r>
      <w:r w:rsidRPr="000269F1">
        <w:rPr>
          <w:lang w:val="en-US"/>
        </w:rPr>
        <w:t>»</w:t>
      </w:r>
    </w:p>
    <w:p w14:paraId="5488F5A8" w14:textId="77777777" w:rsidR="000B608B" w:rsidRDefault="000B608B" w:rsidP="000B608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7357D5" wp14:editId="3CB2883D">
            <wp:extent cx="2993140" cy="2382525"/>
            <wp:effectExtent l="0" t="0" r="0" b="0"/>
            <wp:docPr id="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phic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140" cy="23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2398" w14:textId="12EA968D" w:rsidR="000B608B" w:rsidRPr="005D39C1" w:rsidRDefault="000B608B" w:rsidP="000B608B">
      <w:pPr>
        <w:pStyle w:val="af0"/>
        <w:keepNext w:val="0"/>
        <w:widowControl w:val="0"/>
        <w:spacing w:line="360" w:lineRule="auto"/>
        <w:jc w:val="center"/>
      </w:pPr>
      <w:r>
        <w:t>Рисунок</w:t>
      </w:r>
      <w:r w:rsidRPr="005D39C1">
        <w:t xml:space="preserve"> </w:t>
      </w:r>
      <w:r>
        <w:fldChar w:fldCharType="begin"/>
      </w:r>
      <w:r w:rsidRPr="005D39C1">
        <w:instrText xml:space="preserve"> </w:instrText>
      </w:r>
      <w:r w:rsidRPr="000269F1">
        <w:rPr>
          <w:lang w:val="en-US"/>
        </w:rPr>
        <w:instrText>SEQ</w:instrText>
      </w:r>
      <w:r w:rsidRPr="005D39C1">
        <w:instrText xml:space="preserve"> </w:instrText>
      </w:r>
      <w:r>
        <w:instrText>Рисунок</w:instrText>
      </w:r>
      <w:r w:rsidRPr="005D39C1">
        <w:instrText xml:space="preserve"> \* </w:instrText>
      </w:r>
      <w:r w:rsidRPr="000269F1">
        <w:rPr>
          <w:lang w:val="en-US"/>
        </w:rPr>
        <w:instrText>ARABIC</w:instrText>
      </w:r>
      <w:r w:rsidRPr="005D39C1">
        <w:instrText xml:space="preserve"> </w:instrText>
      </w:r>
      <w:r>
        <w:fldChar w:fldCharType="separate"/>
      </w:r>
      <w:r w:rsidR="007A7B30" w:rsidRPr="007A7B30">
        <w:rPr>
          <w:noProof/>
        </w:rPr>
        <w:t>14</w:t>
      </w:r>
      <w:r>
        <w:rPr>
          <w:noProof/>
        </w:rPr>
        <w:fldChar w:fldCharType="end"/>
      </w:r>
      <w:r w:rsidRPr="005D39C1">
        <w:t xml:space="preserve"> – </w:t>
      </w:r>
      <w:r w:rsidR="005D39C1">
        <w:t xml:space="preserve">Справка по команде </w:t>
      </w:r>
      <w:r w:rsidR="005D39C1">
        <w:rPr>
          <w:lang w:val="en-US"/>
        </w:rPr>
        <w:t>Get</w:t>
      </w:r>
      <w:r w:rsidR="005D39C1" w:rsidRPr="005D39C1">
        <w:t>-</w:t>
      </w:r>
      <w:r w:rsidR="005D39C1">
        <w:rPr>
          <w:lang w:val="en-US"/>
        </w:rPr>
        <w:t>Alias</w:t>
      </w:r>
    </w:p>
    <w:p w14:paraId="5C4153BA" w14:textId="77777777" w:rsidR="001E7534" w:rsidRDefault="001E7534" w:rsidP="001E7534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E062F5" wp14:editId="20775B1B">
            <wp:extent cx="2993140" cy="2382524"/>
            <wp:effectExtent l="0" t="0" r="0" b="0"/>
            <wp:docPr id="4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phic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140" cy="2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6B4" w14:textId="2EE169F2" w:rsidR="001E7534" w:rsidRPr="005D39C1" w:rsidRDefault="001E7534" w:rsidP="001E7534">
      <w:pPr>
        <w:pStyle w:val="af0"/>
        <w:keepNext w:val="0"/>
        <w:widowControl w:val="0"/>
        <w:spacing w:line="360" w:lineRule="auto"/>
        <w:jc w:val="center"/>
      </w:pPr>
      <w:r>
        <w:t>Рисунок</w:t>
      </w:r>
      <w:r w:rsidRPr="005D39C1">
        <w:t xml:space="preserve"> </w:t>
      </w:r>
      <w:r>
        <w:fldChar w:fldCharType="begin"/>
      </w:r>
      <w:r w:rsidRPr="005D39C1">
        <w:instrText xml:space="preserve"> </w:instrText>
      </w:r>
      <w:r w:rsidRPr="000269F1">
        <w:rPr>
          <w:lang w:val="en-US"/>
        </w:rPr>
        <w:instrText>SEQ</w:instrText>
      </w:r>
      <w:r w:rsidRPr="005D39C1">
        <w:instrText xml:space="preserve"> </w:instrText>
      </w:r>
      <w:r>
        <w:instrText>Рисунок</w:instrText>
      </w:r>
      <w:r w:rsidRPr="005D39C1">
        <w:instrText xml:space="preserve"> \* </w:instrText>
      </w:r>
      <w:r w:rsidRPr="000269F1">
        <w:rPr>
          <w:lang w:val="en-US"/>
        </w:rPr>
        <w:instrText>ARABIC</w:instrText>
      </w:r>
      <w:r w:rsidRPr="005D39C1">
        <w:instrText xml:space="preserve"> </w:instrText>
      </w:r>
      <w:r>
        <w:fldChar w:fldCharType="separate"/>
      </w:r>
      <w:r w:rsidR="007A7B30" w:rsidRPr="007A7B30">
        <w:rPr>
          <w:noProof/>
        </w:rPr>
        <w:t>15</w:t>
      </w:r>
      <w:r>
        <w:rPr>
          <w:noProof/>
        </w:rPr>
        <w:fldChar w:fldCharType="end"/>
      </w:r>
      <w:r w:rsidRPr="005D39C1">
        <w:t xml:space="preserve"> – </w:t>
      </w:r>
      <w:r>
        <w:t xml:space="preserve">Справка по команде </w:t>
      </w:r>
      <w:r w:rsidR="008C174E" w:rsidRPr="008C174E">
        <w:rPr>
          <w:lang w:val="en-US"/>
        </w:rPr>
        <w:t>Import</w:t>
      </w:r>
      <w:r w:rsidR="008C174E" w:rsidRPr="008C174E">
        <w:t>-</w:t>
      </w:r>
      <w:r w:rsidR="008C174E" w:rsidRPr="008C174E">
        <w:rPr>
          <w:lang w:val="en-US"/>
        </w:rPr>
        <w:t>Alias</w:t>
      </w:r>
    </w:p>
    <w:p w14:paraId="7B21F6AE" w14:textId="77777777" w:rsidR="001E7534" w:rsidRDefault="001E7534" w:rsidP="001E7534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EF5C66E" wp14:editId="6F7E480C">
            <wp:extent cx="2993140" cy="2382524"/>
            <wp:effectExtent l="0" t="0" r="0" b="0"/>
            <wp:docPr id="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phic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140" cy="2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6E6A" w14:textId="22B82CEE" w:rsidR="001E7534" w:rsidRPr="005D39C1" w:rsidRDefault="001E7534" w:rsidP="001E7534">
      <w:pPr>
        <w:pStyle w:val="af0"/>
        <w:keepNext w:val="0"/>
        <w:widowControl w:val="0"/>
        <w:spacing w:line="360" w:lineRule="auto"/>
        <w:jc w:val="center"/>
      </w:pPr>
      <w:r>
        <w:t>Рисунок</w:t>
      </w:r>
      <w:r w:rsidRPr="005D39C1">
        <w:t xml:space="preserve"> </w:t>
      </w:r>
      <w:r>
        <w:fldChar w:fldCharType="begin"/>
      </w:r>
      <w:r w:rsidRPr="005D39C1">
        <w:instrText xml:space="preserve"> </w:instrText>
      </w:r>
      <w:r w:rsidRPr="000269F1">
        <w:rPr>
          <w:lang w:val="en-US"/>
        </w:rPr>
        <w:instrText>SEQ</w:instrText>
      </w:r>
      <w:r w:rsidRPr="005D39C1">
        <w:instrText xml:space="preserve"> </w:instrText>
      </w:r>
      <w:r>
        <w:instrText>Рисунок</w:instrText>
      </w:r>
      <w:r w:rsidRPr="005D39C1">
        <w:instrText xml:space="preserve"> \* </w:instrText>
      </w:r>
      <w:r w:rsidRPr="000269F1">
        <w:rPr>
          <w:lang w:val="en-US"/>
        </w:rPr>
        <w:instrText>ARABIC</w:instrText>
      </w:r>
      <w:r w:rsidRPr="005D39C1">
        <w:instrText xml:space="preserve"> </w:instrText>
      </w:r>
      <w:r>
        <w:fldChar w:fldCharType="separate"/>
      </w:r>
      <w:r w:rsidR="007A7B30" w:rsidRPr="007A7B30">
        <w:rPr>
          <w:noProof/>
        </w:rPr>
        <w:t>16</w:t>
      </w:r>
      <w:r>
        <w:rPr>
          <w:noProof/>
        </w:rPr>
        <w:fldChar w:fldCharType="end"/>
      </w:r>
      <w:r w:rsidRPr="005D39C1">
        <w:t xml:space="preserve"> – </w:t>
      </w:r>
      <w:r>
        <w:t xml:space="preserve">Справка по команде </w:t>
      </w:r>
      <w:r w:rsidR="00EA3429" w:rsidRPr="00EA3429">
        <w:t>New-</w:t>
      </w:r>
      <w:proofErr w:type="spellStart"/>
      <w:r w:rsidR="00EA3429" w:rsidRPr="00EA3429">
        <w:t>Alias</w:t>
      </w:r>
      <w:proofErr w:type="spellEnd"/>
    </w:p>
    <w:p w14:paraId="38872474" w14:textId="77777777" w:rsidR="001E7534" w:rsidRDefault="001E7534" w:rsidP="001E7534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1AE2F3F" wp14:editId="57B651AA">
            <wp:extent cx="2993140" cy="2382524"/>
            <wp:effectExtent l="0" t="0" r="0" b="0"/>
            <wp:docPr id="5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3140" cy="2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35AE" w14:textId="6A7EB6DA" w:rsidR="0054472E" w:rsidRPr="007A7B30" w:rsidRDefault="001E7534" w:rsidP="001E7534">
      <w:pPr>
        <w:pStyle w:val="af0"/>
        <w:keepNext w:val="0"/>
        <w:widowControl w:val="0"/>
        <w:spacing w:line="360" w:lineRule="auto"/>
        <w:jc w:val="center"/>
      </w:pPr>
      <w:r>
        <w:t>Рисунок</w:t>
      </w:r>
      <w:r w:rsidRPr="005D39C1">
        <w:t xml:space="preserve"> </w:t>
      </w:r>
      <w:r>
        <w:fldChar w:fldCharType="begin"/>
      </w:r>
      <w:r w:rsidRPr="005D39C1">
        <w:instrText xml:space="preserve"> </w:instrText>
      </w:r>
      <w:r w:rsidRPr="000269F1">
        <w:rPr>
          <w:lang w:val="en-US"/>
        </w:rPr>
        <w:instrText>SEQ</w:instrText>
      </w:r>
      <w:r w:rsidRPr="005D39C1">
        <w:instrText xml:space="preserve"> </w:instrText>
      </w:r>
      <w:r>
        <w:instrText>Рисунок</w:instrText>
      </w:r>
      <w:r w:rsidRPr="005D39C1">
        <w:instrText xml:space="preserve"> \* </w:instrText>
      </w:r>
      <w:r w:rsidRPr="000269F1">
        <w:rPr>
          <w:lang w:val="en-US"/>
        </w:rPr>
        <w:instrText>ARABIC</w:instrText>
      </w:r>
      <w:r w:rsidRPr="005D39C1">
        <w:instrText xml:space="preserve"> </w:instrText>
      </w:r>
      <w:r>
        <w:fldChar w:fldCharType="separate"/>
      </w:r>
      <w:r w:rsidR="007A7B30" w:rsidRPr="007A7B30">
        <w:rPr>
          <w:noProof/>
        </w:rPr>
        <w:t>17</w:t>
      </w:r>
      <w:r>
        <w:rPr>
          <w:noProof/>
        </w:rPr>
        <w:fldChar w:fldCharType="end"/>
      </w:r>
      <w:r w:rsidRPr="005D39C1">
        <w:t xml:space="preserve"> – </w:t>
      </w:r>
      <w:r>
        <w:t xml:space="preserve">Справка по команде </w:t>
      </w:r>
      <w:r w:rsidR="00BA7E48" w:rsidRPr="00BA7E48">
        <w:rPr>
          <w:lang w:val="en-US"/>
        </w:rPr>
        <w:t>Set</w:t>
      </w:r>
      <w:r w:rsidR="00BA7E48" w:rsidRPr="00BA7E48">
        <w:t>-</w:t>
      </w:r>
      <w:r w:rsidR="00BA7E48" w:rsidRPr="00BA7E48">
        <w:rPr>
          <w:lang w:val="en-US"/>
        </w:rPr>
        <w:t>Alias</w:t>
      </w:r>
    </w:p>
    <w:p w14:paraId="64434169" w14:textId="77777777" w:rsidR="0054472E" w:rsidRPr="007A7B30" w:rsidRDefault="0054472E">
      <w:pPr>
        <w:spacing w:after="200" w:line="276" w:lineRule="auto"/>
        <w:rPr>
          <w:iCs/>
          <w:color w:val="000000" w:themeColor="text1"/>
          <w:sz w:val="28"/>
          <w:szCs w:val="28"/>
        </w:rPr>
      </w:pPr>
      <w:r w:rsidRPr="007A7B30">
        <w:br w:type="page"/>
      </w:r>
    </w:p>
    <w:p w14:paraId="179FF4F3" w14:textId="04790961" w:rsidR="00833572" w:rsidRDefault="00833572" w:rsidP="007277DD">
      <w:pPr>
        <w:pStyle w:val="DIV1"/>
      </w:pPr>
      <w:r w:rsidRPr="00833572">
        <w:lastRenderedPageBreak/>
        <w:t>Результаты выполнения зада</w:t>
      </w:r>
      <w:r>
        <w:t xml:space="preserve">ния </w:t>
      </w:r>
      <w:r w:rsidRPr="00833572">
        <w:t>по вариант</w:t>
      </w:r>
      <w:r>
        <w:t>у</w:t>
      </w:r>
    </w:p>
    <w:p w14:paraId="32697B33" w14:textId="587681DD" w:rsidR="001C52DD" w:rsidRPr="00991AA4" w:rsidRDefault="00290158" w:rsidP="00991AA4">
      <w:pPr>
        <w:pStyle w:val="MAINTEXT"/>
      </w:pPr>
      <w:r w:rsidRPr="00991AA4">
        <w:t>На рис. 18</w:t>
      </w:r>
      <w:r w:rsidR="003C72BA" w:rsidRPr="00991AA4">
        <w:t>-</w:t>
      </w:r>
      <w:r w:rsidR="00E95BA7" w:rsidRPr="00991AA4">
        <w:t>23</w:t>
      </w:r>
      <w:r w:rsidRPr="00991AA4">
        <w:t xml:space="preserve"> показаны результаты выполнения</w:t>
      </w:r>
      <w:r w:rsidR="00991AA4" w:rsidRPr="00991AA4">
        <w:t xml:space="preserve"> задания</w:t>
      </w:r>
      <w:r w:rsidR="005958F9">
        <w:br/>
      </w:r>
      <w:r w:rsidR="00991AA4" w:rsidRPr="00991AA4">
        <w:t>по варианту № 19</w:t>
      </w:r>
      <w:r w:rsidRPr="00991AA4">
        <w:t>.</w:t>
      </w:r>
    </w:p>
    <w:p w14:paraId="5BAA082B" w14:textId="77777777" w:rsidR="00BF282F" w:rsidRDefault="00BF282F" w:rsidP="00BF282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AAA5980" wp14:editId="02E0E5AF">
            <wp:extent cx="3911600" cy="3227165"/>
            <wp:effectExtent l="0" t="0" r="0" b="0"/>
            <wp:docPr id="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phic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093" cy="3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4E23" w14:textId="0C661755" w:rsidR="00BF282F" w:rsidRPr="001F0489" w:rsidRDefault="00BF282F" w:rsidP="00BF282F">
      <w:pPr>
        <w:pStyle w:val="af0"/>
        <w:keepNext w:val="0"/>
        <w:widowControl w:val="0"/>
        <w:jc w:val="center"/>
      </w:pPr>
      <w:r>
        <w:t xml:space="preserve">Рисунок </w:t>
      </w:r>
      <w:r w:rsidR="003920CE">
        <w:fldChar w:fldCharType="begin"/>
      </w:r>
      <w:r w:rsidR="003920CE">
        <w:instrText xml:space="preserve"> SEQ Рисунок \* ARABIC </w:instrText>
      </w:r>
      <w:r w:rsidR="003920CE">
        <w:fldChar w:fldCharType="separate"/>
      </w:r>
      <w:r w:rsidR="007A7B30">
        <w:rPr>
          <w:noProof/>
        </w:rPr>
        <w:t>18</w:t>
      </w:r>
      <w:r w:rsidR="003920CE">
        <w:rPr>
          <w:noProof/>
        </w:rPr>
        <w:fldChar w:fldCharType="end"/>
      </w:r>
      <w:r w:rsidRPr="000214A2">
        <w:t xml:space="preserve"> – </w:t>
      </w:r>
      <w:r w:rsidR="0072697D">
        <w:t xml:space="preserve">Фрагмент </w:t>
      </w:r>
      <w:r w:rsidR="001F0489">
        <w:t xml:space="preserve">справки по </w:t>
      </w:r>
      <w:r w:rsidR="0072697D">
        <w:t>псевдоним</w:t>
      </w:r>
      <w:r w:rsidR="001F0489">
        <w:t>ам</w:t>
      </w:r>
      <w:r w:rsidR="0072697D">
        <w:t xml:space="preserve"> </w:t>
      </w:r>
      <w:r w:rsidR="0072697D">
        <w:rPr>
          <w:lang w:val="en-US"/>
        </w:rPr>
        <w:t>PowerShell</w:t>
      </w:r>
    </w:p>
    <w:p w14:paraId="2781926A" w14:textId="77777777" w:rsidR="0071168A" w:rsidRDefault="0071168A" w:rsidP="0071168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EA392E" wp14:editId="704FE44F">
            <wp:extent cx="3152439" cy="2509326"/>
            <wp:effectExtent l="0" t="0" r="0" b="5715"/>
            <wp:docPr id="5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phic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439" cy="25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B1F8" w14:textId="074F5149" w:rsidR="0071168A" w:rsidRPr="0072697D" w:rsidRDefault="0071168A" w:rsidP="0071168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19</w:t>
      </w:r>
      <w:r>
        <w:rPr>
          <w:noProof/>
        </w:rPr>
        <w:fldChar w:fldCharType="end"/>
      </w:r>
      <w:r w:rsidRPr="000214A2">
        <w:t xml:space="preserve"> – </w:t>
      </w:r>
      <w:r>
        <w:t xml:space="preserve">Фрагмент списка всех </w:t>
      </w:r>
      <w:proofErr w:type="spellStart"/>
      <w:r w:rsidR="008121F0">
        <w:t>командлетов</w:t>
      </w:r>
      <w:proofErr w:type="spellEnd"/>
      <w:r>
        <w:t xml:space="preserve"> </w:t>
      </w:r>
      <w:r>
        <w:rPr>
          <w:lang w:val="en-US"/>
        </w:rPr>
        <w:t>PowerShell</w:t>
      </w:r>
    </w:p>
    <w:p w14:paraId="2D8A2386" w14:textId="5BAE6C2F" w:rsidR="0071168A" w:rsidRDefault="0071168A" w:rsidP="0071168A"/>
    <w:p w14:paraId="3E65DAD9" w14:textId="77777777" w:rsidR="0071168A" w:rsidRDefault="0071168A" w:rsidP="0071168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BF02EA0" wp14:editId="2B9173CD">
            <wp:extent cx="3041517" cy="2509326"/>
            <wp:effectExtent l="0" t="0" r="6985" b="5715"/>
            <wp:docPr id="5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1517" cy="25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8CEC" w14:textId="723007CE" w:rsidR="0071168A" w:rsidRPr="00377036" w:rsidRDefault="0071168A" w:rsidP="0071168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20</w:t>
      </w:r>
      <w:r>
        <w:rPr>
          <w:noProof/>
        </w:rPr>
        <w:fldChar w:fldCharType="end"/>
      </w:r>
      <w:r w:rsidRPr="000214A2">
        <w:t xml:space="preserve"> – </w:t>
      </w:r>
      <w:r w:rsidR="00831F1E">
        <w:t xml:space="preserve">Фрагмент справки по провайдерам </w:t>
      </w:r>
      <w:r w:rsidR="00377036">
        <w:rPr>
          <w:lang w:val="en-US"/>
        </w:rPr>
        <w:t>PowerShell</w:t>
      </w:r>
    </w:p>
    <w:p w14:paraId="4D7937FE" w14:textId="6EBFC4D2" w:rsidR="0071168A" w:rsidRDefault="0071168A" w:rsidP="0071168A"/>
    <w:p w14:paraId="53E422FE" w14:textId="77777777" w:rsidR="0071168A" w:rsidRDefault="0071168A" w:rsidP="0071168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414C340" wp14:editId="494F5887">
            <wp:extent cx="3152439" cy="2509326"/>
            <wp:effectExtent l="0" t="0" r="0" b="5715"/>
            <wp:docPr id="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439" cy="25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4130" w14:textId="78EAB35F" w:rsidR="0071168A" w:rsidRPr="001D3F1C" w:rsidRDefault="0071168A" w:rsidP="0071168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21</w:t>
      </w:r>
      <w:r>
        <w:rPr>
          <w:noProof/>
        </w:rPr>
        <w:fldChar w:fldCharType="end"/>
      </w:r>
      <w:r w:rsidRPr="000214A2">
        <w:t xml:space="preserve"> – </w:t>
      </w:r>
      <w:r>
        <w:t xml:space="preserve">Фрагмент </w:t>
      </w:r>
      <w:r w:rsidR="00B8754A">
        <w:t xml:space="preserve">справки по системе помощи </w:t>
      </w:r>
      <w:r w:rsidR="00B8754A">
        <w:rPr>
          <w:lang w:val="en-US"/>
        </w:rPr>
        <w:t>PowerShell</w:t>
      </w:r>
    </w:p>
    <w:p w14:paraId="08C75B16" w14:textId="58884E72" w:rsidR="00862300" w:rsidRPr="00537A0E" w:rsidRDefault="00933958" w:rsidP="00862300">
      <w:pPr>
        <w:pStyle w:val="MAINTEXT"/>
      </w:pPr>
      <w:r>
        <w:t>Согласно варианту № 19 необходимо было задать команды для нахождения справочной информации по псевдонимам «</w:t>
      </w:r>
      <w:r>
        <w:rPr>
          <w:lang w:val="en-US"/>
        </w:rPr>
        <w:t>MODE</w:t>
      </w:r>
      <w:r>
        <w:t>»</w:t>
      </w:r>
      <w:r w:rsidRPr="00933958">
        <w:t xml:space="preserve"> </w:t>
      </w:r>
      <w:r>
        <w:t>и «</w:t>
      </w:r>
      <w:r>
        <w:rPr>
          <w:lang w:val="en-US"/>
        </w:rPr>
        <w:t>MD</w:t>
      </w:r>
      <w:r>
        <w:t xml:space="preserve">». </w:t>
      </w:r>
      <w:r w:rsidR="00827C35">
        <w:t>На рис. 22 изображен результат команды для вывода справки по команде «</w:t>
      </w:r>
      <w:r w:rsidR="00827C35">
        <w:rPr>
          <w:lang w:val="en-US"/>
        </w:rPr>
        <w:t>mode</w:t>
      </w:r>
      <w:r w:rsidR="00827C35">
        <w:t>»</w:t>
      </w:r>
      <w:r w:rsidR="00827C35" w:rsidRPr="00827C35">
        <w:t xml:space="preserve">. </w:t>
      </w:r>
      <w:r w:rsidR="00862300" w:rsidRPr="00862300">
        <w:t xml:space="preserve">Команда </w:t>
      </w:r>
      <w:proofErr w:type="spellStart"/>
      <w:r w:rsidR="00862300" w:rsidRPr="00862300">
        <w:t>mode</w:t>
      </w:r>
      <w:proofErr w:type="spellEnd"/>
      <w:r w:rsidR="00862300" w:rsidRPr="00862300">
        <w:t xml:space="preserve"> является внешней утилитой, встроенной в среду cmd.exe, и не является </w:t>
      </w:r>
      <w:proofErr w:type="spellStart"/>
      <w:r w:rsidR="00862300" w:rsidRPr="00862300">
        <w:t>командлетом</w:t>
      </w:r>
      <w:proofErr w:type="spellEnd"/>
      <w:r w:rsidR="00862300" w:rsidRPr="00862300">
        <w:t xml:space="preserve"> </w:t>
      </w:r>
      <w:proofErr w:type="spellStart"/>
      <w:r w:rsidR="00862300" w:rsidRPr="00862300">
        <w:t>PowerShell</w:t>
      </w:r>
      <w:proofErr w:type="spellEnd"/>
      <w:r w:rsidR="00862300" w:rsidRPr="00862300">
        <w:t xml:space="preserve">. Поэтому в </w:t>
      </w:r>
      <w:proofErr w:type="spellStart"/>
      <w:r w:rsidR="00862300" w:rsidRPr="00862300">
        <w:t>PowerShell</w:t>
      </w:r>
      <w:proofErr w:type="spellEnd"/>
      <w:r w:rsidR="00862300" w:rsidRPr="00862300">
        <w:t xml:space="preserve"> команда Get-Help </w:t>
      </w:r>
      <w:proofErr w:type="spellStart"/>
      <w:r w:rsidR="00862300" w:rsidRPr="00862300">
        <w:t>mode</w:t>
      </w:r>
      <w:proofErr w:type="spellEnd"/>
      <w:r w:rsidR="00862300" w:rsidRPr="00862300">
        <w:t xml:space="preserve"> не возвращает справку, а предлагает похожие команды. Для получения справочной информации необходимо</w:t>
      </w:r>
      <w:r w:rsidR="00552F6B" w:rsidRPr="00552F6B">
        <w:t xml:space="preserve"> </w:t>
      </w:r>
      <w:r w:rsidR="00552F6B">
        <w:t>было</w:t>
      </w:r>
      <w:r w:rsidR="00862300" w:rsidRPr="00862300">
        <w:t xml:space="preserve"> использовать </w:t>
      </w:r>
      <w:r w:rsidR="008B1F06">
        <w:t>«</w:t>
      </w:r>
      <w:proofErr w:type="spellStart"/>
      <w:r w:rsidR="00862300" w:rsidRPr="00862300">
        <w:t>cmd</w:t>
      </w:r>
      <w:proofErr w:type="spellEnd"/>
      <w:r w:rsidR="00862300" w:rsidRPr="00862300">
        <w:t xml:space="preserve"> /c </w:t>
      </w:r>
      <w:proofErr w:type="spellStart"/>
      <w:r w:rsidR="00862300" w:rsidRPr="00862300">
        <w:t>help</w:t>
      </w:r>
      <w:proofErr w:type="spellEnd"/>
      <w:r w:rsidR="00862300" w:rsidRPr="00862300">
        <w:t xml:space="preserve"> </w:t>
      </w:r>
      <w:proofErr w:type="spellStart"/>
      <w:r w:rsidR="00862300" w:rsidRPr="00862300">
        <w:t>mode</w:t>
      </w:r>
      <w:proofErr w:type="spellEnd"/>
      <w:r w:rsidR="008B1F06">
        <w:t>»</w:t>
      </w:r>
      <w:r w:rsidR="00862300" w:rsidRPr="00862300">
        <w:t>.</w:t>
      </w:r>
      <w:r w:rsidR="00873954" w:rsidRPr="00873954">
        <w:t xml:space="preserve"> </w:t>
      </w:r>
      <w:r w:rsidR="00537A0E">
        <w:t xml:space="preserve">Используется команда для настройки системных устройств. </w:t>
      </w:r>
      <w:r w:rsidR="00873954">
        <w:t>Псевдонимов у команды нет.</w:t>
      </w:r>
    </w:p>
    <w:p w14:paraId="2CAB3727" w14:textId="77777777" w:rsidR="00862300" w:rsidRDefault="00862300" w:rsidP="00862300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97DF8C" wp14:editId="7F41F6BD">
            <wp:extent cx="3695700" cy="3049043"/>
            <wp:effectExtent l="0" t="0" r="0" b="0"/>
            <wp:docPr id="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phic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928" cy="30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49" w14:textId="344F4401" w:rsidR="00862300" w:rsidRPr="007A7B30" w:rsidRDefault="00862300" w:rsidP="00862300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22</w:t>
      </w:r>
      <w:r>
        <w:rPr>
          <w:noProof/>
        </w:rPr>
        <w:fldChar w:fldCharType="end"/>
      </w:r>
      <w:r w:rsidRPr="000214A2">
        <w:t xml:space="preserve"> –</w:t>
      </w:r>
      <w:r w:rsidR="005E19B5">
        <w:t xml:space="preserve"> С</w:t>
      </w:r>
      <w:r>
        <w:t>правк</w:t>
      </w:r>
      <w:r w:rsidR="005E19B5">
        <w:t>а</w:t>
      </w:r>
      <w:r>
        <w:t xml:space="preserve"> </w:t>
      </w:r>
      <w:r w:rsidR="005E19B5">
        <w:t xml:space="preserve">по </w:t>
      </w:r>
      <w:r w:rsidR="00D6475A">
        <w:t>команд</w:t>
      </w:r>
      <w:r w:rsidR="005E19B5">
        <w:t>е</w:t>
      </w:r>
      <w:r w:rsidR="00D6475A">
        <w:t xml:space="preserve"> </w:t>
      </w:r>
      <w:r w:rsidR="00D6475A">
        <w:rPr>
          <w:lang w:val="en-US"/>
        </w:rPr>
        <w:t>mode</w:t>
      </w:r>
    </w:p>
    <w:p w14:paraId="305219D5" w14:textId="01A7C8ED" w:rsidR="00E90873" w:rsidRPr="00E90873" w:rsidRDefault="00E90873" w:rsidP="00E90873">
      <w:pPr>
        <w:pStyle w:val="MAINTEXT"/>
      </w:pPr>
      <w:r>
        <w:t>Команда</w:t>
      </w:r>
      <w:r w:rsidRPr="00E90873">
        <w:t xml:space="preserve"> </w:t>
      </w:r>
      <w:r>
        <w:rPr>
          <w:lang w:val="en-US"/>
        </w:rPr>
        <w:t>md</w:t>
      </w:r>
      <w:r w:rsidRPr="00E90873">
        <w:t xml:space="preserve"> – </w:t>
      </w:r>
      <w:r>
        <w:t>это</w:t>
      </w:r>
      <w:r w:rsidRPr="00E90873">
        <w:t xml:space="preserve"> </w:t>
      </w:r>
      <w:r>
        <w:t>псевдоним</w:t>
      </w:r>
      <w:r w:rsidRPr="00E90873">
        <w:t xml:space="preserve"> </w:t>
      </w:r>
      <w:r>
        <w:t xml:space="preserve">для команды </w:t>
      </w:r>
      <w:proofErr w:type="spellStart"/>
      <w:r w:rsidRPr="00E90873">
        <w:rPr>
          <w:lang w:val="en-US"/>
        </w:rPr>
        <w:t>mkdir</w:t>
      </w:r>
      <w:proofErr w:type="spellEnd"/>
      <w:r w:rsidRPr="00E90873">
        <w:t xml:space="preserve"> в </w:t>
      </w:r>
      <w:r w:rsidRPr="00E90873">
        <w:rPr>
          <w:lang w:val="en-US"/>
        </w:rPr>
        <w:t>PowerShell</w:t>
      </w:r>
      <w:r>
        <w:t>.</w:t>
      </w:r>
      <w:r w:rsidRPr="00E90873">
        <w:t xml:space="preserve"> </w:t>
      </w:r>
      <w:proofErr w:type="spellStart"/>
      <w:r>
        <w:rPr>
          <w:lang w:val="en-US"/>
        </w:rPr>
        <w:t>mkdir</w:t>
      </w:r>
      <w:proofErr w:type="spellEnd"/>
      <w:r w:rsidRPr="00A31A17">
        <w:t xml:space="preserve"> </w:t>
      </w:r>
      <w:r>
        <w:t xml:space="preserve">в </w:t>
      </w:r>
      <w:r w:rsidR="004B5F73">
        <w:t xml:space="preserve">свою </w:t>
      </w:r>
      <w:r w:rsidR="004B5F73" w:rsidRPr="00E90873">
        <w:t>очередь</w:t>
      </w:r>
      <w:r w:rsidR="00A31A17">
        <w:t xml:space="preserve"> – </w:t>
      </w:r>
      <w:r w:rsidRPr="00E90873">
        <w:t xml:space="preserve">псевдоним для </w:t>
      </w:r>
      <w:proofErr w:type="spellStart"/>
      <w:r w:rsidR="00A31A17">
        <w:t>командлета</w:t>
      </w:r>
      <w:proofErr w:type="spellEnd"/>
      <w:r w:rsidR="00A31A17">
        <w:t xml:space="preserve"> </w:t>
      </w:r>
      <w:r w:rsidRPr="00E90873">
        <w:rPr>
          <w:lang w:val="en-US"/>
        </w:rPr>
        <w:t>New</w:t>
      </w:r>
      <w:r w:rsidRPr="00E90873">
        <w:t>-</w:t>
      </w:r>
      <w:r w:rsidRPr="00E90873">
        <w:rPr>
          <w:lang w:val="en-US"/>
        </w:rPr>
        <w:t>Item</w:t>
      </w:r>
      <w:r w:rsidRPr="00E90873">
        <w:t xml:space="preserve"> с типом </w:t>
      </w:r>
      <w:r w:rsidRPr="00E90873">
        <w:rPr>
          <w:lang w:val="en-US"/>
        </w:rPr>
        <w:t>Directory</w:t>
      </w:r>
      <w:r w:rsidRPr="00E90873">
        <w:t>.</w:t>
      </w:r>
      <w:r w:rsidR="004B5F73">
        <w:t xml:space="preserve"> Команда с</w:t>
      </w:r>
      <w:r w:rsidR="004B5F73" w:rsidRPr="004B5F73">
        <w:t>оздаёт новый каталог.</w:t>
      </w:r>
      <w:r w:rsidR="00323DDD">
        <w:t xml:space="preserve"> Синтаксис изображен на рис. 23</w:t>
      </w:r>
      <w:r w:rsidR="00DD7E72">
        <w:t>.</w:t>
      </w:r>
      <w:r w:rsidR="003C3817">
        <w:t xml:space="preserve"> </w:t>
      </w:r>
      <w:r w:rsidR="003C3817" w:rsidRPr="003C3817">
        <w:t xml:space="preserve">Псевдонимы: </w:t>
      </w:r>
      <w:proofErr w:type="spellStart"/>
      <w:r w:rsidR="003C3817" w:rsidRPr="003C3817">
        <w:t>md</w:t>
      </w:r>
      <w:proofErr w:type="spellEnd"/>
      <w:r w:rsidR="003C3817" w:rsidRPr="003C3817">
        <w:t xml:space="preserve">, </w:t>
      </w:r>
      <w:proofErr w:type="spellStart"/>
      <w:r w:rsidR="003C3817" w:rsidRPr="003C3817">
        <w:t>mkdir</w:t>
      </w:r>
      <w:proofErr w:type="spellEnd"/>
      <w:r w:rsidR="003C3817">
        <w:t>.</w:t>
      </w:r>
    </w:p>
    <w:p w14:paraId="1006A552" w14:textId="77777777" w:rsidR="004D1D7A" w:rsidRDefault="004D1D7A" w:rsidP="004D1D7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20929A2" wp14:editId="4914186E">
            <wp:extent cx="3698928" cy="3051705"/>
            <wp:effectExtent l="0" t="0" r="0" b="0"/>
            <wp:docPr id="5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8928" cy="30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F6CE" w14:textId="4114AA42" w:rsidR="004D1D7A" w:rsidRPr="00C3715A" w:rsidRDefault="004D1D7A" w:rsidP="004D1D7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30">
        <w:rPr>
          <w:noProof/>
        </w:rPr>
        <w:t>23</w:t>
      </w:r>
      <w:r>
        <w:rPr>
          <w:noProof/>
        </w:rPr>
        <w:fldChar w:fldCharType="end"/>
      </w:r>
      <w:r w:rsidRPr="000214A2">
        <w:t xml:space="preserve"> –</w:t>
      </w:r>
      <w:r>
        <w:t xml:space="preserve"> Справка по </w:t>
      </w:r>
      <w:r w:rsidR="008A5640">
        <w:t>псевдониму</w:t>
      </w:r>
      <w:r>
        <w:t xml:space="preserve"> </w:t>
      </w:r>
      <w:r w:rsidR="00C3715A">
        <w:rPr>
          <w:lang w:val="en-US"/>
        </w:rPr>
        <w:t>md</w:t>
      </w:r>
    </w:p>
    <w:p w14:paraId="2DB57B93" w14:textId="18051FC1" w:rsidR="007277DD" w:rsidRDefault="00C57F7B" w:rsidP="007277DD">
      <w:pPr>
        <w:pStyle w:val="DIV1"/>
      </w:pPr>
      <w:r w:rsidRPr="00C57F7B">
        <w:t>Выводы о проделанной работе</w:t>
      </w:r>
    </w:p>
    <w:p w14:paraId="114F346E" w14:textId="43E9E16A" w:rsidR="002F3927" w:rsidRDefault="002F3927" w:rsidP="002F3927">
      <w:pPr>
        <w:pStyle w:val="MAINTEXT"/>
      </w:pPr>
      <w:r>
        <w:t xml:space="preserve">В ходе выполнения лабораторной работы были исследованы ключевые компоненты справочной системы </w:t>
      </w:r>
      <w:proofErr w:type="spellStart"/>
      <w:r>
        <w:t>PowerShell</w:t>
      </w:r>
      <w:proofErr w:type="spellEnd"/>
      <w:r>
        <w:t>: псевдонимы (</w:t>
      </w:r>
      <w:proofErr w:type="spellStart"/>
      <w:r>
        <w:t>Alias</w:t>
      </w:r>
      <w:proofErr w:type="spellEnd"/>
      <w:r>
        <w:t xml:space="preserve">), </w:t>
      </w:r>
      <w:proofErr w:type="spellStart"/>
      <w:r>
        <w:t>командлеты</w:t>
      </w:r>
      <w:proofErr w:type="spellEnd"/>
      <w:r>
        <w:t xml:space="preserve"> </w:t>
      </w:r>
      <w:r>
        <w:lastRenderedPageBreak/>
        <w:t>(</w:t>
      </w:r>
      <w:proofErr w:type="spellStart"/>
      <w:r>
        <w:t>Cmdlet</w:t>
      </w:r>
      <w:proofErr w:type="spellEnd"/>
      <w:r>
        <w:t>), провайдеры (</w:t>
      </w:r>
      <w:proofErr w:type="spellStart"/>
      <w:r>
        <w:t>Provider</w:t>
      </w:r>
      <w:proofErr w:type="spellEnd"/>
      <w:r>
        <w:t>) и справочные файлы (Help</w:t>
      </w:r>
      <w:r w:rsidR="009E7526">
        <w:rPr>
          <w:lang w:val="en-US"/>
        </w:rPr>
        <w:t>File</w:t>
      </w:r>
      <w:r>
        <w:t>). Получены практические навыки работы с командами Get-Help, Get-</w:t>
      </w:r>
      <w:proofErr w:type="spellStart"/>
      <w:r>
        <w:t>Alias</w:t>
      </w:r>
      <w:proofErr w:type="spellEnd"/>
      <w:r>
        <w:t>, Get-Command, Get-</w:t>
      </w:r>
      <w:proofErr w:type="spellStart"/>
      <w:r>
        <w:t>PSProvider</w:t>
      </w:r>
      <w:proofErr w:type="spellEnd"/>
      <w:r>
        <w:t xml:space="preserve"> и другими средствами поиска информации.</w:t>
      </w:r>
    </w:p>
    <w:p w14:paraId="292DFFDE" w14:textId="77777777" w:rsidR="002F3927" w:rsidRDefault="002F3927" w:rsidP="002F3927">
      <w:pPr>
        <w:pStyle w:val="MAINTEXT"/>
      </w:pPr>
      <w:r>
        <w:t xml:space="preserve">Установлено, что команда MD в </w:t>
      </w:r>
      <w:proofErr w:type="spellStart"/>
      <w:r>
        <w:t>PowerShell</w:t>
      </w:r>
      <w:proofErr w:type="spellEnd"/>
      <w:r>
        <w:t xml:space="preserve"> является псевдонимом для </w:t>
      </w:r>
      <w:proofErr w:type="spellStart"/>
      <w:r>
        <w:t>mkdir</w:t>
      </w:r>
      <w:proofErr w:type="spellEnd"/>
      <w:r>
        <w:t xml:space="preserve">, которая, в свою очередь, представляет собой упрощённый вызов </w:t>
      </w:r>
      <w:proofErr w:type="spellStart"/>
      <w:r>
        <w:t>командлета</w:t>
      </w:r>
      <w:proofErr w:type="spellEnd"/>
      <w:r>
        <w:t xml:space="preserve"> New-</w:t>
      </w:r>
      <w:proofErr w:type="spellStart"/>
      <w:r>
        <w:t>Item</w:t>
      </w:r>
      <w:proofErr w:type="spellEnd"/>
      <w:r>
        <w:t xml:space="preserve"> с параметром создания директории.</w:t>
      </w:r>
    </w:p>
    <w:p w14:paraId="64BDA17E" w14:textId="77777777" w:rsidR="002F3927" w:rsidRDefault="002F3927" w:rsidP="002F3927">
      <w:pPr>
        <w:pStyle w:val="MAINTEXT"/>
      </w:pPr>
      <w:r>
        <w:t xml:space="preserve">Команда MODE не является псевдонимом в </w:t>
      </w:r>
      <w:proofErr w:type="spellStart"/>
      <w:r>
        <w:t>PowerShell</w:t>
      </w:r>
      <w:proofErr w:type="spellEnd"/>
      <w:r>
        <w:t xml:space="preserve"> — это внешняя системная утилита, предназначенная для отображения и изменения конфигурации устройств (например, COM-портов и дисплея). В </w:t>
      </w:r>
      <w:proofErr w:type="spellStart"/>
      <w:r>
        <w:t>PowerShell</w:t>
      </w:r>
      <w:proofErr w:type="spellEnd"/>
      <w:r>
        <w:t xml:space="preserve"> справка по ней напрямую не доступна через Get-Help, но может быть вызвана с использованием </w:t>
      </w:r>
      <w:proofErr w:type="spellStart"/>
      <w:r>
        <w:t>cmd</w:t>
      </w:r>
      <w:proofErr w:type="spellEnd"/>
      <w:r>
        <w:t xml:space="preserve"> /c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или в среде cmd.exe.</w:t>
      </w:r>
    </w:p>
    <w:p w14:paraId="346C812E" w14:textId="647B21B4" w:rsidR="00EA3B1D" w:rsidRDefault="002F3927" w:rsidP="002F3927">
      <w:pPr>
        <w:pStyle w:val="MAINTEXT"/>
      </w:pPr>
      <w:r>
        <w:t xml:space="preserve">Работа позволила закрепить понимание различий между встроенными </w:t>
      </w:r>
      <w:proofErr w:type="spellStart"/>
      <w:r>
        <w:t>командлетами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>, псевдонимами и внешними утилитами Windows.</w:t>
      </w:r>
      <w:r w:rsidR="00EA3B1D">
        <w:br w:type="page"/>
      </w:r>
    </w:p>
    <w:p w14:paraId="4F5AAAD9" w14:textId="77777777" w:rsidR="00E51362" w:rsidRPr="00CA1852" w:rsidRDefault="00986BC9" w:rsidP="00E51362">
      <w:pPr>
        <w:pStyle w:val="H1"/>
      </w:pPr>
      <w:bookmarkStart w:id="0" w:name="_Toc191567617"/>
      <w:r w:rsidRPr="00986BC9">
        <w:lastRenderedPageBreak/>
        <w:t>СПИСОК ИСПОЛЬЗОВАННЫХ ИСТОЧНИКОВ</w:t>
      </w:r>
      <w:bookmarkEnd w:id="0"/>
    </w:p>
    <w:p w14:paraId="484A2F5A" w14:textId="3AE16BD7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r w:rsidRPr="00104400">
        <w:t xml:space="preserve">Администрирование и диагностика ОС Windows на персональном </w:t>
      </w:r>
      <w:proofErr w:type="gramStart"/>
      <w:r w:rsidRPr="00104400">
        <w:t>компьютере :</w:t>
      </w:r>
      <w:proofErr w:type="gramEnd"/>
      <w:r w:rsidRPr="00104400">
        <w:t xml:space="preserve"> учеб. пособие / А. В. Аграновский, К. Б. Гурнов, В. С. Павлов, Е. Л. </w:t>
      </w:r>
      <w:proofErr w:type="spellStart"/>
      <w:r w:rsidRPr="00104400">
        <w:t>Турнецкая</w:t>
      </w:r>
      <w:proofErr w:type="spellEnd"/>
      <w:r w:rsidRPr="00104400">
        <w:t>. – СПб.: ГУАП, 2020. – 148 с., ил.</w:t>
      </w:r>
    </w:p>
    <w:p w14:paraId="61076EED" w14:textId="404EEF5D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proofErr w:type="spellStart"/>
      <w:r w:rsidRPr="00104400">
        <w:t>Руссинович</w:t>
      </w:r>
      <w:proofErr w:type="spellEnd"/>
      <w:r w:rsidRPr="00104400">
        <w:t xml:space="preserve">, М. Внутреннее устройство Windows / М. </w:t>
      </w:r>
      <w:proofErr w:type="spellStart"/>
      <w:r w:rsidRPr="00104400">
        <w:t>Руссинович</w:t>
      </w:r>
      <w:proofErr w:type="spellEnd"/>
      <w:r w:rsidRPr="00104400">
        <w:t xml:space="preserve">, Д. Соломон, А. </w:t>
      </w:r>
      <w:proofErr w:type="spellStart"/>
      <w:r w:rsidRPr="00104400">
        <w:t>Йосифович</w:t>
      </w:r>
      <w:proofErr w:type="spellEnd"/>
      <w:r w:rsidRPr="00104400">
        <w:t xml:space="preserve">. – М.: </w:t>
      </w:r>
      <w:proofErr w:type="spellStart"/>
      <w:r w:rsidRPr="00104400">
        <w:t>ЛитРес</w:t>
      </w:r>
      <w:proofErr w:type="spellEnd"/>
      <w:r w:rsidRPr="00104400">
        <w:t>, 2019. – 752 с.</w:t>
      </w:r>
    </w:p>
    <w:p w14:paraId="75377521" w14:textId="78C27082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r w:rsidRPr="00104400">
        <w:t>Microsoft.</w:t>
      </w:r>
      <w:r w:rsidR="00300CE6" w:rsidRPr="00300CE6">
        <w:t xml:space="preserve"> Команды Windows</w:t>
      </w:r>
      <w:r w:rsidRPr="00104400">
        <w:t>, URL: https://learn.microsoft.com/ru-ru/windows-server/administration/windows-commands/windows-commands (дата обращения 15.03.2025).</w:t>
      </w:r>
    </w:p>
    <w:p w14:paraId="4CF3965A" w14:textId="10933C37" w:rsidR="003B3807" w:rsidRPr="00104400" w:rsidRDefault="003B3807" w:rsidP="00104400"/>
    <w:sectPr w:rsidR="003B3807" w:rsidRPr="00104400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D317D" w14:textId="77777777" w:rsidR="009F521A" w:rsidRDefault="009F521A" w:rsidP="0002180F">
      <w:r>
        <w:separator/>
      </w:r>
    </w:p>
  </w:endnote>
  <w:endnote w:type="continuationSeparator" w:id="0">
    <w:p w14:paraId="4D810006" w14:textId="77777777" w:rsidR="009F521A" w:rsidRDefault="009F521A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11CF2C51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E3C976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0560A" w14:textId="77777777" w:rsidR="009F521A" w:rsidRDefault="009F521A" w:rsidP="0002180F">
      <w:r>
        <w:separator/>
      </w:r>
    </w:p>
  </w:footnote>
  <w:footnote w:type="continuationSeparator" w:id="0">
    <w:p w14:paraId="3F61F0F6" w14:textId="77777777" w:rsidR="009F521A" w:rsidRDefault="009F521A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2583F0D"/>
    <w:multiLevelType w:val="hybridMultilevel"/>
    <w:tmpl w:val="2CE82714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7F0DDF"/>
    <w:multiLevelType w:val="hybridMultilevel"/>
    <w:tmpl w:val="A8927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9072D"/>
    <w:multiLevelType w:val="hybridMultilevel"/>
    <w:tmpl w:val="DD6051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5FA50769"/>
    <w:multiLevelType w:val="hybridMultilevel"/>
    <w:tmpl w:val="CD3AE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45B26"/>
    <w:multiLevelType w:val="hybridMultilevel"/>
    <w:tmpl w:val="FB6CE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1258B"/>
    <w:multiLevelType w:val="hybridMultilevel"/>
    <w:tmpl w:val="0FA6B89C"/>
    <w:lvl w:ilvl="0" w:tplc="EFEAA3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11652"/>
    <w:multiLevelType w:val="hybridMultilevel"/>
    <w:tmpl w:val="1180C3A2"/>
    <w:lvl w:ilvl="0" w:tplc="103C13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6"/>
  </w:num>
  <w:num w:numId="8">
    <w:abstractNumId w:val="7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3C5"/>
    <w:rsid w:val="0000045F"/>
    <w:rsid w:val="0000282C"/>
    <w:rsid w:val="000028AE"/>
    <w:rsid w:val="00003B53"/>
    <w:rsid w:val="00006E73"/>
    <w:rsid w:val="00007677"/>
    <w:rsid w:val="00010245"/>
    <w:rsid w:val="00013155"/>
    <w:rsid w:val="000139FC"/>
    <w:rsid w:val="00013A46"/>
    <w:rsid w:val="00013D4D"/>
    <w:rsid w:val="000214A2"/>
    <w:rsid w:val="00021577"/>
    <w:rsid w:val="0002180F"/>
    <w:rsid w:val="00021E76"/>
    <w:rsid w:val="00022AB9"/>
    <w:rsid w:val="000244B3"/>
    <w:rsid w:val="00025C98"/>
    <w:rsid w:val="00026418"/>
    <w:rsid w:val="000269F1"/>
    <w:rsid w:val="0002707A"/>
    <w:rsid w:val="000307DB"/>
    <w:rsid w:val="00035382"/>
    <w:rsid w:val="0004168B"/>
    <w:rsid w:val="000657D9"/>
    <w:rsid w:val="00067E4B"/>
    <w:rsid w:val="0007019D"/>
    <w:rsid w:val="000707C8"/>
    <w:rsid w:val="0007340B"/>
    <w:rsid w:val="00073E99"/>
    <w:rsid w:val="0007681A"/>
    <w:rsid w:val="00082308"/>
    <w:rsid w:val="00085E11"/>
    <w:rsid w:val="0008639E"/>
    <w:rsid w:val="00087B63"/>
    <w:rsid w:val="00090445"/>
    <w:rsid w:val="00090F1F"/>
    <w:rsid w:val="000928CE"/>
    <w:rsid w:val="00093090"/>
    <w:rsid w:val="00093FE0"/>
    <w:rsid w:val="00095678"/>
    <w:rsid w:val="0009657B"/>
    <w:rsid w:val="000971FE"/>
    <w:rsid w:val="000A2CF1"/>
    <w:rsid w:val="000A48CA"/>
    <w:rsid w:val="000A67BE"/>
    <w:rsid w:val="000B2013"/>
    <w:rsid w:val="000B3872"/>
    <w:rsid w:val="000B608B"/>
    <w:rsid w:val="000B7082"/>
    <w:rsid w:val="000C031F"/>
    <w:rsid w:val="000C15E0"/>
    <w:rsid w:val="000C2728"/>
    <w:rsid w:val="000C3D0D"/>
    <w:rsid w:val="000C3D26"/>
    <w:rsid w:val="000C5306"/>
    <w:rsid w:val="000C78B1"/>
    <w:rsid w:val="000D1288"/>
    <w:rsid w:val="000D2293"/>
    <w:rsid w:val="000D2F45"/>
    <w:rsid w:val="000D39EB"/>
    <w:rsid w:val="000D3FFB"/>
    <w:rsid w:val="000D6CBA"/>
    <w:rsid w:val="000E3C26"/>
    <w:rsid w:val="000E5077"/>
    <w:rsid w:val="000E6265"/>
    <w:rsid w:val="000E6FB0"/>
    <w:rsid w:val="000F2F89"/>
    <w:rsid w:val="000F52D8"/>
    <w:rsid w:val="000F58A8"/>
    <w:rsid w:val="000F79DF"/>
    <w:rsid w:val="00103F4B"/>
    <w:rsid w:val="00104400"/>
    <w:rsid w:val="00104A95"/>
    <w:rsid w:val="001119D5"/>
    <w:rsid w:val="001126D7"/>
    <w:rsid w:val="0011279B"/>
    <w:rsid w:val="00114D65"/>
    <w:rsid w:val="00116F39"/>
    <w:rsid w:val="00121A4E"/>
    <w:rsid w:val="0012359F"/>
    <w:rsid w:val="00125C08"/>
    <w:rsid w:val="00141B7D"/>
    <w:rsid w:val="00150A22"/>
    <w:rsid w:val="00151743"/>
    <w:rsid w:val="001575BA"/>
    <w:rsid w:val="00162A5C"/>
    <w:rsid w:val="001665B5"/>
    <w:rsid w:val="001675C9"/>
    <w:rsid w:val="00174BFF"/>
    <w:rsid w:val="00176974"/>
    <w:rsid w:val="00180170"/>
    <w:rsid w:val="00182489"/>
    <w:rsid w:val="00182C9A"/>
    <w:rsid w:val="00182D62"/>
    <w:rsid w:val="00184085"/>
    <w:rsid w:val="00186798"/>
    <w:rsid w:val="00187D39"/>
    <w:rsid w:val="00192022"/>
    <w:rsid w:val="00194A01"/>
    <w:rsid w:val="001961C4"/>
    <w:rsid w:val="0019624B"/>
    <w:rsid w:val="001965B8"/>
    <w:rsid w:val="001B1A56"/>
    <w:rsid w:val="001B46A2"/>
    <w:rsid w:val="001B4B39"/>
    <w:rsid w:val="001B6679"/>
    <w:rsid w:val="001B7D93"/>
    <w:rsid w:val="001C52DD"/>
    <w:rsid w:val="001D3F1C"/>
    <w:rsid w:val="001D67AF"/>
    <w:rsid w:val="001D7ED5"/>
    <w:rsid w:val="001E3D7A"/>
    <w:rsid w:val="001E60CB"/>
    <w:rsid w:val="001E7534"/>
    <w:rsid w:val="001F0489"/>
    <w:rsid w:val="001F099A"/>
    <w:rsid w:val="001F669A"/>
    <w:rsid w:val="001F74F3"/>
    <w:rsid w:val="001F7881"/>
    <w:rsid w:val="00204AC7"/>
    <w:rsid w:val="00212B65"/>
    <w:rsid w:val="00214FE2"/>
    <w:rsid w:val="002173C4"/>
    <w:rsid w:val="002203A3"/>
    <w:rsid w:val="00225781"/>
    <w:rsid w:val="00225D4E"/>
    <w:rsid w:val="00232BF2"/>
    <w:rsid w:val="00234D39"/>
    <w:rsid w:val="00234F55"/>
    <w:rsid w:val="0024253D"/>
    <w:rsid w:val="00246C82"/>
    <w:rsid w:val="002505B4"/>
    <w:rsid w:val="00252FAE"/>
    <w:rsid w:val="002534FB"/>
    <w:rsid w:val="002608E1"/>
    <w:rsid w:val="002656C3"/>
    <w:rsid w:val="002707B3"/>
    <w:rsid w:val="00271C67"/>
    <w:rsid w:val="002737C6"/>
    <w:rsid w:val="0027541D"/>
    <w:rsid w:val="002833A2"/>
    <w:rsid w:val="002833AE"/>
    <w:rsid w:val="00284138"/>
    <w:rsid w:val="00284869"/>
    <w:rsid w:val="00287580"/>
    <w:rsid w:val="00290158"/>
    <w:rsid w:val="00293773"/>
    <w:rsid w:val="002965A7"/>
    <w:rsid w:val="002A35B0"/>
    <w:rsid w:val="002A6E1D"/>
    <w:rsid w:val="002B368F"/>
    <w:rsid w:val="002B40CA"/>
    <w:rsid w:val="002B5D58"/>
    <w:rsid w:val="002B5E27"/>
    <w:rsid w:val="002B6373"/>
    <w:rsid w:val="002B6E78"/>
    <w:rsid w:val="002C135D"/>
    <w:rsid w:val="002C1B78"/>
    <w:rsid w:val="002C3333"/>
    <w:rsid w:val="002C51CB"/>
    <w:rsid w:val="002D622D"/>
    <w:rsid w:val="002D649E"/>
    <w:rsid w:val="002E0130"/>
    <w:rsid w:val="002E2AA7"/>
    <w:rsid w:val="002E44D5"/>
    <w:rsid w:val="002F334C"/>
    <w:rsid w:val="002F3830"/>
    <w:rsid w:val="002F3927"/>
    <w:rsid w:val="002F4062"/>
    <w:rsid w:val="002F6EDC"/>
    <w:rsid w:val="002F7570"/>
    <w:rsid w:val="00300507"/>
    <w:rsid w:val="00300CE6"/>
    <w:rsid w:val="00300DD1"/>
    <w:rsid w:val="003010EF"/>
    <w:rsid w:val="00301C8B"/>
    <w:rsid w:val="003034E0"/>
    <w:rsid w:val="00306262"/>
    <w:rsid w:val="00307086"/>
    <w:rsid w:val="00311951"/>
    <w:rsid w:val="00312A77"/>
    <w:rsid w:val="0031537A"/>
    <w:rsid w:val="0031656B"/>
    <w:rsid w:val="00317534"/>
    <w:rsid w:val="00323DDD"/>
    <w:rsid w:val="00324AE1"/>
    <w:rsid w:val="00325895"/>
    <w:rsid w:val="00325E36"/>
    <w:rsid w:val="00326699"/>
    <w:rsid w:val="003278BB"/>
    <w:rsid w:val="00327C84"/>
    <w:rsid w:val="00327DD4"/>
    <w:rsid w:val="003366C1"/>
    <w:rsid w:val="0034426A"/>
    <w:rsid w:val="00345625"/>
    <w:rsid w:val="0035082E"/>
    <w:rsid w:val="00351E3C"/>
    <w:rsid w:val="00352422"/>
    <w:rsid w:val="003529EA"/>
    <w:rsid w:val="00353F7B"/>
    <w:rsid w:val="00362BBE"/>
    <w:rsid w:val="00366385"/>
    <w:rsid w:val="00367BAD"/>
    <w:rsid w:val="0037139E"/>
    <w:rsid w:val="00372E13"/>
    <w:rsid w:val="00374808"/>
    <w:rsid w:val="00376A95"/>
    <w:rsid w:val="00377036"/>
    <w:rsid w:val="00381FBE"/>
    <w:rsid w:val="00383977"/>
    <w:rsid w:val="003847A3"/>
    <w:rsid w:val="003859C7"/>
    <w:rsid w:val="00385BF5"/>
    <w:rsid w:val="003920CE"/>
    <w:rsid w:val="00392B78"/>
    <w:rsid w:val="00396083"/>
    <w:rsid w:val="00396ED1"/>
    <w:rsid w:val="003A043A"/>
    <w:rsid w:val="003A05A6"/>
    <w:rsid w:val="003A17B8"/>
    <w:rsid w:val="003A200A"/>
    <w:rsid w:val="003A394F"/>
    <w:rsid w:val="003A55C8"/>
    <w:rsid w:val="003B0F2C"/>
    <w:rsid w:val="003B11B6"/>
    <w:rsid w:val="003B3807"/>
    <w:rsid w:val="003B5368"/>
    <w:rsid w:val="003B5925"/>
    <w:rsid w:val="003B5CBC"/>
    <w:rsid w:val="003B7591"/>
    <w:rsid w:val="003B7AE2"/>
    <w:rsid w:val="003C1ECE"/>
    <w:rsid w:val="003C2C14"/>
    <w:rsid w:val="003C3817"/>
    <w:rsid w:val="003C6E08"/>
    <w:rsid w:val="003C72BA"/>
    <w:rsid w:val="003D0B17"/>
    <w:rsid w:val="003D1469"/>
    <w:rsid w:val="003D1F66"/>
    <w:rsid w:val="003E1680"/>
    <w:rsid w:val="003E7A79"/>
    <w:rsid w:val="003F11CC"/>
    <w:rsid w:val="003F448A"/>
    <w:rsid w:val="003F5CAC"/>
    <w:rsid w:val="003F752A"/>
    <w:rsid w:val="003F79E8"/>
    <w:rsid w:val="00401276"/>
    <w:rsid w:val="00403525"/>
    <w:rsid w:val="00404D15"/>
    <w:rsid w:val="00405D24"/>
    <w:rsid w:val="004071A1"/>
    <w:rsid w:val="00407241"/>
    <w:rsid w:val="00411A82"/>
    <w:rsid w:val="00413AAB"/>
    <w:rsid w:val="00415FC1"/>
    <w:rsid w:val="00417050"/>
    <w:rsid w:val="00423716"/>
    <w:rsid w:val="004303AB"/>
    <w:rsid w:val="0043699B"/>
    <w:rsid w:val="00443B4C"/>
    <w:rsid w:val="00443D75"/>
    <w:rsid w:val="0044602A"/>
    <w:rsid w:val="00447CD5"/>
    <w:rsid w:val="00453B9D"/>
    <w:rsid w:val="004608F1"/>
    <w:rsid w:val="00461A86"/>
    <w:rsid w:val="0046591A"/>
    <w:rsid w:val="00466CE3"/>
    <w:rsid w:val="00472D20"/>
    <w:rsid w:val="004741CA"/>
    <w:rsid w:val="00474DAE"/>
    <w:rsid w:val="00475F1C"/>
    <w:rsid w:val="00480B65"/>
    <w:rsid w:val="00485758"/>
    <w:rsid w:val="004871BB"/>
    <w:rsid w:val="00490A54"/>
    <w:rsid w:val="00490ABF"/>
    <w:rsid w:val="00491DA9"/>
    <w:rsid w:val="00494C26"/>
    <w:rsid w:val="0049594B"/>
    <w:rsid w:val="004A2183"/>
    <w:rsid w:val="004A5425"/>
    <w:rsid w:val="004A611B"/>
    <w:rsid w:val="004B314D"/>
    <w:rsid w:val="004B47C3"/>
    <w:rsid w:val="004B4A1A"/>
    <w:rsid w:val="004B4A35"/>
    <w:rsid w:val="004B5F73"/>
    <w:rsid w:val="004B702A"/>
    <w:rsid w:val="004B780E"/>
    <w:rsid w:val="004C4432"/>
    <w:rsid w:val="004C5662"/>
    <w:rsid w:val="004C5C18"/>
    <w:rsid w:val="004C674A"/>
    <w:rsid w:val="004C75C9"/>
    <w:rsid w:val="004D0433"/>
    <w:rsid w:val="004D1D7A"/>
    <w:rsid w:val="004D2859"/>
    <w:rsid w:val="004D5FDF"/>
    <w:rsid w:val="004E25E3"/>
    <w:rsid w:val="004E7C23"/>
    <w:rsid w:val="004E7D3B"/>
    <w:rsid w:val="004F21B8"/>
    <w:rsid w:val="004F3EBD"/>
    <w:rsid w:val="004F4B45"/>
    <w:rsid w:val="004F6F2E"/>
    <w:rsid w:val="004F71C4"/>
    <w:rsid w:val="00502C41"/>
    <w:rsid w:val="00504374"/>
    <w:rsid w:val="005127D6"/>
    <w:rsid w:val="005155DE"/>
    <w:rsid w:val="00521150"/>
    <w:rsid w:val="00524674"/>
    <w:rsid w:val="00530724"/>
    <w:rsid w:val="005351A5"/>
    <w:rsid w:val="005364DC"/>
    <w:rsid w:val="00536986"/>
    <w:rsid w:val="00537A0E"/>
    <w:rsid w:val="00542F2F"/>
    <w:rsid w:val="00543D17"/>
    <w:rsid w:val="00543DB3"/>
    <w:rsid w:val="0054472E"/>
    <w:rsid w:val="00546639"/>
    <w:rsid w:val="005521BD"/>
    <w:rsid w:val="00552C4F"/>
    <w:rsid w:val="00552F6B"/>
    <w:rsid w:val="005545D9"/>
    <w:rsid w:val="0055513F"/>
    <w:rsid w:val="00555864"/>
    <w:rsid w:val="00555FE9"/>
    <w:rsid w:val="00562202"/>
    <w:rsid w:val="005678C0"/>
    <w:rsid w:val="00570A72"/>
    <w:rsid w:val="0057467B"/>
    <w:rsid w:val="00576E77"/>
    <w:rsid w:val="00583B53"/>
    <w:rsid w:val="005844C0"/>
    <w:rsid w:val="0059002C"/>
    <w:rsid w:val="00591760"/>
    <w:rsid w:val="00591A0F"/>
    <w:rsid w:val="00592E7D"/>
    <w:rsid w:val="00594F1A"/>
    <w:rsid w:val="005958F9"/>
    <w:rsid w:val="0059685D"/>
    <w:rsid w:val="005A0F78"/>
    <w:rsid w:val="005A119B"/>
    <w:rsid w:val="005A13AA"/>
    <w:rsid w:val="005A16E2"/>
    <w:rsid w:val="005A2A15"/>
    <w:rsid w:val="005A2AC6"/>
    <w:rsid w:val="005B566D"/>
    <w:rsid w:val="005C1B99"/>
    <w:rsid w:val="005C57C3"/>
    <w:rsid w:val="005C6680"/>
    <w:rsid w:val="005C6917"/>
    <w:rsid w:val="005D39C1"/>
    <w:rsid w:val="005D3B3B"/>
    <w:rsid w:val="005D5FB6"/>
    <w:rsid w:val="005D6797"/>
    <w:rsid w:val="005D68F5"/>
    <w:rsid w:val="005E0831"/>
    <w:rsid w:val="005E09D6"/>
    <w:rsid w:val="005E133F"/>
    <w:rsid w:val="005E19B5"/>
    <w:rsid w:val="005E3C66"/>
    <w:rsid w:val="005E4278"/>
    <w:rsid w:val="005E6E6F"/>
    <w:rsid w:val="005E7FF3"/>
    <w:rsid w:val="005F0A7E"/>
    <w:rsid w:val="005F493D"/>
    <w:rsid w:val="006006FA"/>
    <w:rsid w:val="00604937"/>
    <w:rsid w:val="006063CD"/>
    <w:rsid w:val="00606B0E"/>
    <w:rsid w:val="006079E9"/>
    <w:rsid w:val="00607AE4"/>
    <w:rsid w:val="00623162"/>
    <w:rsid w:val="00627739"/>
    <w:rsid w:val="00631617"/>
    <w:rsid w:val="006365E6"/>
    <w:rsid w:val="0063706F"/>
    <w:rsid w:val="0063747B"/>
    <w:rsid w:val="006375AF"/>
    <w:rsid w:val="00637962"/>
    <w:rsid w:val="00640338"/>
    <w:rsid w:val="006406D2"/>
    <w:rsid w:val="00642769"/>
    <w:rsid w:val="00647D69"/>
    <w:rsid w:val="00650308"/>
    <w:rsid w:val="00651F7A"/>
    <w:rsid w:val="0065246E"/>
    <w:rsid w:val="00653928"/>
    <w:rsid w:val="006539EF"/>
    <w:rsid w:val="00653E66"/>
    <w:rsid w:val="00657326"/>
    <w:rsid w:val="00657FE9"/>
    <w:rsid w:val="00664BC4"/>
    <w:rsid w:val="00664C67"/>
    <w:rsid w:val="006669A2"/>
    <w:rsid w:val="00672083"/>
    <w:rsid w:val="00673766"/>
    <w:rsid w:val="00680226"/>
    <w:rsid w:val="00680B16"/>
    <w:rsid w:val="006828C7"/>
    <w:rsid w:val="00683BF9"/>
    <w:rsid w:val="006854F9"/>
    <w:rsid w:val="00685C49"/>
    <w:rsid w:val="00685E20"/>
    <w:rsid w:val="00692D69"/>
    <w:rsid w:val="00693FB7"/>
    <w:rsid w:val="00696A8F"/>
    <w:rsid w:val="00696DD4"/>
    <w:rsid w:val="006A0B2D"/>
    <w:rsid w:val="006A1D6F"/>
    <w:rsid w:val="006A42CB"/>
    <w:rsid w:val="006B2716"/>
    <w:rsid w:val="006B4C6C"/>
    <w:rsid w:val="006B4CD0"/>
    <w:rsid w:val="006B593B"/>
    <w:rsid w:val="006C20F2"/>
    <w:rsid w:val="006D7320"/>
    <w:rsid w:val="006E0B17"/>
    <w:rsid w:val="006E1514"/>
    <w:rsid w:val="006E162E"/>
    <w:rsid w:val="006E2F3E"/>
    <w:rsid w:val="006E51B3"/>
    <w:rsid w:val="006E51D4"/>
    <w:rsid w:val="006E5678"/>
    <w:rsid w:val="006E73E7"/>
    <w:rsid w:val="006F20BB"/>
    <w:rsid w:val="006F235C"/>
    <w:rsid w:val="006F5269"/>
    <w:rsid w:val="006F5771"/>
    <w:rsid w:val="00701198"/>
    <w:rsid w:val="0070132F"/>
    <w:rsid w:val="007038CB"/>
    <w:rsid w:val="00707DE6"/>
    <w:rsid w:val="00707EE1"/>
    <w:rsid w:val="0071168A"/>
    <w:rsid w:val="007133E3"/>
    <w:rsid w:val="007151DF"/>
    <w:rsid w:val="00721996"/>
    <w:rsid w:val="00726283"/>
    <w:rsid w:val="0072697D"/>
    <w:rsid w:val="007277DD"/>
    <w:rsid w:val="00727816"/>
    <w:rsid w:val="007326D1"/>
    <w:rsid w:val="00732DF7"/>
    <w:rsid w:val="0073668C"/>
    <w:rsid w:val="00741ABD"/>
    <w:rsid w:val="00747212"/>
    <w:rsid w:val="00751A94"/>
    <w:rsid w:val="007543A2"/>
    <w:rsid w:val="00763F48"/>
    <w:rsid w:val="00772B7D"/>
    <w:rsid w:val="00772C7B"/>
    <w:rsid w:val="00773A01"/>
    <w:rsid w:val="00774B5D"/>
    <w:rsid w:val="00775CB5"/>
    <w:rsid w:val="00776A7B"/>
    <w:rsid w:val="0078177A"/>
    <w:rsid w:val="00783CDB"/>
    <w:rsid w:val="00786E1E"/>
    <w:rsid w:val="00787780"/>
    <w:rsid w:val="00791282"/>
    <w:rsid w:val="00792C57"/>
    <w:rsid w:val="0079353F"/>
    <w:rsid w:val="00794C0E"/>
    <w:rsid w:val="00795FAD"/>
    <w:rsid w:val="007A0EE7"/>
    <w:rsid w:val="007A4EC0"/>
    <w:rsid w:val="007A5003"/>
    <w:rsid w:val="007A691E"/>
    <w:rsid w:val="007A7733"/>
    <w:rsid w:val="007A7B30"/>
    <w:rsid w:val="007A7F05"/>
    <w:rsid w:val="007B0CBB"/>
    <w:rsid w:val="007B2A9E"/>
    <w:rsid w:val="007B3DD1"/>
    <w:rsid w:val="007C0C54"/>
    <w:rsid w:val="007C0DDC"/>
    <w:rsid w:val="007C0FE2"/>
    <w:rsid w:val="007C1DB7"/>
    <w:rsid w:val="007C2AB7"/>
    <w:rsid w:val="007C3559"/>
    <w:rsid w:val="007C5102"/>
    <w:rsid w:val="007C55D8"/>
    <w:rsid w:val="007C5F51"/>
    <w:rsid w:val="007C6FC4"/>
    <w:rsid w:val="007D1163"/>
    <w:rsid w:val="007E4A24"/>
    <w:rsid w:val="007F340A"/>
    <w:rsid w:val="007F3680"/>
    <w:rsid w:val="007F5DB0"/>
    <w:rsid w:val="00800DAE"/>
    <w:rsid w:val="0080462F"/>
    <w:rsid w:val="008069C3"/>
    <w:rsid w:val="00810104"/>
    <w:rsid w:val="00811C14"/>
    <w:rsid w:val="008121F0"/>
    <w:rsid w:val="00814C01"/>
    <w:rsid w:val="00814F64"/>
    <w:rsid w:val="00815CFB"/>
    <w:rsid w:val="00816715"/>
    <w:rsid w:val="00822AB6"/>
    <w:rsid w:val="008274F7"/>
    <w:rsid w:val="00827C35"/>
    <w:rsid w:val="00831F1E"/>
    <w:rsid w:val="008331DB"/>
    <w:rsid w:val="00833572"/>
    <w:rsid w:val="0084165C"/>
    <w:rsid w:val="0085091F"/>
    <w:rsid w:val="00850B59"/>
    <w:rsid w:val="00853CC4"/>
    <w:rsid w:val="00860014"/>
    <w:rsid w:val="00861B4E"/>
    <w:rsid w:val="00862300"/>
    <w:rsid w:val="00866AF6"/>
    <w:rsid w:val="00867D15"/>
    <w:rsid w:val="00867F0B"/>
    <w:rsid w:val="00870790"/>
    <w:rsid w:val="00872801"/>
    <w:rsid w:val="00873954"/>
    <w:rsid w:val="008749AA"/>
    <w:rsid w:val="00876843"/>
    <w:rsid w:val="00877098"/>
    <w:rsid w:val="008815A2"/>
    <w:rsid w:val="008867D6"/>
    <w:rsid w:val="008875BC"/>
    <w:rsid w:val="00890485"/>
    <w:rsid w:val="0089080B"/>
    <w:rsid w:val="00892724"/>
    <w:rsid w:val="008932A5"/>
    <w:rsid w:val="00896393"/>
    <w:rsid w:val="00897905"/>
    <w:rsid w:val="008A5640"/>
    <w:rsid w:val="008B0D39"/>
    <w:rsid w:val="008B167D"/>
    <w:rsid w:val="008B1F06"/>
    <w:rsid w:val="008B5E22"/>
    <w:rsid w:val="008C174E"/>
    <w:rsid w:val="008C33DC"/>
    <w:rsid w:val="008C4FCA"/>
    <w:rsid w:val="008C68D0"/>
    <w:rsid w:val="008C7F36"/>
    <w:rsid w:val="008D1AAC"/>
    <w:rsid w:val="008D1D88"/>
    <w:rsid w:val="008D29C3"/>
    <w:rsid w:val="008D495B"/>
    <w:rsid w:val="008D4A23"/>
    <w:rsid w:val="008D5435"/>
    <w:rsid w:val="008D5F53"/>
    <w:rsid w:val="008D6CB1"/>
    <w:rsid w:val="008E080A"/>
    <w:rsid w:val="008E2E2F"/>
    <w:rsid w:val="008E33CC"/>
    <w:rsid w:val="00910BB1"/>
    <w:rsid w:val="009124FA"/>
    <w:rsid w:val="00913D2B"/>
    <w:rsid w:val="0091404B"/>
    <w:rsid w:val="009163F0"/>
    <w:rsid w:val="00916401"/>
    <w:rsid w:val="00921D08"/>
    <w:rsid w:val="009265C5"/>
    <w:rsid w:val="00926DFF"/>
    <w:rsid w:val="00927DB3"/>
    <w:rsid w:val="0093044C"/>
    <w:rsid w:val="00931AE2"/>
    <w:rsid w:val="00932D87"/>
    <w:rsid w:val="00933958"/>
    <w:rsid w:val="00933BCB"/>
    <w:rsid w:val="00944CB6"/>
    <w:rsid w:val="00950472"/>
    <w:rsid w:val="00951A99"/>
    <w:rsid w:val="0095719C"/>
    <w:rsid w:val="00963488"/>
    <w:rsid w:val="00972429"/>
    <w:rsid w:val="009735E3"/>
    <w:rsid w:val="009754C2"/>
    <w:rsid w:val="009775EC"/>
    <w:rsid w:val="00977694"/>
    <w:rsid w:val="00980EC5"/>
    <w:rsid w:val="0098110B"/>
    <w:rsid w:val="00985148"/>
    <w:rsid w:val="00986BC9"/>
    <w:rsid w:val="0099000D"/>
    <w:rsid w:val="00991AA4"/>
    <w:rsid w:val="00992C96"/>
    <w:rsid w:val="009932E0"/>
    <w:rsid w:val="009A357D"/>
    <w:rsid w:val="009A53D5"/>
    <w:rsid w:val="009B5800"/>
    <w:rsid w:val="009B61FF"/>
    <w:rsid w:val="009B751E"/>
    <w:rsid w:val="009C14CB"/>
    <w:rsid w:val="009C758A"/>
    <w:rsid w:val="009D33E8"/>
    <w:rsid w:val="009D55AD"/>
    <w:rsid w:val="009D671B"/>
    <w:rsid w:val="009D6E00"/>
    <w:rsid w:val="009E13DE"/>
    <w:rsid w:val="009E515E"/>
    <w:rsid w:val="009E7526"/>
    <w:rsid w:val="009F1D28"/>
    <w:rsid w:val="009F4038"/>
    <w:rsid w:val="009F521A"/>
    <w:rsid w:val="009F5FFC"/>
    <w:rsid w:val="00A03864"/>
    <w:rsid w:val="00A06079"/>
    <w:rsid w:val="00A07496"/>
    <w:rsid w:val="00A10DCC"/>
    <w:rsid w:val="00A11E22"/>
    <w:rsid w:val="00A150BC"/>
    <w:rsid w:val="00A16B02"/>
    <w:rsid w:val="00A23B53"/>
    <w:rsid w:val="00A23D42"/>
    <w:rsid w:val="00A244CE"/>
    <w:rsid w:val="00A303C5"/>
    <w:rsid w:val="00A31A17"/>
    <w:rsid w:val="00A37C30"/>
    <w:rsid w:val="00A42F24"/>
    <w:rsid w:val="00A43F0F"/>
    <w:rsid w:val="00A465B7"/>
    <w:rsid w:val="00A50E62"/>
    <w:rsid w:val="00A536A9"/>
    <w:rsid w:val="00A544A9"/>
    <w:rsid w:val="00A63625"/>
    <w:rsid w:val="00A66043"/>
    <w:rsid w:val="00A6700E"/>
    <w:rsid w:val="00A673DD"/>
    <w:rsid w:val="00A700A7"/>
    <w:rsid w:val="00A70B87"/>
    <w:rsid w:val="00A7261F"/>
    <w:rsid w:val="00A73C84"/>
    <w:rsid w:val="00A74901"/>
    <w:rsid w:val="00A74AF7"/>
    <w:rsid w:val="00A76470"/>
    <w:rsid w:val="00A7738B"/>
    <w:rsid w:val="00A83B98"/>
    <w:rsid w:val="00A86E97"/>
    <w:rsid w:val="00A87519"/>
    <w:rsid w:val="00A90555"/>
    <w:rsid w:val="00A90A40"/>
    <w:rsid w:val="00A9330C"/>
    <w:rsid w:val="00A94E04"/>
    <w:rsid w:val="00A9604E"/>
    <w:rsid w:val="00A976BA"/>
    <w:rsid w:val="00A977CD"/>
    <w:rsid w:val="00AA31DC"/>
    <w:rsid w:val="00AB0EF5"/>
    <w:rsid w:val="00AB3CF4"/>
    <w:rsid w:val="00AC2422"/>
    <w:rsid w:val="00AC2AF5"/>
    <w:rsid w:val="00AC5606"/>
    <w:rsid w:val="00AC7637"/>
    <w:rsid w:val="00AD3198"/>
    <w:rsid w:val="00AD6B0D"/>
    <w:rsid w:val="00AE0D49"/>
    <w:rsid w:val="00AE2201"/>
    <w:rsid w:val="00AE3BE7"/>
    <w:rsid w:val="00AE4680"/>
    <w:rsid w:val="00AF4B7F"/>
    <w:rsid w:val="00AF6555"/>
    <w:rsid w:val="00B00190"/>
    <w:rsid w:val="00B04C9B"/>
    <w:rsid w:val="00B05242"/>
    <w:rsid w:val="00B057F4"/>
    <w:rsid w:val="00B13E30"/>
    <w:rsid w:val="00B17F34"/>
    <w:rsid w:val="00B201D5"/>
    <w:rsid w:val="00B20256"/>
    <w:rsid w:val="00B2042C"/>
    <w:rsid w:val="00B243FE"/>
    <w:rsid w:val="00B31AE8"/>
    <w:rsid w:val="00B366F0"/>
    <w:rsid w:val="00B40D5C"/>
    <w:rsid w:val="00B4222D"/>
    <w:rsid w:val="00B44AB0"/>
    <w:rsid w:val="00B45706"/>
    <w:rsid w:val="00B47B72"/>
    <w:rsid w:val="00B50684"/>
    <w:rsid w:val="00B54753"/>
    <w:rsid w:val="00B61C9E"/>
    <w:rsid w:val="00B632F0"/>
    <w:rsid w:val="00B70252"/>
    <w:rsid w:val="00B71CB8"/>
    <w:rsid w:val="00B71FEE"/>
    <w:rsid w:val="00B727FC"/>
    <w:rsid w:val="00B737A3"/>
    <w:rsid w:val="00B74663"/>
    <w:rsid w:val="00B747D3"/>
    <w:rsid w:val="00B76EBF"/>
    <w:rsid w:val="00B8131C"/>
    <w:rsid w:val="00B81F06"/>
    <w:rsid w:val="00B83885"/>
    <w:rsid w:val="00B8411E"/>
    <w:rsid w:val="00B84BD4"/>
    <w:rsid w:val="00B84D96"/>
    <w:rsid w:val="00B856DF"/>
    <w:rsid w:val="00B8754A"/>
    <w:rsid w:val="00B87EB8"/>
    <w:rsid w:val="00B923A5"/>
    <w:rsid w:val="00B923CD"/>
    <w:rsid w:val="00B92906"/>
    <w:rsid w:val="00B959BC"/>
    <w:rsid w:val="00BA02A7"/>
    <w:rsid w:val="00BA28D2"/>
    <w:rsid w:val="00BA46B5"/>
    <w:rsid w:val="00BA50FA"/>
    <w:rsid w:val="00BA5C1E"/>
    <w:rsid w:val="00BA7E48"/>
    <w:rsid w:val="00BB2D46"/>
    <w:rsid w:val="00BB322B"/>
    <w:rsid w:val="00BC33B3"/>
    <w:rsid w:val="00BC716D"/>
    <w:rsid w:val="00BF2404"/>
    <w:rsid w:val="00BF282F"/>
    <w:rsid w:val="00BF56BF"/>
    <w:rsid w:val="00BF663D"/>
    <w:rsid w:val="00BF687A"/>
    <w:rsid w:val="00BF7993"/>
    <w:rsid w:val="00C00119"/>
    <w:rsid w:val="00C005BA"/>
    <w:rsid w:val="00C023DB"/>
    <w:rsid w:val="00C03BE7"/>
    <w:rsid w:val="00C15C0F"/>
    <w:rsid w:val="00C17598"/>
    <w:rsid w:val="00C20EEA"/>
    <w:rsid w:val="00C225C2"/>
    <w:rsid w:val="00C22F04"/>
    <w:rsid w:val="00C318A2"/>
    <w:rsid w:val="00C36825"/>
    <w:rsid w:val="00C36AAF"/>
    <w:rsid w:val="00C3715A"/>
    <w:rsid w:val="00C42FA3"/>
    <w:rsid w:val="00C51E65"/>
    <w:rsid w:val="00C54600"/>
    <w:rsid w:val="00C576FC"/>
    <w:rsid w:val="00C57F7B"/>
    <w:rsid w:val="00C60A88"/>
    <w:rsid w:val="00C60FA6"/>
    <w:rsid w:val="00C6191E"/>
    <w:rsid w:val="00C6215A"/>
    <w:rsid w:val="00C6314C"/>
    <w:rsid w:val="00C70DDA"/>
    <w:rsid w:val="00C717B9"/>
    <w:rsid w:val="00C7552A"/>
    <w:rsid w:val="00C76B22"/>
    <w:rsid w:val="00C8288E"/>
    <w:rsid w:val="00C90127"/>
    <w:rsid w:val="00C9033C"/>
    <w:rsid w:val="00C92738"/>
    <w:rsid w:val="00C961FD"/>
    <w:rsid w:val="00C969C1"/>
    <w:rsid w:val="00CA0C1C"/>
    <w:rsid w:val="00CA1852"/>
    <w:rsid w:val="00CA2C56"/>
    <w:rsid w:val="00CA5638"/>
    <w:rsid w:val="00CA6EDC"/>
    <w:rsid w:val="00CB234E"/>
    <w:rsid w:val="00CB4536"/>
    <w:rsid w:val="00CB4A05"/>
    <w:rsid w:val="00CB7121"/>
    <w:rsid w:val="00CD2361"/>
    <w:rsid w:val="00CD2C13"/>
    <w:rsid w:val="00CD3AFE"/>
    <w:rsid w:val="00CD419F"/>
    <w:rsid w:val="00CE345F"/>
    <w:rsid w:val="00CE5B8E"/>
    <w:rsid w:val="00CE675E"/>
    <w:rsid w:val="00CF0286"/>
    <w:rsid w:val="00CF2085"/>
    <w:rsid w:val="00D102B9"/>
    <w:rsid w:val="00D11F42"/>
    <w:rsid w:val="00D14675"/>
    <w:rsid w:val="00D347D3"/>
    <w:rsid w:val="00D43883"/>
    <w:rsid w:val="00D44F5F"/>
    <w:rsid w:val="00D45F03"/>
    <w:rsid w:val="00D46C02"/>
    <w:rsid w:val="00D50556"/>
    <w:rsid w:val="00D53179"/>
    <w:rsid w:val="00D563C2"/>
    <w:rsid w:val="00D572E6"/>
    <w:rsid w:val="00D605EE"/>
    <w:rsid w:val="00D61AFC"/>
    <w:rsid w:val="00D6475A"/>
    <w:rsid w:val="00D67429"/>
    <w:rsid w:val="00D80BA0"/>
    <w:rsid w:val="00D82458"/>
    <w:rsid w:val="00D8365E"/>
    <w:rsid w:val="00D83EB1"/>
    <w:rsid w:val="00D87E70"/>
    <w:rsid w:val="00D92233"/>
    <w:rsid w:val="00D94D7A"/>
    <w:rsid w:val="00D96DB8"/>
    <w:rsid w:val="00DA1743"/>
    <w:rsid w:val="00DA6779"/>
    <w:rsid w:val="00DA76E7"/>
    <w:rsid w:val="00DA771B"/>
    <w:rsid w:val="00DA7C82"/>
    <w:rsid w:val="00DB4EC2"/>
    <w:rsid w:val="00DB5F41"/>
    <w:rsid w:val="00DB7FCB"/>
    <w:rsid w:val="00DC0459"/>
    <w:rsid w:val="00DC180D"/>
    <w:rsid w:val="00DC1B09"/>
    <w:rsid w:val="00DC2809"/>
    <w:rsid w:val="00DC478D"/>
    <w:rsid w:val="00DC6D44"/>
    <w:rsid w:val="00DD0463"/>
    <w:rsid w:val="00DD7E72"/>
    <w:rsid w:val="00DE27FD"/>
    <w:rsid w:val="00DE434F"/>
    <w:rsid w:val="00DF362A"/>
    <w:rsid w:val="00DF7735"/>
    <w:rsid w:val="00DF7BD6"/>
    <w:rsid w:val="00E0142E"/>
    <w:rsid w:val="00E01818"/>
    <w:rsid w:val="00E01979"/>
    <w:rsid w:val="00E03187"/>
    <w:rsid w:val="00E12128"/>
    <w:rsid w:val="00E129DC"/>
    <w:rsid w:val="00E14232"/>
    <w:rsid w:val="00E20EEB"/>
    <w:rsid w:val="00E21A6F"/>
    <w:rsid w:val="00E22832"/>
    <w:rsid w:val="00E23467"/>
    <w:rsid w:val="00E24295"/>
    <w:rsid w:val="00E24A94"/>
    <w:rsid w:val="00E250BC"/>
    <w:rsid w:val="00E3092C"/>
    <w:rsid w:val="00E33A9C"/>
    <w:rsid w:val="00E34A45"/>
    <w:rsid w:val="00E45EC1"/>
    <w:rsid w:val="00E506B8"/>
    <w:rsid w:val="00E51362"/>
    <w:rsid w:val="00E514A1"/>
    <w:rsid w:val="00E53273"/>
    <w:rsid w:val="00E55DC2"/>
    <w:rsid w:val="00E56B18"/>
    <w:rsid w:val="00E66752"/>
    <w:rsid w:val="00E66C68"/>
    <w:rsid w:val="00E66CE3"/>
    <w:rsid w:val="00E66D53"/>
    <w:rsid w:val="00E67B9B"/>
    <w:rsid w:val="00E76C51"/>
    <w:rsid w:val="00E86E16"/>
    <w:rsid w:val="00E90873"/>
    <w:rsid w:val="00E93D70"/>
    <w:rsid w:val="00E950A8"/>
    <w:rsid w:val="00E95BA7"/>
    <w:rsid w:val="00E97BDA"/>
    <w:rsid w:val="00EA1561"/>
    <w:rsid w:val="00EA29E5"/>
    <w:rsid w:val="00EA3429"/>
    <w:rsid w:val="00EA3B1D"/>
    <w:rsid w:val="00EA43DE"/>
    <w:rsid w:val="00EA77BA"/>
    <w:rsid w:val="00EB3D54"/>
    <w:rsid w:val="00EB687C"/>
    <w:rsid w:val="00EB6B7F"/>
    <w:rsid w:val="00EB7834"/>
    <w:rsid w:val="00EC1C69"/>
    <w:rsid w:val="00EC1DDD"/>
    <w:rsid w:val="00ED1194"/>
    <w:rsid w:val="00ED438A"/>
    <w:rsid w:val="00ED7665"/>
    <w:rsid w:val="00EE1F7E"/>
    <w:rsid w:val="00EE2C27"/>
    <w:rsid w:val="00EE3F95"/>
    <w:rsid w:val="00EF07F5"/>
    <w:rsid w:val="00EF12D6"/>
    <w:rsid w:val="00EF3581"/>
    <w:rsid w:val="00F04F95"/>
    <w:rsid w:val="00F057A2"/>
    <w:rsid w:val="00F1508C"/>
    <w:rsid w:val="00F15598"/>
    <w:rsid w:val="00F24D86"/>
    <w:rsid w:val="00F26346"/>
    <w:rsid w:val="00F32FB2"/>
    <w:rsid w:val="00F34A88"/>
    <w:rsid w:val="00F37210"/>
    <w:rsid w:val="00F37975"/>
    <w:rsid w:val="00F40057"/>
    <w:rsid w:val="00F42264"/>
    <w:rsid w:val="00F50713"/>
    <w:rsid w:val="00F50718"/>
    <w:rsid w:val="00F57E13"/>
    <w:rsid w:val="00F614BB"/>
    <w:rsid w:val="00F628B6"/>
    <w:rsid w:val="00F63282"/>
    <w:rsid w:val="00F65A25"/>
    <w:rsid w:val="00F7406F"/>
    <w:rsid w:val="00F83525"/>
    <w:rsid w:val="00F85583"/>
    <w:rsid w:val="00F85ACB"/>
    <w:rsid w:val="00F86D0A"/>
    <w:rsid w:val="00F87EBD"/>
    <w:rsid w:val="00FA1CB4"/>
    <w:rsid w:val="00FA3569"/>
    <w:rsid w:val="00FA3F82"/>
    <w:rsid w:val="00FB196E"/>
    <w:rsid w:val="00FB69AB"/>
    <w:rsid w:val="00FC2130"/>
    <w:rsid w:val="00FC24A0"/>
    <w:rsid w:val="00FC4960"/>
    <w:rsid w:val="00FC5352"/>
    <w:rsid w:val="00FC5E76"/>
    <w:rsid w:val="00FD44B2"/>
    <w:rsid w:val="00FD4874"/>
    <w:rsid w:val="00FD4984"/>
    <w:rsid w:val="00FD616C"/>
    <w:rsid w:val="00FE0ED1"/>
    <w:rsid w:val="00FE2253"/>
    <w:rsid w:val="00FE2260"/>
    <w:rsid w:val="00FE261E"/>
    <w:rsid w:val="00FE5947"/>
    <w:rsid w:val="00FE7DE9"/>
    <w:rsid w:val="00FF1592"/>
    <w:rsid w:val="00FF1AA2"/>
    <w:rsid w:val="00FF3C2D"/>
    <w:rsid w:val="00FF3E07"/>
    <w:rsid w:val="00FF576C"/>
    <w:rsid w:val="00FF72C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646DF1"/>
  <w15:docId w15:val="{8B94EBF1-33C7-411A-AAD9-1DEA006B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703</TotalTime>
  <Pages>13</Pages>
  <Words>835</Words>
  <Characters>4761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5585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1061</cp:revision>
  <cp:lastPrinted>2025-05-28T05:51:00Z</cp:lastPrinted>
  <dcterms:created xsi:type="dcterms:W3CDTF">2025-03-15T18:35:00Z</dcterms:created>
  <dcterms:modified xsi:type="dcterms:W3CDTF">2025-05-28T05:51:00Z</dcterms:modified>
  <cp:category/>
</cp:coreProperties>
</file>
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35035A"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6E5E5E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6E5E5E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6E5E5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6E5E5E">
              <w:rPr>
                <w:lang w:val="en-US"/>
              </w:rPr>
              <w:t xml:space="preserve">Ю. В. </w:t>
            </w:r>
            <w:proofErr w:type="spellStart"/>
            <w:r w:rsidRPr="006E5E5E">
              <w:rPr>
                <w:lang w:val="en-US"/>
              </w:rPr>
              <w:t>Ветрова</w:t>
            </w:r>
            <w:proofErr w:type="spellEnd"/>
          </w:p>
        </w:tc>
      </w:tr>
      <w:tr w:rsidR="00413AAB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4703C5" w:rsidRDefault="00413AAB" w:rsidP="008E080A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4703C5">
              <w:rPr>
                <w:lang w:val="en-US"/>
              </w:rPr>
              <w:t xml:space="preserve"> </w:t>
            </w:r>
            <w:r w:rsidR="004703C5">
              <w:t>№ 1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7F087E" w:rsidRDefault="007F087E" w:rsidP="008E080A">
            <w:pPr>
              <w:pStyle w:val="Heading1"/>
              <w:keepNext w:val="0"/>
              <w:spacing w:before="720" w:after="720"/>
              <w:rPr>
                <w:b w:val="0"/>
                <w:szCs w:val="32"/>
              </w:rPr>
            </w:pPr>
            <w:r w:rsidRPr="007F087E">
              <w:rPr>
                <w:b w:val="0"/>
                <w:szCs w:val="32"/>
              </w:rPr>
              <w:t>ИЗУЧЕНИЕ СПОСОБОВ ОБРАБОТКИ И ПРЕДСТАВЛЕНИЯ ДАННЫХ В MS EXCEL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727287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727287">
              <w:rPr>
                <w:sz w:val="28"/>
                <w:szCs w:val="28"/>
                <w:lang w:val="ru-RU"/>
              </w:rPr>
              <w:t>ИНФОРМАЦИОННЫЕ ТЕХНОЛОГИИ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B70C44">
        <w:t>2025</w:t>
      </w:r>
      <w:r w:rsidR="00B70C44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:rsidR="008331DB" w:rsidRDefault="002B76BF" w:rsidP="00F26346">
      <w:pPr>
        <w:pStyle w:val="DIV1"/>
      </w:pPr>
      <w:r>
        <w:lastRenderedPageBreak/>
        <w:t>Цель работы</w:t>
      </w:r>
    </w:p>
    <w:p w:rsidR="00F75D97" w:rsidRDefault="00F75D97" w:rsidP="00F75D97">
      <w:pPr>
        <w:pStyle w:val="MAINTEXT"/>
      </w:pPr>
      <w:r w:rsidRPr="00F75D97">
        <w:t>Цель работы: научиться способам поиска и эффективного представления данных, создания структур.</w:t>
      </w:r>
    </w:p>
    <w:p w:rsidR="002B76BF" w:rsidRDefault="002B76BF" w:rsidP="00F26346">
      <w:pPr>
        <w:pStyle w:val="DIV1"/>
      </w:pPr>
      <w:r>
        <w:t>Задание</w:t>
      </w:r>
    </w:p>
    <w:p w:rsidR="000A587F" w:rsidRDefault="00C51C97" w:rsidP="000A587F">
      <w:pPr>
        <w:pStyle w:val="MAINTEXT"/>
      </w:pPr>
      <w:r>
        <w:t xml:space="preserve">Заданием данной лабораторной работы </w:t>
      </w:r>
      <w:r w:rsidR="0059555D" w:rsidRPr="0059555D">
        <w:t xml:space="preserve">было научиться эффективно обрабатывать и представлять данные в Excel. Сначала создавалась таблица с данными о подержанных автомобилях: марка, модель, год, цена и прочее. Её </w:t>
      </w:r>
      <w:r w:rsidR="00F4229F">
        <w:t xml:space="preserve">необходимо было преобразовать </w:t>
      </w:r>
      <w:r w:rsidR="0059555D" w:rsidRPr="0059555D">
        <w:t xml:space="preserve">в умную таблицу с итогами и фильтрами для поиска по разным условиям. Затем </w:t>
      </w:r>
      <w:r w:rsidR="009149D0">
        <w:t xml:space="preserve">нужно было добавить </w:t>
      </w:r>
      <w:r w:rsidR="0059555D" w:rsidRPr="0059555D">
        <w:t xml:space="preserve">столбец с фамилией менеджера и </w:t>
      </w:r>
      <w:r w:rsidR="002976BD">
        <w:t xml:space="preserve">построить </w:t>
      </w:r>
      <w:r w:rsidR="0059555D" w:rsidRPr="0059555D">
        <w:t>сводную таблицу для анализа объёма продаж. Во второй части создавался отчёт для туристической фирмы с разбивкой по филиалам, кварталам и полугодиям, на основе которого формировалась структура с уровнями детализации для удобной навигации и анализа данных.</w:t>
      </w:r>
    </w:p>
    <w:p w:rsidR="002B76BF" w:rsidRDefault="002B76BF" w:rsidP="00F26346">
      <w:pPr>
        <w:pStyle w:val="DIV1"/>
      </w:pPr>
      <w:r>
        <w:t xml:space="preserve">Созданные таблицы и </w:t>
      </w:r>
      <w:proofErr w:type="spellStart"/>
      <w:r>
        <w:t>структра</w:t>
      </w:r>
      <w:proofErr w:type="spellEnd"/>
    </w:p>
    <w:p w:rsidR="007C29E1" w:rsidRDefault="000F0FAB" w:rsidP="007C29E1">
      <w:pPr>
        <w:pStyle w:val="MAINTEXT"/>
      </w:pPr>
      <w:r>
        <w:t xml:space="preserve">На рис. 1-5 изображены результаты выполнения и тестирования </w:t>
      </w:r>
      <w:r w:rsidR="00215D0B">
        <w:t xml:space="preserve">работы </w:t>
      </w:r>
      <w:r>
        <w:t>таблиц по 1-й части задания.</w:t>
      </w:r>
    </w:p>
    <w:p w:rsidR="007C29E1" w:rsidRDefault="007C29E1" w:rsidP="007C29E1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3F8D80F" wp14:editId="0C85A3B9">
            <wp:extent cx="5720359" cy="2379306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957" cy="240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E1" w:rsidRPr="007C29E1" w:rsidRDefault="007C29E1" w:rsidP="007C29E1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 </w:t>
      </w:r>
      <w:r>
        <w:t xml:space="preserve">Таблица </w:t>
      </w:r>
      <w:r w:rsidR="00FA0CBF">
        <w:t>автомобилей</w:t>
      </w:r>
    </w:p>
    <w:p w:rsidR="00AF64C4" w:rsidRDefault="00AF64C4" w:rsidP="00AF64C4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492C914" wp14:editId="2E38B7F8">
            <wp:extent cx="5094514" cy="2523966"/>
            <wp:effectExtent l="0" t="0" r="0" b="3810"/>
            <wp:docPr id="136068118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1187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716" cy="25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4" w:rsidRPr="007C29E1" w:rsidRDefault="00AF64C4" w:rsidP="00AF64C4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2508B9">
        <w:t>Фильтрация автомобилей по марке и мощности двигателя</w:t>
      </w:r>
    </w:p>
    <w:p w:rsidR="005F207D" w:rsidRDefault="005F207D" w:rsidP="005F207D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220EE04" wp14:editId="4457BB83">
            <wp:extent cx="5114716" cy="1314139"/>
            <wp:effectExtent l="0" t="0" r="3810" b="0"/>
            <wp:docPr id="7468978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97872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716" cy="13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7D" w:rsidRPr="005F207D" w:rsidRDefault="005F207D" w:rsidP="005F207D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>
        <w:t xml:space="preserve">Фильтрация автомобилей </w:t>
      </w:r>
      <w:r>
        <w:t xml:space="preserve">по таблице критериев в столбцах </w:t>
      </w:r>
      <w:r>
        <w:rPr>
          <w:lang w:val="en-US"/>
        </w:rPr>
        <w:t>AB</w:t>
      </w:r>
    </w:p>
    <w:p w:rsidR="005359DE" w:rsidRDefault="005359DE" w:rsidP="005359DE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D908640" wp14:editId="4C7AF953">
            <wp:extent cx="5790599" cy="1110343"/>
            <wp:effectExtent l="0" t="0" r="635" b="0"/>
            <wp:docPr id="45651683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1683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2614" cy="11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DE" w:rsidRPr="005F207D" w:rsidRDefault="005359DE" w:rsidP="005359DE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>
        <w:t xml:space="preserve">Фильтрация автомобилей по таблице критериев в столбцах </w:t>
      </w:r>
      <w:r w:rsidR="00335335">
        <w:rPr>
          <w:lang w:val="en-US"/>
        </w:rPr>
        <w:t>DEF</w:t>
      </w:r>
    </w:p>
    <w:p w:rsidR="00BF31DC" w:rsidRDefault="00BF31DC" w:rsidP="00BF31D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E63F090" wp14:editId="0B10C33F">
            <wp:extent cx="2628567" cy="1268964"/>
            <wp:effectExtent l="0" t="0" r="635" b="1270"/>
            <wp:docPr id="21306647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6473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903" cy="127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DC" w:rsidRDefault="00BF31DC" w:rsidP="00BF31DC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 </w:t>
      </w:r>
      <w:r>
        <w:t>Сводная таблица по объемам продаж</w:t>
      </w:r>
      <w:r w:rsidR="00122F4A">
        <w:t xml:space="preserve"> менеджеров</w:t>
      </w:r>
    </w:p>
    <w:p w:rsidR="00E26A43" w:rsidRPr="00E26A43" w:rsidRDefault="00E26A43" w:rsidP="00E26A43">
      <w:pPr>
        <w:pStyle w:val="MAINTEXT"/>
      </w:pPr>
      <w:r w:rsidRPr="00E26A43">
        <w:t xml:space="preserve">На рис. </w:t>
      </w:r>
      <w:r>
        <w:t>6</w:t>
      </w:r>
      <w:r w:rsidR="0046652B">
        <w:t>-</w:t>
      </w:r>
      <w:r>
        <w:t>7</w:t>
      </w:r>
      <w:r w:rsidRPr="00E26A43">
        <w:t xml:space="preserve"> изображены результаты выполнения и тестирования работы таблиц</w:t>
      </w:r>
      <w:r w:rsidR="00D943AC">
        <w:t>ы и ее структуры</w:t>
      </w:r>
      <w:r w:rsidRPr="00E26A43">
        <w:t xml:space="preserve"> по </w:t>
      </w:r>
      <w:r w:rsidR="00D943AC">
        <w:t>2</w:t>
      </w:r>
      <w:r w:rsidRPr="00E26A43">
        <w:t>-й части задания.</w:t>
      </w:r>
    </w:p>
    <w:p w:rsidR="00702229" w:rsidRDefault="00702229" w:rsidP="00702229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0AF404" wp14:editId="084037E4">
            <wp:extent cx="5430417" cy="2255411"/>
            <wp:effectExtent l="0" t="0" r="0" b="5715"/>
            <wp:docPr id="1265025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25985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0621" cy="22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29" w:rsidRPr="00BF31DC" w:rsidRDefault="00702229" w:rsidP="00702229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6</w:t>
      </w:r>
      <w:r>
        <w:rPr>
          <w:noProof/>
        </w:rPr>
        <w:fldChar w:fldCharType="end"/>
      </w:r>
      <w:r w:rsidRPr="000214A2">
        <w:t xml:space="preserve"> – </w:t>
      </w:r>
      <w:r>
        <w:t>Полная таблица отчета по продажам турфирмы</w:t>
      </w:r>
    </w:p>
    <w:p w:rsidR="00702229" w:rsidRDefault="00702229" w:rsidP="00702229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D0AF404" wp14:editId="084037E4">
            <wp:extent cx="4026896" cy="2099388"/>
            <wp:effectExtent l="0" t="0" r="0" b="0"/>
            <wp:docPr id="177244720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7203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754" cy="21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29" w:rsidRPr="00BF31DC" w:rsidRDefault="00702229" w:rsidP="00702229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C3CF7">
        <w:rPr>
          <w:noProof/>
        </w:rPr>
        <w:t>7</w:t>
      </w:r>
      <w:r>
        <w:rPr>
          <w:noProof/>
        </w:rPr>
        <w:fldChar w:fldCharType="end"/>
      </w:r>
      <w:r w:rsidRPr="000214A2">
        <w:t xml:space="preserve"> – </w:t>
      </w:r>
      <w:r w:rsidR="005356D4">
        <w:t>Второй уровень структуры таблицы турфирмы</w:t>
      </w:r>
    </w:p>
    <w:p w:rsidR="00C04E63" w:rsidRPr="00C9107D" w:rsidRDefault="00C04E63" w:rsidP="00F26346">
      <w:pPr>
        <w:pStyle w:val="DIV1"/>
      </w:pPr>
      <w:r>
        <w:t>Выводы</w:t>
      </w:r>
    </w:p>
    <w:p w:rsidR="00C9107D" w:rsidRPr="00CA1852" w:rsidRDefault="000A587F" w:rsidP="00C9107D">
      <w:pPr>
        <w:pStyle w:val="MAINTEXT"/>
      </w:pPr>
      <w:r w:rsidRPr="000A587F">
        <w:t xml:space="preserve">В ходе выполнения лабораторной работы </w:t>
      </w:r>
      <w:r w:rsidR="00AE15B5">
        <w:t xml:space="preserve">были изучены </w:t>
      </w:r>
      <w:r w:rsidRPr="000A587F">
        <w:t xml:space="preserve">умные таблицы в Excel для более удобного хранения, анализа и визуализации данных. Были освоены такие функции, как автоматическое обновление итогов при добавлении новых строк, использование </w:t>
      </w:r>
      <w:proofErr w:type="spellStart"/>
      <w:r w:rsidRPr="000A587F">
        <w:t>автофильтров</w:t>
      </w:r>
      <w:proofErr w:type="spellEnd"/>
      <w:r w:rsidRPr="000A587F">
        <w:t xml:space="preserve"> и расширенных фильтров для поиска по различным критериям, а также построение сводных таблиц для анализа информации по менеджерам. Кроме того, я научился создавать структуру отчёта с уровнями детализации, что позволяет эффективно управлять объемом отображаемой информации и облегчает восприятие сложных таблиц. Работа показала, что Excel предоставляет мощные средства для систематизации, обработки и наглядного представления данных, которые особенно полезны в задачах управления и анализа.</w:t>
      </w:r>
    </w:p>
    <w:sectPr w:rsidR="00C9107D" w:rsidRPr="00CA185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02DCD" w:rsidRDefault="00502DCD" w:rsidP="0002180F">
      <w:r>
        <w:separator/>
      </w:r>
    </w:p>
  </w:endnote>
  <w:endnote w:type="continuationSeparator" w:id="0">
    <w:p w:rsidR="00502DCD" w:rsidRDefault="00502DCD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Content>
      <w:p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02DCD" w:rsidRDefault="00502DCD" w:rsidP="0002180F">
      <w:r>
        <w:separator/>
      </w:r>
    </w:p>
  </w:footnote>
  <w:footnote w:type="continuationSeparator" w:id="0">
    <w:p w:rsidR="00502DCD" w:rsidRDefault="00502DCD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276D9"/>
    <w:multiLevelType w:val="hybridMultilevel"/>
    <w:tmpl w:val="641C174C"/>
    <w:lvl w:ilvl="0" w:tplc="3BBC236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 w16cid:durableId="922643515">
    <w:abstractNumId w:val="2"/>
  </w:num>
  <w:num w:numId="2" w16cid:durableId="1867137916">
    <w:abstractNumId w:val="1"/>
  </w:num>
  <w:num w:numId="3" w16cid:durableId="99641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3C5"/>
    <w:rsid w:val="00016F54"/>
    <w:rsid w:val="000214A2"/>
    <w:rsid w:val="0002180F"/>
    <w:rsid w:val="00021C0D"/>
    <w:rsid w:val="000239F9"/>
    <w:rsid w:val="000244B3"/>
    <w:rsid w:val="0004168B"/>
    <w:rsid w:val="000707C8"/>
    <w:rsid w:val="00090445"/>
    <w:rsid w:val="000928CE"/>
    <w:rsid w:val="000A2CF1"/>
    <w:rsid w:val="000A587F"/>
    <w:rsid w:val="000A67BE"/>
    <w:rsid w:val="000C031F"/>
    <w:rsid w:val="000F0FAB"/>
    <w:rsid w:val="00116F39"/>
    <w:rsid w:val="00122F4A"/>
    <w:rsid w:val="00187D39"/>
    <w:rsid w:val="00194A01"/>
    <w:rsid w:val="001C3CF7"/>
    <w:rsid w:val="001D7ED5"/>
    <w:rsid w:val="00215D0B"/>
    <w:rsid w:val="002508B9"/>
    <w:rsid w:val="00271C67"/>
    <w:rsid w:val="00284869"/>
    <w:rsid w:val="002976BD"/>
    <w:rsid w:val="002B76BF"/>
    <w:rsid w:val="00300DD1"/>
    <w:rsid w:val="0031508E"/>
    <w:rsid w:val="00326699"/>
    <w:rsid w:val="00335335"/>
    <w:rsid w:val="0035035A"/>
    <w:rsid w:val="00352422"/>
    <w:rsid w:val="00353F7B"/>
    <w:rsid w:val="00374808"/>
    <w:rsid w:val="003B3807"/>
    <w:rsid w:val="003F448A"/>
    <w:rsid w:val="00404D15"/>
    <w:rsid w:val="00405D24"/>
    <w:rsid w:val="00413AAB"/>
    <w:rsid w:val="0046652B"/>
    <w:rsid w:val="004703C5"/>
    <w:rsid w:val="00474DAE"/>
    <w:rsid w:val="00490A54"/>
    <w:rsid w:val="004C674A"/>
    <w:rsid w:val="004E7C23"/>
    <w:rsid w:val="00502DCD"/>
    <w:rsid w:val="00524674"/>
    <w:rsid w:val="005356D4"/>
    <w:rsid w:val="005359DE"/>
    <w:rsid w:val="005364DC"/>
    <w:rsid w:val="00537B22"/>
    <w:rsid w:val="00552C4F"/>
    <w:rsid w:val="0059555D"/>
    <w:rsid w:val="005A2A15"/>
    <w:rsid w:val="005B566D"/>
    <w:rsid w:val="005C6680"/>
    <w:rsid w:val="005E3C66"/>
    <w:rsid w:val="005F207D"/>
    <w:rsid w:val="006375AF"/>
    <w:rsid w:val="00651F7A"/>
    <w:rsid w:val="00657326"/>
    <w:rsid w:val="006854F9"/>
    <w:rsid w:val="006A42CB"/>
    <w:rsid w:val="006C565E"/>
    <w:rsid w:val="006E5E5E"/>
    <w:rsid w:val="006F20BB"/>
    <w:rsid w:val="00702229"/>
    <w:rsid w:val="00707EE1"/>
    <w:rsid w:val="007151DF"/>
    <w:rsid w:val="00727287"/>
    <w:rsid w:val="00747212"/>
    <w:rsid w:val="007B2A9E"/>
    <w:rsid w:val="007C29E1"/>
    <w:rsid w:val="007C55D8"/>
    <w:rsid w:val="007F087E"/>
    <w:rsid w:val="007F31BE"/>
    <w:rsid w:val="00810104"/>
    <w:rsid w:val="00822BE1"/>
    <w:rsid w:val="008331DB"/>
    <w:rsid w:val="008C7F36"/>
    <w:rsid w:val="008D1AAC"/>
    <w:rsid w:val="008E080A"/>
    <w:rsid w:val="009149D0"/>
    <w:rsid w:val="009265C5"/>
    <w:rsid w:val="00926DFF"/>
    <w:rsid w:val="00945836"/>
    <w:rsid w:val="00950472"/>
    <w:rsid w:val="00951A99"/>
    <w:rsid w:val="00952722"/>
    <w:rsid w:val="00986BC9"/>
    <w:rsid w:val="00991CD3"/>
    <w:rsid w:val="00992C96"/>
    <w:rsid w:val="009B751E"/>
    <w:rsid w:val="009C14CB"/>
    <w:rsid w:val="009D55AD"/>
    <w:rsid w:val="009E13DE"/>
    <w:rsid w:val="009E6C91"/>
    <w:rsid w:val="00A13569"/>
    <w:rsid w:val="00A37C30"/>
    <w:rsid w:val="00A73C84"/>
    <w:rsid w:val="00A74901"/>
    <w:rsid w:val="00AD3198"/>
    <w:rsid w:val="00AE15B5"/>
    <w:rsid w:val="00AF64C4"/>
    <w:rsid w:val="00AF6555"/>
    <w:rsid w:val="00B20256"/>
    <w:rsid w:val="00B2042C"/>
    <w:rsid w:val="00B366F0"/>
    <w:rsid w:val="00B632F0"/>
    <w:rsid w:val="00B70C44"/>
    <w:rsid w:val="00B71FEE"/>
    <w:rsid w:val="00B727FC"/>
    <w:rsid w:val="00B923A5"/>
    <w:rsid w:val="00BA50FA"/>
    <w:rsid w:val="00BD20FF"/>
    <w:rsid w:val="00BF31DC"/>
    <w:rsid w:val="00BF7993"/>
    <w:rsid w:val="00C03BE7"/>
    <w:rsid w:val="00C04E63"/>
    <w:rsid w:val="00C44E77"/>
    <w:rsid w:val="00C51C97"/>
    <w:rsid w:val="00C51E65"/>
    <w:rsid w:val="00C60A88"/>
    <w:rsid w:val="00C6314C"/>
    <w:rsid w:val="00C7552A"/>
    <w:rsid w:val="00C9107D"/>
    <w:rsid w:val="00C969C1"/>
    <w:rsid w:val="00CA1852"/>
    <w:rsid w:val="00D3008B"/>
    <w:rsid w:val="00D347D3"/>
    <w:rsid w:val="00D45F03"/>
    <w:rsid w:val="00D9098A"/>
    <w:rsid w:val="00D943AC"/>
    <w:rsid w:val="00DA7C82"/>
    <w:rsid w:val="00DC1B09"/>
    <w:rsid w:val="00DF362A"/>
    <w:rsid w:val="00DF7735"/>
    <w:rsid w:val="00E14232"/>
    <w:rsid w:val="00E22832"/>
    <w:rsid w:val="00E26A43"/>
    <w:rsid w:val="00E51362"/>
    <w:rsid w:val="00EA3B1D"/>
    <w:rsid w:val="00ED438A"/>
    <w:rsid w:val="00EE1F7E"/>
    <w:rsid w:val="00EE3F95"/>
    <w:rsid w:val="00EF07F5"/>
    <w:rsid w:val="00F04F95"/>
    <w:rsid w:val="00F26346"/>
    <w:rsid w:val="00F4229F"/>
    <w:rsid w:val="00F50713"/>
    <w:rsid w:val="00F57908"/>
    <w:rsid w:val="00F57E13"/>
    <w:rsid w:val="00F65A25"/>
    <w:rsid w:val="00F75D97"/>
    <w:rsid w:val="00F87EBD"/>
    <w:rsid w:val="00FA0CBF"/>
    <w:rsid w:val="00FA1CB4"/>
    <w:rsid w:val="00FA3569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BA4546"/>
  <w15:docId w15:val="{338C60C9-E309-7B4E-ACD2-7B4A49E6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EFD262A2-1188-E54C-A6F8-00D507D6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0</TotalTime>
  <Pages>4</Pages>
  <Words>407</Words>
  <Characters>2325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2727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2025-04-19T10:39:00Z</cp:lastPrinted>
  <dcterms:created xsi:type="dcterms:W3CDTF">2025-04-19T10:39:00Z</dcterms:created>
  <dcterms:modified xsi:type="dcterms:W3CDTF">2025-04-19T10:39:00Z</dcterms:modified>
  <cp:category/>
</cp:coreProperties>
</file>
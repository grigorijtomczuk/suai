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35035A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6E5E5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6E5E5E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6E5E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6E5E5E">
              <w:rPr>
                <w:lang w:val="en-US"/>
              </w:rPr>
              <w:t xml:space="preserve">Ю. В. </w:t>
            </w:r>
            <w:proofErr w:type="spellStart"/>
            <w:r w:rsidRPr="006E5E5E">
              <w:rPr>
                <w:lang w:val="en-US"/>
              </w:rPr>
              <w:t>Ветрова</w:t>
            </w:r>
            <w:proofErr w:type="spellEnd"/>
          </w:p>
        </w:tc>
      </w:tr>
      <w:tr w:rsidR="00413AAB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5810D4" w:rsidRDefault="00413AAB" w:rsidP="008E080A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4703C5">
              <w:rPr>
                <w:lang w:val="en-US"/>
              </w:rPr>
              <w:t xml:space="preserve"> </w:t>
            </w:r>
            <w:r w:rsidR="004703C5">
              <w:t xml:space="preserve">№ </w:t>
            </w:r>
            <w:r w:rsidR="00D0660C">
              <w:t>4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7F087E" w:rsidRDefault="006262ED" w:rsidP="008E080A">
            <w:pPr>
              <w:pStyle w:val="Heading1"/>
              <w:keepNext w:val="0"/>
              <w:spacing w:before="720" w:after="720"/>
              <w:rPr>
                <w:b w:val="0"/>
                <w:szCs w:val="32"/>
              </w:rPr>
            </w:pPr>
            <w:r w:rsidRPr="006262ED">
              <w:rPr>
                <w:b w:val="0"/>
                <w:szCs w:val="32"/>
              </w:rPr>
              <w:t>АВТОМАТИЗАЦИЯ РАБОТЫ С ПЕРСОНАЛОМ ФИРМЫ. РАСЧЕТ ПРЕМИИ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727287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727287">
              <w:rPr>
                <w:sz w:val="28"/>
                <w:szCs w:val="28"/>
                <w:lang w:val="ru-RU"/>
              </w:rPr>
              <w:t>ИНФОРМАЦИОННЫЕ ТЕХНОЛОГИИ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B70C44">
        <w:t>2025</w:t>
      </w:r>
      <w:r w:rsidR="00B70C44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:rsidR="008331DB" w:rsidRDefault="002B76BF" w:rsidP="00F26346">
      <w:pPr>
        <w:pStyle w:val="DIV1"/>
      </w:pPr>
      <w:r>
        <w:lastRenderedPageBreak/>
        <w:t>Цель работы</w:t>
      </w:r>
    </w:p>
    <w:p w:rsidR="00F75D97" w:rsidRDefault="00F75D97" w:rsidP="00F75D97">
      <w:pPr>
        <w:pStyle w:val="MAINTEXT"/>
      </w:pPr>
      <w:r w:rsidRPr="00F75D97">
        <w:t xml:space="preserve">Цель работы: </w:t>
      </w:r>
      <w:r w:rsidR="00476BC5" w:rsidRPr="00476BC5">
        <w:t>приобрести навыки разработки элементов информационной технологии обработки данных и информационной технологии управления с использованием MS Excel и языка программирования VBA</w:t>
      </w:r>
      <w:r w:rsidRPr="00F75D97">
        <w:t>.</w:t>
      </w:r>
    </w:p>
    <w:p w:rsidR="002B76BF" w:rsidRDefault="002B76BF" w:rsidP="00F26346">
      <w:pPr>
        <w:pStyle w:val="DIV1"/>
      </w:pPr>
      <w:r>
        <w:t>Задание</w:t>
      </w:r>
    </w:p>
    <w:p w:rsidR="000A587F" w:rsidRDefault="00A6547B" w:rsidP="000A587F">
      <w:pPr>
        <w:pStyle w:val="MAINTEXT"/>
        <w:rPr>
          <w:lang w:val="en-US"/>
        </w:rPr>
      </w:pPr>
      <w:r>
        <w:t>Работа выполнялась по в</w:t>
      </w:r>
      <w:r w:rsidR="00EF141D">
        <w:t>ариант</w:t>
      </w:r>
      <w:r>
        <w:t>у</w:t>
      </w:r>
      <w:r w:rsidR="00EF141D">
        <w:t xml:space="preserve"> № 9</w:t>
      </w:r>
      <w:r w:rsidR="00986149">
        <w:t xml:space="preserve"> (1)</w:t>
      </w:r>
      <w:r w:rsidR="00986149">
        <w:rPr>
          <w:lang w:val="en-US"/>
        </w:rPr>
        <w:t>.</w:t>
      </w:r>
    </w:p>
    <w:p w:rsidR="00901237" w:rsidRDefault="00E451B4" w:rsidP="00E451B4">
      <w:pPr>
        <w:pStyle w:val="MAINTEXT"/>
      </w:pPr>
      <w:r w:rsidRPr="00E451B4">
        <w:t xml:space="preserve">Задание заключается в разработке информационной технологии, автоматизирующей работу с персоналом фирмы в части расчёта премий. Необходимо создать </w:t>
      </w:r>
      <w:r w:rsidRPr="00E451B4">
        <w:rPr>
          <w:lang w:val="en-US"/>
        </w:rPr>
        <w:t>Excel</w:t>
      </w:r>
      <w:r w:rsidRPr="00E451B4">
        <w:t>-файл с несколькими листами: сведения о сотрудниках, премиальные и штрафные баллы, расчёт премии, поиск информации и отчёты. Расчёт премии должен учитывать стаж работы, соотношение зарплаты к средней по фирме, количество премиальных и штрафных баллов, а также ограничиваться заданной общей суммой по смете. Требуется реализовать поиск сотрудника по фамилии с выводом всех данных, сформировать отчёт со списками сотрудников с наибольшим числом премиальных и штрафных баллов.</w:t>
      </w:r>
    </w:p>
    <w:p w:rsidR="00E451B4" w:rsidRDefault="00E451B4" w:rsidP="00E451B4">
      <w:pPr>
        <w:pStyle w:val="MAINTEXT"/>
      </w:pPr>
      <w:r w:rsidRPr="00E451B4">
        <w:t>Дополнительно</w:t>
      </w:r>
      <w:r w:rsidR="00901237">
        <w:t>е задание №</w:t>
      </w:r>
      <w:r w:rsidR="00421287">
        <w:t xml:space="preserve"> </w:t>
      </w:r>
      <w:r w:rsidR="00901237">
        <w:t>9:</w:t>
      </w:r>
      <w:r w:rsidR="00C36B11">
        <w:t xml:space="preserve"> </w:t>
      </w:r>
      <w:r w:rsidRPr="00E451B4">
        <w:t>выделить цветом значения премиальных и штрафных баллов, превышающие среднее.</w:t>
      </w:r>
    </w:p>
    <w:p w:rsidR="00750F2B" w:rsidRDefault="00750F2B">
      <w:pPr>
        <w:spacing w:after="200" w:line="276" w:lineRule="auto"/>
        <w:rPr>
          <w:sz w:val="28"/>
          <w:szCs w:val="28"/>
        </w:rPr>
      </w:pPr>
      <w:r>
        <w:br w:type="page"/>
      </w:r>
    </w:p>
    <w:p w:rsidR="002B76BF" w:rsidRDefault="00B722D4" w:rsidP="00F26346">
      <w:pPr>
        <w:pStyle w:val="DIV1"/>
      </w:pPr>
      <w:r>
        <w:lastRenderedPageBreak/>
        <w:t>Со</w:t>
      </w:r>
      <w:r w:rsidR="00E82B20" w:rsidRPr="00713E5B">
        <w:t>зданные</w:t>
      </w:r>
      <w:r w:rsidR="00713E5B" w:rsidRPr="00713E5B">
        <w:t xml:space="preserve"> в соответствии с пунктами задания таблицы</w:t>
      </w:r>
    </w:p>
    <w:p w:rsidR="007C29E1" w:rsidRPr="007B46AB" w:rsidRDefault="000F0FAB" w:rsidP="007C29E1">
      <w:pPr>
        <w:pStyle w:val="MAINTEXT"/>
      </w:pPr>
      <w:r>
        <w:t>На рис. 1-</w:t>
      </w:r>
      <w:r w:rsidR="00973802">
        <w:t>6</w:t>
      </w:r>
      <w:r>
        <w:t xml:space="preserve"> изображены </w:t>
      </w:r>
      <w:r w:rsidR="005B02D3">
        <w:t>реализованные в результате выполнения работы таблицы</w:t>
      </w:r>
      <w:r>
        <w:t>.</w:t>
      </w:r>
      <w:r w:rsidR="007B46AB" w:rsidRPr="007B46AB">
        <w:t xml:space="preserve"> </w:t>
      </w:r>
      <w:r w:rsidR="007B46AB">
        <w:t xml:space="preserve">Программный код на языке </w:t>
      </w:r>
      <w:r w:rsidR="007B46AB">
        <w:rPr>
          <w:lang w:val="en-US"/>
        </w:rPr>
        <w:t>VBA</w:t>
      </w:r>
      <w:r w:rsidR="007B46AB">
        <w:t xml:space="preserve"> используемый для формирования таблицы на рис. 6 приведен в Приложении А.</w:t>
      </w:r>
    </w:p>
    <w:p w:rsidR="007C29E1" w:rsidRDefault="007C29E1" w:rsidP="007C29E1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F8D80F" wp14:editId="0C85A3B9">
            <wp:extent cx="5778957" cy="2001212"/>
            <wp:effectExtent l="0" t="0" r="0" b="571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957" cy="2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B1" w:rsidRDefault="007C29E1" w:rsidP="00D46DBE">
      <w:pPr>
        <w:pStyle w:val="Caption"/>
        <w:keepNext w:val="0"/>
        <w:widowControl w:val="0"/>
        <w:jc w:val="center"/>
      </w:pPr>
      <w:r>
        <w:t xml:space="preserve">Рисунок </w:t>
      </w:r>
      <w:r w:rsidR="00537B29">
        <w:fldChar w:fldCharType="begin"/>
      </w:r>
      <w:r w:rsidR="00537B29">
        <w:instrText xml:space="preserve"> SEQ Рисунок \* ARABIC </w:instrText>
      </w:r>
      <w:r w:rsidR="00537B29">
        <w:fldChar w:fldCharType="separate"/>
      </w:r>
      <w:r w:rsidR="00C646A7">
        <w:rPr>
          <w:noProof/>
        </w:rPr>
        <w:t>1</w:t>
      </w:r>
      <w:r w:rsidR="00537B29">
        <w:rPr>
          <w:noProof/>
        </w:rPr>
        <w:fldChar w:fldCharType="end"/>
      </w:r>
      <w:r w:rsidRPr="000214A2">
        <w:t xml:space="preserve"> – </w:t>
      </w:r>
      <w:r w:rsidR="00544949">
        <w:t>Сведения о сотрудниках</w:t>
      </w:r>
    </w:p>
    <w:p w:rsidR="004D250F" w:rsidRDefault="004D250F" w:rsidP="004D250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87AAFD" wp14:editId="64B7AD16">
            <wp:extent cx="4692938" cy="2001212"/>
            <wp:effectExtent l="0" t="0" r="0" b="5715"/>
            <wp:docPr id="101979957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99579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938" cy="2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0F" w:rsidRDefault="004D250F" w:rsidP="004D250F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4D5CE8">
        <w:t>Премиальные баллы</w:t>
      </w:r>
    </w:p>
    <w:p w:rsidR="004D250F" w:rsidRDefault="004D250F" w:rsidP="004D250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87AAFD" wp14:editId="64B7AD16">
            <wp:extent cx="4085560" cy="2001212"/>
            <wp:effectExtent l="0" t="0" r="4445" b="5715"/>
            <wp:docPr id="12309148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14810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560" cy="2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0F" w:rsidRDefault="004D250F" w:rsidP="004D250F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610643">
        <w:t>Штрафные баллы</w:t>
      </w:r>
    </w:p>
    <w:p w:rsidR="004D250F" w:rsidRDefault="004D250F" w:rsidP="004D250F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87AAFD" wp14:editId="64B7AD16">
            <wp:extent cx="5678488" cy="2646381"/>
            <wp:effectExtent l="0" t="0" r="0" b="0"/>
            <wp:docPr id="4371314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31483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866" cy="26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0F" w:rsidRDefault="004D250F" w:rsidP="004D250F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 w:rsidR="002D7998">
        <w:t>Расчет премии</w:t>
      </w:r>
    </w:p>
    <w:p w:rsidR="004D250F" w:rsidRDefault="004D250F" w:rsidP="004D250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87AAFD" wp14:editId="64B7AD16">
            <wp:extent cx="5778957" cy="1817329"/>
            <wp:effectExtent l="0" t="0" r="0" b="0"/>
            <wp:docPr id="15547365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6510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957" cy="18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0F" w:rsidRDefault="004D250F" w:rsidP="004D250F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 w:rsidR="00E91800">
        <w:t>Поиск информации</w:t>
      </w:r>
    </w:p>
    <w:p w:rsidR="004D250F" w:rsidRDefault="004D250F" w:rsidP="004D250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987AAFD" wp14:editId="64B7AD16">
            <wp:extent cx="4876799" cy="2001212"/>
            <wp:effectExtent l="0" t="0" r="635" b="5715"/>
            <wp:docPr id="58263099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30999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0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0F" w:rsidRDefault="004D250F" w:rsidP="004D250F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 </w:t>
      </w:r>
      <w:r w:rsidR="002D69A6">
        <w:t>Отчеты</w:t>
      </w:r>
    </w:p>
    <w:p w:rsidR="009F3AF0" w:rsidRDefault="009F3AF0" w:rsidP="00F26346">
      <w:pPr>
        <w:pStyle w:val="DIV1"/>
      </w:pPr>
      <w:r>
        <w:t>О</w:t>
      </w:r>
      <w:r w:rsidRPr="009F3AF0">
        <w:t>сновные формулы с указанием ячеек, в которые они записаны</w:t>
      </w:r>
    </w:p>
    <w:p w:rsidR="00581602" w:rsidRDefault="0098626A" w:rsidP="00581602">
      <w:pPr>
        <w:pStyle w:val="MAINTEXT"/>
      </w:pPr>
      <w:r>
        <w:t>На рис. 7-11 показаны основные формулы, введенные в соответствующие ячейки таблиц</w:t>
      </w:r>
      <w:r w:rsidR="00331800">
        <w:t xml:space="preserve"> для решения поставленных задач.</w:t>
      </w:r>
    </w:p>
    <w:p w:rsidR="00CD730C" w:rsidRDefault="00CD730C" w:rsidP="00CD730C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73D68F" wp14:editId="64FB0BDB">
            <wp:extent cx="5596425" cy="1592132"/>
            <wp:effectExtent l="0" t="0" r="4445" b="0"/>
            <wp:docPr id="11734577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7740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912" cy="15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0C" w:rsidRDefault="00CD730C" w:rsidP="00CD730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7</w:t>
      </w:r>
      <w:r>
        <w:rPr>
          <w:noProof/>
        </w:rPr>
        <w:fldChar w:fldCharType="end"/>
      </w:r>
      <w:r w:rsidRPr="000214A2">
        <w:t xml:space="preserve"> – </w:t>
      </w:r>
      <w:r w:rsidR="002B2635">
        <w:t>Расчет лет стажа</w:t>
      </w:r>
    </w:p>
    <w:p w:rsidR="00CD730C" w:rsidRDefault="00CD730C" w:rsidP="00CD730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86E24E" wp14:editId="59A48CB9">
            <wp:extent cx="5615491" cy="2300494"/>
            <wp:effectExtent l="0" t="0" r="0" b="0"/>
            <wp:docPr id="1508331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132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400" cy="23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0C" w:rsidRDefault="00CD730C" w:rsidP="00CD730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8</w:t>
      </w:r>
      <w:r>
        <w:rPr>
          <w:noProof/>
        </w:rPr>
        <w:fldChar w:fldCharType="end"/>
      </w:r>
      <w:r w:rsidRPr="000214A2">
        <w:t xml:space="preserve"> – </w:t>
      </w:r>
      <w:r w:rsidR="00F212B6">
        <w:t>Поиск сведений о сотрудниках на отдельном листе</w:t>
      </w:r>
      <w:r w:rsidR="00533A80">
        <w:t xml:space="preserve"> с помощью функции ВПР</w:t>
      </w:r>
    </w:p>
    <w:p w:rsidR="00CD730C" w:rsidRDefault="00CD730C" w:rsidP="00CD730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86E24E" wp14:editId="59A48CB9">
            <wp:extent cx="5681742" cy="2216075"/>
            <wp:effectExtent l="0" t="0" r="0" b="0"/>
            <wp:docPr id="52203520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5209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389" cy="22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0C" w:rsidRDefault="00CD730C" w:rsidP="00CD730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9</w:t>
      </w:r>
      <w:r>
        <w:rPr>
          <w:noProof/>
        </w:rPr>
        <w:fldChar w:fldCharType="end"/>
      </w:r>
      <w:r w:rsidRPr="000214A2">
        <w:t xml:space="preserve"> – </w:t>
      </w:r>
      <w:r w:rsidR="008B412A">
        <w:t>Расчет сумм премий без учета ограничений по смете</w:t>
      </w:r>
    </w:p>
    <w:p w:rsidR="00CD730C" w:rsidRDefault="00CD730C" w:rsidP="00CD730C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886E24E" wp14:editId="59A48CB9">
            <wp:extent cx="5203905" cy="2463501"/>
            <wp:effectExtent l="0" t="0" r="3175" b="635"/>
            <wp:docPr id="55163978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9781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655" cy="24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0C" w:rsidRDefault="00CD730C" w:rsidP="00CD730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10</w:t>
      </w:r>
      <w:r>
        <w:rPr>
          <w:noProof/>
        </w:rPr>
        <w:fldChar w:fldCharType="end"/>
      </w:r>
      <w:r w:rsidRPr="000214A2">
        <w:t xml:space="preserve"> – </w:t>
      </w:r>
      <w:r w:rsidR="00917FE4">
        <w:t>Расчет итоговых сумм премий с учетом сметы</w:t>
      </w:r>
    </w:p>
    <w:p w:rsidR="00CD730C" w:rsidRDefault="00CD730C" w:rsidP="00CD730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86E24E" wp14:editId="59A48CB9">
            <wp:extent cx="5627164" cy="1506071"/>
            <wp:effectExtent l="0" t="0" r="0" b="5715"/>
            <wp:docPr id="11103303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3031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715" cy="15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0C" w:rsidRPr="00A96207" w:rsidRDefault="00CD730C" w:rsidP="00CD730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46A7">
        <w:rPr>
          <w:noProof/>
        </w:rPr>
        <w:t>11</w:t>
      </w:r>
      <w:r>
        <w:rPr>
          <w:noProof/>
        </w:rPr>
        <w:fldChar w:fldCharType="end"/>
      </w:r>
      <w:r w:rsidRPr="000214A2">
        <w:t xml:space="preserve"> – </w:t>
      </w:r>
      <w:r w:rsidR="00A96207" w:rsidRPr="00A96207">
        <w:t>Поиск сведений о сотрудниках на отдельном листе</w:t>
      </w:r>
      <w:r w:rsidR="00A96207">
        <w:t xml:space="preserve"> с помощью функций ИНДЕКС и ПОИСКПОЗ</w:t>
      </w:r>
    </w:p>
    <w:p w:rsidR="00C04E63" w:rsidRPr="00C9107D" w:rsidRDefault="00C04E63" w:rsidP="00F26346">
      <w:pPr>
        <w:pStyle w:val="DIV1"/>
      </w:pPr>
      <w:r>
        <w:t>Выводы</w:t>
      </w:r>
    </w:p>
    <w:p w:rsidR="00C9107D" w:rsidRDefault="002D1ED6" w:rsidP="00665891">
      <w:pPr>
        <w:pStyle w:val="MAINTEXT"/>
      </w:pPr>
      <w:r w:rsidRPr="002D1ED6">
        <w:t>В ходе выполнения работы была разработана информационная технология для автоматизации расчёта премий сотрудникам фирмы на основе стажа, премиальных и штрафных баллов. Использованы средства Excel и VBA. Реализованы механизмы перерасчёта премий с учётом ограничения общей суммы, автоматический поиск информации о сотрудниках и формирование отчётных списков по максимальным баллам. Дополнительно выполнено условное форматирование для визуального выделения отклонений от средних значений. Получены практические навыки построения информационных систем управления персоналом.</w:t>
      </w:r>
    </w:p>
    <w:p w:rsidR="005B1F5A" w:rsidRDefault="005B1F5A">
      <w:pPr>
        <w:spacing w:after="200" w:line="276" w:lineRule="auto"/>
        <w:rPr>
          <w:sz w:val="28"/>
          <w:szCs w:val="28"/>
        </w:rPr>
      </w:pPr>
      <w:r>
        <w:br w:type="page"/>
      </w:r>
    </w:p>
    <w:p w:rsidR="005B1F5A" w:rsidRDefault="005B1F5A" w:rsidP="005B1F5A">
      <w:pPr>
        <w:pStyle w:val="H1"/>
      </w:pPr>
      <w:r>
        <w:lastRenderedPageBreak/>
        <w:t>ПРИЛОЖЕНИЕ А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Sub </w:t>
      </w:r>
      <w:proofErr w:type="spellStart"/>
      <w:proofErr w:type="gramStart"/>
      <w:r w:rsidRPr="00540343">
        <w:rPr>
          <w:lang w:val="en-US"/>
        </w:rPr>
        <w:t>СформироватьОтчет</w:t>
      </w:r>
      <w:proofErr w:type="spellEnd"/>
      <w:r w:rsidRPr="00540343">
        <w:rPr>
          <w:lang w:val="en-US"/>
        </w:rPr>
        <w:t>(</w:t>
      </w:r>
      <w:proofErr w:type="gramEnd"/>
      <w:r w:rsidRPr="00540343">
        <w:rPr>
          <w:lang w:val="en-US"/>
        </w:rPr>
        <w:t>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Dim </w:t>
      </w:r>
      <w:proofErr w:type="spellStart"/>
      <w:r w:rsidRPr="00540343">
        <w:rPr>
          <w:lang w:val="en-US"/>
        </w:rPr>
        <w:t>wsBonus</w:t>
      </w:r>
      <w:proofErr w:type="spellEnd"/>
      <w:r w:rsidRPr="00540343">
        <w:rPr>
          <w:lang w:val="en-US"/>
        </w:rPr>
        <w:t xml:space="preserve"> As Worksheet, </w:t>
      </w:r>
      <w:proofErr w:type="spellStart"/>
      <w:r w:rsidRPr="00540343">
        <w:rPr>
          <w:lang w:val="en-US"/>
        </w:rPr>
        <w:t>wsPenalty</w:t>
      </w:r>
      <w:proofErr w:type="spellEnd"/>
      <w:r w:rsidRPr="00540343">
        <w:rPr>
          <w:lang w:val="en-US"/>
        </w:rPr>
        <w:t xml:space="preserve"> As Worksheet, </w:t>
      </w:r>
      <w:proofErr w:type="spellStart"/>
      <w:r w:rsidRPr="00540343">
        <w:rPr>
          <w:lang w:val="en-US"/>
        </w:rPr>
        <w:t>wsReport</w:t>
      </w:r>
      <w:proofErr w:type="spellEnd"/>
      <w:r w:rsidRPr="00540343">
        <w:rPr>
          <w:lang w:val="en-US"/>
        </w:rPr>
        <w:t xml:space="preserve"> As Worksheet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Dim </w:t>
      </w:r>
      <w:proofErr w:type="spellStart"/>
      <w:r w:rsidRPr="00540343">
        <w:rPr>
          <w:lang w:val="en-US"/>
        </w:rPr>
        <w:t>maxBonus</w:t>
      </w:r>
      <w:proofErr w:type="spellEnd"/>
      <w:r w:rsidRPr="00540343">
        <w:rPr>
          <w:lang w:val="en-US"/>
        </w:rPr>
        <w:t xml:space="preserve"> As Integer, </w:t>
      </w:r>
      <w:proofErr w:type="spellStart"/>
      <w:r w:rsidRPr="00540343">
        <w:rPr>
          <w:lang w:val="en-US"/>
        </w:rPr>
        <w:t>maxPenalty</w:t>
      </w:r>
      <w:proofErr w:type="spellEnd"/>
      <w:r w:rsidRPr="00540343">
        <w:rPr>
          <w:lang w:val="en-US"/>
        </w:rPr>
        <w:t xml:space="preserve"> As Integer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Dim 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 xml:space="preserve"> As Integer, </w:t>
      </w:r>
      <w:proofErr w:type="spellStart"/>
      <w:r w:rsidRPr="00540343">
        <w:rPr>
          <w:lang w:val="en-US"/>
        </w:rPr>
        <w:t>lastRow</w:t>
      </w:r>
      <w:proofErr w:type="spellEnd"/>
      <w:r w:rsidRPr="00540343">
        <w:rPr>
          <w:lang w:val="en-US"/>
        </w:rPr>
        <w:t xml:space="preserve"> As Integer,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As Integer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Set </w:t>
      </w:r>
      <w:proofErr w:type="spellStart"/>
      <w:r w:rsidRPr="00540343">
        <w:rPr>
          <w:lang w:val="en-US"/>
        </w:rPr>
        <w:t>wsBonus</w:t>
      </w:r>
      <w:proofErr w:type="spellEnd"/>
      <w:r w:rsidRPr="00540343">
        <w:rPr>
          <w:lang w:val="en-US"/>
        </w:rPr>
        <w:t xml:space="preserve"> = </w:t>
      </w:r>
      <w:proofErr w:type="gramStart"/>
      <w:r w:rsidRPr="00540343">
        <w:rPr>
          <w:lang w:val="en-US"/>
        </w:rPr>
        <w:t>Worksheets(</w:t>
      </w:r>
      <w:proofErr w:type="gramEnd"/>
      <w:r w:rsidRPr="00540343">
        <w:rPr>
          <w:lang w:val="en-US"/>
        </w:rPr>
        <w:t>"</w:t>
      </w:r>
      <w:proofErr w:type="spellStart"/>
      <w:r w:rsidRPr="00540343">
        <w:rPr>
          <w:lang w:val="en-US"/>
        </w:rPr>
        <w:t>Премиальные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баллы</w:t>
      </w:r>
      <w:proofErr w:type="spellEnd"/>
      <w:r w:rsidRPr="00540343">
        <w:rPr>
          <w:lang w:val="en-US"/>
        </w:rPr>
        <w:t>")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Set </w:t>
      </w:r>
      <w:proofErr w:type="spellStart"/>
      <w:r w:rsidRPr="00540343">
        <w:rPr>
          <w:lang w:val="en-US"/>
        </w:rPr>
        <w:t>wsPenalty</w:t>
      </w:r>
      <w:proofErr w:type="spellEnd"/>
      <w:r w:rsidRPr="00540343">
        <w:rPr>
          <w:lang w:val="en-US"/>
        </w:rPr>
        <w:t xml:space="preserve"> = </w:t>
      </w:r>
      <w:proofErr w:type="gramStart"/>
      <w:r w:rsidRPr="00540343">
        <w:rPr>
          <w:lang w:val="en-US"/>
        </w:rPr>
        <w:t>Worksheets(</w:t>
      </w:r>
      <w:proofErr w:type="gramEnd"/>
      <w:r w:rsidRPr="00540343">
        <w:rPr>
          <w:lang w:val="en-US"/>
        </w:rPr>
        <w:t>"</w:t>
      </w:r>
      <w:proofErr w:type="spellStart"/>
      <w:r w:rsidRPr="00540343">
        <w:rPr>
          <w:lang w:val="en-US"/>
        </w:rPr>
        <w:t>Штрафные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баллы</w:t>
      </w:r>
      <w:proofErr w:type="spellEnd"/>
      <w:r w:rsidRPr="00540343">
        <w:rPr>
          <w:lang w:val="en-US"/>
        </w:rPr>
        <w:t>")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Set </w:t>
      </w:r>
      <w:proofErr w:type="spellStart"/>
      <w:r w:rsidRPr="00540343">
        <w:rPr>
          <w:lang w:val="en-US"/>
        </w:rPr>
        <w:t>wsReport</w:t>
      </w:r>
      <w:proofErr w:type="spellEnd"/>
      <w:r w:rsidRPr="00540343">
        <w:rPr>
          <w:lang w:val="en-US"/>
        </w:rPr>
        <w:t xml:space="preserve"> = Worksheets("</w:t>
      </w:r>
      <w:proofErr w:type="spellStart"/>
      <w:r w:rsidRPr="00540343">
        <w:rPr>
          <w:lang w:val="en-US"/>
        </w:rPr>
        <w:t>Отчеты</w:t>
      </w:r>
      <w:proofErr w:type="spellEnd"/>
      <w:r w:rsidRPr="00540343">
        <w:rPr>
          <w:lang w:val="en-US"/>
        </w:rPr>
        <w:t>")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proofErr w:type="gramStart"/>
      <w:r w:rsidRPr="00540343">
        <w:rPr>
          <w:lang w:val="en-US"/>
        </w:rPr>
        <w:t>wsReport.Cells.Clear</w:t>
      </w:r>
      <w:proofErr w:type="spellEnd"/>
      <w:proofErr w:type="gram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' </w:t>
      </w:r>
      <w:proofErr w:type="spellStart"/>
      <w:r w:rsidRPr="00540343">
        <w:rPr>
          <w:lang w:val="en-US"/>
        </w:rPr>
        <w:t>Максимум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премий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lastRow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wsBonus.Cells</w:t>
      </w:r>
      <w:proofErr w:type="spellEnd"/>
      <w:r w:rsidRPr="00540343">
        <w:rPr>
          <w:lang w:val="en-US"/>
        </w:rPr>
        <w:t>(</w:t>
      </w:r>
      <w:proofErr w:type="spellStart"/>
      <w:proofErr w:type="gramStart"/>
      <w:r w:rsidRPr="00540343">
        <w:rPr>
          <w:lang w:val="en-US"/>
        </w:rPr>
        <w:t>wsBonus.Rows.Count</w:t>
      </w:r>
      <w:proofErr w:type="spellEnd"/>
      <w:proofErr w:type="gramEnd"/>
      <w:r w:rsidRPr="00540343">
        <w:rPr>
          <w:lang w:val="en-US"/>
        </w:rPr>
        <w:t>, 1).End(</w:t>
      </w:r>
      <w:proofErr w:type="spellStart"/>
      <w:r w:rsidRPr="00540343">
        <w:rPr>
          <w:lang w:val="en-US"/>
        </w:rPr>
        <w:t>xlUp</w:t>
      </w:r>
      <w:proofErr w:type="spellEnd"/>
      <w:r w:rsidRPr="00540343">
        <w:rPr>
          <w:lang w:val="en-US"/>
        </w:rPr>
        <w:t>).Row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maxBonus</w:t>
      </w:r>
      <w:proofErr w:type="spellEnd"/>
      <w:r w:rsidRPr="00540343">
        <w:rPr>
          <w:lang w:val="en-US"/>
        </w:rPr>
        <w:t xml:space="preserve"> = </w:t>
      </w:r>
      <w:proofErr w:type="spellStart"/>
      <w:proofErr w:type="gramStart"/>
      <w:r w:rsidRPr="00540343">
        <w:rPr>
          <w:lang w:val="en-US"/>
        </w:rPr>
        <w:t>Application.WorksheetFunction.Max</w:t>
      </w:r>
      <w:proofErr w:type="spellEnd"/>
      <w:proofErr w:type="gram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wsBonus.Range</w:t>
      </w:r>
      <w:proofErr w:type="spellEnd"/>
      <w:r w:rsidRPr="00540343">
        <w:rPr>
          <w:lang w:val="en-US"/>
        </w:rPr>
        <w:t xml:space="preserve">("E2:E" &amp; </w:t>
      </w:r>
      <w:proofErr w:type="spellStart"/>
      <w:r w:rsidRPr="00540343">
        <w:rPr>
          <w:lang w:val="en-US"/>
        </w:rPr>
        <w:t>lastRow</w:t>
      </w:r>
      <w:proofErr w:type="spellEnd"/>
      <w:r w:rsidRPr="00540343">
        <w:rPr>
          <w:lang w:val="en-US"/>
        </w:rPr>
        <w:t>))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6E31D1" w:rsidRDefault="00540343" w:rsidP="00540343">
      <w:pPr>
        <w:pStyle w:val="MAINTEXT"/>
        <w:spacing w:line="240" w:lineRule="auto"/>
        <w:ind w:firstLine="0"/>
        <w:jc w:val="left"/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outRow</w:t>
      </w:r>
      <w:proofErr w:type="spellEnd"/>
      <w:r w:rsidRPr="006E31D1">
        <w:t xml:space="preserve"> = 1</w:t>
      </w:r>
    </w:p>
    <w:p w:rsidR="00540343" w:rsidRPr="006E31D1" w:rsidRDefault="00540343" w:rsidP="00540343">
      <w:pPr>
        <w:pStyle w:val="MAINTEXT"/>
        <w:spacing w:line="240" w:lineRule="auto"/>
        <w:ind w:firstLine="0"/>
        <w:jc w:val="left"/>
      </w:pPr>
      <w:r w:rsidRPr="006E31D1">
        <w:t xml:space="preserve">    </w:t>
      </w:r>
      <w:proofErr w:type="spellStart"/>
      <w:r w:rsidRPr="00540343">
        <w:rPr>
          <w:lang w:val="en-US"/>
        </w:rPr>
        <w:t>wsReport</w:t>
      </w:r>
      <w:proofErr w:type="spellEnd"/>
      <w:r w:rsidRPr="006E31D1">
        <w:t>.</w:t>
      </w:r>
      <w:r w:rsidRPr="00540343">
        <w:rPr>
          <w:lang w:val="en-US"/>
        </w:rPr>
        <w:t>Cells</w:t>
      </w:r>
      <w:r w:rsidRPr="006E31D1">
        <w:t>(</w:t>
      </w:r>
      <w:proofErr w:type="spellStart"/>
      <w:r w:rsidRPr="00540343">
        <w:rPr>
          <w:lang w:val="en-US"/>
        </w:rPr>
        <w:t>outRow</w:t>
      </w:r>
      <w:proofErr w:type="spellEnd"/>
      <w:r w:rsidRPr="006E31D1">
        <w:t>, 1) = "Максимальные премиальные баллы:"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6E31D1">
        <w:t xml:space="preserve">   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+ 1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For 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 xml:space="preserve"> = 2 To </w:t>
      </w:r>
      <w:proofErr w:type="spellStart"/>
      <w:r w:rsidRPr="00540343">
        <w:rPr>
          <w:lang w:val="en-US"/>
        </w:rPr>
        <w:t>lastRow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If </w:t>
      </w:r>
      <w:proofErr w:type="spellStart"/>
      <w:r w:rsidRPr="00540343">
        <w:rPr>
          <w:lang w:val="en-US"/>
        </w:rPr>
        <w:t>wsBonus.Cells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5</w:t>
      </w:r>
      <w:proofErr w:type="gramStart"/>
      <w:r w:rsidRPr="00540343">
        <w:rPr>
          <w:lang w:val="en-US"/>
        </w:rPr>
        <w:t>).Value</w:t>
      </w:r>
      <w:proofErr w:type="gram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maxBonus</w:t>
      </w:r>
      <w:proofErr w:type="spellEnd"/>
      <w:r w:rsidRPr="00540343">
        <w:rPr>
          <w:lang w:val="en-US"/>
        </w:rPr>
        <w:t xml:space="preserve"> Then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ФИО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1) = </w:t>
      </w:r>
      <w:proofErr w:type="spellStart"/>
      <w:r w:rsidRPr="00540343">
        <w:rPr>
          <w:lang w:val="en-US"/>
        </w:rPr>
        <w:t>wsBonus.Cells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1</w:t>
      </w:r>
      <w:proofErr w:type="gramStart"/>
      <w:r w:rsidRPr="00540343">
        <w:rPr>
          <w:lang w:val="en-US"/>
        </w:rPr>
        <w:t>).Value</w:t>
      </w:r>
      <w:proofErr w:type="gram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</w:t>
      </w:r>
      <w:proofErr w:type="spellStart"/>
      <w:r w:rsidRPr="00540343">
        <w:rPr>
          <w:lang w:val="en-US"/>
        </w:rPr>
        <w:t>Должность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2) = </w:t>
      </w:r>
      <w:proofErr w:type="spellStart"/>
      <w:proofErr w:type="gramStart"/>
      <w:r w:rsidRPr="00540343">
        <w:rPr>
          <w:lang w:val="en-US"/>
        </w:rPr>
        <w:t>Application.WorksheetFunction.VLookup</w:t>
      </w:r>
      <w:proofErr w:type="spellEnd"/>
      <w:proofErr w:type="gram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wsBonus.Cells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1).Value, Worksheets("</w:t>
      </w:r>
      <w:proofErr w:type="spellStart"/>
      <w:r w:rsidRPr="00540343">
        <w:rPr>
          <w:lang w:val="en-US"/>
        </w:rPr>
        <w:t>Сведения</w:t>
      </w:r>
      <w:proofErr w:type="spellEnd"/>
      <w:r w:rsidRPr="00540343">
        <w:rPr>
          <w:lang w:val="en-US"/>
        </w:rPr>
        <w:t xml:space="preserve"> о </w:t>
      </w:r>
      <w:proofErr w:type="spellStart"/>
      <w:r w:rsidRPr="00540343">
        <w:rPr>
          <w:lang w:val="en-US"/>
        </w:rPr>
        <w:t>сотрудниках</w:t>
      </w:r>
      <w:proofErr w:type="spellEnd"/>
      <w:r w:rsidRPr="00540343">
        <w:rPr>
          <w:lang w:val="en-US"/>
        </w:rPr>
        <w:t>").Range("A:B"), 2, False)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</w:t>
      </w:r>
      <w:proofErr w:type="spellStart"/>
      <w:r w:rsidRPr="00540343">
        <w:rPr>
          <w:lang w:val="en-US"/>
        </w:rPr>
        <w:t>Значение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3) = </w:t>
      </w:r>
      <w:proofErr w:type="spellStart"/>
      <w:r w:rsidRPr="00540343">
        <w:rPr>
          <w:lang w:val="en-US"/>
        </w:rPr>
        <w:t>maxBonus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+ 1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End If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Next </w:t>
      </w:r>
      <w:proofErr w:type="spellStart"/>
      <w:r w:rsidRPr="00540343">
        <w:rPr>
          <w:lang w:val="en-US"/>
        </w:rPr>
        <w:t>i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' </w:t>
      </w:r>
      <w:proofErr w:type="spellStart"/>
      <w:r w:rsidRPr="00540343">
        <w:rPr>
          <w:lang w:val="en-US"/>
        </w:rPr>
        <w:t>Максимум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штрафов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lastRow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wsPenalty.Cells</w:t>
      </w:r>
      <w:proofErr w:type="spellEnd"/>
      <w:r w:rsidRPr="00540343">
        <w:rPr>
          <w:lang w:val="en-US"/>
        </w:rPr>
        <w:t>(</w:t>
      </w:r>
      <w:proofErr w:type="spellStart"/>
      <w:proofErr w:type="gramStart"/>
      <w:r w:rsidRPr="00540343">
        <w:rPr>
          <w:lang w:val="en-US"/>
        </w:rPr>
        <w:t>wsPenalty.Rows.Count</w:t>
      </w:r>
      <w:proofErr w:type="spellEnd"/>
      <w:proofErr w:type="gramEnd"/>
      <w:r w:rsidRPr="00540343">
        <w:rPr>
          <w:lang w:val="en-US"/>
        </w:rPr>
        <w:t>, 1).End(</w:t>
      </w:r>
      <w:proofErr w:type="spellStart"/>
      <w:r w:rsidRPr="00540343">
        <w:rPr>
          <w:lang w:val="en-US"/>
        </w:rPr>
        <w:t>xlUp</w:t>
      </w:r>
      <w:proofErr w:type="spellEnd"/>
      <w:r w:rsidRPr="00540343">
        <w:rPr>
          <w:lang w:val="en-US"/>
        </w:rPr>
        <w:t>).Row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maxPenalty</w:t>
      </w:r>
      <w:proofErr w:type="spellEnd"/>
      <w:r w:rsidRPr="00540343">
        <w:rPr>
          <w:lang w:val="en-US"/>
        </w:rPr>
        <w:t xml:space="preserve"> = </w:t>
      </w:r>
      <w:proofErr w:type="spellStart"/>
      <w:proofErr w:type="gramStart"/>
      <w:r w:rsidRPr="00540343">
        <w:rPr>
          <w:lang w:val="en-US"/>
        </w:rPr>
        <w:t>Application.WorksheetFunction.Max</w:t>
      </w:r>
      <w:proofErr w:type="spellEnd"/>
      <w:proofErr w:type="gram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wsPenalty.Range</w:t>
      </w:r>
      <w:proofErr w:type="spellEnd"/>
      <w:r w:rsidRPr="00540343">
        <w:rPr>
          <w:lang w:val="en-US"/>
        </w:rPr>
        <w:t xml:space="preserve">("E2:E" &amp; </w:t>
      </w:r>
      <w:proofErr w:type="spellStart"/>
      <w:r w:rsidRPr="00540343">
        <w:rPr>
          <w:lang w:val="en-US"/>
        </w:rPr>
        <w:t>lastRow</w:t>
      </w:r>
      <w:proofErr w:type="spellEnd"/>
      <w:r w:rsidRPr="00540343">
        <w:rPr>
          <w:lang w:val="en-US"/>
        </w:rPr>
        <w:t>))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+ 1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>, 1) = "</w:t>
      </w:r>
      <w:proofErr w:type="spellStart"/>
      <w:r w:rsidRPr="00540343">
        <w:rPr>
          <w:lang w:val="en-US"/>
        </w:rPr>
        <w:t>Максимальные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штрафные</w:t>
      </w:r>
      <w:proofErr w:type="spellEnd"/>
      <w:r w:rsidRPr="00540343">
        <w:rPr>
          <w:lang w:val="en-US"/>
        </w:rPr>
        <w:t xml:space="preserve"> </w:t>
      </w:r>
      <w:proofErr w:type="spellStart"/>
      <w:r w:rsidRPr="00540343">
        <w:rPr>
          <w:lang w:val="en-US"/>
        </w:rPr>
        <w:t>баллы</w:t>
      </w:r>
      <w:proofErr w:type="spellEnd"/>
      <w:r w:rsidRPr="00540343">
        <w:rPr>
          <w:lang w:val="en-US"/>
        </w:rPr>
        <w:t>:"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+ 1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For 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 xml:space="preserve"> = 2 To </w:t>
      </w:r>
      <w:proofErr w:type="spellStart"/>
      <w:r w:rsidRPr="00540343">
        <w:rPr>
          <w:lang w:val="en-US"/>
        </w:rPr>
        <w:t>lastRow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If </w:t>
      </w:r>
      <w:proofErr w:type="spellStart"/>
      <w:r w:rsidRPr="00540343">
        <w:rPr>
          <w:lang w:val="en-US"/>
        </w:rPr>
        <w:t>wsPenalty.Cells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5</w:t>
      </w:r>
      <w:proofErr w:type="gramStart"/>
      <w:r w:rsidRPr="00540343">
        <w:rPr>
          <w:lang w:val="en-US"/>
        </w:rPr>
        <w:t>).Value</w:t>
      </w:r>
      <w:proofErr w:type="gram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maxPenalty</w:t>
      </w:r>
      <w:proofErr w:type="spellEnd"/>
      <w:r w:rsidRPr="00540343">
        <w:rPr>
          <w:lang w:val="en-US"/>
        </w:rPr>
        <w:t xml:space="preserve"> Then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ФИО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1) = </w:t>
      </w:r>
      <w:proofErr w:type="spellStart"/>
      <w:r w:rsidRPr="00540343">
        <w:rPr>
          <w:lang w:val="en-US"/>
        </w:rPr>
        <w:t>wsPenalty.Cells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1</w:t>
      </w:r>
      <w:proofErr w:type="gramStart"/>
      <w:r w:rsidRPr="00540343">
        <w:rPr>
          <w:lang w:val="en-US"/>
        </w:rPr>
        <w:t>).Value</w:t>
      </w:r>
      <w:proofErr w:type="gram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</w:t>
      </w:r>
      <w:proofErr w:type="spellStart"/>
      <w:r w:rsidRPr="00540343">
        <w:rPr>
          <w:lang w:val="en-US"/>
        </w:rPr>
        <w:t>Должность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2) = </w:t>
      </w:r>
      <w:proofErr w:type="spellStart"/>
      <w:proofErr w:type="gramStart"/>
      <w:r w:rsidRPr="00540343">
        <w:rPr>
          <w:lang w:val="en-US"/>
        </w:rPr>
        <w:t>Application.WorksheetFunction.VLookup</w:t>
      </w:r>
      <w:proofErr w:type="spellEnd"/>
      <w:proofErr w:type="gram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wsPenalty.Cells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i</w:t>
      </w:r>
      <w:proofErr w:type="spellEnd"/>
      <w:r w:rsidRPr="00540343">
        <w:rPr>
          <w:lang w:val="en-US"/>
        </w:rPr>
        <w:t>, 1).Value, Worksheets("</w:t>
      </w:r>
      <w:proofErr w:type="spellStart"/>
      <w:r w:rsidRPr="00540343">
        <w:rPr>
          <w:lang w:val="en-US"/>
        </w:rPr>
        <w:t>Сведения</w:t>
      </w:r>
      <w:proofErr w:type="spellEnd"/>
      <w:r w:rsidRPr="00540343">
        <w:rPr>
          <w:lang w:val="en-US"/>
        </w:rPr>
        <w:t xml:space="preserve"> о </w:t>
      </w:r>
      <w:proofErr w:type="spellStart"/>
      <w:r w:rsidRPr="00540343">
        <w:rPr>
          <w:lang w:val="en-US"/>
        </w:rPr>
        <w:t>сотрудниках</w:t>
      </w:r>
      <w:proofErr w:type="spellEnd"/>
      <w:r w:rsidRPr="00540343">
        <w:rPr>
          <w:lang w:val="en-US"/>
        </w:rPr>
        <w:t>").Range("A:B"), 2, False)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' </w:t>
      </w:r>
      <w:proofErr w:type="spellStart"/>
      <w:r w:rsidRPr="00540343">
        <w:rPr>
          <w:lang w:val="en-US"/>
        </w:rPr>
        <w:t>Значение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wsReport.Cells</w:t>
      </w:r>
      <w:proofErr w:type="spellEnd"/>
      <w:r w:rsidRPr="00540343">
        <w:rPr>
          <w:lang w:val="en-US"/>
        </w:rPr>
        <w:t>(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, 3) = </w:t>
      </w:r>
      <w:proofErr w:type="spellStart"/>
      <w:r w:rsidRPr="00540343">
        <w:rPr>
          <w:lang w:val="en-US"/>
        </w:rPr>
        <w:t>maxPenalty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   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= </w:t>
      </w:r>
      <w:proofErr w:type="spellStart"/>
      <w:r w:rsidRPr="00540343">
        <w:rPr>
          <w:lang w:val="en-US"/>
        </w:rPr>
        <w:t>outRow</w:t>
      </w:r>
      <w:proofErr w:type="spellEnd"/>
      <w:r w:rsidRPr="00540343">
        <w:rPr>
          <w:lang w:val="en-US"/>
        </w:rPr>
        <w:t xml:space="preserve"> + 1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    End If</w:t>
      </w:r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 xml:space="preserve">    Next </w:t>
      </w:r>
      <w:proofErr w:type="spellStart"/>
      <w:r w:rsidRPr="00540343">
        <w:rPr>
          <w:lang w:val="en-US"/>
        </w:rPr>
        <w:t>i</w:t>
      </w:r>
      <w:proofErr w:type="spellEnd"/>
    </w:p>
    <w:p w:rsidR="00540343" w:rsidRPr="00540343" w:rsidRDefault="00540343" w:rsidP="00540343">
      <w:pPr>
        <w:pStyle w:val="MAINTEXT"/>
        <w:spacing w:line="240" w:lineRule="auto"/>
        <w:ind w:firstLine="0"/>
        <w:jc w:val="left"/>
        <w:rPr>
          <w:lang w:val="en-US"/>
        </w:rPr>
      </w:pPr>
      <w:r w:rsidRPr="00540343">
        <w:rPr>
          <w:lang w:val="en-US"/>
        </w:rPr>
        <w:t>End Sub</w:t>
      </w:r>
    </w:p>
    <w:p w:rsidR="00AA1F43" w:rsidRPr="00540343" w:rsidRDefault="00AA1F43" w:rsidP="00540343">
      <w:pPr>
        <w:pStyle w:val="MAINTEXT"/>
        <w:ind w:firstLine="0"/>
        <w:rPr>
          <w:lang w:val="en-US"/>
        </w:rPr>
      </w:pPr>
    </w:p>
    <w:sectPr w:rsidR="00AA1F43" w:rsidRPr="00540343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C155A" w:rsidRDefault="00DC155A" w:rsidP="0002180F">
      <w:r>
        <w:separator/>
      </w:r>
    </w:p>
  </w:endnote>
  <w:endnote w:type="continuationSeparator" w:id="0">
    <w:p w:rsidR="00DC155A" w:rsidRDefault="00DC155A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C155A" w:rsidRDefault="00DC155A" w:rsidP="0002180F">
      <w:r>
        <w:separator/>
      </w:r>
    </w:p>
  </w:footnote>
  <w:footnote w:type="continuationSeparator" w:id="0">
    <w:p w:rsidR="00DC155A" w:rsidRDefault="00DC155A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4140"/>
    <w:multiLevelType w:val="multilevel"/>
    <w:tmpl w:val="EDD81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276D9"/>
    <w:multiLevelType w:val="hybridMultilevel"/>
    <w:tmpl w:val="641C174C"/>
    <w:lvl w:ilvl="0" w:tplc="3BBC236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 w16cid:durableId="922643515">
    <w:abstractNumId w:val="3"/>
  </w:num>
  <w:num w:numId="2" w16cid:durableId="1867137916">
    <w:abstractNumId w:val="2"/>
  </w:num>
  <w:num w:numId="3" w16cid:durableId="996418301">
    <w:abstractNumId w:val="1"/>
  </w:num>
  <w:num w:numId="4" w16cid:durableId="1005285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3C5"/>
    <w:rsid w:val="00016F54"/>
    <w:rsid w:val="000214A2"/>
    <w:rsid w:val="0002180F"/>
    <w:rsid w:val="00021C0D"/>
    <w:rsid w:val="000239F9"/>
    <w:rsid w:val="00023BEA"/>
    <w:rsid w:val="000244B3"/>
    <w:rsid w:val="0004168B"/>
    <w:rsid w:val="000707C8"/>
    <w:rsid w:val="0008589E"/>
    <w:rsid w:val="00090445"/>
    <w:rsid w:val="000928CE"/>
    <w:rsid w:val="000A2CF1"/>
    <w:rsid w:val="000A587F"/>
    <w:rsid w:val="000A67BE"/>
    <w:rsid w:val="000C031F"/>
    <w:rsid w:val="000C100F"/>
    <w:rsid w:val="000F0FAB"/>
    <w:rsid w:val="00116F39"/>
    <w:rsid w:val="00122F4A"/>
    <w:rsid w:val="001249B2"/>
    <w:rsid w:val="001422EE"/>
    <w:rsid w:val="00147B3B"/>
    <w:rsid w:val="001851B6"/>
    <w:rsid w:val="00187D39"/>
    <w:rsid w:val="00194A01"/>
    <w:rsid w:val="001B60B5"/>
    <w:rsid w:val="001C3CF7"/>
    <w:rsid w:val="001D597C"/>
    <w:rsid w:val="001D7ED5"/>
    <w:rsid w:val="0020378E"/>
    <w:rsid w:val="00207746"/>
    <w:rsid w:val="00215D0B"/>
    <w:rsid w:val="00221FF0"/>
    <w:rsid w:val="002508B9"/>
    <w:rsid w:val="002644B6"/>
    <w:rsid w:val="00271C67"/>
    <w:rsid w:val="00284869"/>
    <w:rsid w:val="002976BD"/>
    <w:rsid w:val="002A623A"/>
    <w:rsid w:val="002B2635"/>
    <w:rsid w:val="002B76BF"/>
    <w:rsid w:val="002D1ED6"/>
    <w:rsid w:val="002D69A6"/>
    <w:rsid w:val="002D7998"/>
    <w:rsid w:val="002E7855"/>
    <w:rsid w:val="00300DD1"/>
    <w:rsid w:val="00304F82"/>
    <w:rsid w:val="003069E2"/>
    <w:rsid w:val="0031508E"/>
    <w:rsid w:val="00326699"/>
    <w:rsid w:val="00331800"/>
    <w:rsid w:val="00335335"/>
    <w:rsid w:val="0035035A"/>
    <w:rsid w:val="00352422"/>
    <w:rsid w:val="00353F7B"/>
    <w:rsid w:val="0036704F"/>
    <w:rsid w:val="00374808"/>
    <w:rsid w:val="003A1FB4"/>
    <w:rsid w:val="003B3807"/>
    <w:rsid w:val="003C455C"/>
    <w:rsid w:val="003F448A"/>
    <w:rsid w:val="00404D15"/>
    <w:rsid w:val="00405D24"/>
    <w:rsid w:val="00413AAB"/>
    <w:rsid w:val="00421287"/>
    <w:rsid w:val="00442DAE"/>
    <w:rsid w:val="004663AA"/>
    <w:rsid w:val="0046652B"/>
    <w:rsid w:val="004703C5"/>
    <w:rsid w:val="00474DAE"/>
    <w:rsid w:val="00476BC5"/>
    <w:rsid w:val="0048244D"/>
    <w:rsid w:val="00485328"/>
    <w:rsid w:val="00490A54"/>
    <w:rsid w:val="004948A3"/>
    <w:rsid w:val="004C1002"/>
    <w:rsid w:val="004C674A"/>
    <w:rsid w:val="004D250F"/>
    <w:rsid w:val="004D5CE8"/>
    <w:rsid w:val="004E7C23"/>
    <w:rsid w:val="004F0779"/>
    <w:rsid w:val="004F42AE"/>
    <w:rsid w:val="00502DCD"/>
    <w:rsid w:val="00524674"/>
    <w:rsid w:val="00533A80"/>
    <w:rsid w:val="005356D4"/>
    <w:rsid w:val="005359DE"/>
    <w:rsid w:val="005364DC"/>
    <w:rsid w:val="00537B22"/>
    <w:rsid w:val="00537B29"/>
    <w:rsid w:val="00540343"/>
    <w:rsid w:val="00544949"/>
    <w:rsid w:val="00552C4F"/>
    <w:rsid w:val="00557322"/>
    <w:rsid w:val="00563040"/>
    <w:rsid w:val="005773C6"/>
    <w:rsid w:val="005810D4"/>
    <w:rsid w:val="00581602"/>
    <w:rsid w:val="0059555D"/>
    <w:rsid w:val="005A2A15"/>
    <w:rsid w:val="005B02D3"/>
    <w:rsid w:val="005B1F5A"/>
    <w:rsid w:val="005B566D"/>
    <w:rsid w:val="005C6680"/>
    <w:rsid w:val="005D39E0"/>
    <w:rsid w:val="005E3C66"/>
    <w:rsid w:val="005F207D"/>
    <w:rsid w:val="00610643"/>
    <w:rsid w:val="00617353"/>
    <w:rsid w:val="006262ED"/>
    <w:rsid w:val="0063604F"/>
    <w:rsid w:val="006375AF"/>
    <w:rsid w:val="00651F7A"/>
    <w:rsid w:val="00657326"/>
    <w:rsid w:val="00665891"/>
    <w:rsid w:val="006854F9"/>
    <w:rsid w:val="00686540"/>
    <w:rsid w:val="006917B1"/>
    <w:rsid w:val="00692EB5"/>
    <w:rsid w:val="006A42CB"/>
    <w:rsid w:val="006B765B"/>
    <w:rsid w:val="006C565E"/>
    <w:rsid w:val="006E31D1"/>
    <w:rsid w:val="006E3F13"/>
    <w:rsid w:val="006E5E5E"/>
    <w:rsid w:val="006F20BB"/>
    <w:rsid w:val="00702229"/>
    <w:rsid w:val="00707EE1"/>
    <w:rsid w:val="00713E5B"/>
    <w:rsid w:val="007151DF"/>
    <w:rsid w:val="00722C0A"/>
    <w:rsid w:val="00727287"/>
    <w:rsid w:val="00747212"/>
    <w:rsid w:val="007501B0"/>
    <w:rsid w:val="00750F2B"/>
    <w:rsid w:val="007B2A9E"/>
    <w:rsid w:val="007B46AB"/>
    <w:rsid w:val="007C29E1"/>
    <w:rsid w:val="007C53AE"/>
    <w:rsid w:val="007C55D8"/>
    <w:rsid w:val="007F087E"/>
    <w:rsid w:val="007F0C37"/>
    <w:rsid w:val="007F31BE"/>
    <w:rsid w:val="00804C7F"/>
    <w:rsid w:val="00807579"/>
    <w:rsid w:val="00810104"/>
    <w:rsid w:val="00822BE1"/>
    <w:rsid w:val="008331DB"/>
    <w:rsid w:val="008B1D0B"/>
    <w:rsid w:val="008B412A"/>
    <w:rsid w:val="008C15E0"/>
    <w:rsid w:val="008C7F36"/>
    <w:rsid w:val="008D1AAC"/>
    <w:rsid w:val="008E080A"/>
    <w:rsid w:val="00901237"/>
    <w:rsid w:val="009149D0"/>
    <w:rsid w:val="00917FE4"/>
    <w:rsid w:val="00924CC8"/>
    <w:rsid w:val="009265C5"/>
    <w:rsid w:val="00926DFF"/>
    <w:rsid w:val="00945836"/>
    <w:rsid w:val="00950472"/>
    <w:rsid w:val="00951A99"/>
    <w:rsid w:val="00952722"/>
    <w:rsid w:val="00965B21"/>
    <w:rsid w:val="00971F1F"/>
    <w:rsid w:val="00973802"/>
    <w:rsid w:val="00984F7B"/>
    <w:rsid w:val="00986149"/>
    <w:rsid w:val="0098626A"/>
    <w:rsid w:val="00986BC9"/>
    <w:rsid w:val="00991CD3"/>
    <w:rsid w:val="00992C96"/>
    <w:rsid w:val="009B751E"/>
    <w:rsid w:val="009C14CB"/>
    <w:rsid w:val="009D55AD"/>
    <w:rsid w:val="009E13DE"/>
    <w:rsid w:val="009E456C"/>
    <w:rsid w:val="009E6C91"/>
    <w:rsid w:val="009F3AF0"/>
    <w:rsid w:val="00A00E70"/>
    <w:rsid w:val="00A13569"/>
    <w:rsid w:val="00A3225B"/>
    <w:rsid w:val="00A37C30"/>
    <w:rsid w:val="00A42EF8"/>
    <w:rsid w:val="00A6547B"/>
    <w:rsid w:val="00A73C84"/>
    <w:rsid w:val="00A74901"/>
    <w:rsid w:val="00A84BD1"/>
    <w:rsid w:val="00A96207"/>
    <w:rsid w:val="00AA1F43"/>
    <w:rsid w:val="00AD3198"/>
    <w:rsid w:val="00AE15B5"/>
    <w:rsid w:val="00AE2A92"/>
    <w:rsid w:val="00AF64C4"/>
    <w:rsid w:val="00AF6555"/>
    <w:rsid w:val="00B20256"/>
    <w:rsid w:val="00B2042C"/>
    <w:rsid w:val="00B322B7"/>
    <w:rsid w:val="00B366F0"/>
    <w:rsid w:val="00B45CE3"/>
    <w:rsid w:val="00B632F0"/>
    <w:rsid w:val="00B70C44"/>
    <w:rsid w:val="00B71FEE"/>
    <w:rsid w:val="00B722D4"/>
    <w:rsid w:val="00B727FC"/>
    <w:rsid w:val="00B923A5"/>
    <w:rsid w:val="00BA50FA"/>
    <w:rsid w:val="00BD20FF"/>
    <w:rsid w:val="00BE1B0C"/>
    <w:rsid w:val="00BF31DC"/>
    <w:rsid w:val="00BF6376"/>
    <w:rsid w:val="00BF7993"/>
    <w:rsid w:val="00C015AD"/>
    <w:rsid w:val="00C03BE7"/>
    <w:rsid w:val="00C04E63"/>
    <w:rsid w:val="00C36B11"/>
    <w:rsid w:val="00C430B1"/>
    <w:rsid w:val="00C44E77"/>
    <w:rsid w:val="00C51C97"/>
    <w:rsid w:val="00C51E65"/>
    <w:rsid w:val="00C60A88"/>
    <w:rsid w:val="00C6314C"/>
    <w:rsid w:val="00C646A7"/>
    <w:rsid w:val="00C7552A"/>
    <w:rsid w:val="00C84E84"/>
    <w:rsid w:val="00C9107D"/>
    <w:rsid w:val="00C969C1"/>
    <w:rsid w:val="00CA1852"/>
    <w:rsid w:val="00CA2A81"/>
    <w:rsid w:val="00CB2009"/>
    <w:rsid w:val="00CB5797"/>
    <w:rsid w:val="00CD730C"/>
    <w:rsid w:val="00D0660C"/>
    <w:rsid w:val="00D3008B"/>
    <w:rsid w:val="00D347D3"/>
    <w:rsid w:val="00D45F03"/>
    <w:rsid w:val="00D46DBE"/>
    <w:rsid w:val="00D9098A"/>
    <w:rsid w:val="00D943AC"/>
    <w:rsid w:val="00DA7C82"/>
    <w:rsid w:val="00DC155A"/>
    <w:rsid w:val="00DC1B09"/>
    <w:rsid w:val="00DF362A"/>
    <w:rsid w:val="00DF7735"/>
    <w:rsid w:val="00E14232"/>
    <w:rsid w:val="00E14DC2"/>
    <w:rsid w:val="00E22832"/>
    <w:rsid w:val="00E268DF"/>
    <w:rsid w:val="00E26A43"/>
    <w:rsid w:val="00E40359"/>
    <w:rsid w:val="00E451B4"/>
    <w:rsid w:val="00E51362"/>
    <w:rsid w:val="00E7166A"/>
    <w:rsid w:val="00E82B20"/>
    <w:rsid w:val="00E91800"/>
    <w:rsid w:val="00EA3B1D"/>
    <w:rsid w:val="00ED438A"/>
    <w:rsid w:val="00EE1F7E"/>
    <w:rsid w:val="00EE3F95"/>
    <w:rsid w:val="00EF07F5"/>
    <w:rsid w:val="00EF141D"/>
    <w:rsid w:val="00F02EA8"/>
    <w:rsid w:val="00F04C0C"/>
    <w:rsid w:val="00F04F95"/>
    <w:rsid w:val="00F1550F"/>
    <w:rsid w:val="00F212B6"/>
    <w:rsid w:val="00F26346"/>
    <w:rsid w:val="00F4229F"/>
    <w:rsid w:val="00F50713"/>
    <w:rsid w:val="00F57908"/>
    <w:rsid w:val="00F57E13"/>
    <w:rsid w:val="00F65A25"/>
    <w:rsid w:val="00F75D97"/>
    <w:rsid w:val="00F7641C"/>
    <w:rsid w:val="00F87EBD"/>
    <w:rsid w:val="00FA0CBF"/>
    <w:rsid w:val="00FA1CB4"/>
    <w:rsid w:val="00FA3569"/>
    <w:rsid w:val="00FE1BA9"/>
    <w:rsid w:val="00FF325F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BC5537"/>
  <w15:docId w15:val="{338C60C9-E309-7B4E-ACD2-7B4A49E6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EFD262A2-1188-E54C-A6F8-00D507D6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8</Pages>
  <Words>761</Words>
  <Characters>4340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5091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2025-05-17T08:24:00Z</cp:lastPrinted>
  <dcterms:created xsi:type="dcterms:W3CDTF">2025-05-17T08:24:00Z</dcterms:created>
  <dcterms:modified xsi:type="dcterms:W3CDTF">2025-05-17T08:24:00Z</dcterms:modified>
  <cp:category/>
</cp:coreProperties>
</file>
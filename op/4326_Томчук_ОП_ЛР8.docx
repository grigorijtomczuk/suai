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111294">
              <w:rPr>
                <w:lang w:val="en-US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1AB5C9B9" w:rsidR="00413AAB" w:rsidRPr="00820522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F7208F">
              <w:t>8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30CDE643" w:rsidR="00413AAB" w:rsidRPr="00240C3E" w:rsidRDefault="00F7208F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F7208F">
              <w:rPr>
                <w:b w:val="0"/>
                <w:szCs w:val="32"/>
              </w:rPr>
              <w:t>ИЕРАРХИЯ КЛАССОВ. АБСТРАКТНЫЕ КЛАССЫ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9B2BB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9B2BB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9B2BB2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9B2BB2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9B2BB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9B2BB2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5A535E6E" w14:textId="52B6462F" w:rsidR="004464DA" w:rsidRDefault="00426D1E" w:rsidP="0085302F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</w:p>
    <w:p w14:paraId="2BA11945" w14:textId="105E5B52" w:rsidR="00E14232" w:rsidRPr="0008520C" w:rsidRDefault="00E14232" w:rsidP="00444694">
      <w:pPr>
        <w:pStyle w:val="MAINTEXT"/>
        <w:numPr>
          <w:ilvl w:val="0"/>
          <w:numId w:val="8"/>
        </w:numPr>
      </w:pP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43922477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F7208F">
        <w:rPr>
          <w:lang w:val="en-US"/>
        </w:rPr>
        <w:t>8</w:t>
      </w:r>
      <w:r w:rsidR="00A84FA7">
        <w:t xml:space="preserve"> включают в себя:</w:t>
      </w:r>
    </w:p>
    <w:p w14:paraId="41623059" w14:textId="69268066" w:rsidR="009E78FF" w:rsidRPr="00437FD8" w:rsidRDefault="009E78FF" w:rsidP="00E179F6">
      <w:pPr>
        <w:pStyle w:val="MAINTEXT"/>
        <w:keepNext w:val="0"/>
        <w:numPr>
          <w:ilvl w:val="0"/>
          <w:numId w:val="9"/>
        </w:numPr>
        <w:ind w:left="714" w:hanging="357"/>
      </w:pP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</w:t>
        </w:r>
      </w:fldSimple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2</w:t>
        </w:r>
      </w:fldSimple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3</w:t>
        </w:r>
      </w:fldSimple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4</w:t>
        </w:r>
      </w:fldSimple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5</w:t>
        </w:r>
      </w:fldSimple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6</w:t>
        </w:r>
      </w:fldSimple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7</w:t>
        </w:r>
      </w:fldSimple>
    </w:p>
    <w:p w14:paraId="4AF49AC0" w14:textId="2343E49E" w:rsidR="005D78BF" w:rsidRPr="005D78BF" w:rsidRDefault="005D78BF" w:rsidP="005D78BF">
      <w:pPr>
        <w:pStyle w:val="MAINTEXT"/>
      </w:pPr>
      <w:r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8</w:t>
        </w:r>
      </w:fldSimple>
    </w:p>
    <w:p w14:paraId="7F2FEF1D" w14:textId="55D134B8" w:rsidR="004B31D0" w:rsidRPr="00150206" w:rsidRDefault="004B31D0" w:rsidP="004B31D0">
      <w:pPr>
        <w:pStyle w:val="MAINTEXT"/>
      </w:pPr>
      <w:r>
        <w:lastRenderedPageBreak/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9</w:t>
        </w:r>
      </w:fldSimple>
    </w:p>
    <w:p w14:paraId="757638F3" w14:textId="6D014C28" w:rsidR="006757DF" w:rsidRPr="006757DF" w:rsidRDefault="006757DF" w:rsidP="006757DF">
      <w:pPr>
        <w:pStyle w:val="MAINTEXT"/>
      </w:pPr>
      <w:r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10</w:t>
        </w:r>
      </w:fldSimple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11</w:t>
        </w:r>
      </w:fldSimple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089DFCFA" w14:textId="7B03B9F1" w:rsidR="003C4630" w:rsidRPr="00414DE7" w:rsidRDefault="003C4630" w:rsidP="003B001D">
      <w:pPr>
        <w:pStyle w:val="MAINTEXT"/>
        <w:keepNext w:val="0"/>
        <w:numPr>
          <w:ilvl w:val="0"/>
          <w:numId w:val="10"/>
        </w:numPr>
        <w:ind w:left="357" w:hanging="357"/>
      </w:pP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C1617" w14:textId="77777777" w:rsidR="009B2BB2" w:rsidRDefault="009B2BB2" w:rsidP="0002180F">
      <w:r>
        <w:separator/>
      </w:r>
    </w:p>
  </w:endnote>
  <w:endnote w:type="continuationSeparator" w:id="0">
    <w:p w14:paraId="5F26A90A" w14:textId="77777777" w:rsidR="009B2BB2" w:rsidRDefault="009B2BB2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FF1C3" w14:textId="77777777" w:rsidR="009B2BB2" w:rsidRDefault="009B2BB2" w:rsidP="0002180F">
      <w:r>
        <w:separator/>
      </w:r>
    </w:p>
  </w:footnote>
  <w:footnote w:type="continuationSeparator" w:id="0">
    <w:p w14:paraId="3B6CC8FE" w14:textId="77777777" w:rsidR="009B2BB2" w:rsidRDefault="009B2BB2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2BB2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7208F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743</TotalTime>
  <Pages>9</Pages>
  <Words>324</Words>
  <Characters>1850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285</cp:revision>
  <cp:lastPrinted>2024-11-29T08:59:00Z</cp:lastPrinted>
  <dcterms:created xsi:type="dcterms:W3CDTF">2024-09-12T22:28:00Z</dcterms:created>
  <dcterms:modified xsi:type="dcterms:W3CDTF">2024-12-19T22:52:00Z</dcterms:modified>
  <cp:category/>
</cp:coreProperties>
</file>
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111294">
              <w:rPr>
                <w:lang w:val="en-US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20F1016C" w:rsidR="00413AAB" w:rsidRPr="00086D79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086D79">
              <w:rPr>
                <w:lang w:val="en-US"/>
              </w:rPr>
              <w:t>9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738A2ABA" w:rsidR="00413AAB" w:rsidRPr="00240C3E" w:rsidRDefault="00086D79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086D79">
              <w:rPr>
                <w:b w:val="0"/>
                <w:szCs w:val="32"/>
              </w:rPr>
              <w:t>СОБЫТИЯ КЛАССОВ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0158D8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="007F6F32" w:rsidRPr="00EF7A10">
          <w:rPr>
            <w:rStyle w:val="ad"/>
          </w:rPr>
          <w:t>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Задача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_Toc185551827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40A82F6" w14:textId="0D326BF9" w:rsidR="007F6F32" w:rsidRDefault="000158D8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="007F6F32" w:rsidRPr="00EF7A10">
          <w:rPr>
            <w:rStyle w:val="ad"/>
          </w:rPr>
          <w:t>3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Ключевые позиции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_Toc185551828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524F12EC" w14:textId="3FF13FC1" w:rsidR="007F6F32" w:rsidRDefault="000158D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="007F6F32" w:rsidRPr="00EF7A10">
          <w:rPr>
            <w:rStyle w:val="ad"/>
          </w:rPr>
          <w:t>3.1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Реализация методов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_Toc185551829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3E95D5CE" w14:textId="2133D698" w:rsidR="007F6F32" w:rsidRDefault="000158D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="007F6F32" w:rsidRPr="00EF7A10">
          <w:rPr>
            <w:rStyle w:val="ad"/>
          </w:rPr>
          <w:t>3.2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Создание интерфейса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_Toc185551830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5</w:t>
        </w:r>
        <w:r w:rsidR="007F6F32">
          <w:rPr>
            <w:webHidden/>
          </w:rPr>
          <w:fldChar w:fldCharType="end"/>
        </w:r>
      </w:hyperlink>
    </w:p>
    <w:p w14:paraId="15381329" w14:textId="1D313BBD" w:rsidR="007F6F32" w:rsidRDefault="000158D8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="007F6F32" w:rsidRPr="00EF7A10">
          <w:rPr>
            <w:rStyle w:val="ad"/>
          </w:rPr>
          <w:t>4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Тестирование программы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_Toc185551831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6</w:t>
        </w:r>
        <w:r w:rsidR="007F6F32">
          <w:rPr>
            <w:webHidden/>
          </w:rPr>
          <w:fldChar w:fldCharType="end"/>
        </w:r>
      </w:hyperlink>
    </w:p>
    <w:p w14:paraId="2343BEC6" w14:textId="6B28C436" w:rsidR="007F6F32" w:rsidRDefault="000158D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="007F6F32" w:rsidRPr="00EF7A10">
          <w:rPr>
            <w:rStyle w:val="ad"/>
          </w:rPr>
          <w:t>ВЫВОДЫ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_Toc185551832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9</w:t>
        </w:r>
        <w:r w:rsidR="007F6F32"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5A535E6E" w14:textId="52B6462F" w:rsidR="004464DA" w:rsidRDefault="00426D1E" w:rsidP="0085302F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</w:p>
    <w:p w14:paraId="2BA11945" w14:textId="105E5B52" w:rsidR="00E14232" w:rsidRPr="0008520C" w:rsidRDefault="00E14232" w:rsidP="00444694">
      <w:pPr>
        <w:pStyle w:val="MAINTEXT"/>
        <w:numPr>
          <w:ilvl w:val="0"/>
          <w:numId w:val="8"/>
        </w:numPr>
      </w:pP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17E282F5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086D79">
        <w:rPr>
          <w:lang w:val="en-US"/>
        </w:rPr>
        <w:t>9</w:t>
      </w:r>
      <w:r w:rsidR="00A84FA7">
        <w:t xml:space="preserve"> включают в себя:</w:t>
      </w:r>
    </w:p>
    <w:p w14:paraId="41623059" w14:textId="69268066" w:rsidR="009E78FF" w:rsidRPr="00437FD8" w:rsidRDefault="009E78FF" w:rsidP="00E179F6">
      <w:pPr>
        <w:pStyle w:val="MAINTEXT"/>
        <w:keepNext w:val="0"/>
        <w:numPr>
          <w:ilvl w:val="0"/>
          <w:numId w:val="9"/>
        </w:numPr>
        <w:ind w:left="714" w:hanging="357"/>
      </w:pPr>
    </w:p>
    <w:p w14:paraId="060B3CF8" w14:textId="171DCF0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1</w:t>
      </w:r>
      <w:r w:rsidR="000158D8">
        <w:rPr>
          <w:noProof/>
        </w:rPr>
        <w:fldChar w:fldCharType="end"/>
      </w:r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2</w:t>
      </w:r>
      <w:r w:rsidR="000158D8">
        <w:rPr>
          <w:noProof/>
        </w:rPr>
        <w:fldChar w:fldCharType="end"/>
      </w:r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3</w:t>
      </w:r>
      <w:r w:rsidR="000158D8">
        <w:rPr>
          <w:noProof/>
        </w:rPr>
        <w:fldChar w:fldCharType="end"/>
      </w:r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4</w:t>
      </w:r>
      <w:r w:rsidR="000158D8">
        <w:rPr>
          <w:noProof/>
        </w:rPr>
        <w:fldChar w:fldCharType="end"/>
      </w:r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5</w:t>
      </w:r>
      <w:r w:rsidR="000158D8">
        <w:rPr>
          <w:noProof/>
        </w:rPr>
        <w:fldChar w:fldCharType="end"/>
      </w:r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6</w:t>
      </w:r>
      <w:r w:rsidR="000158D8">
        <w:rPr>
          <w:noProof/>
        </w:rPr>
        <w:fldChar w:fldCharType="end"/>
      </w:r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7</w:t>
      </w:r>
      <w:r w:rsidR="000158D8">
        <w:rPr>
          <w:noProof/>
        </w:rPr>
        <w:fldChar w:fldCharType="end"/>
      </w:r>
    </w:p>
    <w:p w14:paraId="4AF49AC0" w14:textId="2343E49E" w:rsidR="005D78BF" w:rsidRPr="005D78BF" w:rsidRDefault="005D78BF" w:rsidP="005D78BF">
      <w:pPr>
        <w:pStyle w:val="MAINTEXT"/>
      </w:pPr>
      <w:r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8</w:t>
      </w:r>
      <w:r w:rsidR="000158D8">
        <w:rPr>
          <w:noProof/>
        </w:rPr>
        <w:fldChar w:fldCharType="end"/>
      </w:r>
    </w:p>
    <w:p w14:paraId="7F2FEF1D" w14:textId="55D134B8" w:rsidR="004B31D0" w:rsidRPr="00150206" w:rsidRDefault="004B31D0" w:rsidP="004B31D0">
      <w:pPr>
        <w:pStyle w:val="MAINTEXT"/>
      </w:pPr>
      <w:r>
        <w:lastRenderedPageBreak/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9</w:t>
      </w:r>
      <w:r w:rsidR="000158D8">
        <w:rPr>
          <w:noProof/>
        </w:rPr>
        <w:fldChar w:fldCharType="end"/>
      </w:r>
    </w:p>
    <w:p w14:paraId="757638F3" w14:textId="6D014C28" w:rsidR="006757DF" w:rsidRPr="006757DF" w:rsidRDefault="006757DF" w:rsidP="006757DF">
      <w:pPr>
        <w:pStyle w:val="MAINTEXT"/>
      </w:pPr>
      <w:r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10</w:t>
      </w:r>
      <w:r w:rsidR="000158D8">
        <w:rPr>
          <w:noProof/>
        </w:rPr>
        <w:fldChar w:fldCharType="end"/>
      </w:r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t xml:space="preserve">Рисунок </w:t>
      </w:r>
      <w:r w:rsidR="000158D8">
        <w:fldChar w:fldCharType="begin"/>
      </w:r>
      <w:r w:rsidR="000158D8">
        <w:instrText xml:space="preserve"> SEQ Рисунок \* ARABIC </w:instrText>
      </w:r>
      <w:r w:rsidR="000158D8">
        <w:fldChar w:fldCharType="separate"/>
      </w:r>
      <w:r w:rsidR="007F6F32">
        <w:rPr>
          <w:noProof/>
        </w:rPr>
        <w:t>11</w:t>
      </w:r>
      <w:r w:rsidR="000158D8">
        <w:rPr>
          <w:noProof/>
        </w:rPr>
        <w:fldChar w:fldCharType="end"/>
      </w:r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089DFCFA" w14:textId="7B03B9F1" w:rsidR="003C4630" w:rsidRPr="00414DE7" w:rsidRDefault="003C4630" w:rsidP="003B001D">
      <w:pPr>
        <w:pStyle w:val="MAINTEXT"/>
        <w:keepNext w:val="0"/>
        <w:numPr>
          <w:ilvl w:val="0"/>
          <w:numId w:val="10"/>
        </w:numPr>
        <w:ind w:left="357" w:hanging="357"/>
      </w:pP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74196" w14:textId="77777777" w:rsidR="000158D8" w:rsidRDefault="000158D8" w:rsidP="0002180F">
      <w:r>
        <w:separator/>
      </w:r>
    </w:p>
  </w:endnote>
  <w:endnote w:type="continuationSeparator" w:id="0">
    <w:p w14:paraId="53EEC777" w14:textId="77777777" w:rsidR="000158D8" w:rsidRDefault="000158D8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7B5B4" w14:textId="77777777" w:rsidR="000158D8" w:rsidRDefault="000158D8" w:rsidP="0002180F">
      <w:r>
        <w:separator/>
      </w:r>
    </w:p>
  </w:footnote>
  <w:footnote w:type="continuationSeparator" w:id="0">
    <w:p w14:paraId="177C7A80" w14:textId="77777777" w:rsidR="000158D8" w:rsidRDefault="000158D8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158D8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86D79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214FF"/>
    <w:rsid w:val="006372D4"/>
    <w:rsid w:val="006375AF"/>
    <w:rsid w:val="00641310"/>
    <w:rsid w:val="00650FD9"/>
    <w:rsid w:val="00651F7A"/>
    <w:rsid w:val="00654636"/>
    <w:rsid w:val="00655AFB"/>
    <w:rsid w:val="00655FC3"/>
    <w:rsid w:val="00657326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5238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522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2112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2BB2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7208F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744</TotalTime>
  <Pages>9</Pages>
  <Words>321</Words>
  <Characters>1832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286</cp:revision>
  <cp:lastPrinted>2024-11-29T08:59:00Z</cp:lastPrinted>
  <dcterms:created xsi:type="dcterms:W3CDTF">2024-09-12T22:28:00Z</dcterms:created>
  <dcterms:modified xsi:type="dcterms:W3CDTF">2024-12-19T22:53:00Z</dcterms:modified>
  <cp:category/>
</cp:coreProperties>
</file>
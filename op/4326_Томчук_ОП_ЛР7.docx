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111294">
              <w:rPr>
                <w:lang w:val="en-US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2AA5BCD4" w:rsidR="00413AAB" w:rsidRPr="00820522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820522">
              <w:rPr>
                <w:lang w:val="en-US"/>
              </w:rPr>
              <w:t>7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56E0293B" w:rsidR="00413AAB" w:rsidRPr="00240C3E" w:rsidRDefault="00820522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820522">
              <w:rPr>
                <w:b w:val="0"/>
                <w:szCs w:val="32"/>
              </w:rPr>
              <w:t>ПОЛИМОРФИЗМ. ВИРТУАЛЬНЫЕ МЕТОДЫ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8A21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8A21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8A2112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8A2112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8A21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8A2112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5A535E6E" w14:textId="52B6462F" w:rsidR="004464DA" w:rsidRDefault="00426D1E" w:rsidP="0085302F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</w:p>
    <w:p w14:paraId="2BA11945" w14:textId="105E5B52" w:rsidR="00E14232" w:rsidRPr="0008520C" w:rsidRDefault="00E14232" w:rsidP="00444694">
      <w:pPr>
        <w:pStyle w:val="MAINTEXT"/>
        <w:numPr>
          <w:ilvl w:val="0"/>
          <w:numId w:val="8"/>
        </w:numPr>
      </w:pP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3342203B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6B5238">
        <w:rPr>
          <w:lang w:val="en-US"/>
        </w:rPr>
        <w:t>7</w:t>
      </w:r>
      <w:r w:rsidR="00A84FA7">
        <w:t xml:space="preserve"> включают в себя:</w:t>
      </w:r>
    </w:p>
    <w:p w14:paraId="41623059" w14:textId="69268066" w:rsidR="009E78FF" w:rsidRPr="00437FD8" w:rsidRDefault="009E78FF" w:rsidP="00E179F6">
      <w:pPr>
        <w:pStyle w:val="MAINTEXT"/>
        <w:keepNext w:val="0"/>
        <w:numPr>
          <w:ilvl w:val="0"/>
          <w:numId w:val="9"/>
        </w:numPr>
        <w:ind w:left="714" w:hanging="357"/>
      </w:pP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1</w:t>
      </w:r>
      <w:r w:rsidR="008A2112">
        <w:rPr>
          <w:noProof/>
        </w:rPr>
        <w:fldChar w:fldCharType="end"/>
      </w:r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2</w:t>
      </w:r>
      <w:r w:rsidR="008A2112">
        <w:rPr>
          <w:noProof/>
        </w:rPr>
        <w:fldChar w:fldCharType="end"/>
      </w:r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3</w:t>
      </w:r>
      <w:r w:rsidR="008A2112">
        <w:rPr>
          <w:noProof/>
        </w:rPr>
        <w:fldChar w:fldCharType="end"/>
      </w:r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4</w:t>
      </w:r>
      <w:r w:rsidR="008A2112">
        <w:rPr>
          <w:noProof/>
        </w:rPr>
        <w:fldChar w:fldCharType="end"/>
      </w:r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5</w:t>
      </w:r>
      <w:r w:rsidR="008A2112">
        <w:rPr>
          <w:noProof/>
        </w:rPr>
        <w:fldChar w:fldCharType="end"/>
      </w:r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6</w:t>
      </w:r>
      <w:r w:rsidR="008A2112">
        <w:rPr>
          <w:noProof/>
        </w:rPr>
        <w:fldChar w:fldCharType="end"/>
      </w:r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7</w:t>
      </w:r>
      <w:r w:rsidR="008A2112">
        <w:rPr>
          <w:noProof/>
        </w:rPr>
        <w:fldChar w:fldCharType="end"/>
      </w:r>
    </w:p>
    <w:p w14:paraId="4AF49AC0" w14:textId="2343E49E" w:rsidR="005D78BF" w:rsidRPr="005D78BF" w:rsidRDefault="005D78BF" w:rsidP="005D78BF">
      <w:pPr>
        <w:pStyle w:val="MAINTEXT"/>
      </w:pPr>
      <w:r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8</w:t>
      </w:r>
      <w:r w:rsidR="008A2112">
        <w:rPr>
          <w:noProof/>
        </w:rPr>
        <w:fldChar w:fldCharType="end"/>
      </w:r>
    </w:p>
    <w:p w14:paraId="7F2FEF1D" w14:textId="55D134B8" w:rsidR="004B31D0" w:rsidRPr="00150206" w:rsidRDefault="004B31D0" w:rsidP="004B31D0">
      <w:pPr>
        <w:pStyle w:val="MAINTEXT"/>
      </w:pPr>
      <w:r>
        <w:lastRenderedPageBreak/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9</w:t>
      </w:r>
      <w:r w:rsidR="008A2112">
        <w:rPr>
          <w:noProof/>
        </w:rPr>
        <w:fldChar w:fldCharType="end"/>
      </w:r>
    </w:p>
    <w:p w14:paraId="757638F3" w14:textId="6D014C28" w:rsidR="006757DF" w:rsidRPr="006757DF" w:rsidRDefault="006757DF" w:rsidP="006757DF">
      <w:pPr>
        <w:pStyle w:val="MAINTEXT"/>
      </w:pPr>
      <w:r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10</w:t>
      </w:r>
      <w:r w:rsidR="008A2112">
        <w:rPr>
          <w:noProof/>
        </w:rPr>
        <w:fldChar w:fldCharType="end"/>
      </w:r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t xml:space="preserve">Рисунок </w:t>
      </w:r>
      <w:r w:rsidR="008A2112">
        <w:fldChar w:fldCharType="begin"/>
      </w:r>
      <w:r w:rsidR="008A2112">
        <w:instrText xml:space="preserve"> SEQ Рисунок \* ARABIC </w:instrText>
      </w:r>
      <w:r w:rsidR="008A2112">
        <w:fldChar w:fldCharType="separate"/>
      </w:r>
      <w:r w:rsidR="007F6F32">
        <w:rPr>
          <w:noProof/>
        </w:rPr>
        <w:t>11</w:t>
      </w:r>
      <w:r w:rsidR="008A2112">
        <w:rPr>
          <w:noProof/>
        </w:rPr>
        <w:fldChar w:fldCharType="end"/>
      </w:r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089DFCFA" w14:textId="7B03B9F1" w:rsidR="003C4630" w:rsidRPr="00414DE7" w:rsidRDefault="003C4630" w:rsidP="003B001D">
      <w:pPr>
        <w:pStyle w:val="MAINTEXT"/>
        <w:keepNext w:val="0"/>
        <w:numPr>
          <w:ilvl w:val="0"/>
          <w:numId w:val="10"/>
        </w:numPr>
        <w:ind w:left="357" w:hanging="357"/>
      </w:pP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B4AA9" w14:textId="77777777" w:rsidR="008A2112" w:rsidRDefault="008A2112" w:rsidP="0002180F">
      <w:r>
        <w:separator/>
      </w:r>
    </w:p>
  </w:endnote>
  <w:endnote w:type="continuationSeparator" w:id="0">
    <w:p w14:paraId="12BB31DD" w14:textId="77777777" w:rsidR="008A2112" w:rsidRDefault="008A2112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E9BAE" w14:textId="77777777" w:rsidR="008A2112" w:rsidRDefault="008A2112" w:rsidP="0002180F">
      <w:r>
        <w:separator/>
      </w:r>
    </w:p>
  </w:footnote>
  <w:footnote w:type="continuationSeparator" w:id="0">
    <w:p w14:paraId="182EE4A2" w14:textId="77777777" w:rsidR="008A2112" w:rsidRDefault="008A2112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742</TotalTime>
  <Pages>9</Pages>
  <Words>324</Words>
  <Characters>1853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284</cp:revision>
  <cp:lastPrinted>2024-11-29T08:59:00Z</cp:lastPrinted>
  <dcterms:created xsi:type="dcterms:W3CDTF">2024-09-12T22:28:00Z</dcterms:created>
  <dcterms:modified xsi:type="dcterms:W3CDTF">2024-12-19T22:51:00Z</dcterms:modified>
  <cp:category/>
</cp:coreProperties>
</file>
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55A86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24E8F97" w14:textId="0CC0CB43" w:rsidR="00413AAB" w:rsidRPr="009D557D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B30EC8" w:rsidRPr="009D557D">
        <w:t>42</w:t>
      </w:r>
    </w:p>
    <w:p w14:paraId="1AE73D38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4244B03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72D00DDA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6F5E8F5F" w14:textId="4DE72AF2" w:rsidR="00413AAB" w:rsidRPr="009F318B" w:rsidRDefault="00B30EC8">
            <w:pPr>
              <w:widowControl w:val="0"/>
              <w:autoSpaceDE w:val="0"/>
              <w:autoSpaceDN w:val="0"/>
              <w:adjustRightInd w:val="0"/>
              <w:jc w:val="center"/>
            </w:pPr>
            <w:proofErr w:type="spellStart"/>
            <w:r w:rsidRPr="00B30EC8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AF353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719827B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8509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0C780121" w14:textId="35CE1ED0" w:rsidR="00413AAB" w:rsidRPr="00AD3198" w:rsidRDefault="00B30EC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Д. Д. </w:t>
            </w:r>
            <w:r w:rsidRPr="00B30EC8">
              <w:t>Савельева</w:t>
            </w:r>
            <w:r w:rsidR="00AD3198">
              <w:t xml:space="preserve"> </w:t>
            </w:r>
          </w:p>
        </w:tc>
      </w:tr>
      <w:tr w:rsidR="00413AAB" w14:paraId="218ABC16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04D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9036D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49E7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90E6B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FFB5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25E4C4A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1323F2E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A1AAD8" w14:textId="27E10634" w:rsidR="00413AAB" w:rsidRPr="009D557D" w:rsidRDefault="00413AAB" w:rsidP="008E080A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9F318B">
              <w:t xml:space="preserve"> № </w:t>
            </w:r>
            <w:r w:rsidR="00E90028">
              <w:t>3</w:t>
            </w:r>
          </w:p>
        </w:tc>
      </w:tr>
      <w:tr w:rsidR="00413AAB" w14:paraId="139674B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29E72C" w14:textId="1345A3B5" w:rsidR="00413AAB" w:rsidRPr="009F318B" w:rsidRDefault="00E90028" w:rsidP="00E90028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E90028">
              <w:rPr>
                <w:b w:val="0"/>
                <w:szCs w:val="32"/>
              </w:rPr>
              <w:t>ПОСТРОЕНИЕ МОДЕЛИ ПОСЛЕДОВАТЕЛЬНОСТИ</w:t>
            </w:r>
            <w:r w:rsidRPr="005452B0">
              <w:rPr>
                <w:b w:val="0"/>
                <w:szCs w:val="32"/>
              </w:rPr>
              <w:t xml:space="preserve"> </w:t>
            </w:r>
            <w:r w:rsidRPr="00E90028">
              <w:rPr>
                <w:b w:val="0"/>
                <w:szCs w:val="32"/>
              </w:rPr>
              <w:t>ВЫПОЛНЕНИЯ ДЕЙСТВИЙ.</w:t>
            </w:r>
            <w:r w:rsidRPr="005452B0">
              <w:rPr>
                <w:b w:val="0"/>
                <w:szCs w:val="32"/>
              </w:rPr>
              <w:t xml:space="preserve"> </w:t>
            </w:r>
            <w:r w:rsidRPr="00E90028">
              <w:rPr>
                <w:b w:val="0"/>
                <w:szCs w:val="32"/>
              </w:rPr>
              <w:t>МЕТОД IDEF3</w:t>
            </w:r>
          </w:p>
        </w:tc>
      </w:tr>
      <w:tr w:rsidR="00413AAB" w14:paraId="039628A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08D313" w14:textId="77777777" w:rsidR="00413AAB" w:rsidRPr="00AD3198" w:rsidRDefault="00413AAB" w:rsidP="008E080A">
            <w:pPr>
              <w:pStyle w:val="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2BBB5AA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2A2D468" w14:textId="22FE4CC5" w:rsidR="00413AAB" w:rsidRDefault="008D6783" w:rsidP="008E080A">
            <w:pPr>
              <w:pStyle w:val="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8D6783">
              <w:rPr>
                <w:sz w:val="28"/>
                <w:szCs w:val="28"/>
                <w:lang w:val="ru-RU"/>
              </w:rPr>
              <w:t>АРХИТЕКТУРА ИНФОРМАЦИОННЫХ СИСТЕМ</w:t>
            </w:r>
          </w:p>
        </w:tc>
      </w:tr>
      <w:tr w:rsidR="00413AAB" w14:paraId="7D67FA1F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D923780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8F3623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07FA7D09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0A86B5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DE9B3B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5F93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671B4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8D901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DE79FC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540389A5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9B767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1DB0C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325B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9BE26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A923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D741C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6C45FAD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697366E" w14:textId="79E5A797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650F55">
        <w:t>2025</w:t>
      </w:r>
      <w:r w:rsidR="00650F55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B854291" w14:textId="4F5B47D1" w:rsidR="008331DB" w:rsidRDefault="00010620" w:rsidP="00F26346">
      <w:pPr>
        <w:pStyle w:val="DIV1"/>
      </w:pPr>
      <w:r w:rsidRPr="00010620">
        <w:lastRenderedPageBreak/>
        <w:t>Цель выполнения работы</w:t>
      </w:r>
      <w:r>
        <w:t xml:space="preserve"> и н</w:t>
      </w:r>
      <w:r w:rsidRPr="00010620">
        <w:t>омер варианта</w:t>
      </w:r>
    </w:p>
    <w:p w14:paraId="34F16BF3" w14:textId="100725A5" w:rsidR="005A2E98" w:rsidRDefault="00A950E4" w:rsidP="00C36E89">
      <w:pPr>
        <w:pStyle w:val="MAINTEXT"/>
      </w:pPr>
      <w:r w:rsidRPr="00A950E4">
        <w:t xml:space="preserve">Цель работы: </w:t>
      </w:r>
      <w:r w:rsidR="005452B0" w:rsidRPr="005452B0">
        <w:t>получить навыки функционального описания процессов с помощью метода IDEF3.</w:t>
      </w:r>
    </w:p>
    <w:p w14:paraId="4BE01F35" w14:textId="15B483BB" w:rsidR="00C36E89" w:rsidRPr="006D1B79" w:rsidRDefault="0053308F" w:rsidP="00C36E89">
      <w:pPr>
        <w:pStyle w:val="MAINTEXT"/>
      </w:pPr>
      <w:r>
        <w:t>Работа была выполнена по в</w:t>
      </w:r>
      <w:r w:rsidR="00A950E4">
        <w:t>ариант</w:t>
      </w:r>
      <w:r>
        <w:t xml:space="preserve">у </w:t>
      </w:r>
      <w:r w:rsidR="00A950E4">
        <w:t>№ 19.</w:t>
      </w:r>
    </w:p>
    <w:p w14:paraId="1FAA8BA3" w14:textId="649AA095" w:rsidR="000D2405" w:rsidRDefault="001C6A2E" w:rsidP="000D2405">
      <w:pPr>
        <w:pStyle w:val="DIV1"/>
      </w:pPr>
      <w:r w:rsidRPr="001C6A2E">
        <w:t>Краткое описание задания</w:t>
      </w:r>
    </w:p>
    <w:p w14:paraId="636306D3" w14:textId="7BEC4A41" w:rsidR="009C6749" w:rsidRDefault="009C6749" w:rsidP="009C6749">
      <w:pPr>
        <w:pStyle w:val="MAINTEXT"/>
      </w:pPr>
      <w:r>
        <w:t>В рамках лабораторной работы необходимо</w:t>
      </w:r>
      <w:r w:rsidR="00840314" w:rsidRPr="00840314">
        <w:t xml:space="preserve"> </w:t>
      </w:r>
      <w:r w:rsidR="00840314">
        <w:t>п</w:t>
      </w:r>
      <w:r w:rsidR="00840314" w:rsidRPr="00840314">
        <w:t>остроить по правилам IDEF3 модели отдельных функций</w:t>
      </w:r>
      <w:r w:rsidR="00916A95">
        <w:t xml:space="preserve"> </w:t>
      </w:r>
      <w:r w:rsidR="00916A95" w:rsidRPr="00916A95">
        <w:t>процесса поступления в ВУЗ с точки зрения абитуриента</w:t>
      </w:r>
      <w:r w:rsidR="00840314" w:rsidRPr="00840314">
        <w:t>, выделенных с помощью IDEF0 и DFD</w:t>
      </w:r>
      <w:r w:rsidR="00783B30">
        <w:t xml:space="preserve"> в лабораторных работах №1,</w:t>
      </w:r>
      <w:r w:rsidR="004657F1">
        <w:t xml:space="preserve"> </w:t>
      </w:r>
      <w:r w:rsidR="00783B30">
        <w:t>2</w:t>
      </w:r>
      <w:r w:rsidR="00840314" w:rsidRPr="00840314">
        <w:t>. Для этих моделей привести примеры временных диаграмм</w:t>
      </w:r>
      <w:r>
        <w:t>.</w:t>
      </w:r>
    </w:p>
    <w:p w14:paraId="324DA10F" w14:textId="39E932EF" w:rsidR="009C6749" w:rsidRDefault="009C6749" w:rsidP="009C6749">
      <w:pPr>
        <w:pStyle w:val="MAINTEXT"/>
      </w:pPr>
      <w:r>
        <w:t>Процесс включает следующие</w:t>
      </w:r>
      <w:r w:rsidR="001D3162">
        <w:t xml:space="preserve"> функции</w:t>
      </w:r>
      <w:r>
        <w:t>:</w:t>
      </w:r>
    </w:p>
    <w:p w14:paraId="192EDCAC" w14:textId="77777777" w:rsidR="009C6749" w:rsidRDefault="009C6749" w:rsidP="009C6749">
      <w:pPr>
        <w:pStyle w:val="MAINTEXT"/>
        <w:numPr>
          <w:ilvl w:val="0"/>
          <w:numId w:val="6"/>
        </w:numPr>
      </w:pPr>
      <w:r>
        <w:t>поиск подходящих ВУЗов на основе предпочтений;</w:t>
      </w:r>
    </w:p>
    <w:p w14:paraId="32666860" w14:textId="77777777" w:rsidR="009C6749" w:rsidRDefault="009C6749" w:rsidP="009C6749">
      <w:pPr>
        <w:pStyle w:val="MAINTEXT"/>
        <w:numPr>
          <w:ilvl w:val="0"/>
          <w:numId w:val="6"/>
        </w:numPr>
      </w:pPr>
      <w:r>
        <w:t>подготовка и сдача ЕГЭ;</w:t>
      </w:r>
    </w:p>
    <w:p w14:paraId="404ABE83" w14:textId="77777777" w:rsidR="009C6749" w:rsidRDefault="009C6749" w:rsidP="009C6749">
      <w:pPr>
        <w:pStyle w:val="MAINTEXT"/>
        <w:numPr>
          <w:ilvl w:val="0"/>
          <w:numId w:val="6"/>
        </w:numPr>
      </w:pPr>
      <w:r>
        <w:t>оформление и подача документов;</w:t>
      </w:r>
    </w:p>
    <w:p w14:paraId="1DC6CA47" w14:textId="77777777" w:rsidR="0085062C" w:rsidRDefault="009C6749" w:rsidP="00260CC6">
      <w:pPr>
        <w:pStyle w:val="MAINTEXT"/>
        <w:numPr>
          <w:ilvl w:val="0"/>
          <w:numId w:val="6"/>
        </w:numPr>
      </w:pPr>
      <w:r>
        <w:t>получение результатов.</w:t>
      </w:r>
    </w:p>
    <w:p w14:paraId="3FBDDE07" w14:textId="7F9BF9B0" w:rsidR="00CA6DCF" w:rsidRPr="00260CC6" w:rsidRDefault="00CA6DCF" w:rsidP="0085062C">
      <w:pPr>
        <w:pStyle w:val="MAINTEXT"/>
      </w:pPr>
      <w:r>
        <w:br w:type="page"/>
      </w:r>
    </w:p>
    <w:p w14:paraId="748E1F1C" w14:textId="083BC033" w:rsidR="000D2405" w:rsidRDefault="00D2517C" w:rsidP="000D2405">
      <w:pPr>
        <w:pStyle w:val="DIV1"/>
      </w:pPr>
      <w:r w:rsidRPr="00D2517C">
        <w:lastRenderedPageBreak/>
        <w:t>Диаграмма декомпозиции первого уровня из отчета по лабораторной работе №1</w:t>
      </w:r>
    </w:p>
    <w:p w14:paraId="0B4C5F80" w14:textId="2CF1AA65" w:rsidR="000D2405" w:rsidRPr="009B2B5C" w:rsidRDefault="00BB275A" w:rsidP="000D2405">
      <w:pPr>
        <w:pStyle w:val="MAINTEXT"/>
      </w:pPr>
      <w:r>
        <w:t>На рис. 1</w:t>
      </w:r>
      <w:r w:rsidR="009B2B5C">
        <w:t xml:space="preserve"> показана</w:t>
      </w:r>
      <w:r>
        <w:t xml:space="preserve"> </w:t>
      </w:r>
      <w:r w:rsidR="00AE5029">
        <w:t>д</w:t>
      </w:r>
      <w:r w:rsidR="00AE5029" w:rsidRPr="00AE5029">
        <w:t xml:space="preserve">екомпозиция первого уровня </w:t>
      </w:r>
      <w:r w:rsidR="00AE5029">
        <w:t xml:space="preserve">процесса поступления в ВУЗ </w:t>
      </w:r>
      <w:r w:rsidR="00AE5029" w:rsidRPr="00AE5029">
        <w:t>по IDEF0</w:t>
      </w:r>
      <w:r w:rsidR="002C4667">
        <w:t>.</w:t>
      </w:r>
    </w:p>
    <w:p w14:paraId="1B9EBD8E" w14:textId="77777777" w:rsidR="0002489C" w:rsidRDefault="0002489C" w:rsidP="0002489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96F81F8" wp14:editId="7F7903EC">
            <wp:extent cx="5814746" cy="38862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12" cy="38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96D3" w14:textId="2BCF5971" w:rsidR="00D63A7E" w:rsidRDefault="0002489C" w:rsidP="00D63A7E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BD711F">
          <w:rPr>
            <w:noProof/>
          </w:rPr>
          <w:t>1</w:t>
        </w:r>
      </w:fldSimple>
      <w:r w:rsidRPr="000214A2">
        <w:t xml:space="preserve"> – </w:t>
      </w:r>
      <w:r w:rsidR="00E66636" w:rsidRPr="00E66636">
        <w:t>Декомпозиция первого уровня</w:t>
      </w:r>
      <w:r w:rsidR="00702DBF">
        <w:t xml:space="preserve"> по </w:t>
      </w:r>
      <w:r w:rsidR="00702DBF">
        <w:rPr>
          <w:lang w:val="en-US"/>
        </w:rPr>
        <w:t>IDEF</w:t>
      </w:r>
      <w:r w:rsidR="00702DBF" w:rsidRPr="00702DBF">
        <w:t>0</w:t>
      </w:r>
    </w:p>
    <w:p w14:paraId="05B2320D" w14:textId="2036DC57" w:rsidR="00D63A7E" w:rsidRDefault="00D63A7E">
      <w:pPr>
        <w:spacing w:after="200" w:line="276" w:lineRule="auto"/>
      </w:pPr>
      <w:r>
        <w:br w:type="page"/>
      </w:r>
    </w:p>
    <w:p w14:paraId="76C451A2" w14:textId="0EF3D071" w:rsidR="00D33480" w:rsidRDefault="00D33480" w:rsidP="00D33480">
      <w:pPr>
        <w:pStyle w:val="DIV1"/>
      </w:pPr>
      <w:r w:rsidRPr="00D33480">
        <w:lastRenderedPageBreak/>
        <w:t>Модел</w:t>
      </w:r>
      <w:r w:rsidR="002105D0">
        <w:t>и</w:t>
      </w:r>
      <w:r w:rsidRPr="00D33480">
        <w:t xml:space="preserve"> отдельн</w:t>
      </w:r>
      <w:r w:rsidR="0059317D">
        <w:t>ых</w:t>
      </w:r>
      <w:r w:rsidRPr="00D33480">
        <w:t xml:space="preserve"> функци</w:t>
      </w:r>
      <w:r w:rsidR="0059317D">
        <w:t>й</w:t>
      </w:r>
      <w:r w:rsidRPr="00D33480">
        <w:t xml:space="preserve"> процесса по правилам IDEF3</w:t>
      </w:r>
    </w:p>
    <w:p w14:paraId="3A902BDC" w14:textId="200BC593" w:rsidR="000359ED" w:rsidRDefault="008910D6" w:rsidP="000359ED">
      <w:pPr>
        <w:pStyle w:val="MAINTEXT"/>
      </w:pPr>
      <w:r>
        <w:t xml:space="preserve">На рис. 2, 4 показаны схемы процессов А1 и А2 соответственно по правилам </w:t>
      </w:r>
      <w:r>
        <w:rPr>
          <w:lang w:val="en-US"/>
        </w:rPr>
        <w:t>IDEF</w:t>
      </w:r>
      <w:r w:rsidRPr="008910D6">
        <w:t xml:space="preserve">0 </w:t>
      </w:r>
      <w:r>
        <w:t xml:space="preserve">и </w:t>
      </w:r>
      <w:r>
        <w:rPr>
          <w:lang w:val="en-US"/>
        </w:rPr>
        <w:t>DFD</w:t>
      </w:r>
      <w:r w:rsidRPr="008910D6">
        <w:t xml:space="preserve">. </w:t>
      </w:r>
      <w:r w:rsidR="00F446D8">
        <w:t xml:space="preserve">На рис. </w:t>
      </w:r>
      <w:r w:rsidR="00040EE0" w:rsidRPr="00040EE0">
        <w:t>3, 5</w:t>
      </w:r>
      <w:r w:rsidR="001B47FA">
        <w:t xml:space="preserve"> изображены </w:t>
      </w:r>
      <w:r w:rsidR="00353DA8">
        <w:t xml:space="preserve">модели </w:t>
      </w:r>
      <w:r w:rsidR="00B67899">
        <w:t xml:space="preserve">этих же </w:t>
      </w:r>
      <w:r w:rsidR="00353DA8">
        <w:t>процессов</w:t>
      </w:r>
      <w:r w:rsidR="00801289">
        <w:t xml:space="preserve">, составленные по </w:t>
      </w:r>
      <w:r w:rsidR="00801289">
        <w:rPr>
          <w:lang w:val="en-US"/>
        </w:rPr>
        <w:t>IDEF</w:t>
      </w:r>
      <w:r w:rsidR="00801289" w:rsidRPr="00801289">
        <w:t>3</w:t>
      </w:r>
      <w:r w:rsidR="00801289">
        <w:t>.</w:t>
      </w:r>
    </w:p>
    <w:p w14:paraId="50298062" w14:textId="77777777" w:rsidR="00712959" w:rsidRDefault="00712959" w:rsidP="00712959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1614501" wp14:editId="5E7B7BC1">
            <wp:extent cx="5296497" cy="3539836"/>
            <wp:effectExtent l="0" t="0" r="0" b="381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565" cy="35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1C65" w14:textId="4F1EAE5C" w:rsidR="00712959" w:rsidRPr="00702DBF" w:rsidRDefault="00712959" w:rsidP="00712959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711F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 </w:t>
      </w:r>
      <w:r>
        <w:t>Поиск ВУЗа</w:t>
      </w:r>
      <w:r>
        <w:t xml:space="preserve"> (</w:t>
      </w:r>
      <w:r>
        <w:rPr>
          <w:lang w:val="en-US"/>
        </w:rPr>
        <w:t>IDEF0</w:t>
      </w:r>
      <w:r>
        <w:t>)</w:t>
      </w:r>
    </w:p>
    <w:p w14:paraId="2A7C6A78" w14:textId="77777777" w:rsidR="000359ED" w:rsidRDefault="000359ED" w:rsidP="000359ED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52DAB81" wp14:editId="672F5CF4">
            <wp:extent cx="6001283" cy="1556671"/>
            <wp:effectExtent l="0" t="0" r="0" b="5715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1283" cy="15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5976" w14:textId="55318507" w:rsidR="000359ED" w:rsidRPr="00712959" w:rsidRDefault="000359ED" w:rsidP="000359ED">
      <w:pPr>
        <w:pStyle w:val="af0"/>
        <w:keepNext w:val="0"/>
        <w:widowControl w:val="0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BD711F">
          <w:rPr>
            <w:noProof/>
          </w:rPr>
          <w:t>3</w:t>
        </w:r>
      </w:fldSimple>
      <w:r w:rsidRPr="000214A2">
        <w:t xml:space="preserve"> – </w:t>
      </w:r>
      <w:r w:rsidR="00D4429D">
        <w:t>Поиск ВУЗа</w:t>
      </w:r>
      <w:r w:rsidR="00712959">
        <w:rPr>
          <w:lang w:val="en-US"/>
        </w:rPr>
        <w:t xml:space="preserve"> (IDEF3)</w:t>
      </w:r>
    </w:p>
    <w:p w14:paraId="6A48353E" w14:textId="77777777" w:rsidR="000359ED" w:rsidRDefault="000359ED" w:rsidP="000359ED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D9775AD" wp14:editId="603F68F7">
            <wp:extent cx="5631873" cy="3763980"/>
            <wp:effectExtent l="0" t="0" r="0" b="8255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00" cy="37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8894" w14:textId="4CE570B3" w:rsidR="000359ED" w:rsidRPr="00266A4E" w:rsidRDefault="000359ED" w:rsidP="000359ED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BD711F">
          <w:rPr>
            <w:noProof/>
          </w:rPr>
          <w:t>4</w:t>
        </w:r>
      </w:fldSimple>
      <w:r w:rsidRPr="000214A2">
        <w:t xml:space="preserve"> – </w:t>
      </w:r>
      <w:r w:rsidR="00627C9F">
        <w:t>Подготовка и сдача ЕГЭ</w:t>
      </w:r>
      <w:r w:rsidR="00266A4E" w:rsidRPr="00266A4E">
        <w:t xml:space="preserve"> (</w:t>
      </w:r>
      <w:r w:rsidR="00266A4E">
        <w:rPr>
          <w:lang w:val="en-US"/>
        </w:rPr>
        <w:t>DFD</w:t>
      </w:r>
      <w:r w:rsidR="00266A4E" w:rsidRPr="00266A4E">
        <w:t>)</w:t>
      </w:r>
    </w:p>
    <w:p w14:paraId="44A1E6A7" w14:textId="77777777" w:rsidR="0073591F" w:rsidRDefault="0073591F" w:rsidP="0073591F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B813DBA" wp14:editId="4829D692">
            <wp:extent cx="5831812" cy="1828106"/>
            <wp:effectExtent l="0" t="0" r="0" b="127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12" cy="182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182" w14:textId="79C24671" w:rsidR="0073591F" w:rsidRPr="00266A4E" w:rsidRDefault="0073591F" w:rsidP="0073591F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711F">
        <w:rPr>
          <w:noProof/>
        </w:rPr>
        <w:t>5</w:t>
      </w:r>
      <w:r>
        <w:rPr>
          <w:noProof/>
        </w:rPr>
        <w:fldChar w:fldCharType="end"/>
      </w:r>
      <w:r w:rsidRPr="000214A2">
        <w:t xml:space="preserve"> – </w:t>
      </w:r>
      <w:r>
        <w:t>Подготовка и сдача ЕГЭ</w:t>
      </w:r>
      <w:r w:rsidR="00266A4E" w:rsidRPr="00266A4E">
        <w:t xml:space="preserve"> (</w:t>
      </w:r>
      <w:r w:rsidR="00266A4E">
        <w:rPr>
          <w:lang w:val="en-US"/>
        </w:rPr>
        <w:t>IDEF</w:t>
      </w:r>
      <w:r w:rsidR="00266A4E" w:rsidRPr="004F1259">
        <w:t>3</w:t>
      </w:r>
      <w:r w:rsidR="00266A4E" w:rsidRPr="00266A4E">
        <w:t>)</w:t>
      </w:r>
    </w:p>
    <w:p w14:paraId="647CA48B" w14:textId="0DDE5DE0" w:rsidR="00D33480" w:rsidRDefault="003E053E" w:rsidP="00D33480">
      <w:pPr>
        <w:pStyle w:val="DIV1"/>
      </w:pPr>
      <w:r w:rsidRPr="003E053E">
        <w:t>Пример</w:t>
      </w:r>
      <w:r w:rsidR="00EB3E20">
        <w:t>ы</w:t>
      </w:r>
      <w:r w:rsidRPr="003E053E">
        <w:t xml:space="preserve"> временных диаграмм для IDEF3-модел</w:t>
      </w:r>
      <w:r w:rsidR="000925A1">
        <w:t>ей</w:t>
      </w:r>
    </w:p>
    <w:p w14:paraId="26C424C8" w14:textId="475C36F9" w:rsidR="00796583" w:rsidRPr="00860C80" w:rsidRDefault="00860C80" w:rsidP="00796583">
      <w:pPr>
        <w:pStyle w:val="MAINTEXT"/>
      </w:pPr>
      <w:r>
        <w:t>На рис. 6-</w:t>
      </w:r>
      <w:r w:rsidR="0024734C">
        <w:t>7</w:t>
      </w:r>
      <w:r>
        <w:t xml:space="preserve"> показаны примеры временных диаграмм для приведенных выше моделей </w:t>
      </w:r>
      <w:r>
        <w:rPr>
          <w:lang w:val="en-US"/>
        </w:rPr>
        <w:t>IDEF</w:t>
      </w:r>
      <w:r w:rsidRPr="00860C80">
        <w:t>3.</w:t>
      </w:r>
    </w:p>
    <w:p w14:paraId="38BEC100" w14:textId="77777777" w:rsidR="00BC0F5E" w:rsidRDefault="00BC0F5E" w:rsidP="00BC0F5E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5B865A7" wp14:editId="1BB1DA7C">
            <wp:extent cx="4121150" cy="2279785"/>
            <wp:effectExtent l="0" t="0" r="0" b="635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088" cy="22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E589" w14:textId="0C1E1DA9" w:rsidR="00BC0F5E" w:rsidRPr="00702DBF" w:rsidRDefault="00BC0F5E" w:rsidP="00BC0F5E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BD711F">
          <w:rPr>
            <w:noProof/>
          </w:rPr>
          <w:t>6</w:t>
        </w:r>
      </w:fldSimple>
      <w:r w:rsidRPr="000214A2">
        <w:t xml:space="preserve"> – </w:t>
      </w:r>
      <w:r w:rsidR="00766BEE" w:rsidRPr="00766BEE">
        <w:t>Поиск ВУЗа</w:t>
      </w:r>
      <w:r w:rsidR="00766BEE">
        <w:t xml:space="preserve"> (временная диаграмма)</w:t>
      </w:r>
    </w:p>
    <w:p w14:paraId="388BB788" w14:textId="77777777" w:rsidR="006B0176" w:rsidRDefault="006B0176" w:rsidP="006B0176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60F4AB7" wp14:editId="272ADA88">
            <wp:extent cx="4124087" cy="2281410"/>
            <wp:effectExtent l="0" t="0" r="0" b="5080"/>
            <wp:docPr id="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087" cy="22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9DD1" w14:textId="16687DE9" w:rsidR="006B0176" w:rsidRPr="00702DBF" w:rsidRDefault="006B0176" w:rsidP="006B0176">
      <w:pPr>
        <w:pStyle w:val="af0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BD711F">
          <w:rPr>
            <w:noProof/>
          </w:rPr>
          <w:t>7</w:t>
        </w:r>
      </w:fldSimple>
      <w:r w:rsidRPr="000214A2">
        <w:t xml:space="preserve"> – </w:t>
      </w:r>
      <w:r w:rsidR="002C3B8A">
        <w:t>Подготовка и сдача ЕГЭ</w:t>
      </w:r>
      <w:r>
        <w:t xml:space="preserve"> (временная диаграмма)</w:t>
      </w:r>
    </w:p>
    <w:p w14:paraId="0BF85B63" w14:textId="22A1BA02" w:rsidR="000D2405" w:rsidRDefault="00340116" w:rsidP="000D2405">
      <w:pPr>
        <w:pStyle w:val="DIV1"/>
      </w:pPr>
      <w:r w:rsidRPr="00340116">
        <w:t>Вывод</w:t>
      </w:r>
    </w:p>
    <w:p w14:paraId="51D6AD0C" w14:textId="1678B881" w:rsidR="000D2405" w:rsidRPr="00CA1852" w:rsidRDefault="003E120D" w:rsidP="00470F26">
      <w:pPr>
        <w:pStyle w:val="MAINTEXT"/>
      </w:pPr>
      <w:r w:rsidRPr="003E120D">
        <w:t>В рамках лабораторной работы были приобретены практические навыки построения моделей последовательности выполнения действий с использованием методологии IDEF3. Были разработаны схемы, описывающие логику процессов, ключевые действия (UOB), взаимосвязи между ними, а также внешние объекты и события, влияющие на выполнение процессов. Построение временных диаграмм позволило наглядно представить порядок и возможные альтернативы развития событий. Метод IDEF3 доказал свою эффективность как инструмент формального описания процессов с акцентом на последовательность действий и взаимодействие элементов системы.</w:t>
      </w:r>
    </w:p>
    <w:sectPr w:rsidR="000D2405" w:rsidRPr="00CA1852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02952" w14:textId="77777777" w:rsidR="003532F3" w:rsidRDefault="003532F3" w:rsidP="0002180F">
      <w:r>
        <w:separator/>
      </w:r>
    </w:p>
  </w:endnote>
  <w:endnote w:type="continuationSeparator" w:id="0">
    <w:p w14:paraId="385FB0B8" w14:textId="77777777" w:rsidR="003532F3" w:rsidRDefault="003532F3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59492B72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149811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F2500" w14:textId="77777777" w:rsidR="003532F3" w:rsidRDefault="003532F3" w:rsidP="0002180F">
      <w:r>
        <w:separator/>
      </w:r>
    </w:p>
  </w:footnote>
  <w:footnote w:type="continuationSeparator" w:id="0">
    <w:p w14:paraId="6E9A1640" w14:textId="77777777" w:rsidR="003532F3" w:rsidRDefault="003532F3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32C7D"/>
    <w:multiLevelType w:val="hybridMultilevel"/>
    <w:tmpl w:val="C55A9CAA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9573930"/>
    <w:multiLevelType w:val="hybridMultilevel"/>
    <w:tmpl w:val="6428C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8875AF"/>
    <w:multiLevelType w:val="hybridMultilevel"/>
    <w:tmpl w:val="324620C8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5" w15:restartNumberingAfterBreak="0">
    <w:nsid w:val="69680528"/>
    <w:multiLevelType w:val="hybridMultilevel"/>
    <w:tmpl w:val="150A72F0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C8"/>
    <w:rsid w:val="00010620"/>
    <w:rsid w:val="00016D5F"/>
    <w:rsid w:val="00016FB0"/>
    <w:rsid w:val="000214A2"/>
    <w:rsid w:val="0002180F"/>
    <w:rsid w:val="000244B3"/>
    <w:rsid w:val="0002489C"/>
    <w:rsid w:val="00033132"/>
    <w:rsid w:val="000359ED"/>
    <w:rsid w:val="00040EE0"/>
    <w:rsid w:val="0004168B"/>
    <w:rsid w:val="00041F41"/>
    <w:rsid w:val="000464D5"/>
    <w:rsid w:val="0004721A"/>
    <w:rsid w:val="00062D13"/>
    <w:rsid w:val="000668EE"/>
    <w:rsid w:val="000707C8"/>
    <w:rsid w:val="000733E9"/>
    <w:rsid w:val="00086585"/>
    <w:rsid w:val="00090445"/>
    <w:rsid w:val="000925A1"/>
    <w:rsid w:val="000928CE"/>
    <w:rsid w:val="000A2CF1"/>
    <w:rsid w:val="000A67BE"/>
    <w:rsid w:val="000C031F"/>
    <w:rsid w:val="000D2405"/>
    <w:rsid w:val="001126F4"/>
    <w:rsid w:val="00116F39"/>
    <w:rsid w:val="001440B9"/>
    <w:rsid w:val="001567B9"/>
    <w:rsid w:val="0016668E"/>
    <w:rsid w:val="00171DDA"/>
    <w:rsid w:val="00187D39"/>
    <w:rsid w:val="00194A01"/>
    <w:rsid w:val="001B47FA"/>
    <w:rsid w:val="001C6A2E"/>
    <w:rsid w:val="001D3162"/>
    <w:rsid w:val="001D4D88"/>
    <w:rsid w:val="001D7ED5"/>
    <w:rsid w:val="002105D0"/>
    <w:rsid w:val="00217444"/>
    <w:rsid w:val="00226859"/>
    <w:rsid w:val="002413D8"/>
    <w:rsid w:val="0024734C"/>
    <w:rsid w:val="00257394"/>
    <w:rsid w:val="00260CC6"/>
    <w:rsid w:val="00263F59"/>
    <w:rsid w:val="00266A4E"/>
    <w:rsid w:val="00271C67"/>
    <w:rsid w:val="00284869"/>
    <w:rsid w:val="002C3B8A"/>
    <w:rsid w:val="002C4667"/>
    <w:rsid w:val="002E4E36"/>
    <w:rsid w:val="002F07ED"/>
    <w:rsid w:val="002F1FC7"/>
    <w:rsid w:val="002F45DF"/>
    <w:rsid w:val="00300DD1"/>
    <w:rsid w:val="0032132F"/>
    <w:rsid w:val="00326699"/>
    <w:rsid w:val="00340116"/>
    <w:rsid w:val="00341EBE"/>
    <w:rsid w:val="00352422"/>
    <w:rsid w:val="003532F3"/>
    <w:rsid w:val="00353DA8"/>
    <w:rsid w:val="00353F7B"/>
    <w:rsid w:val="00374808"/>
    <w:rsid w:val="003756FA"/>
    <w:rsid w:val="00386765"/>
    <w:rsid w:val="003A09AD"/>
    <w:rsid w:val="003B3807"/>
    <w:rsid w:val="003C2A25"/>
    <w:rsid w:val="003D59E9"/>
    <w:rsid w:val="003E053E"/>
    <w:rsid w:val="003E120D"/>
    <w:rsid w:val="003F37B4"/>
    <w:rsid w:val="003F448A"/>
    <w:rsid w:val="003F468F"/>
    <w:rsid w:val="004036FA"/>
    <w:rsid w:val="00404D15"/>
    <w:rsid w:val="00405D24"/>
    <w:rsid w:val="0040745A"/>
    <w:rsid w:val="00413AAB"/>
    <w:rsid w:val="004146E7"/>
    <w:rsid w:val="00427B74"/>
    <w:rsid w:val="00450238"/>
    <w:rsid w:val="00460ED8"/>
    <w:rsid w:val="004611C6"/>
    <w:rsid w:val="004657F1"/>
    <w:rsid w:val="00470F26"/>
    <w:rsid w:val="00474DAE"/>
    <w:rsid w:val="00490A54"/>
    <w:rsid w:val="004A10D4"/>
    <w:rsid w:val="004B038C"/>
    <w:rsid w:val="004B138B"/>
    <w:rsid w:val="004C2456"/>
    <w:rsid w:val="004C4427"/>
    <w:rsid w:val="004C674A"/>
    <w:rsid w:val="004E7C23"/>
    <w:rsid w:val="004F1259"/>
    <w:rsid w:val="00506B80"/>
    <w:rsid w:val="00524155"/>
    <w:rsid w:val="00524674"/>
    <w:rsid w:val="0053308F"/>
    <w:rsid w:val="005364DC"/>
    <w:rsid w:val="005452B0"/>
    <w:rsid w:val="00552C4F"/>
    <w:rsid w:val="00560653"/>
    <w:rsid w:val="0059317D"/>
    <w:rsid w:val="005A2A15"/>
    <w:rsid w:val="005A2E98"/>
    <w:rsid w:val="005B566D"/>
    <w:rsid w:val="005C5BE0"/>
    <w:rsid w:val="005C6680"/>
    <w:rsid w:val="005D7FD7"/>
    <w:rsid w:val="005E3C66"/>
    <w:rsid w:val="005F5338"/>
    <w:rsid w:val="005F6709"/>
    <w:rsid w:val="0061394E"/>
    <w:rsid w:val="00621104"/>
    <w:rsid w:val="00623BA8"/>
    <w:rsid w:val="00627C9F"/>
    <w:rsid w:val="006375AF"/>
    <w:rsid w:val="00650F55"/>
    <w:rsid w:val="00651F7A"/>
    <w:rsid w:val="00657326"/>
    <w:rsid w:val="006577B9"/>
    <w:rsid w:val="0066640B"/>
    <w:rsid w:val="00673C38"/>
    <w:rsid w:val="00680B33"/>
    <w:rsid w:val="006854F9"/>
    <w:rsid w:val="006A42CB"/>
    <w:rsid w:val="006B0176"/>
    <w:rsid w:val="006D1B79"/>
    <w:rsid w:val="006E060A"/>
    <w:rsid w:val="006F20BB"/>
    <w:rsid w:val="00702DBF"/>
    <w:rsid w:val="00707092"/>
    <w:rsid w:val="00707EE1"/>
    <w:rsid w:val="00712959"/>
    <w:rsid w:val="007151DF"/>
    <w:rsid w:val="007228FE"/>
    <w:rsid w:val="007334B9"/>
    <w:rsid w:val="0073377F"/>
    <w:rsid w:val="0073591F"/>
    <w:rsid w:val="00744636"/>
    <w:rsid w:val="00747212"/>
    <w:rsid w:val="007569E5"/>
    <w:rsid w:val="00761551"/>
    <w:rsid w:val="00766BEE"/>
    <w:rsid w:val="007819E5"/>
    <w:rsid w:val="00783B30"/>
    <w:rsid w:val="007912CD"/>
    <w:rsid w:val="0079151F"/>
    <w:rsid w:val="00796583"/>
    <w:rsid w:val="007B2A9E"/>
    <w:rsid w:val="007C55D8"/>
    <w:rsid w:val="007D6A99"/>
    <w:rsid w:val="007E4B51"/>
    <w:rsid w:val="00801289"/>
    <w:rsid w:val="00810104"/>
    <w:rsid w:val="00824A62"/>
    <w:rsid w:val="008331DB"/>
    <w:rsid w:val="00840314"/>
    <w:rsid w:val="0085062C"/>
    <w:rsid w:val="00856964"/>
    <w:rsid w:val="00860C80"/>
    <w:rsid w:val="008811D8"/>
    <w:rsid w:val="008910D6"/>
    <w:rsid w:val="008C7F36"/>
    <w:rsid w:val="008D1AAC"/>
    <w:rsid w:val="008D6783"/>
    <w:rsid w:val="008E080A"/>
    <w:rsid w:val="00916A95"/>
    <w:rsid w:val="0092345E"/>
    <w:rsid w:val="009265C5"/>
    <w:rsid w:val="00926DFF"/>
    <w:rsid w:val="009317EC"/>
    <w:rsid w:val="00950472"/>
    <w:rsid w:val="00950BBB"/>
    <w:rsid w:val="00951A99"/>
    <w:rsid w:val="009539D2"/>
    <w:rsid w:val="00986BC9"/>
    <w:rsid w:val="00992C96"/>
    <w:rsid w:val="00996101"/>
    <w:rsid w:val="009B2B5C"/>
    <w:rsid w:val="009B5576"/>
    <w:rsid w:val="009B751E"/>
    <w:rsid w:val="009C14CB"/>
    <w:rsid w:val="009C6749"/>
    <w:rsid w:val="009D557D"/>
    <w:rsid w:val="009D55AD"/>
    <w:rsid w:val="009E13DE"/>
    <w:rsid w:val="009E4610"/>
    <w:rsid w:val="009F318B"/>
    <w:rsid w:val="009F7B06"/>
    <w:rsid w:val="00A37C30"/>
    <w:rsid w:val="00A42A31"/>
    <w:rsid w:val="00A540B5"/>
    <w:rsid w:val="00A73C84"/>
    <w:rsid w:val="00A74901"/>
    <w:rsid w:val="00A950E4"/>
    <w:rsid w:val="00AA6DE3"/>
    <w:rsid w:val="00AD1BD1"/>
    <w:rsid w:val="00AD3198"/>
    <w:rsid w:val="00AD38C0"/>
    <w:rsid w:val="00AE5029"/>
    <w:rsid w:val="00AF3855"/>
    <w:rsid w:val="00AF6555"/>
    <w:rsid w:val="00B12A19"/>
    <w:rsid w:val="00B20256"/>
    <w:rsid w:val="00B2042C"/>
    <w:rsid w:val="00B30EC8"/>
    <w:rsid w:val="00B36685"/>
    <w:rsid w:val="00B366F0"/>
    <w:rsid w:val="00B632F0"/>
    <w:rsid w:val="00B67899"/>
    <w:rsid w:val="00B71FEE"/>
    <w:rsid w:val="00B727FC"/>
    <w:rsid w:val="00B75E6C"/>
    <w:rsid w:val="00B923A5"/>
    <w:rsid w:val="00BA50FA"/>
    <w:rsid w:val="00BB275A"/>
    <w:rsid w:val="00BC0F5E"/>
    <w:rsid w:val="00BD0F91"/>
    <w:rsid w:val="00BD517D"/>
    <w:rsid w:val="00BD711F"/>
    <w:rsid w:val="00BE7C04"/>
    <w:rsid w:val="00BF7993"/>
    <w:rsid w:val="00C03BE7"/>
    <w:rsid w:val="00C22E5B"/>
    <w:rsid w:val="00C30C0E"/>
    <w:rsid w:val="00C36E89"/>
    <w:rsid w:val="00C44E77"/>
    <w:rsid w:val="00C51E65"/>
    <w:rsid w:val="00C60A88"/>
    <w:rsid w:val="00C6314C"/>
    <w:rsid w:val="00C7552A"/>
    <w:rsid w:val="00C7718B"/>
    <w:rsid w:val="00C969C1"/>
    <w:rsid w:val="00CA1852"/>
    <w:rsid w:val="00CA27D1"/>
    <w:rsid w:val="00CA6DCF"/>
    <w:rsid w:val="00CB568F"/>
    <w:rsid w:val="00CF630D"/>
    <w:rsid w:val="00D2517C"/>
    <w:rsid w:val="00D33480"/>
    <w:rsid w:val="00D347D3"/>
    <w:rsid w:val="00D4429D"/>
    <w:rsid w:val="00D45F03"/>
    <w:rsid w:val="00D63A7E"/>
    <w:rsid w:val="00D66B6C"/>
    <w:rsid w:val="00D817FC"/>
    <w:rsid w:val="00DA7C82"/>
    <w:rsid w:val="00DB1EC7"/>
    <w:rsid w:val="00DC0CA9"/>
    <w:rsid w:val="00DC1B09"/>
    <w:rsid w:val="00DF362A"/>
    <w:rsid w:val="00DF7735"/>
    <w:rsid w:val="00E14232"/>
    <w:rsid w:val="00E22832"/>
    <w:rsid w:val="00E455B8"/>
    <w:rsid w:val="00E51362"/>
    <w:rsid w:val="00E66636"/>
    <w:rsid w:val="00E75655"/>
    <w:rsid w:val="00E90028"/>
    <w:rsid w:val="00E922A5"/>
    <w:rsid w:val="00EA3B1D"/>
    <w:rsid w:val="00EB3E20"/>
    <w:rsid w:val="00ED438A"/>
    <w:rsid w:val="00EE1F7E"/>
    <w:rsid w:val="00EE3F95"/>
    <w:rsid w:val="00EF07F5"/>
    <w:rsid w:val="00EF2A7F"/>
    <w:rsid w:val="00EF315B"/>
    <w:rsid w:val="00F04F95"/>
    <w:rsid w:val="00F1684E"/>
    <w:rsid w:val="00F26346"/>
    <w:rsid w:val="00F446D8"/>
    <w:rsid w:val="00F45359"/>
    <w:rsid w:val="00F50713"/>
    <w:rsid w:val="00F57E13"/>
    <w:rsid w:val="00F65A25"/>
    <w:rsid w:val="00F77AFD"/>
    <w:rsid w:val="00F81A10"/>
    <w:rsid w:val="00F87EBD"/>
    <w:rsid w:val="00FA1CB4"/>
    <w:rsid w:val="00FA3569"/>
    <w:rsid w:val="00FA5CDE"/>
    <w:rsid w:val="00FD6BFA"/>
    <w:rsid w:val="00FE1BA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246CE1A"/>
  <w15:docId w15:val="{72880834-0F84-413F-8C92-88E7BB1BA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10" Type="http://schemas.openxmlformats.org/officeDocument/2006/relationships/image" Target="media/image2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256</TotalTime>
  <Pages>6</Pages>
  <Words>395</Words>
  <Characters>2253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2643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111</cp:revision>
  <cp:lastPrinted>2025-04-30T15:37:00Z</cp:lastPrinted>
  <dcterms:created xsi:type="dcterms:W3CDTF">2025-04-09T15:52:00Z</dcterms:created>
  <dcterms:modified xsi:type="dcterms:W3CDTF">2025-04-30T15:39:00Z</dcterms:modified>
  <cp:category/>
</cp:coreProperties>
</file>
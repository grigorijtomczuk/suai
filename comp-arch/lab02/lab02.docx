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E3C2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960441" w14:textId="35A243C1" w:rsidR="00413AAB" w:rsidRPr="00F94748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E11DF" w:rsidRPr="00F94748">
        <w:t>42</w:t>
      </w:r>
    </w:p>
    <w:p w14:paraId="152DD68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A8CCE1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1ABE4266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C2825" w14:textId="17C074C3" w:rsidR="00413AAB" w:rsidRPr="00AD3198" w:rsidRDefault="00F85A0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F85A0E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5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27561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3B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1AAA8508" w14:textId="530D0AC7" w:rsidR="00413AAB" w:rsidRPr="00CC36CA" w:rsidRDefault="00CC36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В. </w:t>
            </w:r>
            <w:r w:rsidRPr="00CC36CA">
              <w:t>Семененко</w:t>
            </w:r>
          </w:p>
        </w:tc>
      </w:tr>
      <w:tr w:rsidR="00413AAB" w14:paraId="603A6785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09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0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E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E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9D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A24224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CDF9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D03D56" w14:textId="1276C406" w:rsidR="00413AAB" w:rsidRPr="00A455DE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11441D">
              <w:rPr>
                <w:lang w:val="en-US"/>
              </w:rPr>
              <w:t xml:space="preserve"> </w:t>
            </w:r>
            <w:r w:rsidR="0011441D">
              <w:t xml:space="preserve">№ </w:t>
            </w:r>
            <w:r w:rsidR="00A455DE">
              <w:rPr>
                <w:lang w:val="en-US"/>
              </w:rPr>
              <w:t>2</w:t>
            </w:r>
          </w:p>
        </w:tc>
      </w:tr>
      <w:tr w:rsidR="00413AAB" w14:paraId="78FD6C2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E623EF" w14:textId="7071A8FF" w:rsidR="00413AAB" w:rsidRPr="0011441D" w:rsidRDefault="00F94748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F94748">
              <w:rPr>
                <w:b w:val="0"/>
                <w:szCs w:val="32"/>
              </w:rPr>
              <w:t>ПРЕДСТАВЛЕНИЕ ДАННЫХ. АРИФМЕТИКО-ЛОГИЧЕСКИЕ ОПЕРАЦИИ</w:t>
            </w:r>
          </w:p>
        </w:tc>
      </w:tr>
      <w:tr w:rsidR="00413AAB" w14:paraId="67AB1E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2B0D54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567CD04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AAC9D" w14:textId="0EB6BD41" w:rsidR="00413AAB" w:rsidRDefault="0011441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11441D">
              <w:rPr>
                <w:sz w:val="28"/>
                <w:szCs w:val="28"/>
                <w:lang w:val="ru-RU"/>
              </w:rPr>
              <w:t>АРХИТЕКТУРА ЭВМ</w:t>
            </w:r>
          </w:p>
        </w:tc>
      </w:tr>
      <w:tr w:rsidR="00413AAB" w14:paraId="39D9DB1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4F64C7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B7E9E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2F365C9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B9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D082D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F60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45A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4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DD58E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01C938F7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AC2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8A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B9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5CB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C4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6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9B137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B470E8F" w14:textId="4B7162AF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D0112C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050A5F">
        <w:t>2025</w:t>
      </w:r>
      <w:r w:rsidR="00050A5F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14:paraId="2103B7C9" w14:textId="0E31E5A4" w:rsidR="00C40346" w:rsidRDefault="00C40346" w:rsidP="00D639FB">
      <w:pPr>
        <w:pStyle w:val="DIV1"/>
      </w:pPr>
      <w:r>
        <w:lastRenderedPageBreak/>
        <w:t>Цель работы</w:t>
      </w:r>
    </w:p>
    <w:p w14:paraId="2B439008" w14:textId="78C5C931" w:rsidR="00C40346" w:rsidRPr="00C40346" w:rsidRDefault="00C40346" w:rsidP="00C40346">
      <w:pPr>
        <w:pStyle w:val="MAINTEXT1"/>
      </w:pPr>
      <w:r>
        <w:t>Цель работы: изучение архитектуры МП Intel 8086, изучение структуры простейшей ассемблерной программы, ознакомление с системой арифметико</w:t>
      </w:r>
      <w:r w:rsidR="003B70A3">
        <w:t>-</w:t>
      </w:r>
      <w:r>
        <w:t>логических команд процессора, организация вычислений на языке ассемблера.</w:t>
      </w:r>
    </w:p>
    <w:p w14:paraId="66BA493E" w14:textId="55510A44" w:rsidR="00C72183" w:rsidRDefault="0021060F" w:rsidP="00D639FB">
      <w:pPr>
        <w:pStyle w:val="DIV1"/>
      </w:pPr>
      <w:r>
        <w:t>Задание</w:t>
      </w:r>
    </w:p>
    <w:p w14:paraId="2A47B098" w14:textId="77777777" w:rsidR="004E78A6" w:rsidRPr="004E78A6" w:rsidRDefault="004E78A6" w:rsidP="004E78A6">
      <w:pPr>
        <w:pStyle w:val="MAINTEXT1"/>
      </w:pPr>
      <w:r>
        <w:t>П</w:t>
      </w:r>
      <w:r w:rsidRPr="004E78A6">
        <w:t>рактическая часть работы включает выполнение следующих действий:</w:t>
      </w:r>
    </w:p>
    <w:p w14:paraId="2B00F918" w14:textId="32025A4B" w:rsidR="004E78A6" w:rsidRPr="004E78A6" w:rsidRDefault="004E78A6" w:rsidP="004E78A6">
      <w:pPr>
        <w:pStyle w:val="LIST1"/>
        <w:numPr>
          <w:ilvl w:val="3"/>
          <w:numId w:val="46"/>
        </w:numPr>
      </w:pPr>
      <w:r w:rsidRPr="004E78A6">
        <w:t>формирование числовых значений в соответствии с индивидуальным заданием, определение минимального формата представления исходных данных;</w:t>
      </w:r>
    </w:p>
    <w:p w14:paraId="14964991" w14:textId="77777777" w:rsidR="00AA479B" w:rsidRPr="00AA479B" w:rsidRDefault="004E78A6" w:rsidP="004E78A6">
      <w:pPr>
        <w:pStyle w:val="LIST1"/>
        <w:numPr>
          <w:ilvl w:val="3"/>
          <w:numId w:val="46"/>
        </w:numPr>
      </w:pPr>
      <w:r w:rsidRPr="004E78A6">
        <w:t>по заданному алгоритму составление и выполнение программы работы с данными.</w:t>
      </w:r>
    </w:p>
    <w:p w14:paraId="7A5C0924" w14:textId="415490E7" w:rsidR="00AA479B" w:rsidRPr="009663E8" w:rsidRDefault="00AA479B" w:rsidP="00AA479B">
      <w:pPr>
        <w:pStyle w:val="MAINTEXT1"/>
      </w:pPr>
      <w:r w:rsidRPr="00DB5716">
        <w:t>Правильность разработки и выполнения программ арифметико-логической обработки данных контролируется путем ручной трассировки заданных алгоритмов с последующим сравнением результатов работы программ с результатами ручной трассировки.</w:t>
      </w:r>
    </w:p>
    <w:p w14:paraId="014B9C43" w14:textId="24F31841" w:rsidR="00DB5716" w:rsidRPr="00F66533" w:rsidRDefault="00DB5716" w:rsidP="00DB5716">
      <w:pPr>
        <w:pStyle w:val="MAINTEXT1"/>
      </w:pPr>
      <w:r w:rsidRPr="00F66533">
        <w:t>Значения исходных данных, которые должны храниться в сегменте данных</w:t>
      </w:r>
      <w:r w:rsidR="00926E0D" w:rsidRPr="00926E0D">
        <w:t xml:space="preserve"> (</w:t>
      </w:r>
      <w:r w:rsidR="00926E0D">
        <w:t>согласно №В=7, №Г=26</w:t>
      </w:r>
      <w:r w:rsidR="00926E0D" w:rsidRPr="00926E0D">
        <w:t>)</w:t>
      </w:r>
      <w:r w:rsidRPr="00F66533">
        <w:t>:</w:t>
      </w:r>
    </w:p>
    <w:p w14:paraId="0125EA81" w14:textId="19E5AEC7" w:rsidR="00892203" w:rsidRPr="00751948" w:rsidRDefault="000C2025" w:rsidP="0045797E">
      <w:pPr>
        <w:pStyle w:val="LIST1"/>
        <w:numPr>
          <w:ilvl w:val="0"/>
          <w:numId w:val="0"/>
        </w:numPr>
        <w:ind w:left="1080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Х1=-</m:t>
          </m:r>
          <m:r>
            <w:rPr>
              <w:rFonts w:ascii="Cambria Math" w:hAnsi="Cambria Math"/>
              <w:lang w:val="en-US"/>
            </w:rPr>
            <m:t xml:space="preserve">7; </m:t>
          </m:r>
          <m:r>
            <w:rPr>
              <w:rFonts w:ascii="Cambria Math" w:hAnsi="Cambria Math"/>
            </w:rPr>
            <m:t>Х2=182</m:t>
          </m:r>
          <m: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</w:rPr>
            <m:t>Х3=-208</m:t>
          </m:r>
          <m: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</w:rPr>
            <m:t>Х4=26.</m:t>
          </m:r>
        </m:oMath>
      </m:oMathPara>
    </w:p>
    <w:p w14:paraId="65B6956C" w14:textId="65129830" w:rsidR="00BC2E43" w:rsidRDefault="00BC2E43" w:rsidP="00BC2E43">
      <w:pPr>
        <w:pStyle w:val="MAINTEXT1"/>
      </w:pPr>
      <w:r w:rsidRPr="00BC2E43">
        <w:t>Алгоритм построчно</w:t>
      </w:r>
      <w:r w:rsidR="000E4FC9">
        <w:t xml:space="preserve"> (№В=7)</w:t>
      </w:r>
      <w:r w:rsidRPr="00BC2E43">
        <w:t>:</w:t>
      </w:r>
    </w:p>
    <w:p w14:paraId="2C9EB9CB" w14:textId="77777777" w:rsidR="00BC2E43" w:rsidRDefault="00BC2E43" w:rsidP="009D43CB">
      <w:pPr>
        <w:pStyle w:val="LIST1"/>
      </w:pPr>
      <w:r w:rsidRPr="00BC2E43">
        <w:t>X3+X2</w:t>
      </w:r>
    </w:p>
    <w:p w14:paraId="0681DE83" w14:textId="77777777" w:rsidR="00BC2E43" w:rsidRDefault="00BC2E43" w:rsidP="009D43CB">
      <w:pPr>
        <w:pStyle w:val="LIST1"/>
      </w:pPr>
      <w:r w:rsidRPr="00BC2E43">
        <w:t>X1/X3</w:t>
      </w:r>
    </w:p>
    <w:p w14:paraId="5943E08F" w14:textId="2E31602F" w:rsidR="00BC2E43" w:rsidRPr="009663E8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X2</w:t>
      </w:r>
      <w:r w:rsidR="00C61840" w:rsidRPr="009663E8">
        <w:rPr>
          <w:lang w:val="en-US"/>
        </w:rPr>
        <w:t xml:space="preserve"> </w:t>
      </w:r>
      <w:r w:rsidRPr="00666EAA">
        <w:rPr>
          <w:lang w:val="en-US"/>
        </w:rPr>
        <w:t>xor</w:t>
      </w:r>
      <w:r w:rsidR="00C61840" w:rsidRPr="009663E8">
        <w:rPr>
          <w:lang w:val="en-US"/>
        </w:rPr>
        <w:t xml:space="preserve"> </w:t>
      </w:r>
      <w:r w:rsidRPr="00666EAA">
        <w:rPr>
          <w:lang w:val="en-US"/>
        </w:rPr>
        <w:t>X1</w:t>
      </w:r>
    </w:p>
    <w:p w14:paraId="656FFF12" w14:textId="77777777" w:rsidR="00BC2E43" w:rsidRPr="00666EAA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X3-X1-CF</w:t>
      </w:r>
    </w:p>
    <w:p w14:paraId="014505CE" w14:textId="2DC01267" w:rsidR="00BC2E43" w:rsidRPr="009663E8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X4*2</w:t>
      </w:r>
      <w:r w:rsidRPr="00666EAA">
        <w:rPr>
          <w:vertAlign w:val="superscript"/>
          <w:lang w:val="en-US"/>
        </w:rPr>
        <w:t>4</w:t>
      </w:r>
    </w:p>
    <w:p w14:paraId="681982ED" w14:textId="35C0BDB4" w:rsidR="009D43CB" w:rsidRDefault="009D43CB">
      <w:pPr>
        <w:spacing w:after="200" w:line="276" w:lineRule="auto"/>
        <w:rPr>
          <w:b/>
          <w:sz w:val="28"/>
        </w:rPr>
      </w:pPr>
      <w:r>
        <w:br w:type="page"/>
      </w:r>
    </w:p>
    <w:p w14:paraId="1031ED7A" w14:textId="79AFCB5C" w:rsidR="00E65F46" w:rsidRDefault="00E65F46" w:rsidP="00E65F46">
      <w:pPr>
        <w:pStyle w:val="DIV1"/>
      </w:pPr>
      <w:r>
        <w:lastRenderedPageBreak/>
        <w:t>Ход выполнения</w:t>
      </w:r>
    </w:p>
    <w:p w14:paraId="1C97CE35" w14:textId="01903499" w:rsidR="002652DE" w:rsidRDefault="002652DE" w:rsidP="002652DE">
      <w:pPr>
        <w:pStyle w:val="DIV2"/>
      </w:pPr>
      <w:r>
        <w:t>Исходные данные</w:t>
      </w:r>
    </w:p>
    <w:p w14:paraId="64A56C0C" w14:textId="412FF639" w:rsidR="00B53842" w:rsidRPr="005F3109" w:rsidRDefault="008B1D52" w:rsidP="00B53842">
      <w:pPr>
        <w:pStyle w:val="MAINTEXT2"/>
        <w:ind w:left="401"/>
      </w:pPr>
      <w:r>
        <w:t xml:space="preserve">Сперва необходимо </w:t>
      </w:r>
      <w:r w:rsidR="00B53842">
        <w:t xml:space="preserve">входные данные </w:t>
      </w:r>
      <w:r w:rsidR="00493F76">
        <w:t xml:space="preserve">перевести </w:t>
      </w:r>
      <w:r w:rsidR="00B53842">
        <w:t>в шестнадцатеричную систему</w:t>
      </w:r>
      <w:r w:rsidR="005F3109">
        <w:t xml:space="preserve"> в формате </w:t>
      </w:r>
      <w:r w:rsidR="00240D84">
        <w:t xml:space="preserve">8- и </w:t>
      </w:r>
      <w:r w:rsidR="005B1F19">
        <w:t>1</w:t>
      </w:r>
      <w:r w:rsidR="00A51D9D">
        <w:t>6</w:t>
      </w:r>
      <w:r w:rsidR="005F3109" w:rsidRPr="005F3109">
        <w:t>-битны</w:t>
      </w:r>
      <w:r w:rsidR="005F3109">
        <w:t>х</w:t>
      </w:r>
      <w:r w:rsidR="005F3109" w:rsidRPr="005F3109">
        <w:t xml:space="preserve"> дву</w:t>
      </w:r>
      <w:r w:rsidR="00D46E71">
        <w:t>х</w:t>
      </w:r>
      <w:r w:rsidR="005F3109" w:rsidRPr="005F3109">
        <w:t>комплементарны</w:t>
      </w:r>
      <w:r w:rsidR="005F3109">
        <w:t>х чисел</w:t>
      </w:r>
      <w:r w:rsidR="004173F5">
        <w:t>:</w:t>
      </w:r>
    </w:p>
    <w:p w14:paraId="205FCBA8" w14:textId="5CB73D60" w:rsidR="002E2CE5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-X1=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07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→X1=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–7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F9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16</m:t>
            </m:r>
          </m:sub>
        </m:sSub>
      </m:oMath>
      <w:r w:rsidR="00004CDA" w:rsidRPr="003E31EB">
        <w:rPr>
          <w:iCs/>
          <w:lang w:val="en-US"/>
        </w:rPr>
        <w:t>;</w:t>
      </w:r>
    </w:p>
    <w:p w14:paraId="501FE2C5" w14:textId="6A058F24" w:rsidR="00D930A7" w:rsidRPr="003E31EB" w:rsidRDefault="003E31EB" w:rsidP="007B7881">
      <w:pPr>
        <w:pStyle w:val="MAINTEXT2"/>
        <w:ind w:leftChars="0" w:left="0" w:firstLine="0"/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2=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182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00B6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14:paraId="0C85F4D1" w14:textId="377D99A7" w:rsidR="00C873C6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-X</m:t>
          </m:r>
          <m:r>
            <m:rPr>
              <m:sty m:val="p"/>
            </m:rPr>
            <w:rPr>
              <w:rFonts w:ascii="Cambria Math" w:hAnsi="Cambria Math"/>
            </w:rPr>
            <m:t>3=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208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→X3=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-208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FF30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14:paraId="073D3B03" w14:textId="158992E8" w:rsidR="00584D3C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X4=26₁₀=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6</m:t>
            </m:r>
          </m:sub>
        </m:sSub>
      </m:oMath>
      <w:r w:rsidR="00004CDA" w:rsidRPr="003E31EB">
        <w:rPr>
          <w:iCs/>
          <w:lang w:val="en-US"/>
        </w:rPr>
        <w:t>.</w:t>
      </w:r>
    </w:p>
    <w:p w14:paraId="31BDF83A" w14:textId="20147271" w:rsidR="00C26C44" w:rsidRDefault="00C26C44" w:rsidP="00C26C44">
      <w:pPr>
        <w:pStyle w:val="DIV2"/>
      </w:pPr>
      <w:r>
        <w:t>Трассировка заданного алгоритма</w:t>
      </w:r>
    </w:p>
    <w:p w14:paraId="5CE1916E" w14:textId="1E54E155" w:rsidR="00142253" w:rsidRDefault="000D7B1A" w:rsidP="00142253">
      <w:pPr>
        <w:pStyle w:val="MAINTEXT2"/>
        <w:ind w:left="401"/>
      </w:pPr>
      <w:r>
        <w:t>В таблице 1 приведена трассировка заданного алгоритма.</w:t>
      </w:r>
    </w:p>
    <w:p w14:paraId="7ED0D7E6" w14:textId="63A2146B" w:rsidR="002C5AE7" w:rsidRPr="00C72183" w:rsidRDefault="002C5AE7" w:rsidP="002C5AE7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606504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06C26">
        <w:t>Трассировка алгоритма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92"/>
        <w:gridCol w:w="2120"/>
        <w:gridCol w:w="2111"/>
        <w:gridCol w:w="1866"/>
        <w:gridCol w:w="2458"/>
      </w:tblGrid>
      <w:tr w:rsidR="002252E8" w:rsidRPr="00C72183" w14:paraId="6D9F8E39" w14:textId="52B8B176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2CF79FF2" w14:textId="3A1D73A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Шаг</w:t>
            </w:r>
          </w:p>
        </w:tc>
        <w:tc>
          <w:tcPr>
            <w:tcW w:w="1134" w:type="pct"/>
            <w:vAlign w:val="center"/>
          </w:tcPr>
          <w:p w14:paraId="32BFD777" w14:textId="6A44D574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1129" w:type="pct"/>
            <w:vAlign w:val="center"/>
          </w:tcPr>
          <w:p w14:paraId="04B9ADD3" w14:textId="230D436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998" w:type="pct"/>
            <w:vAlign w:val="center"/>
          </w:tcPr>
          <w:p w14:paraId="624E36F7" w14:textId="608AEC54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Результат (</w:t>
            </w:r>
            <w:r w:rsidR="0064245D">
              <w:rPr>
                <w:b/>
                <w:bCs/>
              </w:rPr>
              <w:t>10</w:t>
            </w:r>
            <w:r>
              <w:rPr>
                <w:b/>
                <w:bCs/>
              </w:rPr>
              <w:t>)</w:t>
            </w:r>
          </w:p>
        </w:tc>
        <w:tc>
          <w:tcPr>
            <w:tcW w:w="1316" w:type="pct"/>
            <w:vAlign w:val="center"/>
          </w:tcPr>
          <w:p w14:paraId="127CD735" w14:textId="5F00CBC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Результат (</w:t>
            </w:r>
            <w:r w:rsidR="0064245D">
              <w:rPr>
                <w:b/>
                <w:bCs/>
              </w:rPr>
              <w:t>16</w:t>
            </w:r>
            <w:r w:rsidR="00002B71">
              <w:rPr>
                <w:b/>
                <w:bCs/>
                <w:lang w:val="en-US"/>
              </w:rPr>
              <w:t xml:space="preserve">, </w:t>
            </w:r>
            <w:r w:rsidR="00002B71">
              <w:rPr>
                <w:b/>
                <w:bCs/>
              </w:rPr>
              <w:t>1</w:t>
            </w:r>
            <w:r w:rsidR="00A83BE1">
              <w:rPr>
                <w:b/>
                <w:bCs/>
              </w:rPr>
              <w:t>6</w:t>
            </w:r>
            <w:r w:rsidR="00002B71">
              <w:rPr>
                <w:b/>
                <w:bCs/>
                <w:lang w:val="en-US"/>
              </w:rPr>
              <w:t>-bit</w:t>
            </w:r>
            <w:r>
              <w:rPr>
                <w:b/>
                <w:bCs/>
              </w:rPr>
              <w:t>)</w:t>
            </w:r>
          </w:p>
        </w:tc>
      </w:tr>
      <w:tr w:rsidR="002252E8" w:rsidRPr="00C72183" w14:paraId="76BFF726" w14:textId="5A58CFD7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1D202183" w14:textId="4DB12663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0</w:t>
            </w:r>
          </w:p>
        </w:tc>
        <w:tc>
          <w:tcPr>
            <w:tcW w:w="1134" w:type="pct"/>
            <w:vAlign w:val="center"/>
          </w:tcPr>
          <w:p w14:paraId="74B25B5B" w14:textId="52F2EFCA" w:rsidR="002252E8" w:rsidRPr="00C72183" w:rsidRDefault="002252E8" w:rsidP="007861A3">
            <w:pPr>
              <w:pStyle w:val="TEXTPLAIN"/>
              <w:spacing w:before="0" w:after="0"/>
            </w:pPr>
            <w:r>
              <w:t>Исходные</w:t>
            </w:r>
            <w:r w:rsidR="00DD5252">
              <w:t xml:space="preserve"> данные</w:t>
            </w:r>
          </w:p>
        </w:tc>
        <w:tc>
          <w:tcPr>
            <w:tcW w:w="1129" w:type="pct"/>
            <w:vAlign w:val="center"/>
          </w:tcPr>
          <w:p w14:paraId="796797CF" w14:textId="00A48948" w:rsidR="002252E8" w:rsidRPr="002252E8" w:rsidRDefault="002252E8" w:rsidP="007861A3">
            <w:pPr>
              <w:pStyle w:val="TEXTPLAIN"/>
              <w:spacing w:before="0" w:after="0"/>
              <w:rPr>
                <w:lang w:val="en-US"/>
              </w:rPr>
            </w:pPr>
            <w:r w:rsidRPr="002252E8">
              <w:rPr>
                <w:lang w:val="en-US"/>
              </w:rPr>
              <w:t>X1=</w:t>
            </w:r>
            <w:r w:rsidR="00844396">
              <w:rPr>
                <w:lang w:val="en-US"/>
              </w:rPr>
              <w:t>F</w:t>
            </w:r>
            <w:r w:rsidRPr="002252E8">
              <w:rPr>
                <w:lang w:val="en-US"/>
              </w:rPr>
              <w:t>9h,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X2=0</w:t>
            </w:r>
            <w:r w:rsidR="00844396" w:rsidRPr="00844396">
              <w:rPr>
                <w:lang w:val="en-US"/>
              </w:rPr>
              <w:t>0</w:t>
            </w:r>
            <w:r w:rsidRPr="002252E8">
              <w:rPr>
                <w:lang w:val="en-US"/>
              </w:rPr>
              <w:t>B6h,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X3=</w:t>
            </w:r>
            <w:r w:rsidR="00844396">
              <w:rPr>
                <w:lang w:val="en-US"/>
              </w:rPr>
              <w:t>F</w:t>
            </w:r>
            <w:r w:rsidRPr="002252E8">
              <w:rPr>
                <w:lang w:val="en-US"/>
              </w:rPr>
              <w:t>F30h,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X4=1Ah</w:t>
            </w:r>
          </w:p>
        </w:tc>
        <w:tc>
          <w:tcPr>
            <w:tcW w:w="998" w:type="pct"/>
            <w:vAlign w:val="center"/>
          </w:tcPr>
          <w:p w14:paraId="1637D3AB" w14:textId="70922881" w:rsidR="002252E8" w:rsidRPr="00C72183" w:rsidRDefault="002252E8" w:rsidP="007861A3">
            <w:pPr>
              <w:pStyle w:val="TEXTPLAIN"/>
              <w:spacing w:before="0" w:after="0"/>
            </w:pPr>
            <w:r>
              <w:t>—</w:t>
            </w:r>
          </w:p>
        </w:tc>
        <w:tc>
          <w:tcPr>
            <w:tcW w:w="1316" w:type="pct"/>
            <w:vAlign w:val="center"/>
          </w:tcPr>
          <w:p w14:paraId="1C2A3ECE" w14:textId="3228D2BA" w:rsidR="002252E8" w:rsidRPr="00C72183" w:rsidRDefault="002252E8" w:rsidP="007861A3">
            <w:pPr>
              <w:pStyle w:val="TEXTPLAIN"/>
              <w:spacing w:before="0" w:after="0"/>
            </w:pPr>
            <w:r>
              <w:t>—</w:t>
            </w:r>
          </w:p>
        </w:tc>
      </w:tr>
      <w:tr w:rsidR="002252E8" w:rsidRPr="00C72183" w14:paraId="73BD4AF3" w14:textId="1BB81431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3D795734" w14:textId="35DC772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1</w:t>
            </w:r>
          </w:p>
        </w:tc>
        <w:tc>
          <w:tcPr>
            <w:tcW w:w="1134" w:type="pct"/>
            <w:vAlign w:val="center"/>
          </w:tcPr>
          <w:p w14:paraId="73133D08" w14:textId="37DAD7DC" w:rsidR="002252E8" w:rsidRPr="00C72183" w:rsidRDefault="002252E8" w:rsidP="007861A3">
            <w:pPr>
              <w:pStyle w:val="TEXTPLAIN"/>
              <w:spacing w:before="0" w:after="0"/>
            </w:pPr>
            <w:r>
              <w:t>X3 + X2</w:t>
            </w:r>
          </w:p>
        </w:tc>
        <w:tc>
          <w:tcPr>
            <w:tcW w:w="1129" w:type="pct"/>
            <w:vAlign w:val="center"/>
          </w:tcPr>
          <w:p w14:paraId="44193F43" w14:textId="1A7A1C80" w:rsidR="002252E8" w:rsidRPr="00C72183" w:rsidRDefault="002252E8" w:rsidP="007861A3">
            <w:pPr>
              <w:pStyle w:val="TEXTPLAIN"/>
              <w:spacing w:before="0" w:after="0"/>
            </w:pPr>
            <w:r>
              <w:t>–208 + 182</w:t>
            </w:r>
          </w:p>
        </w:tc>
        <w:tc>
          <w:tcPr>
            <w:tcW w:w="998" w:type="pct"/>
            <w:vAlign w:val="center"/>
          </w:tcPr>
          <w:p w14:paraId="179CC1A3" w14:textId="0728F0F1" w:rsidR="002252E8" w:rsidRPr="00C72183" w:rsidRDefault="002252E8" w:rsidP="007861A3">
            <w:pPr>
              <w:pStyle w:val="TEXTPLAIN"/>
              <w:spacing w:before="0" w:after="0"/>
            </w:pPr>
            <w:r>
              <w:t>–26</w:t>
            </w:r>
          </w:p>
        </w:tc>
        <w:tc>
          <w:tcPr>
            <w:tcW w:w="1316" w:type="pct"/>
            <w:vAlign w:val="center"/>
          </w:tcPr>
          <w:p w14:paraId="7FEB6DD8" w14:textId="4EADD151" w:rsidR="002252E8" w:rsidRPr="004C6412" w:rsidRDefault="005A79A5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>
              <w:rPr>
                <w:rStyle w:val="Strong"/>
                <w:b w:val="0"/>
                <w:bCs w:val="0"/>
                <w:lang w:val="en-US"/>
              </w:rPr>
              <w:t>F</w:t>
            </w:r>
            <w:r w:rsidR="002252E8" w:rsidRPr="007861A3">
              <w:rPr>
                <w:rStyle w:val="Strong"/>
                <w:b w:val="0"/>
                <w:bCs w:val="0"/>
              </w:rPr>
              <w:t>FE6</w:t>
            </w:r>
          </w:p>
        </w:tc>
      </w:tr>
      <w:tr w:rsidR="002252E8" w:rsidRPr="00C72183" w14:paraId="0E55335D" w14:textId="05E1F3B4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61FE6FFD" w14:textId="2482EB7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2</w:t>
            </w:r>
          </w:p>
        </w:tc>
        <w:tc>
          <w:tcPr>
            <w:tcW w:w="1134" w:type="pct"/>
            <w:vAlign w:val="center"/>
          </w:tcPr>
          <w:p w14:paraId="791B2AC0" w14:textId="4D8EFD08" w:rsidR="002252E8" w:rsidRPr="00C72183" w:rsidRDefault="002252E8" w:rsidP="007861A3">
            <w:pPr>
              <w:pStyle w:val="TEXTPLAIN"/>
              <w:spacing w:before="0" w:after="0"/>
            </w:pPr>
            <w:r>
              <w:t>X1 / X3</w:t>
            </w:r>
          </w:p>
        </w:tc>
        <w:tc>
          <w:tcPr>
            <w:tcW w:w="1129" w:type="pct"/>
            <w:vAlign w:val="center"/>
          </w:tcPr>
          <w:p w14:paraId="224412E5" w14:textId="018DF17A" w:rsidR="002252E8" w:rsidRPr="00C72183" w:rsidRDefault="002252E8" w:rsidP="007861A3">
            <w:pPr>
              <w:pStyle w:val="TEXTPLAIN"/>
              <w:spacing w:before="0" w:after="0"/>
            </w:pPr>
            <w:r>
              <w:t>–7 / –208</w:t>
            </w:r>
          </w:p>
        </w:tc>
        <w:tc>
          <w:tcPr>
            <w:tcW w:w="998" w:type="pct"/>
            <w:vAlign w:val="center"/>
          </w:tcPr>
          <w:p w14:paraId="28959A82" w14:textId="6F9ABB38" w:rsidR="002252E8" w:rsidRPr="00E44676" w:rsidRDefault="002252E8" w:rsidP="007861A3">
            <w:pPr>
              <w:pStyle w:val="TEXTPLAIN"/>
              <w:spacing w:before="0" w:after="0"/>
            </w:pPr>
            <w:r>
              <w:t>0</w:t>
            </w:r>
            <w:r w:rsidR="00E44676">
              <w:t xml:space="preserve"> (ост. </w:t>
            </w:r>
            <w:r w:rsidR="009C0054">
              <w:rPr>
                <w:lang w:val="en-US"/>
              </w:rPr>
              <w:t>–</w:t>
            </w:r>
            <w:r w:rsidR="00E44676">
              <w:t>7)</w:t>
            </w:r>
          </w:p>
        </w:tc>
        <w:tc>
          <w:tcPr>
            <w:tcW w:w="1316" w:type="pct"/>
            <w:vAlign w:val="center"/>
          </w:tcPr>
          <w:p w14:paraId="484EFA03" w14:textId="5DC14F6E" w:rsidR="002252E8" w:rsidRPr="004C6412" w:rsidRDefault="000D7B1A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>
              <w:rPr>
                <w:rStyle w:val="Strong"/>
                <w:b w:val="0"/>
                <w:bCs w:val="0"/>
                <w:lang w:val="en-US"/>
              </w:rPr>
              <w:t>0</w:t>
            </w:r>
            <w:r w:rsidR="002252E8" w:rsidRPr="007861A3">
              <w:rPr>
                <w:rStyle w:val="Strong"/>
                <w:b w:val="0"/>
                <w:bCs w:val="0"/>
              </w:rPr>
              <w:t>000</w:t>
            </w:r>
            <w:r w:rsidR="00E44676">
              <w:rPr>
                <w:rStyle w:val="Strong"/>
                <w:b w:val="0"/>
                <w:bCs w:val="0"/>
              </w:rPr>
              <w:t xml:space="preserve"> (ост. </w:t>
            </w:r>
            <w:r w:rsidR="00186029" w:rsidRPr="00186029">
              <w:rPr>
                <w:rStyle w:val="Strong"/>
                <w:b w:val="0"/>
                <w:bCs w:val="0"/>
              </w:rPr>
              <w:t>FFF9</w:t>
            </w:r>
            <w:r w:rsidR="00E44676">
              <w:rPr>
                <w:rStyle w:val="Strong"/>
                <w:b w:val="0"/>
                <w:bCs w:val="0"/>
              </w:rPr>
              <w:t>)</w:t>
            </w:r>
          </w:p>
        </w:tc>
      </w:tr>
      <w:tr w:rsidR="002252E8" w:rsidRPr="00C72183" w14:paraId="7FFE7F58" w14:textId="18DA12B8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75A02ADB" w14:textId="0A5F703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3</w:t>
            </w:r>
          </w:p>
        </w:tc>
        <w:tc>
          <w:tcPr>
            <w:tcW w:w="1134" w:type="pct"/>
            <w:vAlign w:val="center"/>
          </w:tcPr>
          <w:p w14:paraId="1C991CFB" w14:textId="396C70DB" w:rsidR="002252E8" w:rsidRPr="00C72183" w:rsidRDefault="002252E8" w:rsidP="007861A3">
            <w:pPr>
              <w:pStyle w:val="TEXTPLAIN"/>
              <w:spacing w:before="0" w:after="0"/>
            </w:pPr>
            <w:r>
              <w:t xml:space="preserve">X2 </w:t>
            </w:r>
            <w:r w:rsidR="005F0AC1">
              <w:rPr>
                <w:lang w:val="en-US"/>
              </w:rPr>
              <w:t>XOR</w:t>
            </w:r>
            <w:r>
              <w:t xml:space="preserve"> X1</w:t>
            </w:r>
          </w:p>
        </w:tc>
        <w:tc>
          <w:tcPr>
            <w:tcW w:w="1129" w:type="pct"/>
            <w:vAlign w:val="center"/>
          </w:tcPr>
          <w:p w14:paraId="38F9819B" w14:textId="54B45145" w:rsidR="002252E8" w:rsidRPr="00C72183" w:rsidRDefault="0084589C" w:rsidP="007861A3">
            <w:pPr>
              <w:pStyle w:val="TEXTPLAIN"/>
              <w:spacing w:before="0" w:after="0"/>
            </w:pPr>
            <w:r w:rsidRPr="0084589C">
              <w:t>00B6</w:t>
            </w:r>
            <w:r>
              <w:t xml:space="preserve"> </w:t>
            </w:r>
            <w:r w:rsidR="00C911C9">
              <w:rPr>
                <w:lang w:val="en-US"/>
              </w:rPr>
              <w:t>XOR</w:t>
            </w:r>
            <w:r w:rsidR="002252E8">
              <w:t xml:space="preserve"> </w:t>
            </w:r>
            <w:r w:rsidR="003817A8" w:rsidRPr="003817A8">
              <w:t>FFF9</w:t>
            </w:r>
          </w:p>
        </w:tc>
        <w:tc>
          <w:tcPr>
            <w:tcW w:w="998" w:type="pct"/>
            <w:vAlign w:val="center"/>
          </w:tcPr>
          <w:p w14:paraId="56EDE888" w14:textId="4CD40508" w:rsidR="002252E8" w:rsidRPr="00094352" w:rsidRDefault="00F84CF6" w:rsidP="007861A3">
            <w:pPr>
              <w:pStyle w:val="TEXTPLAIN"/>
              <w:spacing w:before="0" w:after="0"/>
              <w:rPr>
                <w:lang w:val="en-US"/>
              </w:rPr>
            </w:pPr>
            <w:r>
              <w:t>–</w:t>
            </w:r>
            <w:r w:rsidR="00094352" w:rsidRPr="00094352">
              <w:rPr>
                <w:lang w:val="en-US"/>
              </w:rPr>
              <w:t>177</w:t>
            </w:r>
          </w:p>
        </w:tc>
        <w:tc>
          <w:tcPr>
            <w:tcW w:w="1316" w:type="pct"/>
            <w:vAlign w:val="center"/>
          </w:tcPr>
          <w:p w14:paraId="010CD738" w14:textId="53426031" w:rsidR="002252E8" w:rsidRPr="004C6412" w:rsidRDefault="00CD5A8D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CD5A8D">
              <w:rPr>
                <w:rStyle w:val="Strong"/>
                <w:b w:val="0"/>
                <w:bCs w:val="0"/>
              </w:rPr>
              <w:t>FF4F</w:t>
            </w:r>
          </w:p>
        </w:tc>
      </w:tr>
      <w:tr w:rsidR="002252E8" w:rsidRPr="00C72183" w14:paraId="436A2332" w14:textId="64A91F90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61686048" w14:textId="18814BC2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4</w:t>
            </w:r>
          </w:p>
        </w:tc>
        <w:tc>
          <w:tcPr>
            <w:tcW w:w="1134" w:type="pct"/>
            <w:vAlign w:val="center"/>
          </w:tcPr>
          <w:p w14:paraId="7C429A05" w14:textId="33440B8C" w:rsidR="002252E8" w:rsidRPr="00C72183" w:rsidRDefault="002252E8" w:rsidP="007861A3">
            <w:pPr>
              <w:pStyle w:val="TEXTPLAIN"/>
              <w:spacing w:before="0" w:after="0"/>
            </w:pPr>
            <w:r>
              <w:t>X3 – X1 – CF</w:t>
            </w:r>
          </w:p>
        </w:tc>
        <w:tc>
          <w:tcPr>
            <w:tcW w:w="1129" w:type="pct"/>
            <w:vAlign w:val="center"/>
          </w:tcPr>
          <w:p w14:paraId="221BB94A" w14:textId="547BCAEE" w:rsidR="002252E8" w:rsidRPr="00C72183" w:rsidRDefault="002252E8" w:rsidP="007861A3">
            <w:pPr>
              <w:pStyle w:val="TEXTPLAIN"/>
              <w:spacing w:before="0" w:after="0"/>
            </w:pPr>
            <w:r>
              <w:t>–26 – (–7)</w:t>
            </w:r>
          </w:p>
        </w:tc>
        <w:tc>
          <w:tcPr>
            <w:tcW w:w="998" w:type="pct"/>
            <w:vAlign w:val="center"/>
          </w:tcPr>
          <w:p w14:paraId="1CA00EF2" w14:textId="2C24FAD5" w:rsidR="002252E8" w:rsidRPr="00A51D9D" w:rsidRDefault="002252E8" w:rsidP="007861A3">
            <w:pPr>
              <w:pStyle w:val="TEXTPLAIN"/>
              <w:spacing w:before="0" w:after="0"/>
              <w:rPr>
                <w:lang w:val="en-US"/>
              </w:rPr>
            </w:pPr>
            <w:r>
              <w:t>–19</w:t>
            </w:r>
          </w:p>
        </w:tc>
        <w:tc>
          <w:tcPr>
            <w:tcW w:w="1316" w:type="pct"/>
            <w:vAlign w:val="center"/>
          </w:tcPr>
          <w:p w14:paraId="472CB533" w14:textId="18CAE75D" w:rsidR="002252E8" w:rsidRPr="004C6412" w:rsidRDefault="00156C83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156C83">
              <w:rPr>
                <w:rStyle w:val="Strong"/>
                <w:b w:val="0"/>
                <w:bCs w:val="0"/>
              </w:rPr>
              <w:t>FF</w:t>
            </w:r>
            <w:r w:rsidR="007856B3">
              <w:rPr>
                <w:rStyle w:val="Strong"/>
                <w:b w:val="0"/>
                <w:bCs w:val="0"/>
                <w:lang w:val="en-US"/>
              </w:rPr>
              <w:t>E</w:t>
            </w:r>
            <w:r w:rsidRPr="00156C83">
              <w:rPr>
                <w:rStyle w:val="Strong"/>
                <w:b w:val="0"/>
                <w:bCs w:val="0"/>
              </w:rPr>
              <w:t>D</w:t>
            </w:r>
          </w:p>
        </w:tc>
      </w:tr>
      <w:tr w:rsidR="002252E8" w:rsidRPr="00C72183" w14:paraId="36028CB8" w14:textId="19303B53" w:rsidTr="00667A84">
        <w:trPr>
          <w:tblHeader/>
          <w:jc w:val="center"/>
        </w:trPr>
        <w:tc>
          <w:tcPr>
            <w:tcW w:w="424" w:type="pct"/>
            <w:vAlign w:val="center"/>
          </w:tcPr>
          <w:p w14:paraId="7295D85B" w14:textId="18A48E6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5</w:t>
            </w:r>
          </w:p>
        </w:tc>
        <w:tc>
          <w:tcPr>
            <w:tcW w:w="1134" w:type="pct"/>
            <w:vAlign w:val="center"/>
          </w:tcPr>
          <w:p w14:paraId="799A03F4" w14:textId="4E71A378" w:rsidR="002252E8" w:rsidRPr="00C72183" w:rsidRDefault="002252E8" w:rsidP="007861A3">
            <w:pPr>
              <w:pStyle w:val="TEXTPLAIN"/>
              <w:spacing w:before="0" w:after="0"/>
            </w:pPr>
            <w:r>
              <w:t>X4 * 2</w:t>
            </w:r>
            <w:r w:rsidRPr="008F6256">
              <w:rPr>
                <w:vertAlign w:val="superscript"/>
              </w:rPr>
              <w:t>4</w:t>
            </w:r>
          </w:p>
        </w:tc>
        <w:tc>
          <w:tcPr>
            <w:tcW w:w="1129" w:type="pct"/>
            <w:vAlign w:val="center"/>
          </w:tcPr>
          <w:p w14:paraId="2496B33C" w14:textId="4363D1AB" w:rsidR="002252E8" w:rsidRPr="00C72183" w:rsidRDefault="002252E8" w:rsidP="007861A3">
            <w:pPr>
              <w:pStyle w:val="TEXTPLAIN"/>
              <w:spacing w:before="0" w:after="0"/>
            </w:pPr>
            <w:r>
              <w:t>26*16</w:t>
            </w:r>
          </w:p>
        </w:tc>
        <w:tc>
          <w:tcPr>
            <w:tcW w:w="998" w:type="pct"/>
            <w:vAlign w:val="center"/>
          </w:tcPr>
          <w:p w14:paraId="4466C78F" w14:textId="676F52BA" w:rsidR="002252E8" w:rsidRPr="00C72183" w:rsidRDefault="002252E8" w:rsidP="007861A3">
            <w:pPr>
              <w:pStyle w:val="TEXTPLAIN"/>
              <w:spacing w:before="0" w:after="0"/>
            </w:pPr>
            <w:r>
              <w:t>416</w:t>
            </w:r>
          </w:p>
        </w:tc>
        <w:tc>
          <w:tcPr>
            <w:tcW w:w="1316" w:type="pct"/>
            <w:vAlign w:val="center"/>
          </w:tcPr>
          <w:p w14:paraId="6A6091CD" w14:textId="7B88D185" w:rsidR="002252E8" w:rsidRPr="002E52E7" w:rsidRDefault="00156C83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156C83">
              <w:rPr>
                <w:rStyle w:val="Strong"/>
                <w:b w:val="0"/>
                <w:bCs w:val="0"/>
              </w:rPr>
              <w:t>01A0</w:t>
            </w:r>
          </w:p>
        </w:tc>
      </w:tr>
    </w:tbl>
    <w:p w14:paraId="28C0D9D3" w14:textId="77777777" w:rsidR="00DE6871" w:rsidRPr="00C72183" w:rsidRDefault="00DE6871" w:rsidP="00DE6871">
      <w:pPr>
        <w:pStyle w:val="DIV2"/>
        <w:numPr>
          <w:ilvl w:val="0"/>
          <w:numId w:val="0"/>
        </w:numPr>
        <w:spacing w:line="160" w:lineRule="exact"/>
        <w:ind w:left="335"/>
      </w:pPr>
    </w:p>
    <w:p w14:paraId="68027DC7" w14:textId="107360D7" w:rsidR="00683A37" w:rsidRDefault="00683A37" w:rsidP="00683A37">
      <w:pPr>
        <w:pStyle w:val="DIV2"/>
      </w:pPr>
      <w:r>
        <w:t>Программа заданного алгоритма в мнемокодах</w:t>
      </w:r>
    </w:p>
    <w:p w14:paraId="1A25EFEC" w14:textId="75F6E6AB" w:rsidR="00683A37" w:rsidRPr="00653559" w:rsidRDefault="00DB1C00" w:rsidP="00683A37">
      <w:pPr>
        <w:pStyle w:val="MAINTEXT2"/>
        <w:ind w:left="401"/>
      </w:pPr>
      <w:r>
        <w:t xml:space="preserve">На языке </w:t>
      </w:r>
      <w:r>
        <w:rPr>
          <w:lang w:val="en-US"/>
        </w:rPr>
        <w:t>Assembly</w:t>
      </w:r>
      <w:r w:rsidR="006B5360" w:rsidRPr="006B5360">
        <w:t xml:space="preserve"> </w:t>
      </w:r>
      <w:r w:rsidR="006B5360">
        <w:t xml:space="preserve">под архитектуру </w:t>
      </w:r>
      <w:r w:rsidR="006B5360">
        <w:rPr>
          <w:lang w:val="en-US"/>
        </w:rPr>
        <w:t>Intel</w:t>
      </w:r>
      <w:r w:rsidR="006B5360" w:rsidRPr="006B5360">
        <w:t xml:space="preserve"> 808</w:t>
      </w:r>
      <w:r w:rsidR="006B5360" w:rsidRPr="008B1D52">
        <w:t>6</w:t>
      </w:r>
      <w:r w:rsidR="00653559" w:rsidRPr="00653559">
        <w:t xml:space="preserve"> </w:t>
      </w:r>
      <w:r w:rsidR="00653559">
        <w:t>была написана программа, реализующая описанный алгоритм.</w:t>
      </w:r>
    </w:p>
    <w:p w14:paraId="6D8F919E" w14:textId="7E34C58F" w:rsidR="00C40145" w:rsidRPr="009A15DC" w:rsidRDefault="00C40145" w:rsidP="00C40145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606504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14:paraId="640B092D" w14:textId="77777777" w:rsidR="00A02C78" w:rsidRPr="00A02C78" w:rsidRDefault="00A02C78" w:rsidP="00A02C78">
      <w:pPr>
        <w:pStyle w:val="LISTINGBODY"/>
      </w:pPr>
      <w:r w:rsidRPr="00A02C78">
        <w:t>; input</w:t>
      </w:r>
    </w:p>
    <w:p w14:paraId="166BF444" w14:textId="77777777" w:rsidR="00A02C78" w:rsidRPr="00A02C78" w:rsidRDefault="00A02C78" w:rsidP="00A02C78">
      <w:pPr>
        <w:pStyle w:val="LISTINGBODY"/>
      </w:pPr>
      <w:r w:rsidRPr="00A02C78">
        <w:t>MOV AL, 0F9h      ; X1 = -7</w:t>
      </w:r>
    </w:p>
    <w:p w14:paraId="4686A447" w14:textId="77777777" w:rsidR="00A02C78" w:rsidRPr="00A02C78" w:rsidRDefault="00A02C78" w:rsidP="00A02C78">
      <w:pPr>
        <w:pStyle w:val="LISTINGBODY"/>
      </w:pPr>
      <w:r w:rsidRPr="00A02C78">
        <w:t>MOV BX, 000B6h    ; X2 = 182</w:t>
      </w:r>
    </w:p>
    <w:p w14:paraId="36590DE3" w14:textId="77777777" w:rsidR="00A02C78" w:rsidRPr="00A02C78" w:rsidRDefault="00A02C78" w:rsidP="00A02C78">
      <w:pPr>
        <w:pStyle w:val="LISTINGBODY"/>
      </w:pPr>
      <w:r w:rsidRPr="00A02C78">
        <w:t>MOV CX, 0FF30h    ; X3 = -208</w:t>
      </w:r>
    </w:p>
    <w:p w14:paraId="11768BFE" w14:textId="77777777" w:rsidR="00A02C78" w:rsidRPr="00A02C78" w:rsidRDefault="00A02C78" w:rsidP="00A02C78">
      <w:pPr>
        <w:pStyle w:val="LISTINGBODY"/>
      </w:pPr>
      <w:r w:rsidRPr="00A02C78">
        <w:t>MOV DL, 01Ah      ; X4 = 26</w:t>
      </w:r>
    </w:p>
    <w:p w14:paraId="0BE5508A" w14:textId="77777777" w:rsidR="00A02C78" w:rsidRPr="00A02C78" w:rsidRDefault="00A02C78" w:rsidP="00A02C78">
      <w:pPr>
        <w:pStyle w:val="LISTINGBODY"/>
      </w:pPr>
    </w:p>
    <w:p w14:paraId="774F799F" w14:textId="77777777" w:rsidR="00A02C78" w:rsidRPr="00A02C78" w:rsidRDefault="00A02C78" w:rsidP="00A02C78">
      <w:pPr>
        <w:pStyle w:val="LISTINGBODY"/>
      </w:pPr>
      <w:r w:rsidRPr="00A02C78">
        <w:t xml:space="preserve">; X3 = X3 + X2 </w:t>
      </w:r>
    </w:p>
    <w:p w14:paraId="3EF9D182" w14:textId="77777777" w:rsidR="00A02C78" w:rsidRPr="00A02C78" w:rsidRDefault="00A02C78" w:rsidP="00A02C78">
      <w:pPr>
        <w:pStyle w:val="LISTINGBODY"/>
      </w:pPr>
      <w:r w:rsidRPr="00A02C78">
        <w:t>ADD CX, BX        ; CX = X3 + X2</w:t>
      </w:r>
    </w:p>
    <w:p w14:paraId="10E72EBD" w14:textId="77777777" w:rsidR="00A02C78" w:rsidRPr="00A02C78" w:rsidRDefault="00A02C78" w:rsidP="00A02C78">
      <w:pPr>
        <w:pStyle w:val="LISTINGBODY"/>
      </w:pPr>
    </w:p>
    <w:p w14:paraId="0FF8B938" w14:textId="77777777" w:rsidR="00A02C78" w:rsidRPr="00A02C78" w:rsidRDefault="00A02C78" w:rsidP="00A02C78">
      <w:pPr>
        <w:pStyle w:val="LISTINGBODY"/>
      </w:pPr>
      <w:r w:rsidRPr="00A02C78">
        <w:t xml:space="preserve">; DX:AX = X1 / X3     </w:t>
      </w:r>
    </w:p>
    <w:p w14:paraId="53E6416E" w14:textId="77777777" w:rsidR="00A02C78" w:rsidRPr="00A02C78" w:rsidRDefault="00A02C78" w:rsidP="00A02C78">
      <w:pPr>
        <w:pStyle w:val="LISTINGBODY"/>
      </w:pPr>
      <w:r w:rsidRPr="00A02C78">
        <w:t>CBW               ; sign extend byte AL -&gt; word AX</w:t>
      </w:r>
    </w:p>
    <w:p w14:paraId="4368F99E" w14:textId="77777777" w:rsidR="00A02C78" w:rsidRPr="000B29DA" w:rsidRDefault="00A02C78" w:rsidP="00A02C78">
      <w:pPr>
        <w:pStyle w:val="LISTINGBODY"/>
      </w:pPr>
      <w:r w:rsidRPr="000B29DA">
        <w:lastRenderedPageBreak/>
        <w:t xml:space="preserve">CWD               ; sign-extend word AX to  dword DX:AX (if AX&lt;0: DX = FFFFh, else zero) - IDIV takes 32-bit DWORD DX:AX as devidend </w:t>
      </w:r>
    </w:p>
    <w:p w14:paraId="2D3D0861" w14:textId="77777777" w:rsidR="00A02C78" w:rsidRPr="000B29DA" w:rsidRDefault="00A02C78" w:rsidP="00A02C78">
      <w:pPr>
        <w:pStyle w:val="LISTINGBODY"/>
      </w:pPr>
      <w:r w:rsidRPr="000B29DA">
        <w:t>IDIV CX           ; (DX:AX) / CX -&gt; AX=quotient, DX=remainder</w:t>
      </w:r>
    </w:p>
    <w:p w14:paraId="19772CE2" w14:textId="77777777" w:rsidR="00A02C78" w:rsidRPr="000B29DA" w:rsidRDefault="00A02C78" w:rsidP="00A02C78">
      <w:pPr>
        <w:pStyle w:val="LISTINGBODY"/>
      </w:pPr>
    </w:p>
    <w:p w14:paraId="0C01A40F" w14:textId="77777777" w:rsidR="00A02C78" w:rsidRPr="000B29DA" w:rsidRDefault="00A02C78" w:rsidP="00A02C78">
      <w:pPr>
        <w:pStyle w:val="LISTINGBODY"/>
      </w:pPr>
      <w:r w:rsidRPr="000B29DA">
        <w:t xml:space="preserve">; X2 = X2 XOR X1 </w:t>
      </w:r>
    </w:p>
    <w:p w14:paraId="35FF91A4" w14:textId="77777777" w:rsidR="00A02C78" w:rsidRPr="000B29DA" w:rsidRDefault="00A02C78" w:rsidP="00A02C78">
      <w:pPr>
        <w:pStyle w:val="LISTINGBODY"/>
      </w:pPr>
      <w:r w:rsidRPr="000B29DA">
        <w:t>MOV AX, 0FFF9h    ; AX = X1 after IDIV</w:t>
      </w:r>
    </w:p>
    <w:p w14:paraId="28831147" w14:textId="77777777" w:rsidR="00A02C78" w:rsidRPr="000B29DA" w:rsidRDefault="00A02C78" w:rsidP="00A02C78">
      <w:pPr>
        <w:pStyle w:val="LISTINGBODY"/>
      </w:pPr>
      <w:r w:rsidRPr="000B29DA">
        <w:t>XOR BX, AX        ; BX = X2 XOR X1</w:t>
      </w:r>
    </w:p>
    <w:p w14:paraId="473A9C52" w14:textId="77777777" w:rsidR="00A02C78" w:rsidRPr="000B29DA" w:rsidRDefault="00A02C78" w:rsidP="00A02C78">
      <w:pPr>
        <w:pStyle w:val="LISTINGBODY"/>
      </w:pPr>
    </w:p>
    <w:p w14:paraId="2E8BD33A" w14:textId="77777777" w:rsidR="00A02C78" w:rsidRPr="000B29DA" w:rsidRDefault="00A02C78" w:rsidP="00A02C78">
      <w:pPr>
        <w:pStyle w:val="LISTINGBODY"/>
      </w:pPr>
      <w:r w:rsidRPr="000B29DA">
        <w:t xml:space="preserve">; X3 = X3 - X1 - CF </w:t>
      </w:r>
    </w:p>
    <w:p w14:paraId="45331EF4" w14:textId="77777777" w:rsidR="00A02C78" w:rsidRPr="000B29DA" w:rsidRDefault="00A02C78" w:rsidP="00A02C78">
      <w:pPr>
        <w:pStyle w:val="LISTINGBODY"/>
      </w:pPr>
      <w:r w:rsidRPr="000B29DA">
        <w:t>SBB CX, AX        ; CX = X3 - X1 - carry_flag</w:t>
      </w:r>
    </w:p>
    <w:p w14:paraId="55374A09" w14:textId="77777777" w:rsidR="00A02C78" w:rsidRPr="000B29DA" w:rsidRDefault="00A02C78" w:rsidP="00A02C78">
      <w:pPr>
        <w:pStyle w:val="LISTINGBODY"/>
      </w:pPr>
    </w:p>
    <w:p w14:paraId="45201B7A" w14:textId="77777777" w:rsidR="00A02C78" w:rsidRPr="000B29DA" w:rsidRDefault="00A02C78" w:rsidP="00A02C78">
      <w:pPr>
        <w:pStyle w:val="LISTINGBODY"/>
      </w:pPr>
      <w:r w:rsidRPr="000B29DA">
        <w:t xml:space="preserve">; X4 = X4 * 2^4    </w:t>
      </w:r>
    </w:p>
    <w:p w14:paraId="7BCAF9D9" w14:textId="77777777" w:rsidR="00A02C78" w:rsidRPr="000B29DA" w:rsidRDefault="00A02C78" w:rsidP="00A02C78">
      <w:pPr>
        <w:pStyle w:val="LISTINGBODY"/>
      </w:pPr>
      <w:r w:rsidRPr="000B29DA">
        <w:t>MOV DX, 0001Ah    ; DX = X4 after IDIV</w:t>
      </w:r>
    </w:p>
    <w:p w14:paraId="413F77ED" w14:textId="34DFF491" w:rsidR="00C40145" w:rsidRPr="000B29DA" w:rsidRDefault="00A02C78" w:rsidP="00A02C78">
      <w:pPr>
        <w:pStyle w:val="LISTINGBODY"/>
      </w:pPr>
      <w:r w:rsidRPr="000B29DA">
        <w:t>SHL DX, 4         ; DX = X4 * 16 (bitwise left shift)</w:t>
      </w:r>
    </w:p>
    <w:p w14:paraId="47861321" w14:textId="5958379A" w:rsidR="00001B06" w:rsidRDefault="00001B06" w:rsidP="00001B06">
      <w:pPr>
        <w:pStyle w:val="DIV1"/>
      </w:pPr>
      <w:r>
        <w:t>Вывод</w:t>
      </w:r>
    </w:p>
    <w:p w14:paraId="4D761CF7" w14:textId="77777777" w:rsidR="00313510" w:rsidRDefault="00313510" w:rsidP="00313510">
      <w:pPr>
        <w:pStyle w:val="MAINTEXT1"/>
      </w:pPr>
      <w:r>
        <w:t>В ходе выполнения лабораторной работы была изучена работа с целыми числами в различных разрядных форматах и проведена трассировка алгоритма с использованием исходных данных. Были рассмотрены операции сложения, вычитания, деления, побитового XOR и умножения на степень двойки в контексте архитектуры ЭВМ, что позволило на практике закрепить понимание того, как компьютер обрабатывает знаковые и беззнаковые числа.</w:t>
      </w:r>
    </w:p>
    <w:p w14:paraId="4D3C2347" w14:textId="67F4F240" w:rsidR="00313510" w:rsidRDefault="00313510" w:rsidP="00313510">
      <w:pPr>
        <w:pStyle w:val="MAINTEXT1"/>
      </w:pPr>
      <w:r>
        <w:t>Особое внимание уделялось выбору минимально необходимого формата представления чисел. На примере</w:t>
      </w:r>
      <w:r w:rsidR="00E21F83">
        <w:t xml:space="preserve"> совместного использования 8- и</w:t>
      </w:r>
      <w:r>
        <w:t xml:space="preserve"> 16-битного формата было показано, что корректная работа алгоритма зависит от того, чтобы все значения помещались в выбранный разрядный диапазон, а также учитывались особенности представления отрицательных чисел в дополнительном коде. Это позволило понять, как правильно интерпретировать результаты операций и контролировать переполнение и перенос.</w:t>
      </w:r>
    </w:p>
    <w:p w14:paraId="2859FBBE" w14:textId="66B1A5C9" w:rsidR="00001B06" w:rsidRPr="00001B06" w:rsidRDefault="00313510" w:rsidP="00313510">
      <w:pPr>
        <w:pStyle w:val="MAINTEXT1"/>
      </w:pPr>
      <w:r>
        <w:t>Кроме того, был составлен ассемблерный код алгоритма, что дало возможность на практике увидеть соответствие машинных команд математическим операциям. Создание таблицы трассировки позволило проследить пошаговое изменение значений переменных и убедиться в правильности выполнения каждой операции. В результате работы были закреплены навыки перевода чисел между системами счисления, побитовой арифметики и анализа работы программ на уровне команд процессора.</w:t>
      </w:r>
    </w:p>
    <w:sectPr w:rsidR="00001B06" w:rsidRPr="00001B06" w:rsidSect="00D0112C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73D1D" w14:textId="77777777" w:rsidR="00E41363" w:rsidRDefault="00E41363" w:rsidP="0002180F">
      <w:r>
        <w:separator/>
      </w:r>
    </w:p>
  </w:endnote>
  <w:endnote w:type="continuationSeparator" w:id="0">
    <w:p w14:paraId="6E84BFFB" w14:textId="77777777" w:rsidR="00E41363" w:rsidRDefault="00E41363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B2AC67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6273B" w14:textId="77777777" w:rsidR="00E41363" w:rsidRDefault="00E41363" w:rsidP="0002180F">
      <w:r>
        <w:separator/>
      </w:r>
    </w:p>
  </w:footnote>
  <w:footnote w:type="continuationSeparator" w:id="0">
    <w:p w14:paraId="5EC7256E" w14:textId="77777777" w:rsidR="00E41363" w:rsidRDefault="00E41363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43401DD8"/>
    <w:multiLevelType w:val="multilevel"/>
    <w:tmpl w:val="147ADF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56B65B97"/>
    <w:multiLevelType w:val="multilevel"/>
    <w:tmpl w:val="CD4209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7AF3BB0"/>
    <w:multiLevelType w:val="multilevel"/>
    <w:tmpl w:val="5448AD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168985297">
    <w:abstractNumId w:val="3"/>
  </w:num>
  <w:num w:numId="2" w16cid:durableId="275017177">
    <w:abstractNumId w:val="18"/>
  </w:num>
  <w:num w:numId="3" w16cid:durableId="1452868604">
    <w:abstractNumId w:val="16"/>
  </w:num>
  <w:num w:numId="4" w16cid:durableId="1972906225">
    <w:abstractNumId w:val="15"/>
  </w:num>
  <w:num w:numId="5" w16cid:durableId="1151674675">
    <w:abstractNumId w:val="5"/>
  </w:num>
  <w:num w:numId="6" w16cid:durableId="1980646612">
    <w:abstractNumId w:val="20"/>
  </w:num>
  <w:num w:numId="7" w16cid:durableId="1037968577">
    <w:abstractNumId w:val="25"/>
  </w:num>
  <w:num w:numId="8" w16cid:durableId="1752043682">
    <w:abstractNumId w:val="35"/>
  </w:num>
  <w:num w:numId="9" w16cid:durableId="1385375522">
    <w:abstractNumId w:val="8"/>
  </w:num>
  <w:num w:numId="10" w16cid:durableId="1229193876">
    <w:abstractNumId w:val="33"/>
  </w:num>
  <w:num w:numId="11" w16cid:durableId="284851267">
    <w:abstractNumId w:val="12"/>
  </w:num>
  <w:num w:numId="12" w16cid:durableId="81225480">
    <w:abstractNumId w:val="11"/>
  </w:num>
  <w:num w:numId="13" w16cid:durableId="917136516">
    <w:abstractNumId w:val="4"/>
  </w:num>
  <w:num w:numId="14" w16cid:durableId="1742287423">
    <w:abstractNumId w:val="45"/>
  </w:num>
  <w:num w:numId="15" w16cid:durableId="886796637">
    <w:abstractNumId w:val="17"/>
  </w:num>
  <w:num w:numId="16" w16cid:durableId="1998459373">
    <w:abstractNumId w:val="6"/>
  </w:num>
  <w:num w:numId="17" w16cid:durableId="95445628">
    <w:abstractNumId w:val="14"/>
  </w:num>
  <w:num w:numId="18" w16cid:durableId="513304180">
    <w:abstractNumId w:val="31"/>
  </w:num>
  <w:num w:numId="19" w16cid:durableId="2097507152">
    <w:abstractNumId w:val="24"/>
  </w:num>
  <w:num w:numId="20" w16cid:durableId="868418898">
    <w:abstractNumId w:val="19"/>
  </w:num>
  <w:num w:numId="21" w16cid:durableId="1917398359">
    <w:abstractNumId w:val="38"/>
  </w:num>
  <w:num w:numId="22" w16cid:durableId="1289623884">
    <w:abstractNumId w:val="40"/>
  </w:num>
  <w:num w:numId="23" w16cid:durableId="1270316081">
    <w:abstractNumId w:val="10"/>
  </w:num>
  <w:num w:numId="24" w16cid:durableId="521017336">
    <w:abstractNumId w:val="36"/>
  </w:num>
  <w:num w:numId="25" w16cid:durableId="734821223">
    <w:abstractNumId w:val="30"/>
  </w:num>
  <w:num w:numId="26" w16cid:durableId="299265528">
    <w:abstractNumId w:val="0"/>
  </w:num>
  <w:num w:numId="27" w16cid:durableId="2133591488">
    <w:abstractNumId w:val="21"/>
  </w:num>
  <w:num w:numId="28" w16cid:durableId="2078627147">
    <w:abstractNumId w:val="27"/>
  </w:num>
  <w:num w:numId="29" w16cid:durableId="6255181">
    <w:abstractNumId w:val="29"/>
  </w:num>
  <w:num w:numId="30" w16cid:durableId="1324428256">
    <w:abstractNumId w:val="28"/>
  </w:num>
  <w:num w:numId="31" w16cid:durableId="1684629073">
    <w:abstractNumId w:val="42"/>
  </w:num>
  <w:num w:numId="32" w16cid:durableId="1574198573">
    <w:abstractNumId w:val="9"/>
  </w:num>
  <w:num w:numId="33" w16cid:durableId="331757117">
    <w:abstractNumId w:val="13"/>
  </w:num>
  <w:num w:numId="34" w16cid:durableId="677272505">
    <w:abstractNumId w:val="7"/>
  </w:num>
  <w:num w:numId="35" w16cid:durableId="1327828434">
    <w:abstractNumId w:val="34"/>
  </w:num>
  <w:num w:numId="36" w16cid:durableId="1246303338">
    <w:abstractNumId w:val="46"/>
  </w:num>
  <w:num w:numId="37" w16cid:durableId="1040209203">
    <w:abstractNumId w:val="44"/>
  </w:num>
  <w:num w:numId="38" w16cid:durableId="1104226533">
    <w:abstractNumId w:val="2"/>
  </w:num>
  <w:num w:numId="39" w16cid:durableId="1513642460">
    <w:abstractNumId w:val="41"/>
  </w:num>
  <w:num w:numId="40" w16cid:durableId="494106807">
    <w:abstractNumId w:val="1"/>
  </w:num>
  <w:num w:numId="41" w16cid:durableId="1528524741">
    <w:abstractNumId w:val="37"/>
  </w:num>
  <w:num w:numId="42" w16cid:durableId="64035739">
    <w:abstractNumId w:val="32"/>
  </w:num>
  <w:num w:numId="43" w16cid:durableId="371393548">
    <w:abstractNumId w:val="39"/>
  </w:num>
  <w:num w:numId="44" w16cid:durableId="1927106393">
    <w:abstractNumId w:val="23"/>
  </w:num>
  <w:num w:numId="45" w16cid:durableId="852646344">
    <w:abstractNumId w:val="26"/>
  </w:num>
  <w:num w:numId="46" w16cid:durableId="137959509">
    <w:abstractNumId w:val="43"/>
  </w:num>
  <w:num w:numId="47" w16cid:durableId="799035744">
    <w:abstractNumId w:val="2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1D"/>
    <w:rsid w:val="00001B06"/>
    <w:rsid w:val="00002B71"/>
    <w:rsid w:val="00004CDA"/>
    <w:rsid w:val="00016F54"/>
    <w:rsid w:val="000214A2"/>
    <w:rsid w:val="000215AF"/>
    <w:rsid w:val="0002172C"/>
    <w:rsid w:val="0002180F"/>
    <w:rsid w:val="000244B3"/>
    <w:rsid w:val="0002470E"/>
    <w:rsid w:val="000316F5"/>
    <w:rsid w:val="0004168B"/>
    <w:rsid w:val="000447AF"/>
    <w:rsid w:val="00050A5F"/>
    <w:rsid w:val="00052601"/>
    <w:rsid w:val="0006733E"/>
    <w:rsid w:val="000707C8"/>
    <w:rsid w:val="00081A16"/>
    <w:rsid w:val="00090445"/>
    <w:rsid w:val="000928CE"/>
    <w:rsid w:val="00094352"/>
    <w:rsid w:val="000A2CF1"/>
    <w:rsid w:val="000A555B"/>
    <w:rsid w:val="000A67BE"/>
    <w:rsid w:val="000B29DA"/>
    <w:rsid w:val="000B5C26"/>
    <w:rsid w:val="000B76FD"/>
    <w:rsid w:val="000C031F"/>
    <w:rsid w:val="000C2025"/>
    <w:rsid w:val="000D2C34"/>
    <w:rsid w:val="000D5A96"/>
    <w:rsid w:val="000D7B1A"/>
    <w:rsid w:val="000E4FC9"/>
    <w:rsid w:val="000F019B"/>
    <w:rsid w:val="00101B37"/>
    <w:rsid w:val="00112CBF"/>
    <w:rsid w:val="0011441D"/>
    <w:rsid w:val="00116F39"/>
    <w:rsid w:val="00136236"/>
    <w:rsid w:val="00142253"/>
    <w:rsid w:val="00146E7E"/>
    <w:rsid w:val="00156C83"/>
    <w:rsid w:val="00164280"/>
    <w:rsid w:val="001647A5"/>
    <w:rsid w:val="00166165"/>
    <w:rsid w:val="00166503"/>
    <w:rsid w:val="00166D91"/>
    <w:rsid w:val="00177559"/>
    <w:rsid w:val="00186029"/>
    <w:rsid w:val="00186430"/>
    <w:rsid w:val="00187D39"/>
    <w:rsid w:val="00194A01"/>
    <w:rsid w:val="001B074C"/>
    <w:rsid w:val="001D7ED5"/>
    <w:rsid w:val="00202564"/>
    <w:rsid w:val="00204BCB"/>
    <w:rsid w:val="0021060F"/>
    <w:rsid w:val="00213E60"/>
    <w:rsid w:val="00215169"/>
    <w:rsid w:val="002252E8"/>
    <w:rsid w:val="0023562C"/>
    <w:rsid w:val="00240D84"/>
    <w:rsid w:val="00260E05"/>
    <w:rsid w:val="002630D7"/>
    <w:rsid w:val="002652DE"/>
    <w:rsid w:val="00271C67"/>
    <w:rsid w:val="00284869"/>
    <w:rsid w:val="002956BD"/>
    <w:rsid w:val="002A7B49"/>
    <w:rsid w:val="002B4F79"/>
    <w:rsid w:val="002C3550"/>
    <w:rsid w:val="002C5AE7"/>
    <w:rsid w:val="002D0606"/>
    <w:rsid w:val="002D5C30"/>
    <w:rsid w:val="002D7516"/>
    <w:rsid w:val="002E2CE5"/>
    <w:rsid w:val="002E477A"/>
    <w:rsid w:val="002E52E7"/>
    <w:rsid w:val="002F6184"/>
    <w:rsid w:val="002F686C"/>
    <w:rsid w:val="00300DD1"/>
    <w:rsid w:val="00307538"/>
    <w:rsid w:val="00313510"/>
    <w:rsid w:val="00314D60"/>
    <w:rsid w:val="00326699"/>
    <w:rsid w:val="003327EC"/>
    <w:rsid w:val="00352422"/>
    <w:rsid w:val="00353F7B"/>
    <w:rsid w:val="00363026"/>
    <w:rsid w:val="003710DD"/>
    <w:rsid w:val="00374808"/>
    <w:rsid w:val="003817A8"/>
    <w:rsid w:val="00385628"/>
    <w:rsid w:val="00397C47"/>
    <w:rsid w:val="003B3807"/>
    <w:rsid w:val="003B6DBB"/>
    <w:rsid w:val="003B70A3"/>
    <w:rsid w:val="003D538D"/>
    <w:rsid w:val="003E0848"/>
    <w:rsid w:val="003E31EB"/>
    <w:rsid w:val="003E3EC7"/>
    <w:rsid w:val="003E734B"/>
    <w:rsid w:val="003F448A"/>
    <w:rsid w:val="00404D15"/>
    <w:rsid w:val="00405D24"/>
    <w:rsid w:val="00413AAB"/>
    <w:rsid w:val="004173F5"/>
    <w:rsid w:val="0044224D"/>
    <w:rsid w:val="004443E8"/>
    <w:rsid w:val="0045797E"/>
    <w:rsid w:val="00457C69"/>
    <w:rsid w:val="00474DAE"/>
    <w:rsid w:val="0047521D"/>
    <w:rsid w:val="00475AE2"/>
    <w:rsid w:val="00490A54"/>
    <w:rsid w:val="00493F76"/>
    <w:rsid w:val="004974E7"/>
    <w:rsid w:val="004A694A"/>
    <w:rsid w:val="004B22B2"/>
    <w:rsid w:val="004C4670"/>
    <w:rsid w:val="004C4976"/>
    <w:rsid w:val="004C6412"/>
    <w:rsid w:val="004C674A"/>
    <w:rsid w:val="004D72A9"/>
    <w:rsid w:val="004E53E9"/>
    <w:rsid w:val="004E78A6"/>
    <w:rsid w:val="004E7BE5"/>
    <w:rsid w:val="004E7C23"/>
    <w:rsid w:val="004F6888"/>
    <w:rsid w:val="00524674"/>
    <w:rsid w:val="005331EB"/>
    <w:rsid w:val="00536196"/>
    <w:rsid w:val="005364DC"/>
    <w:rsid w:val="00546ECF"/>
    <w:rsid w:val="00552C4F"/>
    <w:rsid w:val="0057688D"/>
    <w:rsid w:val="00584D3C"/>
    <w:rsid w:val="0059107E"/>
    <w:rsid w:val="005A2A15"/>
    <w:rsid w:val="005A7735"/>
    <w:rsid w:val="005A79A5"/>
    <w:rsid w:val="005B1F19"/>
    <w:rsid w:val="005B566D"/>
    <w:rsid w:val="005C6680"/>
    <w:rsid w:val="005D54AC"/>
    <w:rsid w:val="005E2994"/>
    <w:rsid w:val="005E3C66"/>
    <w:rsid w:val="005F0AC1"/>
    <w:rsid w:val="005F3109"/>
    <w:rsid w:val="005F51D6"/>
    <w:rsid w:val="00601070"/>
    <w:rsid w:val="00601752"/>
    <w:rsid w:val="00604760"/>
    <w:rsid w:val="00606504"/>
    <w:rsid w:val="00615ECA"/>
    <w:rsid w:val="0063655A"/>
    <w:rsid w:val="006375AF"/>
    <w:rsid w:val="0064245D"/>
    <w:rsid w:val="00651F7A"/>
    <w:rsid w:val="00653559"/>
    <w:rsid w:val="00657326"/>
    <w:rsid w:val="00666EAA"/>
    <w:rsid w:val="00667A84"/>
    <w:rsid w:val="006751AC"/>
    <w:rsid w:val="00680097"/>
    <w:rsid w:val="00683A37"/>
    <w:rsid w:val="006854F9"/>
    <w:rsid w:val="00690FF0"/>
    <w:rsid w:val="00697F0E"/>
    <w:rsid w:val="006A42CB"/>
    <w:rsid w:val="006B5360"/>
    <w:rsid w:val="006C565E"/>
    <w:rsid w:val="006F00AB"/>
    <w:rsid w:val="006F20BB"/>
    <w:rsid w:val="0070028B"/>
    <w:rsid w:val="00702148"/>
    <w:rsid w:val="00707EE1"/>
    <w:rsid w:val="007102CB"/>
    <w:rsid w:val="007151DF"/>
    <w:rsid w:val="0071653A"/>
    <w:rsid w:val="007260EC"/>
    <w:rsid w:val="0073020D"/>
    <w:rsid w:val="00742497"/>
    <w:rsid w:val="00747212"/>
    <w:rsid w:val="00751948"/>
    <w:rsid w:val="0075404D"/>
    <w:rsid w:val="00764548"/>
    <w:rsid w:val="007856B3"/>
    <w:rsid w:val="007861A3"/>
    <w:rsid w:val="007B2791"/>
    <w:rsid w:val="007B2A9E"/>
    <w:rsid w:val="007B5285"/>
    <w:rsid w:val="007B7881"/>
    <w:rsid w:val="007C55D8"/>
    <w:rsid w:val="007E11DF"/>
    <w:rsid w:val="007F31BE"/>
    <w:rsid w:val="00810104"/>
    <w:rsid w:val="00822BE1"/>
    <w:rsid w:val="0082577E"/>
    <w:rsid w:val="008331DB"/>
    <w:rsid w:val="00837726"/>
    <w:rsid w:val="00844396"/>
    <w:rsid w:val="00844FA6"/>
    <w:rsid w:val="0084589C"/>
    <w:rsid w:val="008472F7"/>
    <w:rsid w:val="0085527D"/>
    <w:rsid w:val="00884E08"/>
    <w:rsid w:val="00892203"/>
    <w:rsid w:val="008947A7"/>
    <w:rsid w:val="00896B1B"/>
    <w:rsid w:val="008A664E"/>
    <w:rsid w:val="008B1D52"/>
    <w:rsid w:val="008C376C"/>
    <w:rsid w:val="008C7D4A"/>
    <w:rsid w:val="008C7F36"/>
    <w:rsid w:val="008D017A"/>
    <w:rsid w:val="008D1AAC"/>
    <w:rsid w:val="008D51F9"/>
    <w:rsid w:val="008E080A"/>
    <w:rsid w:val="008F29DA"/>
    <w:rsid w:val="008F6256"/>
    <w:rsid w:val="009042D8"/>
    <w:rsid w:val="00907772"/>
    <w:rsid w:val="00911F36"/>
    <w:rsid w:val="009265C5"/>
    <w:rsid w:val="00926DFF"/>
    <w:rsid w:val="00926E0D"/>
    <w:rsid w:val="00945836"/>
    <w:rsid w:val="00950472"/>
    <w:rsid w:val="00951A99"/>
    <w:rsid w:val="00956616"/>
    <w:rsid w:val="009600E8"/>
    <w:rsid w:val="009604D9"/>
    <w:rsid w:val="00960E9C"/>
    <w:rsid w:val="009663E8"/>
    <w:rsid w:val="00975193"/>
    <w:rsid w:val="00981C00"/>
    <w:rsid w:val="00984913"/>
    <w:rsid w:val="00986BC9"/>
    <w:rsid w:val="00992C96"/>
    <w:rsid w:val="009950A1"/>
    <w:rsid w:val="009A6312"/>
    <w:rsid w:val="009B751E"/>
    <w:rsid w:val="009C0054"/>
    <w:rsid w:val="009C14CB"/>
    <w:rsid w:val="009D2232"/>
    <w:rsid w:val="009D43CB"/>
    <w:rsid w:val="009D55AD"/>
    <w:rsid w:val="009E13DE"/>
    <w:rsid w:val="009E3329"/>
    <w:rsid w:val="009F3F79"/>
    <w:rsid w:val="00A02C78"/>
    <w:rsid w:val="00A30B1B"/>
    <w:rsid w:val="00A37252"/>
    <w:rsid w:val="00A37C30"/>
    <w:rsid w:val="00A455DE"/>
    <w:rsid w:val="00A51D9D"/>
    <w:rsid w:val="00A552DE"/>
    <w:rsid w:val="00A73C84"/>
    <w:rsid w:val="00A7473A"/>
    <w:rsid w:val="00A74901"/>
    <w:rsid w:val="00A83BE1"/>
    <w:rsid w:val="00A96F58"/>
    <w:rsid w:val="00AA479B"/>
    <w:rsid w:val="00AB6E85"/>
    <w:rsid w:val="00AD3198"/>
    <w:rsid w:val="00AF6555"/>
    <w:rsid w:val="00B1029B"/>
    <w:rsid w:val="00B145C9"/>
    <w:rsid w:val="00B14E74"/>
    <w:rsid w:val="00B20256"/>
    <w:rsid w:val="00B2042C"/>
    <w:rsid w:val="00B2188F"/>
    <w:rsid w:val="00B2465D"/>
    <w:rsid w:val="00B366F0"/>
    <w:rsid w:val="00B53842"/>
    <w:rsid w:val="00B56D3C"/>
    <w:rsid w:val="00B613E6"/>
    <w:rsid w:val="00B632F0"/>
    <w:rsid w:val="00B71FEE"/>
    <w:rsid w:val="00B727FC"/>
    <w:rsid w:val="00B923A5"/>
    <w:rsid w:val="00BA50FA"/>
    <w:rsid w:val="00BC2E43"/>
    <w:rsid w:val="00BD09B5"/>
    <w:rsid w:val="00BD0D3E"/>
    <w:rsid w:val="00BD21D6"/>
    <w:rsid w:val="00BE66A1"/>
    <w:rsid w:val="00BF7993"/>
    <w:rsid w:val="00C03BE7"/>
    <w:rsid w:val="00C06681"/>
    <w:rsid w:val="00C21B6C"/>
    <w:rsid w:val="00C26C44"/>
    <w:rsid w:val="00C40145"/>
    <w:rsid w:val="00C40346"/>
    <w:rsid w:val="00C44E77"/>
    <w:rsid w:val="00C51E65"/>
    <w:rsid w:val="00C60A88"/>
    <w:rsid w:val="00C61840"/>
    <w:rsid w:val="00C6314C"/>
    <w:rsid w:val="00C72183"/>
    <w:rsid w:val="00C7552A"/>
    <w:rsid w:val="00C873C6"/>
    <w:rsid w:val="00C911C9"/>
    <w:rsid w:val="00C91D3A"/>
    <w:rsid w:val="00C969C1"/>
    <w:rsid w:val="00CA1852"/>
    <w:rsid w:val="00CA3D6A"/>
    <w:rsid w:val="00CA7C2A"/>
    <w:rsid w:val="00CB0060"/>
    <w:rsid w:val="00CB78B7"/>
    <w:rsid w:val="00CC36CA"/>
    <w:rsid w:val="00CC4CA5"/>
    <w:rsid w:val="00CD5A8D"/>
    <w:rsid w:val="00CF2564"/>
    <w:rsid w:val="00CF4FE4"/>
    <w:rsid w:val="00D0112C"/>
    <w:rsid w:val="00D068D7"/>
    <w:rsid w:val="00D347D3"/>
    <w:rsid w:val="00D36C22"/>
    <w:rsid w:val="00D45F03"/>
    <w:rsid w:val="00D46E71"/>
    <w:rsid w:val="00D47942"/>
    <w:rsid w:val="00D662DE"/>
    <w:rsid w:val="00D742E5"/>
    <w:rsid w:val="00D847F3"/>
    <w:rsid w:val="00D921D9"/>
    <w:rsid w:val="00D930A7"/>
    <w:rsid w:val="00DA4178"/>
    <w:rsid w:val="00DA7C82"/>
    <w:rsid w:val="00DB1C00"/>
    <w:rsid w:val="00DB5716"/>
    <w:rsid w:val="00DC1B09"/>
    <w:rsid w:val="00DC4546"/>
    <w:rsid w:val="00DD5252"/>
    <w:rsid w:val="00DE6871"/>
    <w:rsid w:val="00DF04EA"/>
    <w:rsid w:val="00DF362A"/>
    <w:rsid w:val="00DF7735"/>
    <w:rsid w:val="00E01D70"/>
    <w:rsid w:val="00E06C26"/>
    <w:rsid w:val="00E14232"/>
    <w:rsid w:val="00E21F83"/>
    <w:rsid w:val="00E22832"/>
    <w:rsid w:val="00E3393E"/>
    <w:rsid w:val="00E41363"/>
    <w:rsid w:val="00E44676"/>
    <w:rsid w:val="00E462F8"/>
    <w:rsid w:val="00E51362"/>
    <w:rsid w:val="00E65F46"/>
    <w:rsid w:val="00E7252C"/>
    <w:rsid w:val="00E74347"/>
    <w:rsid w:val="00E835BC"/>
    <w:rsid w:val="00E869CD"/>
    <w:rsid w:val="00E93C0A"/>
    <w:rsid w:val="00E951CF"/>
    <w:rsid w:val="00EA3B1D"/>
    <w:rsid w:val="00EA6D62"/>
    <w:rsid w:val="00ED3C6A"/>
    <w:rsid w:val="00ED438A"/>
    <w:rsid w:val="00ED7633"/>
    <w:rsid w:val="00EE15BF"/>
    <w:rsid w:val="00EE1F7E"/>
    <w:rsid w:val="00EE3B59"/>
    <w:rsid w:val="00EE3F95"/>
    <w:rsid w:val="00EF07F5"/>
    <w:rsid w:val="00EF44BE"/>
    <w:rsid w:val="00F04F95"/>
    <w:rsid w:val="00F15F75"/>
    <w:rsid w:val="00F26346"/>
    <w:rsid w:val="00F27785"/>
    <w:rsid w:val="00F35871"/>
    <w:rsid w:val="00F50713"/>
    <w:rsid w:val="00F52486"/>
    <w:rsid w:val="00F57E13"/>
    <w:rsid w:val="00F6317F"/>
    <w:rsid w:val="00F631E2"/>
    <w:rsid w:val="00F65A25"/>
    <w:rsid w:val="00F66533"/>
    <w:rsid w:val="00F831DF"/>
    <w:rsid w:val="00F84CF6"/>
    <w:rsid w:val="00F85A0E"/>
    <w:rsid w:val="00F87EBD"/>
    <w:rsid w:val="00F94748"/>
    <w:rsid w:val="00F960C9"/>
    <w:rsid w:val="00FA1CB4"/>
    <w:rsid w:val="00FA3569"/>
    <w:rsid w:val="00FA4830"/>
    <w:rsid w:val="00FA6385"/>
    <w:rsid w:val="00FB205D"/>
    <w:rsid w:val="00FC12B4"/>
    <w:rsid w:val="00FE1BA9"/>
    <w:rsid w:val="00FE2C08"/>
    <w:rsid w:val="00FF2869"/>
    <w:rsid w:val="00FF3138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63965"/>
  <w15:docId w15:val="{642256F1-01A4-4495-8432-167B485A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character" w:styleId="Strong">
    <w:name w:val="Strong"/>
    <w:basedOn w:val="DefaultParagraphFont"/>
    <w:uiPriority w:val="22"/>
    <w:qFormat/>
    <w:locked/>
    <w:rsid w:val="002C5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0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2025-12-18T11:05:00Z</cp:lastPrinted>
  <dcterms:created xsi:type="dcterms:W3CDTF">2025-12-18T11:05:00Z</dcterms:created>
  <dcterms:modified xsi:type="dcterms:W3CDTF">2025-12-18T11:05:00Z</dcterms:modified>
  <cp:category/>
</cp:coreProperties>
</file>
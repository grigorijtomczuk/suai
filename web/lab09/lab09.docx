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Pr="009265C5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</w:t>
      </w:r>
      <w:r w:rsidRPr="009265C5">
        <w:t xml:space="preserve"> </w:t>
      </w:r>
      <w:r w:rsidR="006C07E7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93"/>
        <w:gridCol w:w="2742"/>
        <w:gridCol w:w="284"/>
        <w:gridCol w:w="2976"/>
      </w:tblGrid>
      <w:tr w:rsidR="00413AAB" w:rsidTr="008E080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AD3198" w:rsidRDefault="006C07E7">
            <w:pPr>
              <w:widowControl w:val="0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proofErr w:type="spellStart"/>
            <w:r w:rsidRPr="006C07E7">
              <w:rPr>
                <w:lang w:val="en-US"/>
              </w:rPr>
              <w:t>ассистент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976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6C07E7" w:rsidRDefault="006C07E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 xml:space="preserve">Ю. В. </w:t>
            </w:r>
            <w:r w:rsidRPr="006C07E7">
              <w:t>Ветрова</w:t>
            </w:r>
          </w:p>
        </w:tc>
      </w:tr>
      <w:tr w:rsidR="00413AAB" w:rsidTr="008E0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CF4D08" w:rsidRDefault="00413AAB" w:rsidP="008E080A">
            <w:pPr>
              <w:pStyle w:val="BodyText"/>
              <w:spacing w:before="960"/>
              <w:rPr>
                <w:lang w:val="en-US"/>
              </w:rPr>
            </w:pPr>
            <w:r>
              <w:t>ОТЧЕТ О ЛАБОРАТОРНОЙ РАБОТЕ</w:t>
            </w:r>
            <w:r w:rsidR="006C07E7">
              <w:rPr>
                <w:lang w:val="en-US"/>
              </w:rPr>
              <w:t xml:space="preserve"> </w:t>
            </w:r>
            <w:r w:rsidR="006C07E7">
              <w:t xml:space="preserve">№ </w:t>
            </w:r>
            <w:r w:rsidR="00CB5F2E">
              <w:t>9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6C07E7" w:rsidRDefault="00C936D9" w:rsidP="006C07E7">
            <w:pPr>
              <w:pStyle w:val="Heading1"/>
              <w:spacing w:before="720" w:after="720"/>
              <w:rPr>
                <w:b w:val="0"/>
                <w:szCs w:val="32"/>
              </w:rPr>
            </w:pPr>
            <w:r w:rsidRPr="00C936D9">
              <w:rPr>
                <w:b w:val="0"/>
                <w:szCs w:val="32"/>
              </w:rPr>
              <w:t>ИСПОЛЬЗОВАНИЕ БИБЛИОТЕК JAVASCRIPT ДЛЯ АНИМАЦИИ ЭЛЕМЕНТОВ И ВИЗУАЛИЗАЦИИ ДАННЫХ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AD3198" w:rsidRDefault="00413AAB" w:rsidP="008E080A">
            <w:pPr>
              <w:pStyle w:val="Heading3"/>
              <w:keepNext w:val="0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по курсу: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6C07E7" w:rsidP="008E080A">
            <w:pPr>
              <w:pStyle w:val="Heading3"/>
              <w:keepNext w:val="0"/>
              <w:spacing w:before="240"/>
              <w:rPr>
                <w:sz w:val="28"/>
                <w:szCs w:val="28"/>
                <w:lang w:val="ru-RU"/>
              </w:rPr>
            </w:pPr>
            <w:r w:rsidRPr="006C07E7">
              <w:rPr>
                <w:sz w:val="28"/>
                <w:szCs w:val="28"/>
                <w:lang w:val="ru-RU"/>
              </w:rPr>
              <w:t>WEB-ТЕХНОЛОГИИ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8E080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Look w:val="0000" w:firstRow="0" w:lastRow="0" w:firstColumn="0" w:lastColumn="0" w:noHBand="0" w:noVBand="0"/>
      </w:tblPr>
      <w:tblGrid>
        <w:gridCol w:w="2127"/>
        <w:gridCol w:w="1701"/>
        <w:gridCol w:w="283"/>
        <w:gridCol w:w="2693"/>
        <w:gridCol w:w="314"/>
        <w:gridCol w:w="2521"/>
      </w:tblGrid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AD3198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Г. С. Томчук</w:t>
            </w:r>
          </w:p>
        </w:tc>
      </w:tr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271C67" w:rsidRPr="006F20BB" w:rsidRDefault="00413AAB" w:rsidP="006F20B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  <w:sectPr w:rsidR="00271C67" w:rsidRPr="006F20BB" w:rsidSect="00A552DE">
          <w:footerReference w:type="default" r:id="rId8"/>
          <w:type w:val="continuous"/>
          <w:pgSz w:w="11909" w:h="16834"/>
          <w:pgMar w:top="1134" w:right="851" w:bottom="1134" w:left="1701" w:header="720" w:footer="720" w:gutter="0"/>
          <w:pgNumType w:start="1"/>
          <w:cols w:space="720"/>
          <w:noEndnote/>
          <w:titlePg/>
          <w:docGrid w:linePitch="326"/>
        </w:sectPr>
      </w:pPr>
      <w:r>
        <w:t>Санкт-Петербург</w:t>
      </w:r>
      <w:r w:rsidR="005B566D">
        <w:rPr>
          <w:lang w:val="en-US"/>
        </w:rPr>
        <w:t xml:space="preserve"> </w:t>
      </w:r>
      <w:r w:rsidR="006C07E7">
        <w:t>2026</w:t>
      </w:r>
      <w:r w:rsidR="006C07E7">
        <w:rPr>
          <w:lang w:val="en-US"/>
        </w:rPr>
        <w:t xml:space="preserve"> </w:t>
      </w:r>
      <w:r w:rsidR="003B3807">
        <w:rPr>
          <w:lang w:val="en-US"/>
        </w:rPr>
        <w:br w:type="page"/>
      </w:r>
    </w:p>
    <w:p w:rsidR="008331DB" w:rsidRDefault="00C50AB4" w:rsidP="00C72183">
      <w:pPr>
        <w:pStyle w:val="DIV1"/>
      </w:pPr>
      <w:r>
        <w:lastRenderedPageBreak/>
        <w:t>Цель работы</w:t>
      </w:r>
    </w:p>
    <w:p w:rsidR="007C6CC9" w:rsidRPr="007C6CC9" w:rsidRDefault="007C6CC9" w:rsidP="007C6CC9">
      <w:pPr>
        <w:pStyle w:val="MAINTEXT1"/>
      </w:pPr>
      <w:r>
        <w:t xml:space="preserve">Цель работы: </w:t>
      </w:r>
      <w:r w:rsidR="00470EB7" w:rsidRPr="00470EB7">
        <w:t>с использованием библиотек языка JavaScript научиться создавать анимационные эффекты и строить графики на веб-странице</w:t>
      </w:r>
      <w:r>
        <w:t>.</w:t>
      </w:r>
    </w:p>
    <w:p w:rsidR="00C50AB4" w:rsidRDefault="00C50AB4" w:rsidP="00C50AB4">
      <w:pPr>
        <w:pStyle w:val="DIV1"/>
      </w:pPr>
      <w:r>
        <w:t>Задание</w:t>
      </w:r>
    </w:p>
    <w:p w:rsidR="00A61FDB" w:rsidRPr="00A61FDB" w:rsidRDefault="00A61FDB" w:rsidP="00A61FDB">
      <w:pPr>
        <w:pStyle w:val="MAINTEXT1"/>
      </w:pPr>
      <w:r w:rsidRPr="00A61FDB">
        <w:t>Задание состоит из двух пунктов. В процессе выполнения можно использовать любые библиотеки языка JavaScript, включая те, работа с которыми была рассмотрена в лекционном курсе (</w:t>
      </w:r>
      <w:proofErr w:type="spellStart"/>
      <w:r w:rsidRPr="00A61FDB">
        <w:t>j</w:t>
      </w:r>
      <w:proofErr w:type="spellEnd"/>
      <w:r w:rsidRPr="00A61FDB">
        <w:t>Q</w:t>
      </w:r>
      <w:proofErr w:type="spellStart"/>
      <w:r w:rsidRPr="00A61FDB">
        <w:t>uery и</w:t>
      </w:r>
      <w:proofErr w:type="spellEnd"/>
      <w:r w:rsidRPr="00A61FDB">
        <w:t xml:space="preserve"> Chart.js).</w:t>
      </w:r>
    </w:p>
    <w:p w:rsidR="00A61FDB" w:rsidRPr="00A61FDB" w:rsidRDefault="00A61FDB" w:rsidP="00A61FDB">
      <w:pPr>
        <w:pStyle w:val="MAINTEXT1"/>
      </w:pPr>
      <w:r w:rsidRPr="00A61FDB">
        <w:t>1. Создать анимационный эффект на веб-странице, установив такие параметры анимации, как длительность, функцию плавности (ее часто называют функцией смягчения, или кривой анимации, представляющей собой график изменения параметра анимации в зависимости от времени) и др.</w:t>
      </w:r>
    </w:p>
    <w:p w:rsidR="00A61FDB" w:rsidRPr="00A61FDB" w:rsidRDefault="00A61FDB" w:rsidP="00A61FDB">
      <w:pPr>
        <w:pStyle w:val="MAINTEXT1"/>
      </w:pPr>
      <w:r w:rsidRPr="00A61FDB">
        <w:t>Рекомендация: желательно разработать анимационный эффект (один или несколько) с учетом тематики курсовой работы, чтобы иметь возможность применения созданной анимации на практике.</w:t>
      </w:r>
    </w:p>
    <w:p w:rsidR="00A61FDB" w:rsidRPr="00A61FDB" w:rsidRDefault="00A61FDB" w:rsidP="00A61FDB">
      <w:pPr>
        <w:pStyle w:val="MAINTEXT1"/>
      </w:pPr>
      <w:r w:rsidRPr="00A61FDB">
        <w:t xml:space="preserve">2.  Поместить на веб-страницу график (диаграмму), отображающий данные в соответствии с тематикой, соответствующей варианту задания: </w:t>
      </w:r>
    </w:p>
    <w:p w:rsidR="00A61FDB" w:rsidRPr="00A61FDB" w:rsidRDefault="00A61FDB" w:rsidP="00A61FDB">
      <w:pPr>
        <w:pStyle w:val="MAINTEXT1"/>
      </w:pPr>
      <w:r w:rsidRPr="00A61FDB">
        <w:t>Вариант 6. Самые крупные операторы сотовой связи в России (по количеству абонентов).</w:t>
      </w:r>
    </w:p>
    <w:p w:rsidR="00A61FDB" w:rsidRPr="00A61FDB" w:rsidRDefault="00A61FDB" w:rsidP="00A61FDB">
      <w:pPr>
        <w:pStyle w:val="MAINTEXT1"/>
      </w:pPr>
      <w:r w:rsidRPr="00A61FDB">
        <w:t>Примечание. Разрешается отобразить на графике данные по своему выбору, не входящие ни в один из предложенных вариантов. Вид графика (диаграммы) должен соответствовать характеру отображаемых данных. Количество точек на графике (элементов диаграммы) должно быть примерно от 5 до 7.</w:t>
      </w:r>
    </w:p>
    <w:p w:rsidR="00C50AB4" w:rsidRDefault="00C50AB4" w:rsidP="00C50AB4">
      <w:pPr>
        <w:pStyle w:val="DIV1"/>
        <w:rPr>
          <w:lang w:val="en-US"/>
        </w:rPr>
      </w:pPr>
      <w:r>
        <w:t>Ход выполнения</w:t>
      </w:r>
    </w:p>
    <w:p w:rsidR="00481635" w:rsidRPr="00A85694" w:rsidRDefault="00481635" w:rsidP="00481635">
      <w:pPr>
        <w:pStyle w:val="MAINTEXT1"/>
      </w:pPr>
      <w:r w:rsidRPr="00A85694">
        <w:t xml:space="preserve">В ходе выполнения лабораторной работы была создана веб-страница, демонстрирующая использование </w:t>
      </w:r>
      <w:r w:rsidRPr="00481635">
        <w:rPr>
          <w:lang w:val="en-US"/>
        </w:rPr>
        <w:t>JavaScript</w:t>
      </w:r>
      <w:r w:rsidRPr="00A85694">
        <w:t xml:space="preserve">-библиотек для анимации элементов интерфейса и визуализации данных. Для реализации анимационного эффекта была выбрана библиотека </w:t>
      </w:r>
      <w:r w:rsidRPr="00481635">
        <w:rPr>
          <w:lang w:val="en-US"/>
        </w:rPr>
        <w:t>anime</w:t>
      </w:r>
      <w:r w:rsidRPr="00A85694">
        <w:t>.</w:t>
      </w:r>
      <w:proofErr w:type="spellStart"/>
      <w:r w:rsidRPr="00481635">
        <w:rPr>
          <w:lang w:val="en-US"/>
        </w:rPr>
        <w:t>js</w:t>
      </w:r>
      <w:proofErr w:type="spellEnd"/>
      <w:r w:rsidRPr="00A85694">
        <w:t xml:space="preserve">, а для построения диаграммы использовалась библиотека </w:t>
      </w:r>
      <w:r w:rsidRPr="00481635">
        <w:rPr>
          <w:lang w:val="en-US"/>
        </w:rPr>
        <w:t>Chart</w:t>
      </w:r>
      <w:r w:rsidRPr="00A85694">
        <w:t>.</w:t>
      </w:r>
      <w:proofErr w:type="spellStart"/>
      <w:r w:rsidRPr="00481635">
        <w:rPr>
          <w:lang w:val="en-US"/>
        </w:rPr>
        <w:t>js</w:t>
      </w:r>
      <w:proofErr w:type="spellEnd"/>
      <w:r w:rsidRPr="00A85694">
        <w:t>.</w:t>
      </w:r>
    </w:p>
    <w:p w:rsidR="00481635" w:rsidRPr="00A85694" w:rsidRDefault="00481635" w:rsidP="00481635">
      <w:pPr>
        <w:pStyle w:val="MAINTEXT1"/>
      </w:pPr>
    </w:p>
    <w:p w:rsidR="00481635" w:rsidRPr="00A85694" w:rsidRDefault="00481635" w:rsidP="00481635">
      <w:pPr>
        <w:pStyle w:val="MAINTEXT1"/>
      </w:pPr>
      <w:r w:rsidRPr="00A85694">
        <w:lastRenderedPageBreak/>
        <w:t xml:space="preserve">Сначала была подготовлена структура проекта. В папке лабораторной работы были созданы файлы </w:t>
      </w:r>
      <w:r w:rsidRPr="00481635">
        <w:rPr>
          <w:lang w:val="en-US"/>
        </w:rPr>
        <w:t>index</w:t>
      </w:r>
      <w:r w:rsidRPr="00A85694">
        <w:t>.</w:t>
      </w:r>
      <w:r w:rsidRPr="00481635">
        <w:rPr>
          <w:lang w:val="en-US"/>
        </w:rPr>
        <w:t>html</w:t>
      </w:r>
      <w:r w:rsidRPr="00A85694">
        <w:t xml:space="preserve">, </w:t>
      </w:r>
      <w:r w:rsidRPr="00481635">
        <w:rPr>
          <w:lang w:val="en-US"/>
        </w:rPr>
        <w:t>style</w:t>
      </w:r>
      <w:r w:rsidRPr="00A85694">
        <w:t>.</w:t>
      </w:r>
      <w:proofErr w:type="spellStart"/>
      <w:r w:rsidRPr="00481635">
        <w:rPr>
          <w:lang w:val="en-US"/>
        </w:rPr>
        <w:t>css</w:t>
      </w:r>
      <w:proofErr w:type="spellEnd"/>
      <w:r w:rsidRPr="00A85694">
        <w:t xml:space="preserve"> и </w:t>
      </w:r>
      <w:r w:rsidRPr="00481635">
        <w:rPr>
          <w:lang w:val="en-US"/>
        </w:rPr>
        <w:t>script</w:t>
      </w:r>
      <w:r w:rsidRPr="00A85694">
        <w:t>.</w:t>
      </w:r>
      <w:proofErr w:type="spellStart"/>
      <w:r w:rsidRPr="00481635">
        <w:rPr>
          <w:lang w:val="en-US"/>
        </w:rPr>
        <w:t>js</w:t>
      </w:r>
      <w:proofErr w:type="spellEnd"/>
      <w:r w:rsidRPr="00A85694">
        <w:t xml:space="preserve">. Также были добавлены локальные копии библиотек </w:t>
      </w:r>
      <w:r w:rsidRPr="00481635">
        <w:rPr>
          <w:lang w:val="en-US"/>
        </w:rPr>
        <w:t>anime</w:t>
      </w:r>
      <w:r w:rsidRPr="00A85694">
        <w:t>.</w:t>
      </w:r>
      <w:proofErr w:type="spellStart"/>
      <w:r w:rsidRPr="00481635">
        <w:rPr>
          <w:lang w:val="en-US"/>
        </w:rPr>
        <w:t>js</w:t>
      </w:r>
      <w:proofErr w:type="spellEnd"/>
      <w:r w:rsidRPr="00A85694">
        <w:t xml:space="preserve"> и </w:t>
      </w:r>
      <w:r w:rsidRPr="00481635">
        <w:rPr>
          <w:lang w:val="en-US"/>
        </w:rPr>
        <w:t>Chart</w:t>
      </w:r>
      <w:r w:rsidRPr="00A85694">
        <w:t>.</w:t>
      </w:r>
      <w:proofErr w:type="spellStart"/>
      <w:r w:rsidRPr="00481635">
        <w:rPr>
          <w:lang w:val="en-US"/>
        </w:rPr>
        <w:t>js</w:t>
      </w:r>
      <w:proofErr w:type="spellEnd"/>
      <w:r w:rsidRPr="00A85694">
        <w:t xml:space="preserve">, чтобы страница могла корректно работать без постоянного подключения к внешним </w:t>
      </w:r>
      <w:r w:rsidRPr="00481635">
        <w:rPr>
          <w:lang w:val="en-US"/>
        </w:rPr>
        <w:t>CDN</w:t>
      </w:r>
      <w:r w:rsidRPr="00A85694">
        <w:t>-серверам. На рисунке 1 изображена структура файлов проекта.</w:t>
      </w:r>
    </w:p>
    <w:p w:rsidR="00F92F18" w:rsidRDefault="00F92F18" w:rsidP="00F92F18">
      <w:pPr>
        <w:pStyle w:val="PICTURE"/>
      </w:pPr>
      <w:r>
        <w:drawing>
          <wp:inline distT="0" distB="0" distL="0" distR="0" wp14:anchorId="39F20D1E" wp14:editId="15EE0288">
            <wp:extent cx="2954216" cy="1652206"/>
            <wp:effectExtent l="0" t="0" r="508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2704" cy="1662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F18" w:rsidRPr="006B38B8" w:rsidRDefault="00F92F18" w:rsidP="00F92F18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D15A7">
        <w:rPr>
          <w:noProof/>
        </w:rPr>
        <w:t>1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6B38B8">
        <w:t>Файлы веб-страницы</w:t>
      </w:r>
    </w:p>
    <w:p w:rsidR="00481635" w:rsidRPr="00A85694" w:rsidRDefault="00481635" w:rsidP="00481635">
      <w:pPr>
        <w:pStyle w:val="MAINTEXT1"/>
      </w:pPr>
      <w:r w:rsidRPr="00A85694">
        <w:t xml:space="preserve">В файле </w:t>
      </w:r>
      <w:r w:rsidRPr="00481635">
        <w:rPr>
          <w:lang w:val="en-US"/>
        </w:rPr>
        <w:t>index</w:t>
      </w:r>
      <w:r w:rsidRPr="00A85694">
        <w:t>.</w:t>
      </w:r>
      <w:r w:rsidRPr="00481635">
        <w:rPr>
          <w:lang w:val="en-US"/>
        </w:rPr>
        <w:t>html</w:t>
      </w:r>
      <w:r w:rsidRPr="00A85694">
        <w:t xml:space="preserve"> была создана основная разметка страницы. В нее вошли заголовочный блок лабораторной работы, область с анимированной </w:t>
      </w:r>
      <w:r w:rsidRPr="00481635">
        <w:rPr>
          <w:lang w:val="en-US"/>
        </w:rPr>
        <w:t>SIM</w:t>
      </w:r>
      <w:r w:rsidRPr="00A85694">
        <w:t xml:space="preserve">-картой, информационные карточки с параметрами анимации, область диаграммы и таблица исходных данных. Также в </w:t>
      </w:r>
      <w:r w:rsidRPr="00481635">
        <w:rPr>
          <w:lang w:val="en-US"/>
        </w:rPr>
        <w:t>HTML</w:t>
      </w:r>
      <w:r w:rsidRPr="00A85694">
        <w:t xml:space="preserve">-файле были подключены </w:t>
      </w:r>
      <w:r w:rsidRPr="00481635">
        <w:rPr>
          <w:lang w:val="en-US"/>
        </w:rPr>
        <w:t>CSS</w:t>
      </w:r>
      <w:r w:rsidRPr="00A85694">
        <w:t xml:space="preserve">-стили, библиотеки </w:t>
      </w:r>
      <w:r w:rsidRPr="00481635">
        <w:rPr>
          <w:lang w:val="en-US"/>
        </w:rPr>
        <w:t>JavaScript</w:t>
      </w:r>
      <w:r w:rsidRPr="00A85694">
        <w:t xml:space="preserve"> и основной пользовательский скрипт. На рисунке 2 изображен фрагмент </w:t>
      </w:r>
      <w:r w:rsidRPr="00481635">
        <w:rPr>
          <w:lang w:val="en-US"/>
        </w:rPr>
        <w:t>HTML</w:t>
      </w:r>
      <w:r w:rsidRPr="00A85694">
        <w:t>-разметки страницы.</w:t>
      </w:r>
    </w:p>
    <w:p w:rsidR="00F60B15" w:rsidRDefault="00F60B15" w:rsidP="00F60B15">
      <w:pPr>
        <w:pStyle w:val="PICTURE"/>
      </w:pPr>
      <w:r>
        <w:drawing>
          <wp:inline distT="0" distB="0" distL="0" distR="0" wp14:anchorId="3E14DDA5" wp14:editId="4187C9AD">
            <wp:extent cx="3704492" cy="3379682"/>
            <wp:effectExtent l="0" t="0" r="4445" b="0"/>
            <wp:docPr id="147635771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57714" name="Graphic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6039" cy="339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B15" w:rsidRPr="00D82549" w:rsidRDefault="00F60B15" w:rsidP="00F60B15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D15A7">
        <w:rPr>
          <w:noProof/>
        </w:rPr>
        <w:t>2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D82549">
        <w:t>Разметка анимированных карточек и секции с графиком</w:t>
      </w:r>
    </w:p>
    <w:p w:rsidR="00481635" w:rsidRPr="00A85694" w:rsidRDefault="00481635" w:rsidP="00481635">
      <w:pPr>
        <w:pStyle w:val="MAINTEXT1"/>
      </w:pPr>
      <w:r w:rsidRPr="00A85694">
        <w:lastRenderedPageBreak/>
        <w:t xml:space="preserve">Затем был оформлен внешний вид страницы в файле </w:t>
      </w:r>
      <w:r w:rsidRPr="00481635">
        <w:rPr>
          <w:lang w:val="en-US"/>
        </w:rPr>
        <w:t>style</w:t>
      </w:r>
      <w:r w:rsidRPr="00A85694">
        <w:t>.</w:t>
      </w:r>
      <w:proofErr w:type="spellStart"/>
      <w:r w:rsidRPr="00481635">
        <w:rPr>
          <w:lang w:val="en-US"/>
        </w:rPr>
        <w:t>css</w:t>
      </w:r>
      <w:proofErr w:type="spellEnd"/>
      <w:r w:rsidRPr="00A85694">
        <w:t xml:space="preserve">. Для страницы были заданы цветовая схема, отступы, адаптивная сетка, стили карточек, кнопки, области диаграммы и декоративной </w:t>
      </w:r>
      <w:r w:rsidRPr="00481635">
        <w:rPr>
          <w:lang w:val="en-US"/>
        </w:rPr>
        <w:t>SIM</w:t>
      </w:r>
      <w:r w:rsidRPr="00A85694">
        <w:t xml:space="preserve">-карты. Отдельное внимание было уделено адаптивности: при уменьшении ширины экрана основные блоки перестраиваются в одну колонку, что позволяет удобно просматривать страницу на мобильных устройствах. </w:t>
      </w:r>
      <w:r w:rsidR="00A350C9">
        <w:t xml:space="preserve">Также были использованы </w:t>
      </w:r>
      <w:r w:rsidR="00A350C9">
        <w:rPr>
          <w:lang w:val="en-US"/>
        </w:rPr>
        <w:t>CSS</w:t>
      </w:r>
      <w:r w:rsidR="00A350C9" w:rsidRPr="00A350C9">
        <w:t>-</w:t>
      </w:r>
      <w:r w:rsidR="00A350C9">
        <w:t xml:space="preserve">переменные, сохраненные в </w:t>
      </w:r>
      <w:r w:rsidR="004F3382">
        <w:t xml:space="preserve">элемент </w:t>
      </w:r>
      <w:proofErr w:type="gramStart"/>
      <w:r w:rsidR="0074391B">
        <w:t>«</w:t>
      </w:r>
      <w:r w:rsidR="00A350C9" w:rsidRPr="00A350C9">
        <w:t>:</w:t>
      </w:r>
      <w:r w:rsidR="00A350C9">
        <w:rPr>
          <w:lang w:val="en-US"/>
        </w:rPr>
        <w:t>root</w:t>
      </w:r>
      <w:proofErr w:type="gramEnd"/>
      <w:r w:rsidR="0074391B">
        <w:t>»</w:t>
      </w:r>
      <w:r w:rsidR="00A350C9">
        <w:t>.</w:t>
      </w:r>
      <w:r w:rsidR="00A350C9" w:rsidRPr="00A350C9">
        <w:t xml:space="preserve"> </w:t>
      </w:r>
      <w:r w:rsidRPr="00A85694">
        <w:t xml:space="preserve">На рисунке 3 изображен фрагмент </w:t>
      </w:r>
      <w:r w:rsidRPr="00481635">
        <w:rPr>
          <w:lang w:val="en-US"/>
        </w:rPr>
        <w:t>CSS</w:t>
      </w:r>
      <w:r w:rsidRPr="00A85694">
        <w:t>-стилей страницы.</w:t>
      </w:r>
    </w:p>
    <w:p w:rsidR="00F60B15" w:rsidRDefault="00F60B15" w:rsidP="00F60B15">
      <w:pPr>
        <w:pStyle w:val="PICTURE"/>
      </w:pPr>
      <w:r>
        <w:drawing>
          <wp:inline distT="0" distB="0" distL="0" distR="0" wp14:anchorId="3E14DDA5" wp14:editId="4187C9AD">
            <wp:extent cx="3274646" cy="3627113"/>
            <wp:effectExtent l="0" t="0" r="2540" b="5715"/>
            <wp:docPr id="78500892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08926" name="Graphic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1018" cy="3634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B15" w:rsidRPr="001C3171" w:rsidRDefault="00F60B15" w:rsidP="00F60B15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D15A7">
        <w:rPr>
          <w:noProof/>
        </w:rPr>
        <w:t>3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1C3171">
        <w:t xml:space="preserve">Фрагмент </w:t>
      </w:r>
      <w:r w:rsidR="001C3171">
        <w:rPr>
          <w:lang w:val="en-US"/>
        </w:rPr>
        <w:t>CSS</w:t>
      </w:r>
      <w:r w:rsidR="001C3171" w:rsidRPr="001C3171">
        <w:t>-</w:t>
      </w:r>
      <w:r w:rsidR="001C3171">
        <w:t xml:space="preserve">стилей страницы, сверху указаны </w:t>
      </w:r>
      <w:r w:rsidR="001C3171">
        <w:rPr>
          <w:lang w:val="en-US"/>
        </w:rPr>
        <w:t>CSS</w:t>
      </w:r>
      <w:r w:rsidR="001C3171" w:rsidRPr="00F91727">
        <w:t>-</w:t>
      </w:r>
      <w:r w:rsidR="001C3171">
        <w:t>переменные</w:t>
      </w:r>
    </w:p>
    <w:p w:rsidR="00481635" w:rsidRPr="00A85694" w:rsidRDefault="00481635" w:rsidP="00481635">
      <w:pPr>
        <w:pStyle w:val="MAINTEXT1"/>
      </w:pPr>
      <w:r w:rsidRPr="00A85694">
        <w:t xml:space="preserve">После этого была реализована анимация элементов с помощью библиотеки </w:t>
      </w:r>
      <w:r w:rsidRPr="00481635">
        <w:rPr>
          <w:lang w:val="en-US"/>
        </w:rPr>
        <w:t>anime</w:t>
      </w:r>
      <w:r w:rsidRPr="00A85694">
        <w:t>.</w:t>
      </w:r>
      <w:proofErr w:type="spellStart"/>
      <w:r w:rsidRPr="00481635">
        <w:rPr>
          <w:lang w:val="en-US"/>
        </w:rPr>
        <w:t>js</w:t>
      </w:r>
      <w:proofErr w:type="spellEnd"/>
      <w:r w:rsidRPr="00A85694">
        <w:t xml:space="preserve">. Для текстовых элементов был настроен эффект плавного появления со смещением по вертикали. Для информационных карточек использовалась последовательная анимация с задержкой между элементами, изменением прозрачности, масштаба и положения. Для </w:t>
      </w:r>
      <w:r w:rsidRPr="00481635">
        <w:rPr>
          <w:lang w:val="en-US"/>
        </w:rPr>
        <w:t>SIM</w:t>
      </w:r>
      <w:r w:rsidRPr="00A85694">
        <w:t xml:space="preserve">-карты была добавлена бесконечная анимация покачивания, а для кругов сигнала — циклическое изменение масштаба и прозрачности. В параметрах анимации были явно заданы длительность, задержка, функция плавности и режим </w:t>
      </w:r>
      <w:r w:rsidRPr="00A85694">
        <w:lastRenderedPageBreak/>
        <w:t xml:space="preserve">повторения. На рисунке 4 изображен фрагмент </w:t>
      </w:r>
      <w:r w:rsidRPr="00481635">
        <w:rPr>
          <w:lang w:val="en-US"/>
        </w:rPr>
        <w:t>JavaScript</w:t>
      </w:r>
      <w:r w:rsidRPr="00A85694">
        <w:t>-кода с настройкой анимации.</w:t>
      </w:r>
    </w:p>
    <w:p w:rsidR="00F60B15" w:rsidRDefault="00F60B15" w:rsidP="00F60B15">
      <w:pPr>
        <w:pStyle w:val="PICTURE"/>
      </w:pPr>
      <w:r>
        <w:drawing>
          <wp:inline distT="0" distB="0" distL="0" distR="0" wp14:anchorId="3E14DDA5" wp14:editId="4187C9AD">
            <wp:extent cx="3298093" cy="4348299"/>
            <wp:effectExtent l="0" t="0" r="4445" b="0"/>
            <wp:docPr id="24160229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02298" name="Graphic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8252" cy="4361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B15" w:rsidRPr="00F91727" w:rsidRDefault="00F60B15" w:rsidP="00F60B15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D15A7">
        <w:rPr>
          <w:noProof/>
        </w:rPr>
        <w:t>4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F91727">
        <w:rPr>
          <w:lang w:val="en-US"/>
        </w:rPr>
        <w:t>JS</w:t>
      </w:r>
      <w:r w:rsidR="00F91727">
        <w:t>-код с определением анимаций</w:t>
      </w:r>
    </w:p>
    <w:p w:rsidR="00481635" w:rsidRPr="00A85694" w:rsidRDefault="00481635" w:rsidP="00481635">
      <w:pPr>
        <w:pStyle w:val="MAINTEXT1"/>
      </w:pPr>
      <w:r w:rsidRPr="00A85694">
        <w:t xml:space="preserve">Далее была реализована диаграмма с использованием библиотеки </w:t>
      </w:r>
      <w:r w:rsidRPr="00481635">
        <w:rPr>
          <w:lang w:val="en-US"/>
        </w:rPr>
        <w:t>Chart</w:t>
      </w:r>
      <w:r w:rsidRPr="00A85694">
        <w:t>.</w:t>
      </w:r>
      <w:proofErr w:type="spellStart"/>
      <w:r w:rsidRPr="00481635">
        <w:rPr>
          <w:lang w:val="en-US"/>
        </w:rPr>
        <w:t>js</w:t>
      </w:r>
      <w:proofErr w:type="spellEnd"/>
      <w:r w:rsidRPr="00A85694">
        <w:t xml:space="preserve">. В качестве темы был выбран вариант 6: самые крупные операторы сотовой связи в России по количеству абонентов. Для отображения данных была выбрана горизонтальная столбчатая диаграмма, так как она хорошо подходит для сравнения нескольких категорий между собой. На диаграмме представлены пять операторов: МТС, МегаФон, Ростелеком / </w:t>
      </w:r>
      <w:r w:rsidRPr="00481635">
        <w:rPr>
          <w:lang w:val="en-US"/>
        </w:rPr>
        <w:t>T</w:t>
      </w:r>
      <w:r w:rsidRPr="00A85694">
        <w:t xml:space="preserve">2, Билайн и </w:t>
      </w:r>
      <w:proofErr w:type="spellStart"/>
      <w:r w:rsidRPr="00481635">
        <w:rPr>
          <w:lang w:val="en-US"/>
        </w:rPr>
        <w:t>Yota</w:t>
      </w:r>
      <w:proofErr w:type="spellEnd"/>
      <w:r w:rsidRPr="00A85694">
        <w:t>. Значения указаны в миллионах абонентов. На рисунке 5 изображен</w:t>
      </w:r>
      <w:r w:rsidR="008F3C0B">
        <w:t>ы</w:t>
      </w:r>
      <w:r w:rsidRPr="00A85694">
        <w:t xml:space="preserve"> фрагмент</w:t>
      </w:r>
      <w:r w:rsidR="008F3C0B">
        <w:t>ы</w:t>
      </w:r>
      <w:r w:rsidRPr="00A85694">
        <w:t xml:space="preserve"> </w:t>
      </w:r>
      <w:r w:rsidRPr="00481635">
        <w:rPr>
          <w:lang w:val="en-US"/>
        </w:rPr>
        <w:t>JavaScript</w:t>
      </w:r>
      <w:r w:rsidRPr="00A85694">
        <w:t>-кода, отвечающ</w:t>
      </w:r>
      <w:r w:rsidR="006015D5">
        <w:t>его</w:t>
      </w:r>
      <w:r w:rsidRPr="00A85694">
        <w:t xml:space="preserve"> за построение диаграммы.</w:t>
      </w:r>
    </w:p>
    <w:p w:rsidR="00E27C0A" w:rsidRDefault="00E27C0A" w:rsidP="00F60B15">
      <w:pPr>
        <w:pStyle w:val="PICTURE"/>
        <w:rPr>
          <w:lang w:val="ru-RU"/>
        </w:rPr>
      </w:pPr>
      <w:r w:rsidRPr="00E27C0A">
        <w:rPr>
          <w:lang w:val="ru-RU"/>
        </w:rPr>
        <w:lastRenderedPageBreak/>
        <w:drawing>
          <wp:inline distT="0" distB="0" distL="0" distR="0" wp14:anchorId="3780E09F" wp14:editId="684A7F54">
            <wp:extent cx="4454769" cy="1395418"/>
            <wp:effectExtent l="0" t="0" r="3175" b="1905"/>
            <wp:docPr id="211767870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7870" name="Picture 1" descr="A screenshot of a computer scree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9747" cy="1415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B15" w:rsidRDefault="00F60B15" w:rsidP="00F60B15">
      <w:pPr>
        <w:pStyle w:val="PICTURE"/>
      </w:pPr>
      <w:r>
        <w:drawing>
          <wp:inline distT="0" distB="0" distL="0" distR="0" wp14:anchorId="3E14DDA5" wp14:editId="4187C9AD">
            <wp:extent cx="4400062" cy="4489188"/>
            <wp:effectExtent l="0" t="0" r="0" b="0"/>
            <wp:docPr id="14283900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9008" name="Graphic 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8311" cy="4518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B15" w:rsidRPr="007C6CC9" w:rsidRDefault="00F60B15" w:rsidP="00F60B15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D15A7">
        <w:rPr>
          <w:noProof/>
        </w:rPr>
        <w:t>5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5640EC">
        <w:t xml:space="preserve">Определение массива данных и создание </w:t>
      </w:r>
      <w:r w:rsidR="0093228B">
        <w:t>горизонтальной столбчатой диаграммы по этим данным</w:t>
      </w:r>
    </w:p>
    <w:p w:rsidR="00481635" w:rsidRPr="00326756" w:rsidRDefault="00481635" w:rsidP="00481635">
      <w:pPr>
        <w:pStyle w:val="MAINTEXT1"/>
      </w:pPr>
      <w:r w:rsidRPr="00A85694">
        <w:t xml:space="preserve">В результате страница отображает анимированный блок, информационные карточки, таблицу данных и диаграмму с количеством абонентов операторов сотовой связи. </w:t>
      </w:r>
      <w:r w:rsidRPr="00326756">
        <w:t>На рисунке 6 изображен итоговый вид веб-страницы в браузере.</w:t>
      </w:r>
    </w:p>
    <w:p w:rsidR="00F60B15" w:rsidRDefault="00F60B15" w:rsidP="00F60B15">
      <w:pPr>
        <w:pStyle w:val="PICTURE"/>
      </w:pPr>
      <w:r>
        <w:lastRenderedPageBreak/>
        <w:drawing>
          <wp:inline distT="0" distB="0" distL="0" distR="0" wp14:anchorId="3E14DDA5" wp14:editId="4187C9AD">
            <wp:extent cx="4337539" cy="5380821"/>
            <wp:effectExtent l="0" t="0" r="6350" b="4445"/>
            <wp:docPr id="182464877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648776" name="Graphic 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47848" cy="539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B15" w:rsidRPr="007C6CC9" w:rsidRDefault="00F60B15" w:rsidP="00F60B15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D15A7">
        <w:rPr>
          <w:noProof/>
        </w:rPr>
        <w:t>6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326756">
        <w:t>Итоговая страница</w:t>
      </w:r>
    </w:p>
    <w:p w:rsidR="000214A2" w:rsidRDefault="00C50AB4" w:rsidP="007C6CC9">
      <w:pPr>
        <w:pStyle w:val="DIV1"/>
        <w:rPr>
          <w:lang w:val="en-US"/>
        </w:rPr>
      </w:pPr>
      <w:r>
        <w:t>Выводы</w:t>
      </w:r>
    </w:p>
    <w:p w:rsidR="00481635" w:rsidRPr="00A85694" w:rsidRDefault="00481635" w:rsidP="00481635">
      <w:pPr>
        <w:pStyle w:val="MAINTEXT1"/>
      </w:pPr>
      <w:r w:rsidRPr="00A85694">
        <w:t xml:space="preserve">В ходе лабораторной работы были изучены и применены возможности </w:t>
      </w:r>
      <w:r w:rsidRPr="00481635">
        <w:rPr>
          <w:lang w:val="en-US"/>
        </w:rPr>
        <w:t>JavaScript</w:t>
      </w:r>
      <w:r w:rsidRPr="00A85694">
        <w:t xml:space="preserve">-библиотек для создания анимации и визуализации данных на веб-странице. С помощью библиотеки </w:t>
      </w:r>
      <w:r w:rsidRPr="00481635">
        <w:rPr>
          <w:lang w:val="en-US"/>
        </w:rPr>
        <w:t>anime</w:t>
      </w:r>
      <w:r w:rsidRPr="00A85694">
        <w:t>.</w:t>
      </w:r>
      <w:proofErr w:type="spellStart"/>
      <w:r w:rsidRPr="00481635">
        <w:rPr>
          <w:lang w:val="en-US"/>
        </w:rPr>
        <w:t>js</w:t>
      </w:r>
      <w:proofErr w:type="spellEnd"/>
      <w:r w:rsidRPr="00A85694">
        <w:t xml:space="preserve"> был реализован анимационный эффект с заданными параметрами длительности, задержки, функции плавности и повторения. С помощью библиотеки </w:t>
      </w:r>
      <w:r w:rsidRPr="00481635">
        <w:rPr>
          <w:lang w:val="en-US"/>
        </w:rPr>
        <w:t>Chart</w:t>
      </w:r>
      <w:r w:rsidRPr="00A85694">
        <w:t>.</w:t>
      </w:r>
      <w:proofErr w:type="spellStart"/>
      <w:r w:rsidRPr="00481635">
        <w:rPr>
          <w:lang w:val="en-US"/>
        </w:rPr>
        <w:t>js</w:t>
      </w:r>
      <w:proofErr w:type="spellEnd"/>
      <w:r w:rsidRPr="00A85694">
        <w:t xml:space="preserve"> была построена горизонтальная столбчатая диаграмма, наглядно отображающая количество абонентов крупнейших операторов сотовой связи в России.</w:t>
      </w:r>
    </w:p>
    <w:p w:rsidR="00481635" w:rsidRPr="00A85694" w:rsidRDefault="00481635" w:rsidP="00481635">
      <w:pPr>
        <w:pStyle w:val="MAINTEXT1"/>
      </w:pPr>
      <w:r w:rsidRPr="00A85694">
        <w:t xml:space="preserve">В результате выполнения работы была создана полноценная веб-страница, объединяющая интерактивную анимацию, стилизованный интерфейс и графическое представление данных. Работа показала, что </w:t>
      </w:r>
      <w:r w:rsidRPr="00A85694">
        <w:lastRenderedPageBreak/>
        <w:t xml:space="preserve">использование готовых </w:t>
      </w:r>
      <w:r w:rsidRPr="00481635">
        <w:rPr>
          <w:lang w:val="en-US"/>
        </w:rPr>
        <w:t>JavaScript</w:t>
      </w:r>
      <w:r w:rsidRPr="00A85694">
        <w:t>-библиотек позволяет значительно упростить создание динамичных и информативных веб-интерфейсов.</w:t>
      </w:r>
    </w:p>
    <w:p w:rsidR="0034013E" w:rsidRDefault="0034013E">
      <w:pPr>
        <w:spacing w:after="200" w:line="276" w:lineRule="auto"/>
        <w:rPr>
          <w:iCs/>
          <w:color w:val="000000" w:themeColor="text1"/>
          <w:sz w:val="28"/>
          <w:szCs w:val="28"/>
        </w:rPr>
      </w:pPr>
      <w:r>
        <w:br w:type="page"/>
      </w:r>
    </w:p>
    <w:p w:rsidR="0034013E" w:rsidRDefault="0034013E" w:rsidP="0034013E">
      <w:pPr>
        <w:pStyle w:val="H1"/>
      </w:pPr>
      <w:r>
        <w:lastRenderedPageBreak/>
        <w:t>ПРИЛОЖЕНИЕ</w:t>
      </w:r>
    </w:p>
    <w:p w:rsidR="0034013E" w:rsidRPr="005D102D" w:rsidRDefault="0034013E" w:rsidP="0034013E">
      <w:pPr>
        <w:pStyle w:val="LISTINGCAPTION"/>
      </w:pPr>
      <w:r>
        <w:t>Листинг</w:t>
      </w:r>
      <w:r w:rsidRPr="0016609C">
        <w:t xml:space="preserve"> </w:t>
      </w:r>
      <w:r>
        <w:fldChar w:fldCharType="begin"/>
      </w:r>
      <w:r w:rsidRPr="0016609C">
        <w:instrText xml:space="preserve"> </w:instrText>
      </w:r>
      <w:r w:rsidRPr="0016609C">
        <w:rPr>
          <w:lang w:val="en-US"/>
        </w:rPr>
        <w:instrText>SEQ</w:instrText>
      </w:r>
      <w:r w:rsidRPr="0016609C">
        <w:instrText xml:space="preserve"> </w:instrText>
      </w:r>
      <w:r>
        <w:instrText>Листинг</w:instrText>
      </w:r>
      <w:r w:rsidRPr="0016609C">
        <w:instrText xml:space="preserve"> \* </w:instrText>
      </w:r>
      <w:r w:rsidRPr="0016609C">
        <w:rPr>
          <w:lang w:val="en-US"/>
        </w:rPr>
        <w:instrText>ARABIC</w:instrText>
      </w:r>
      <w:r w:rsidRPr="0016609C">
        <w:instrText xml:space="preserve"> </w:instrText>
      </w:r>
      <w:r>
        <w:fldChar w:fldCharType="separate"/>
      </w:r>
      <w:r w:rsidR="000D15A7">
        <w:rPr>
          <w:noProof/>
          <w:lang w:val="en-US"/>
        </w:rPr>
        <w:t>1</w:t>
      </w:r>
      <w:r>
        <w:fldChar w:fldCharType="end"/>
      </w:r>
      <w:r w:rsidRPr="0016609C">
        <w:t xml:space="preserve"> </w:t>
      </w:r>
      <w:r>
        <w:t>—</w:t>
      </w:r>
      <w:r w:rsidRPr="0016609C">
        <w:t xml:space="preserve"> </w:t>
      </w:r>
      <w:r w:rsidR="00615676">
        <w:rPr>
          <w:lang w:val="en-US"/>
        </w:rPr>
        <w:t>index</w:t>
      </w:r>
      <w:r w:rsidR="00615676" w:rsidRPr="005D102D">
        <w:t>.</w:t>
      </w:r>
      <w:r w:rsidR="00615676">
        <w:rPr>
          <w:lang w:val="en-US"/>
        </w:rPr>
        <w:t>html</w:t>
      </w:r>
    </w:p>
    <w:p w:rsidR="005D102D" w:rsidRPr="005D102D" w:rsidRDefault="005D102D" w:rsidP="005D102D">
      <w:pPr>
        <w:pStyle w:val="LISTINGBODY"/>
        <w:rPr>
          <w:lang w:val="ru-RU"/>
        </w:rPr>
      </w:pPr>
      <w:r w:rsidRPr="005D102D">
        <w:rPr>
          <w:lang w:val="ru-RU"/>
        </w:rPr>
        <w:t>&lt;!</w:t>
      </w:r>
      <w:r>
        <w:t>doctype</w:t>
      </w:r>
      <w:r w:rsidRPr="005D102D">
        <w:rPr>
          <w:lang w:val="ru-RU"/>
        </w:rPr>
        <w:t xml:space="preserve"> </w:t>
      </w:r>
      <w:r>
        <w:t>html</w:t>
      </w:r>
      <w:r w:rsidRPr="005D102D">
        <w:rPr>
          <w:lang w:val="ru-RU"/>
        </w:rPr>
        <w:t>&gt;</w:t>
      </w:r>
    </w:p>
    <w:p w:rsidR="005D102D" w:rsidRDefault="005D102D" w:rsidP="005D102D">
      <w:pPr>
        <w:pStyle w:val="LISTINGBODY"/>
      </w:pPr>
      <w:r>
        <w:t>&lt;html lang="</w:t>
      </w:r>
      <w:proofErr w:type="spellStart"/>
      <w:r>
        <w:t>ru</w:t>
      </w:r>
      <w:proofErr w:type="spellEnd"/>
      <w:r>
        <w:t>"&gt;</w:t>
      </w:r>
    </w:p>
    <w:p w:rsidR="005D102D" w:rsidRDefault="005D102D" w:rsidP="005D102D">
      <w:pPr>
        <w:pStyle w:val="LISTINGBODY"/>
      </w:pPr>
      <w:r>
        <w:tab/>
        <w:t>&lt;head&gt;</w:t>
      </w:r>
    </w:p>
    <w:p w:rsidR="005D102D" w:rsidRDefault="005D102D" w:rsidP="005D102D">
      <w:pPr>
        <w:pStyle w:val="LISTINGBODY"/>
      </w:pPr>
      <w:r>
        <w:tab/>
      </w:r>
      <w:r>
        <w:tab/>
        <w:t>&lt;meta charset="UTF-8" /&gt;</w:t>
      </w:r>
    </w:p>
    <w:p w:rsidR="005D102D" w:rsidRDefault="005D102D" w:rsidP="005D102D">
      <w:pPr>
        <w:pStyle w:val="LISTINGBODY"/>
      </w:pPr>
      <w:r>
        <w:tab/>
      </w:r>
      <w:r>
        <w:tab/>
        <w:t>&lt;meta name="viewport" content="width=device-width, initial-scale=1.0" /&gt;</w:t>
      </w:r>
    </w:p>
    <w:p w:rsidR="005D102D" w:rsidRDefault="005D102D" w:rsidP="005D102D">
      <w:pPr>
        <w:pStyle w:val="LISTINGBODY"/>
      </w:pPr>
      <w:r>
        <w:tab/>
      </w:r>
      <w:r>
        <w:tab/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 /&gt;</w:t>
      </w:r>
    </w:p>
    <w:p w:rsidR="005D102D" w:rsidRDefault="005D102D" w:rsidP="005D102D">
      <w:pPr>
        <w:pStyle w:val="LISTINGBODY"/>
      </w:pPr>
      <w:r>
        <w:tab/>
      </w:r>
      <w:r>
        <w:tab/>
        <w:t xml:space="preserve">&lt;script </w:t>
      </w:r>
      <w:proofErr w:type="spellStart"/>
      <w:r>
        <w:t>src</w:t>
      </w:r>
      <w:proofErr w:type="spellEnd"/>
      <w:r>
        <w:t>="vendor/anime.min.js" defer&gt;&lt;/script&gt;</w:t>
      </w:r>
    </w:p>
    <w:p w:rsidR="005D102D" w:rsidRDefault="005D102D" w:rsidP="005D102D">
      <w:pPr>
        <w:pStyle w:val="LISTINGBODY"/>
      </w:pPr>
      <w:r>
        <w:tab/>
      </w:r>
      <w:r>
        <w:tab/>
        <w:t xml:space="preserve">&lt;script </w:t>
      </w:r>
      <w:proofErr w:type="spellStart"/>
      <w:r>
        <w:t>src</w:t>
      </w:r>
      <w:proofErr w:type="spellEnd"/>
      <w:r>
        <w:t>="vendor/chart.umd.min.js" defer&gt;&lt;/script&gt;</w:t>
      </w:r>
    </w:p>
    <w:p w:rsidR="005D102D" w:rsidRDefault="005D102D" w:rsidP="005D102D">
      <w:pPr>
        <w:pStyle w:val="LISTINGBODY"/>
      </w:pPr>
      <w:r>
        <w:tab/>
      </w:r>
      <w:r>
        <w:tab/>
        <w:t xml:space="preserve">&lt;script </w:t>
      </w:r>
      <w:proofErr w:type="spellStart"/>
      <w:r>
        <w:t>src</w:t>
      </w:r>
      <w:proofErr w:type="spellEnd"/>
      <w:r>
        <w:t>="script.js" defer&gt;&lt;/script&gt;</w:t>
      </w:r>
    </w:p>
    <w:p w:rsidR="005D102D" w:rsidRDefault="005D102D" w:rsidP="005D102D">
      <w:pPr>
        <w:pStyle w:val="LISTINGBODY"/>
      </w:pPr>
      <w:r>
        <w:tab/>
        <w:t>&lt;/head&gt;</w:t>
      </w:r>
    </w:p>
    <w:p w:rsidR="005D102D" w:rsidRDefault="005D102D" w:rsidP="005D102D">
      <w:pPr>
        <w:pStyle w:val="LISTINGBODY"/>
      </w:pPr>
      <w:r>
        <w:tab/>
        <w:t>&lt;body&gt;</w:t>
      </w:r>
    </w:p>
    <w:p w:rsidR="005D102D" w:rsidRDefault="005D102D" w:rsidP="005D102D">
      <w:pPr>
        <w:pStyle w:val="LISTINGBODY"/>
      </w:pPr>
      <w:r>
        <w:tab/>
      </w:r>
      <w:r>
        <w:tab/>
        <w:t>&lt;main class="page"&gt;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  <w:t>&lt;section class="intro"&gt;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  <w:t>&lt;div class="</w:t>
      </w:r>
      <w:proofErr w:type="spellStart"/>
      <w:r>
        <w:t>intro__content</w:t>
      </w:r>
      <w:proofErr w:type="spellEnd"/>
      <w:r>
        <w:t>"&gt;</w:t>
      </w:r>
    </w:p>
    <w:p w:rsidR="005D102D" w:rsidRPr="00A6151F" w:rsidRDefault="005D102D" w:rsidP="005D102D">
      <w:pPr>
        <w:pStyle w:val="LISTINGBODY"/>
        <w:rPr>
          <w:lang w:val="ru-RU"/>
        </w:rPr>
      </w:pPr>
      <w:r>
        <w:tab/>
      </w:r>
      <w:r>
        <w:tab/>
      </w:r>
      <w:r>
        <w:tab/>
      </w:r>
      <w:r>
        <w:tab/>
      </w:r>
      <w:r>
        <w:tab/>
      </w:r>
      <w:r w:rsidRPr="00A6151F">
        <w:rPr>
          <w:lang w:val="ru-RU"/>
        </w:rPr>
        <w:t>&lt;</w:t>
      </w:r>
      <w:r>
        <w:t>p</w:t>
      </w:r>
      <w:r w:rsidRPr="00A6151F">
        <w:rPr>
          <w:lang w:val="ru-RU"/>
        </w:rPr>
        <w:t xml:space="preserve"> </w:t>
      </w:r>
      <w:r>
        <w:t>class</w:t>
      </w:r>
      <w:r w:rsidRPr="00A6151F">
        <w:rPr>
          <w:lang w:val="ru-RU"/>
        </w:rPr>
        <w:t>="</w:t>
      </w:r>
      <w:r>
        <w:t>eyebrow</w:t>
      </w:r>
      <w:proofErr w:type="gramStart"/>
      <w:r w:rsidRPr="00A6151F">
        <w:rPr>
          <w:lang w:val="ru-RU"/>
        </w:rPr>
        <w:t>"&gt;</w:t>
      </w:r>
      <w:r>
        <w:t>Web</w:t>
      </w:r>
      <w:proofErr w:type="gramEnd"/>
      <w:r w:rsidRPr="00A6151F">
        <w:rPr>
          <w:lang w:val="ru-RU"/>
        </w:rPr>
        <w:t>-технологии / Лабораторная работа 09&lt;/</w:t>
      </w:r>
      <w:r>
        <w:t>p</w:t>
      </w:r>
      <w:r w:rsidRPr="00A6151F">
        <w:rPr>
          <w:lang w:val="ru-RU"/>
        </w:rPr>
        <w:t>&gt;</w:t>
      </w:r>
    </w:p>
    <w:p w:rsidR="005D102D" w:rsidRPr="00A6151F" w:rsidRDefault="005D102D" w:rsidP="005D102D">
      <w:pPr>
        <w:pStyle w:val="LISTINGBODY"/>
        <w:rPr>
          <w:lang w:val="ru-RU"/>
        </w:rPr>
      </w:pP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  <w:t>&lt;</w:t>
      </w:r>
      <w:r>
        <w:t>h</w:t>
      </w:r>
      <w:proofErr w:type="gramStart"/>
      <w:r w:rsidRPr="00A6151F">
        <w:rPr>
          <w:lang w:val="ru-RU"/>
        </w:rPr>
        <w:t>1&gt;Использование</w:t>
      </w:r>
      <w:proofErr w:type="gramEnd"/>
      <w:r w:rsidRPr="00A6151F">
        <w:rPr>
          <w:lang w:val="ru-RU"/>
        </w:rPr>
        <w:t xml:space="preserve"> библиотек </w:t>
      </w:r>
      <w:r>
        <w:t>JavaScript</w:t>
      </w:r>
      <w:r w:rsidRPr="00A6151F">
        <w:rPr>
          <w:lang w:val="ru-RU"/>
        </w:rPr>
        <w:t xml:space="preserve"> для анимации и визуализации данных&lt;/</w:t>
      </w:r>
      <w:r>
        <w:t>h</w:t>
      </w:r>
      <w:r w:rsidRPr="00A6151F">
        <w:rPr>
          <w:lang w:val="ru-RU"/>
        </w:rPr>
        <w:t>1&gt;</w:t>
      </w:r>
    </w:p>
    <w:p w:rsidR="005D102D" w:rsidRPr="00A6151F" w:rsidRDefault="005D102D" w:rsidP="005D102D">
      <w:pPr>
        <w:pStyle w:val="LISTINGBODY"/>
        <w:rPr>
          <w:lang w:val="ru-RU"/>
        </w:rPr>
      </w:pP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  <w:t>&lt;</w:t>
      </w:r>
      <w:r>
        <w:t>p</w:t>
      </w:r>
      <w:r w:rsidRPr="00A6151F">
        <w:rPr>
          <w:lang w:val="ru-RU"/>
        </w:rPr>
        <w:t xml:space="preserve"> </w:t>
      </w:r>
      <w:r>
        <w:t>class</w:t>
      </w:r>
      <w:r w:rsidRPr="00A6151F">
        <w:rPr>
          <w:lang w:val="ru-RU"/>
        </w:rPr>
        <w:t>="</w:t>
      </w:r>
      <w:r>
        <w:t>lead</w:t>
      </w:r>
      <w:r w:rsidRPr="00A6151F">
        <w:rPr>
          <w:lang w:val="ru-RU"/>
        </w:rPr>
        <w:t>"&gt;</w:t>
      </w:r>
    </w:p>
    <w:p w:rsidR="005D102D" w:rsidRPr="00A6151F" w:rsidRDefault="005D102D" w:rsidP="005D102D">
      <w:pPr>
        <w:pStyle w:val="LISTINGBODY"/>
        <w:rPr>
          <w:lang w:val="ru-RU"/>
        </w:rPr>
      </w:pP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  <w:t xml:space="preserve">На странице используется </w:t>
      </w:r>
      <w:r>
        <w:t>anime</w:t>
      </w:r>
      <w:r w:rsidRPr="00A6151F">
        <w:rPr>
          <w:lang w:val="ru-RU"/>
        </w:rPr>
        <w:t>.</w:t>
      </w:r>
      <w:proofErr w:type="spellStart"/>
      <w:r>
        <w:t>js</w:t>
      </w:r>
      <w:proofErr w:type="spellEnd"/>
      <w:r w:rsidRPr="00A6151F">
        <w:rPr>
          <w:lang w:val="ru-RU"/>
        </w:rPr>
        <w:t xml:space="preserve"> для анимированного появления элементов и</w:t>
      </w:r>
    </w:p>
    <w:p w:rsidR="005D102D" w:rsidRPr="00A6151F" w:rsidRDefault="005D102D" w:rsidP="005D102D">
      <w:pPr>
        <w:pStyle w:val="LISTINGBODY"/>
        <w:rPr>
          <w:lang w:val="ru-RU"/>
        </w:rPr>
      </w:pP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</w:r>
      <w:r>
        <w:t>Chart</w:t>
      </w:r>
      <w:r w:rsidRPr="00A6151F">
        <w:rPr>
          <w:lang w:val="ru-RU"/>
        </w:rPr>
        <w:t>.</w:t>
      </w:r>
      <w:proofErr w:type="spellStart"/>
      <w:r>
        <w:t>js</w:t>
      </w:r>
      <w:proofErr w:type="spellEnd"/>
      <w:r w:rsidRPr="00A6151F">
        <w:rPr>
          <w:lang w:val="ru-RU"/>
        </w:rPr>
        <w:t xml:space="preserve"> для диаграммы крупнейших операторов сотовой связи в России.</w:t>
      </w:r>
    </w:p>
    <w:p w:rsidR="005D102D" w:rsidRDefault="005D102D" w:rsidP="005D102D">
      <w:pPr>
        <w:pStyle w:val="LISTINGBODY"/>
      </w:pP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</w:r>
      <w:r>
        <w:t>&lt;/p&gt;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&lt;button class="replay-</w:t>
      </w:r>
      <w:proofErr w:type="spellStart"/>
      <w:r>
        <w:t>btn</w:t>
      </w:r>
      <w:proofErr w:type="spellEnd"/>
      <w:r>
        <w:t>" type="button" id="</w:t>
      </w:r>
      <w:proofErr w:type="spellStart"/>
      <w:r>
        <w:t>replayAnimation</w:t>
      </w:r>
      <w:proofErr w:type="spellEnd"/>
      <w:r>
        <w:t>"&gt;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Повторить</w:t>
      </w:r>
      <w:proofErr w:type="spellEnd"/>
      <w:r>
        <w:t xml:space="preserve"> </w:t>
      </w:r>
      <w:proofErr w:type="spellStart"/>
      <w:r>
        <w:t>анимацию</w:t>
      </w:r>
      <w:proofErr w:type="spellEnd"/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&lt;/button&gt;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  <w:t>&lt;/div&gt;</w:t>
      </w:r>
    </w:p>
    <w:p w:rsidR="005D102D" w:rsidRDefault="005D102D" w:rsidP="005D102D">
      <w:pPr>
        <w:pStyle w:val="LISTINGBODY"/>
      </w:pP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  <w:t>&lt;div class="phone-scene" aria-label="</w:t>
      </w:r>
      <w:proofErr w:type="spellStart"/>
      <w:r>
        <w:t>Анимированная</w:t>
      </w:r>
      <w:proofErr w:type="spellEnd"/>
      <w:r>
        <w:t xml:space="preserve"> SIM-</w:t>
      </w:r>
      <w:proofErr w:type="spellStart"/>
      <w:r>
        <w:t>карта</w:t>
      </w:r>
      <w:proofErr w:type="spellEnd"/>
      <w:r>
        <w:t>"&gt;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 xml:space="preserve">&lt;div class="signal </w:t>
      </w:r>
      <w:proofErr w:type="spellStart"/>
      <w:r>
        <w:t>signal</w:t>
      </w:r>
      <w:proofErr w:type="spellEnd"/>
      <w:r>
        <w:t>--one"&gt;&lt;/div&gt;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 xml:space="preserve">&lt;div class="signal </w:t>
      </w:r>
      <w:proofErr w:type="spellStart"/>
      <w:r>
        <w:t>signal</w:t>
      </w:r>
      <w:proofErr w:type="spellEnd"/>
      <w:r>
        <w:t>--two"&gt;&lt;/div&gt;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&lt;div class="sim-card" id="</w:t>
      </w:r>
      <w:proofErr w:type="spellStart"/>
      <w:r>
        <w:t>simCard</w:t>
      </w:r>
      <w:proofErr w:type="spellEnd"/>
      <w:r>
        <w:t>"&gt;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  <w:t>&lt;span&gt;&lt;/span&gt;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  <w:t>&lt;strong&gt;5G&lt;/strong&gt;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&lt;/div&gt;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  <w:t>&lt;/div&gt;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  <w:t>&lt;/section&gt;</w:t>
      </w:r>
    </w:p>
    <w:p w:rsidR="005D102D" w:rsidRDefault="005D102D" w:rsidP="005D102D">
      <w:pPr>
        <w:pStyle w:val="LISTINGBODY"/>
      </w:pPr>
    </w:p>
    <w:p w:rsidR="005D102D" w:rsidRDefault="005D102D" w:rsidP="005D102D">
      <w:pPr>
        <w:pStyle w:val="LISTINGBODY"/>
      </w:pPr>
      <w:r>
        <w:tab/>
      </w:r>
      <w:r>
        <w:tab/>
      </w:r>
      <w:r>
        <w:tab/>
        <w:t>&lt;section class="stats-grid" aria-label="</w:t>
      </w:r>
      <w:proofErr w:type="spellStart"/>
      <w:r>
        <w:t>Ключевые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>"&gt;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  <w:t>&lt;article class="stat-card"&gt;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&lt;span&gt;</w:t>
      </w:r>
      <w:proofErr w:type="spellStart"/>
      <w:r>
        <w:t>Длительность</w:t>
      </w:r>
      <w:proofErr w:type="spellEnd"/>
      <w:r>
        <w:t>&lt;/span&gt;</w:t>
      </w:r>
    </w:p>
    <w:p w:rsidR="005D102D" w:rsidRPr="00A6151F" w:rsidRDefault="005D102D" w:rsidP="005D102D">
      <w:pPr>
        <w:pStyle w:val="LISTINGBODY"/>
        <w:rPr>
          <w:lang w:val="ru-RU"/>
        </w:rPr>
      </w:pPr>
      <w:r>
        <w:tab/>
      </w:r>
      <w:r>
        <w:tab/>
      </w:r>
      <w:r>
        <w:tab/>
      </w:r>
      <w:r>
        <w:tab/>
      </w:r>
      <w:r>
        <w:tab/>
      </w:r>
      <w:r w:rsidRPr="00A6151F">
        <w:rPr>
          <w:lang w:val="ru-RU"/>
        </w:rPr>
        <w:t>&lt;</w:t>
      </w:r>
      <w:r>
        <w:t>strong</w:t>
      </w:r>
      <w:r w:rsidRPr="00A6151F">
        <w:rPr>
          <w:lang w:val="ru-RU"/>
        </w:rPr>
        <w:t>&gt;900 мс&lt;/</w:t>
      </w:r>
      <w:r>
        <w:t>strong</w:t>
      </w:r>
      <w:r w:rsidRPr="00A6151F">
        <w:rPr>
          <w:lang w:val="ru-RU"/>
        </w:rPr>
        <w:t>&gt;</w:t>
      </w:r>
    </w:p>
    <w:p w:rsidR="005D102D" w:rsidRPr="00A6151F" w:rsidRDefault="005D102D" w:rsidP="005D102D">
      <w:pPr>
        <w:pStyle w:val="LISTINGBODY"/>
        <w:rPr>
          <w:lang w:val="ru-RU"/>
        </w:rPr>
      </w:pP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  <w:t>&lt;</w:t>
      </w:r>
      <w:r>
        <w:t>p</w:t>
      </w:r>
      <w:r w:rsidRPr="00A6151F">
        <w:rPr>
          <w:lang w:val="ru-RU"/>
        </w:rPr>
        <w:t xml:space="preserve">&gt;Появление карточек с небольшой последовательной </w:t>
      </w:r>
      <w:proofErr w:type="gramStart"/>
      <w:r w:rsidRPr="00A6151F">
        <w:rPr>
          <w:lang w:val="ru-RU"/>
        </w:rPr>
        <w:t>задержкой.&lt;</w:t>
      </w:r>
      <w:proofErr w:type="gramEnd"/>
      <w:r w:rsidRPr="00A6151F">
        <w:rPr>
          <w:lang w:val="ru-RU"/>
        </w:rPr>
        <w:t>/</w:t>
      </w:r>
      <w:r>
        <w:t>p</w:t>
      </w:r>
      <w:r w:rsidRPr="00A6151F">
        <w:rPr>
          <w:lang w:val="ru-RU"/>
        </w:rPr>
        <w:t>&gt;</w:t>
      </w:r>
    </w:p>
    <w:p w:rsidR="005D102D" w:rsidRDefault="005D102D" w:rsidP="005D102D">
      <w:pPr>
        <w:pStyle w:val="LISTINGBODY"/>
      </w:pP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</w:r>
      <w:r>
        <w:t>&lt;/article&gt;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  <w:t>&lt;article class="stat-card"&gt;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&lt;span&gt;Easing&lt;/span&gt;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&lt;strong&gt;</w:t>
      </w:r>
      <w:proofErr w:type="spellStart"/>
      <w:r>
        <w:t>easeOutElastic</w:t>
      </w:r>
      <w:proofErr w:type="spellEnd"/>
      <w:r>
        <w:t>&lt;/strong&gt;</w:t>
      </w:r>
    </w:p>
    <w:p w:rsidR="005D102D" w:rsidRPr="00A6151F" w:rsidRDefault="005D102D" w:rsidP="005D102D">
      <w:pPr>
        <w:pStyle w:val="LISTINGBODY"/>
        <w:rPr>
          <w:lang w:val="ru-RU"/>
        </w:rPr>
      </w:pPr>
      <w:r>
        <w:tab/>
      </w:r>
      <w:r>
        <w:tab/>
      </w:r>
      <w:r>
        <w:tab/>
      </w:r>
      <w:r>
        <w:tab/>
      </w:r>
      <w:r>
        <w:tab/>
      </w:r>
      <w:r w:rsidRPr="00A6151F">
        <w:rPr>
          <w:lang w:val="ru-RU"/>
        </w:rPr>
        <w:t>&lt;</w:t>
      </w:r>
      <w:r>
        <w:t>p</w:t>
      </w:r>
      <w:r w:rsidRPr="00A6151F">
        <w:rPr>
          <w:lang w:val="ru-RU"/>
        </w:rPr>
        <w:t xml:space="preserve">&gt;Элементы двигаются мягко и немного пружинят в </w:t>
      </w:r>
      <w:proofErr w:type="gramStart"/>
      <w:r w:rsidRPr="00A6151F">
        <w:rPr>
          <w:lang w:val="ru-RU"/>
        </w:rPr>
        <w:t>финале.&lt;</w:t>
      </w:r>
      <w:proofErr w:type="gramEnd"/>
      <w:r w:rsidRPr="00A6151F">
        <w:rPr>
          <w:lang w:val="ru-RU"/>
        </w:rPr>
        <w:t>/</w:t>
      </w:r>
      <w:r>
        <w:t>p</w:t>
      </w:r>
      <w:r w:rsidRPr="00A6151F">
        <w:rPr>
          <w:lang w:val="ru-RU"/>
        </w:rPr>
        <w:t>&gt;</w:t>
      </w:r>
    </w:p>
    <w:p w:rsidR="005D102D" w:rsidRDefault="005D102D" w:rsidP="005D102D">
      <w:pPr>
        <w:pStyle w:val="LISTINGBODY"/>
      </w:pP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</w:r>
      <w:r>
        <w:t>&lt;/article&gt;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  <w:t>&lt;article class="stat-card"&gt;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&lt;span&gt;</w:t>
      </w:r>
      <w:proofErr w:type="spellStart"/>
      <w:r>
        <w:t>График</w:t>
      </w:r>
      <w:proofErr w:type="spellEnd"/>
      <w:r>
        <w:t>&lt;/span&gt;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&lt;strong&gt;Chart.js&lt;/strong&gt;</w:t>
      </w:r>
    </w:p>
    <w:p w:rsidR="005D102D" w:rsidRPr="00A6151F" w:rsidRDefault="005D102D" w:rsidP="005D102D">
      <w:pPr>
        <w:pStyle w:val="LISTINGBODY"/>
        <w:rPr>
          <w:lang w:val="ru-RU"/>
        </w:rPr>
      </w:pPr>
      <w:r>
        <w:tab/>
      </w:r>
      <w:r>
        <w:tab/>
      </w:r>
      <w:r>
        <w:tab/>
      </w:r>
      <w:r>
        <w:tab/>
      </w:r>
      <w:r>
        <w:tab/>
      </w:r>
      <w:r w:rsidRPr="00A6151F">
        <w:rPr>
          <w:lang w:val="ru-RU"/>
        </w:rPr>
        <w:t>&lt;</w:t>
      </w:r>
      <w:r>
        <w:t>p</w:t>
      </w:r>
      <w:r w:rsidRPr="00A6151F">
        <w:rPr>
          <w:lang w:val="ru-RU"/>
        </w:rPr>
        <w:t xml:space="preserve">&gt;Горизонтальная диаграмма сравнивает число </w:t>
      </w:r>
      <w:proofErr w:type="gramStart"/>
      <w:r w:rsidRPr="00A6151F">
        <w:rPr>
          <w:lang w:val="ru-RU"/>
        </w:rPr>
        <w:t>абонентов.&lt;</w:t>
      </w:r>
      <w:proofErr w:type="gramEnd"/>
      <w:r w:rsidRPr="00A6151F">
        <w:rPr>
          <w:lang w:val="ru-RU"/>
        </w:rPr>
        <w:t>/</w:t>
      </w:r>
      <w:r>
        <w:t>p</w:t>
      </w:r>
      <w:r w:rsidRPr="00A6151F">
        <w:rPr>
          <w:lang w:val="ru-RU"/>
        </w:rPr>
        <w:t>&gt;</w:t>
      </w:r>
    </w:p>
    <w:p w:rsidR="005D102D" w:rsidRDefault="005D102D" w:rsidP="005D102D">
      <w:pPr>
        <w:pStyle w:val="LISTINGBODY"/>
      </w:pP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</w:r>
      <w:r>
        <w:t>&lt;/article&gt;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  <w:t>&lt;/section&gt;</w:t>
      </w:r>
    </w:p>
    <w:p w:rsidR="005D102D" w:rsidRDefault="005D102D" w:rsidP="005D102D">
      <w:pPr>
        <w:pStyle w:val="LISTINGBODY"/>
      </w:pPr>
    </w:p>
    <w:p w:rsidR="005D102D" w:rsidRDefault="005D102D" w:rsidP="005D102D">
      <w:pPr>
        <w:pStyle w:val="LISTINGBODY"/>
      </w:pPr>
      <w:r>
        <w:tab/>
      </w:r>
      <w:r>
        <w:tab/>
      </w:r>
      <w:r>
        <w:tab/>
        <w:t>&lt;section class="chart-section"&gt;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  <w:t>&lt;div class="section-heading"&gt;</w:t>
      </w:r>
    </w:p>
    <w:p w:rsidR="005D102D" w:rsidRDefault="005D102D" w:rsidP="005D102D">
      <w:pPr>
        <w:pStyle w:val="LISTINGBODY"/>
      </w:pPr>
      <w:r>
        <w:lastRenderedPageBreak/>
        <w:tab/>
      </w:r>
      <w:r>
        <w:tab/>
      </w:r>
      <w:r>
        <w:tab/>
      </w:r>
      <w:r>
        <w:tab/>
      </w:r>
      <w:r>
        <w:tab/>
        <w:t>&lt;p class="eyebrow"&gt;</w:t>
      </w:r>
      <w:proofErr w:type="spellStart"/>
      <w:r>
        <w:t>Вариант</w:t>
      </w:r>
      <w:proofErr w:type="spellEnd"/>
      <w:r>
        <w:t xml:space="preserve"> 6&lt;/p&gt;</w:t>
      </w:r>
    </w:p>
    <w:p w:rsidR="005D102D" w:rsidRPr="00A6151F" w:rsidRDefault="005D102D" w:rsidP="005D102D">
      <w:pPr>
        <w:pStyle w:val="LISTINGBODY"/>
        <w:rPr>
          <w:lang w:val="ru-RU"/>
        </w:rPr>
      </w:pPr>
      <w:r>
        <w:tab/>
      </w:r>
      <w:r>
        <w:tab/>
      </w:r>
      <w:r>
        <w:tab/>
      </w:r>
      <w:r>
        <w:tab/>
      </w:r>
      <w:r>
        <w:tab/>
      </w:r>
      <w:r w:rsidRPr="00A6151F">
        <w:rPr>
          <w:lang w:val="ru-RU"/>
        </w:rPr>
        <w:t>&lt;</w:t>
      </w:r>
      <w:r>
        <w:t>h</w:t>
      </w:r>
      <w:proofErr w:type="gramStart"/>
      <w:r w:rsidRPr="00A6151F">
        <w:rPr>
          <w:lang w:val="ru-RU"/>
        </w:rPr>
        <w:t>2&gt;Самые</w:t>
      </w:r>
      <w:proofErr w:type="gramEnd"/>
      <w:r w:rsidRPr="00A6151F">
        <w:rPr>
          <w:lang w:val="ru-RU"/>
        </w:rPr>
        <w:t xml:space="preserve"> крупные операторы сотовой связи в России&lt;/</w:t>
      </w:r>
      <w:r>
        <w:t>h</w:t>
      </w:r>
      <w:r w:rsidRPr="00A6151F">
        <w:rPr>
          <w:lang w:val="ru-RU"/>
        </w:rPr>
        <w:t>2&gt;</w:t>
      </w:r>
    </w:p>
    <w:p w:rsidR="005D102D" w:rsidRPr="00A6151F" w:rsidRDefault="005D102D" w:rsidP="005D102D">
      <w:pPr>
        <w:pStyle w:val="LISTINGBODY"/>
        <w:rPr>
          <w:lang w:val="ru-RU"/>
        </w:rPr>
      </w:pP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  <w:t>&lt;</w:t>
      </w:r>
      <w:r>
        <w:t>p</w:t>
      </w:r>
      <w:r w:rsidRPr="00A6151F">
        <w:rPr>
          <w:lang w:val="ru-RU"/>
        </w:rPr>
        <w:t>&gt;</w:t>
      </w:r>
    </w:p>
    <w:p w:rsidR="005D102D" w:rsidRPr="00A6151F" w:rsidRDefault="005D102D" w:rsidP="005D102D">
      <w:pPr>
        <w:pStyle w:val="LISTINGBODY"/>
        <w:rPr>
          <w:lang w:val="ru-RU"/>
        </w:rPr>
      </w:pP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  <w:t>Количество абонентов приведено в миллионах. Для федеральных операторов</w:t>
      </w:r>
    </w:p>
    <w:p w:rsidR="005D102D" w:rsidRPr="00A6151F" w:rsidRDefault="005D102D" w:rsidP="005D102D">
      <w:pPr>
        <w:pStyle w:val="LISTINGBODY"/>
        <w:rPr>
          <w:lang w:val="ru-RU"/>
        </w:rPr>
      </w:pP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  <w:t xml:space="preserve">использованы данные </w:t>
      </w:r>
      <w:proofErr w:type="spellStart"/>
      <w:r>
        <w:t>CNews</w:t>
      </w:r>
      <w:proofErr w:type="spellEnd"/>
      <w:r w:rsidRPr="00A6151F">
        <w:rPr>
          <w:lang w:val="ru-RU"/>
        </w:rPr>
        <w:t xml:space="preserve"> </w:t>
      </w:r>
      <w:r>
        <w:t>Analytics</w:t>
      </w:r>
      <w:r w:rsidRPr="00A6151F">
        <w:rPr>
          <w:lang w:val="ru-RU"/>
        </w:rPr>
        <w:t xml:space="preserve"> на 31.12.2023; </w:t>
      </w:r>
      <w:proofErr w:type="spellStart"/>
      <w:r>
        <w:t>Yota</w:t>
      </w:r>
      <w:proofErr w:type="spellEnd"/>
      <w:r w:rsidRPr="00A6151F">
        <w:rPr>
          <w:lang w:val="ru-RU"/>
        </w:rPr>
        <w:t xml:space="preserve"> добавлена как</w:t>
      </w:r>
    </w:p>
    <w:p w:rsidR="005D102D" w:rsidRPr="00A6151F" w:rsidRDefault="005D102D" w:rsidP="005D102D">
      <w:pPr>
        <w:pStyle w:val="LISTINGBODY"/>
        <w:rPr>
          <w:lang w:val="ru-RU"/>
        </w:rPr>
      </w:pP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  <w:t xml:space="preserve">крупнейший российский </w:t>
      </w:r>
      <w:r>
        <w:t>MVNO</w:t>
      </w:r>
      <w:r w:rsidRPr="00A6151F">
        <w:rPr>
          <w:lang w:val="ru-RU"/>
        </w:rPr>
        <w:t xml:space="preserve"> по данным </w:t>
      </w:r>
      <w:proofErr w:type="spellStart"/>
      <w:r>
        <w:t>TelecomDaily</w:t>
      </w:r>
      <w:proofErr w:type="spellEnd"/>
      <w:r w:rsidRPr="00A6151F">
        <w:rPr>
          <w:lang w:val="ru-RU"/>
        </w:rPr>
        <w:t>/</w:t>
      </w:r>
      <w:proofErr w:type="spellStart"/>
      <w:r>
        <w:t>MForum</w:t>
      </w:r>
      <w:proofErr w:type="spellEnd"/>
      <w:r w:rsidRPr="00A6151F">
        <w:rPr>
          <w:lang w:val="ru-RU"/>
        </w:rPr>
        <w:t xml:space="preserve"> за 2025 год.</w:t>
      </w:r>
    </w:p>
    <w:p w:rsidR="005D102D" w:rsidRDefault="005D102D" w:rsidP="005D102D">
      <w:pPr>
        <w:pStyle w:val="LISTINGBODY"/>
      </w:pP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</w:r>
      <w:r>
        <w:t>&lt;/p&gt;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  <w:t>&lt;/div&gt;</w:t>
      </w:r>
    </w:p>
    <w:p w:rsidR="005D102D" w:rsidRDefault="005D102D" w:rsidP="005D102D">
      <w:pPr>
        <w:pStyle w:val="LISTINGBODY"/>
      </w:pP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  <w:t>&lt;div class="chart-wrap"&gt;</w:t>
      </w:r>
    </w:p>
    <w:p w:rsidR="005D102D" w:rsidRPr="00A6151F" w:rsidRDefault="005D102D" w:rsidP="005D102D">
      <w:pPr>
        <w:pStyle w:val="LISTINGBODY"/>
        <w:rPr>
          <w:lang w:val="ru-RU"/>
        </w:rPr>
      </w:pPr>
      <w:r>
        <w:tab/>
      </w:r>
      <w:r>
        <w:tab/>
      </w:r>
      <w:r>
        <w:tab/>
      </w:r>
      <w:r>
        <w:tab/>
      </w:r>
      <w:r>
        <w:tab/>
      </w:r>
      <w:r w:rsidRPr="00A6151F">
        <w:rPr>
          <w:lang w:val="ru-RU"/>
        </w:rPr>
        <w:t>&lt;</w:t>
      </w:r>
      <w:r>
        <w:t>canvas</w:t>
      </w:r>
    </w:p>
    <w:p w:rsidR="005D102D" w:rsidRPr="00A6151F" w:rsidRDefault="005D102D" w:rsidP="005D102D">
      <w:pPr>
        <w:pStyle w:val="LISTINGBODY"/>
        <w:rPr>
          <w:lang w:val="ru-RU"/>
        </w:rPr>
      </w:pP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</w:r>
      <w:r>
        <w:t>id</w:t>
      </w:r>
      <w:r w:rsidRPr="00A6151F">
        <w:rPr>
          <w:lang w:val="ru-RU"/>
        </w:rPr>
        <w:t>="</w:t>
      </w:r>
      <w:proofErr w:type="spellStart"/>
      <w:r>
        <w:t>operatorsChart</w:t>
      </w:r>
      <w:proofErr w:type="spellEnd"/>
      <w:r w:rsidRPr="00A6151F">
        <w:rPr>
          <w:lang w:val="ru-RU"/>
        </w:rPr>
        <w:t>"</w:t>
      </w:r>
    </w:p>
    <w:p w:rsidR="005D102D" w:rsidRPr="00A6151F" w:rsidRDefault="005D102D" w:rsidP="005D102D">
      <w:pPr>
        <w:pStyle w:val="LISTINGBODY"/>
        <w:rPr>
          <w:lang w:val="ru-RU"/>
        </w:rPr>
      </w:pP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</w:r>
      <w:r>
        <w:t>aria</w:t>
      </w:r>
      <w:r w:rsidRPr="00A6151F">
        <w:rPr>
          <w:lang w:val="ru-RU"/>
        </w:rPr>
        <w:t>-</w:t>
      </w:r>
      <w:r>
        <w:t>label</w:t>
      </w:r>
      <w:r w:rsidRPr="00A6151F">
        <w:rPr>
          <w:lang w:val="ru-RU"/>
        </w:rPr>
        <w:t>="Диаграмма операторов связи по количеству абонентов"</w:t>
      </w:r>
    </w:p>
    <w:p w:rsidR="005D102D" w:rsidRDefault="005D102D" w:rsidP="005D102D">
      <w:pPr>
        <w:pStyle w:val="LISTINGBODY"/>
      </w:pP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</w:r>
      <w:r>
        <w:t>&gt;&lt;/canvas&gt;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  <w:t>&lt;/div&gt;</w:t>
      </w:r>
    </w:p>
    <w:p w:rsidR="005D102D" w:rsidRDefault="005D102D" w:rsidP="005D102D">
      <w:pPr>
        <w:pStyle w:val="LISTINGBODY"/>
      </w:pP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  <w:t>&lt;div class="data-table" aria-label="</w:t>
      </w:r>
      <w:proofErr w:type="spellStart"/>
      <w:r>
        <w:t>Таблица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диаграммы</w:t>
      </w:r>
      <w:proofErr w:type="spellEnd"/>
      <w:r>
        <w:t>"&gt;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 xml:space="preserve">&lt;div class="data-row </w:t>
      </w:r>
      <w:proofErr w:type="spellStart"/>
      <w:r>
        <w:t>data-row</w:t>
      </w:r>
      <w:proofErr w:type="spellEnd"/>
      <w:r>
        <w:t>--head"&gt;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  <w:t>&lt;span&gt;</w:t>
      </w:r>
      <w:proofErr w:type="spellStart"/>
      <w:r>
        <w:t>Оператор</w:t>
      </w:r>
      <w:proofErr w:type="spellEnd"/>
      <w:r>
        <w:t>&lt;/span&gt;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  <w:t>&lt;span&gt;</w:t>
      </w:r>
      <w:proofErr w:type="spellStart"/>
      <w:r>
        <w:t>Абоненты</w:t>
      </w:r>
      <w:proofErr w:type="spellEnd"/>
      <w:r>
        <w:t xml:space="preserve">, </w:t>
      </w:r>
      <w:proofErr w:type="spellStart"/>
      <w:r>
        <w:t>млн</w:t>
      </w:r>
      <w:proofErr w:type="spellEnd"/>
      <w:r>
        <w:t>&lt;/span&gt;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&lt;/div&gt;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&lt;div class="data-row"&gt;&lt;span&gt;МТС&lt;/span&gt;&lt;span&gt;81,8&lt;/span&gt;&lt;/div&gt;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&lt;div class="data-row"&gt;&lt;span&gt;</w:t>
      </w:r>
      <w:proofErr w:type="spellStart"/>
      <w:r>
        <w:t>МегаФон</w:t>
      </w:r>
      <w:proofErr w:type="spellEnd"/>
      <w:r>
        <w:t>&lt;/span&gt;&lt;span&gt;67,7&lt;/span&gt;&lt;/div&gt;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&lt;div class="data-row"&gt;&lt;span&gt;</w:t>
      </w:r>
      <w:proofErr w:type="spellStart"/>
      <w:r>
        <w:t>Ростелеком</w:t>
      </w:r>
      <w:proofErr w:type="spellEnd"/>
      <w:r>
        <w:t xml:space="preserve"> / T2&lt;/span&gt;&lt;span&gt;48,1&lt;/span&gt;&lt;/div&gt;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&lt;div class="data-row"&gt;&lt;span&gt;</w:t>
      </w:r>
      <w:proofErr w:type="spellStart"/>
      <w:r>
        <w:t>Билайн</w:t>
      </w:r>
      <w:proofErr w:type="spellEnd"/>
      <w:r>
        <w:t>&lt;/span&gt;&lt;span&gt;44,1&lt;/span&gt;&lt;/div&gt;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&lt;div class="data-row"&gt;&lt;span&gt;</w:t>
      </w:r>
      <w:proofErr w:type="spellStart"/>
      <w:r>
        <w:t>Yota</w:t>
      </w:r>
      <w:proofErr w:type="spellEnd"/>
      <w:r>
        <w:t>&lt;/span&gt;&lt;span&gt;9,5&lt;/span&gt;&lt;/div&gt;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  <w:t>&lt;/div&gt;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  <w:t>&lt;/section&gt;</w:t>
      </w:r>
    </w:p>
    <w:p w:rsidR="005D102D" w:rsidRDefault="005D102D" w:rsidP="005D102D">
      <w:pPr>
        <w:pStyle w:val="LISTINGBODY"/>
      </w:pPr>
      <w:r>
        <w:tab/>
      </w:r>
      <w:r>
        <w:tab/>
        <w:t>&lt;/main&gt;</w:t>
      </w:r>
    </w:p>
    <w:p w:rsidR="005D102D" w:rsidRDefault="005D102D" w:rsidP="005D102D">
      <w:pPr>
        <w:pStyle w:val="LISTINGBODY"/>
      </w:pPr>
      <w:r>
        <w:tab/>
        <w:t>&lt;/body&gt;</w:t>
      </w:r>
    </w:p>
    <w:p w:rsidR="0034013E" w:rsidRDefault="005D102D" w:rsidP="005D102D">
      <w:pPr>
        <w:pStyle w:val="LISTINGBODY"/>
      </w:pPr>
      <w:r>
        <w:t>&lt;/html&gt;</w:t>
      </w:r>
    </w:p>
    <w:p w:rsidR="00615676" w:rsidRPr="00615676" w:rsidRDefault="00615676" w:rsidP="00615676">
      <w:pPr>
        <w:pStyle w:val="LISTINGCAPTION"/>
        <w:rPr>
          <w:lang w:val="en-US"/>
        </w:rPr>
      </w:pPr>
      <w:r>
        <w:t>Листинг</w:t>
      </w:r>
      <w:r w:rsidRPr="00615676">
        <w:rPr>
          <w:lang w:val="en-US"/>
        </w:rPr>
        <w:t xml:space="preserve"> </w:t>
      </w:r>
      <w:r>
        <w:fldChar w:fldCharType="begin"/>
      </w:r>
      <w:r w:rsidRPr="00615676">
        <w:rPr>
          <w:lang w:val="en-US"/>
        </w:rPr>
        <w:instrText xml:space="preserve"> </w:instrText>
      </w:r>
      <w:r w:rsidRPr="0016609C">
        <w:rPr>
          <w:lang w:val="en-US"/>
        </w:rPr>
        <w:instrText>SEQ</w:instrText>
      </w:r>
      <w:r w:rsidRPr="00615676">
        <w:rPr>
          <w:lang w:val="en-US"/>
        </w:rPr>
        <w:instrText xml:space="preserve"> </w:instrText>
      </w:r>
      <w:r>
        <w:instrText>Листинг</w:instrText>
      </w:r>
      <w:r w:rsidRPr="00615676">
        <w:rPr>
          <w:lang w:val="en-US"/>
        </w:rPr>
        <w:instrText xml:space="preserve"> \* </w:instrText>
      </w:r>
      <w:r w:rsidRPr="0016609C">
        <w:rPr>
          <w:lang w:val="en-US"/>
        </w:rPr>
        <w:instrText>ARABIC</w:instrText>
      </w:r>
      <w:r w:rsidRPr="00615676">
        <w:rPr>
          <w:lang w:val="en-US"/>
        </w:rPr>
        <w:instrText xml:space="preserve"> </w:instrText>
      </w:r>
      <w:r>
        <w:fldChar w:fldCharType="separate"/>
      </w:r>
      <w:r w:rsidR="000D15A7">
        <w:rPr>
          <w:noProof/>
          <w:lang w:val="en-US"/>
        </w:rPr>
        <w:t>2</w:t>
      </w:r>
      <w:r>
        <w:fldChar w:fldCharType="end"/>
      </w:r>
      <w:r w:rsidRPr="00615676">
        <w:rPr>
          <w:lang w:val="en-US"/>
        </w:rPr>
        <w:t xml:space="preserve"> — </w:t>
      </w:r>
      <w:r>
        <w:rPr>
          <w:lang w:val="en-US"/>
        </w:rPr>
        <w:t>script.js</w:t>
      </w:r>
    </w:p>
    <w:p w:rsidR="005D102D" w:rsidRDefault="005D102D" w:rsidP="005D102D">
      <w:pPr>
        <w:pStyle w:val="LISTINGBODY"/>
      </w:pPr>
      <w:r>
        <w:t>const operators = [</w:t>
      </w:r>
    </w:p>
    <w:p w:rsidR="005D102D" w:rsidRDefault="005D102D" w:rsidP="005D102D">
      <w:pPr>
        <w:pStyle w:val="LISTINGBODY"/>
      </w:pPr>
      <w:r>
        <w:tab/>
      </w:r>
      <w:proofErr w:type="gramStart"/>
      <w:r>
        <w:t>{ name</w:t>
      </w:r>
      <w:proofErr w:type="gramEnd"/>
      <w:r>
        <w:t>: "МТС", subscribers: 81.8 },</w:t>
      </w:r>
    </w:p>
    <w:p w:rsidR="005D102D" w:rsidRDefault="005D102D" w:rsidP="005D102D">
      <w:pPr>
        <w:pStyle w:val="LISTINGBODY"/>
      </w:pPr>
      <w:r>
        <w:tab/>
      </w:r>
      <w:proofErr w:type="gramStart"/>
      <w:r>
        <w:t>{ name</w:t>
      </w:r>
      <w:proofErr w:type="gramEnd"/>
      <w:r>
        <w:t>: "</w:t>
      </w:r>
      <w:proofErr w:type="spellStart"/>
      <w:r>
        <w:t>МегаФон</w:t>
      </w:r>
      <w:proofErr w:type="spellEnd"/>
      <w:r>
        <w:t>", subscribers: 67.7 },</w:t>
      </w:r>
    </w:p>
    <w:p w:rsidR="005D102D" w:rsidRDefault="005D102D" w:rsidP="005D102D">
      <w:pPr>
        <w:pStyle w:val="LISTINGBODY"/>
      </w:pPr>
      <w:r>
        <w:tab/>
      </w:r>
      <w:proofErr w:type="gramStart"/>
      <w:r>
        <w:t>{ name</w:t>
      </w:r>
      <w:proofErr w:type="gramEnd"/>
      <w:r>
        <w:t>: "</w:t>
      </w:r>
      <w:proofErr w:type="spellStart"/>
      <w:r>
        <w:t>Ростелеком</w:t>
      </w:r>
      <w:proofErr w:type="spellEnd"/>
      <w:r>
        <w:t xml:space="preserve"> / T2", subscribers: 48.1 },</w:t>
      </w:r>
    </w:p>
    <w:p w:rsidR="005D102D" w:rsidRDefault="005D102D" w:rsidP="005D102D">
      <w:pPr>
        <w:pStyle w:val="LISTINGBODY"/>
      </w:pPr>
      <w:r>
        <w:tab/>
      </w:r>
      <w:proofErr w:type="gramStart"/>
      <w:r>
        <w:t>{ name</w:t>
      </w:r>
      <w:proofErr w:type="gramEnd"/>
      <w:r>
        <w:t>: "</w:t>
      </w:r>
      <w:proofErr w:type="spellStart"/>
      <w:r>
        <w:t>Билайн</w:t>
      </w:r>
      <w:proofErr w:type="spellEnd"/>
      <w:r>
        <w:t>", subscribers: 44.1 },</w:t>
      </w:r>
    </w:p>
    <w:p w:rsidR="005D102D" w:rsidRDefault="005D102D" w:rsidP="005D102D">
      <w:pPr>
        <w:pStyle w:val="LISTINGBODY"/>
      </w:pPr>
      <w:r>
        <w:tab/>
      </w:r>
      <w:proofErr w:type="gramStart"/>
      <w:r>
        <w:t>{ name</w:t>
      </w:r>
      <w:proofErr w:type="gramEnd"/>
      <w:r>
        <w:t>: "</w:t>
      </w:r>
      <w:proofErr w:type="spellStart"/>
      <w:r>
        <w:t>Yota</w:t>
      </w:r>
      <w:proofErr w:type="spellEnd"/>
      <w:r>
        <w:t>", subscribers: 9.5 },</w:t>
      </w:r>
    </w:p>
    <w:p w:rsidR="005D102D" w:rsidRDefault="005D102D" w:rsidP="005D102D">
      <w:pPr>
        <w:pStyle w:val="LISTINGBODY"/>
      </w:pPr>
      <w:r>
        <w:t>];</w:t>
      </w:r>
    </w:p>
    <w:p w:rsidR="005D102D" w:rsidRDefault="005D102D" w:rsidP="005D102D">
      <w:pPr>
        <w:pStyle w:val="LISTINGBODY"/>
      </w:pPr>
    </w:p>
    <w:p w:rsidR="005D102D" w:rsidRDefault="005D102D" w:rsidP="005D102D">
      <w:pPr>
        <w:pStyle w:val="LISTINGBODY"/>
      </w:pPr>
      <w:r>
        <w:t xml:space="preserve">function </w:t>
      </w:r>
      <w:proofErr w:type="spellStart"/>
      <w:proofErr w:type="gramStart"/>
      <w:r>
        <w:t>runIntroAnimation</w:t>
      </w:r>
      <w:proofErr w:type="spellEnd"/>
      <w:r>
        <w:t>(</w:t>
      </w:r>
      <w:proofErr w:type="gramEnd"/>
      <w:r>
        <w:t>) {</w:t>
      </w:r>
    </w:p>
    <w:p w:rsidR="005D102D" w:rsidRDefault="005D102D" w:rsidP="005D102D">
      <w:pPr>
        <w:pStyle w:val="LISTINGBODY"/>
      </w:pPr>
      <w:r>
        <w:tab/>
      </w:r>
      <w:proofErr w:type="gramStart"/>
      <w:r>
        <w:t>anime(</w:t>
      </w:r>
      <w:proofErr w:type="gramEnd"/>
      <w:r>
        <w:t>{</w:t>
      </w:r>
    </w:p>
    <w:p w:rsidR="005D102D" w:rsidRDefault="005D102D" w:rsidP="005D102D">
      <w:pPr>
        <w:pStyle w:val="LISTINGBODY"/>
      </w:pPr>
      <w:r>
        <w:tab/>
      </w:r>
      <w:r>
        <w:tab/>
        <w:t xml:space="preserve">targets: </w:t>
      </w:r>
      <w:proofErr w:type="gramStart"/>
      <w:r>
        <w:t>".</w:t>
      </w:r>
      <w:proofErr w:type="spellStart"/>
      <w:r>
        <w:t>intro</w:t>
      </w:r>
      <w:proofErr w:type="gramEnd"/>
      <w:r>
        <w:t>__content</w:t>
      </w:r>
      <w:proofErr w:type="spellEnd"/>
      <w:r>
        <w:t xml:space="preserve"> &gt; *",</w:t>
      </w:r>
    </w:p>
    <w:p w:rsidR="005D102D" w:rsidRDefault="005D102D" w:rsidP="005D102D">
      <w:pPr>
        <w:pStyle w:val="LISTINGBODY"/>
      </w:pPr>
      <w:r>
        <w:tab/>
      </w:r>
      <w:r>
        <w:tab/>
      </w:r>
      <w:proofErr w:type="spellStart"/>
      <w:r>
        <w:t>translateY</w:t>
      </w:r>
      <w:proofErr w:type="spellEnd"/>
      <w:r>
        <w:t>: [28, 0],</w:t>
      </w:r>
    </w:p>
    <w:p w:rsidR="005D102D" w:rsidRDefault="005D102D" w:rsidP="005D102D">
      <w:pPr>
        <w:pStyle w:val="LISTINGBODY"/>
      </w:pPr>
      <w:r>
        <w:tab/>
      </w:r>
      <w:r>
        <w:tab/>
        <w:t>opacity: [0, 1],</w:t>
      </w:r>
    </w:p>
    <w:p w:rsidR="005D102D" w:rsidRDefault="005D102D" w:rsidP="005D102D">
      <w:pPr>
        <w:pStyle w:val="LISTINGBODY"/>
      </w:pPr>
      <w:r>
        <w:tab/>
      </w:r>
      <w:r>
        <w:tab/>
        <w:t xml:space="preserve">delay: </w:t>
      </w:r>
      <w:proofErr w:type="spellStart"/>
      <w:proofErr w:type="gramStart"/>
      <w:r>
        <w:t>anime.stagger</w:t>
      </w:r>
      <w:proofErr w:type="spellEnd"/>
      <w:proofErr w:type="gramEnd"/>
      <w:r>
        <w:t>(130),</w:t>
      </w:r>
    </w:p>
    <w:p w:rsidR="005D102D" w:rsidRDefault="005D102D" w:rsidP="005D102D">
      <w:pPr>
        <w:pStyle w:val="LISTINGBODY"/>
      </w:pPr>
      <w:r>
        <w:tab/>
      </w:r>
      <w:r>
        <w:tab/>
        <w:t>duration: 900,</w:t>
      </w:r>
    </w:p>
    <w:p w:rsidR="005D102D" w:rsidRDefault="005D102D" w:rsidP="005D102D">
      <w:pPr>
        <w:pStyle w:val="LISTINGBODY"/>
      </w:pPr>
      <w:r>
        <w:tab/>
      </w:r>
      <w:r>
        <w:tab/>
        <w:t>easing: "</w:t>
      </w:r>
      <w:proofErr w:type="spellStart"/>
      <w:r>
        <w:t>easeOutCubic</w:t>
      </w:r>
      <w:proofErr w:type="spellEnd"/>
      <w:r>
        <w:t>",</w:t>
      </w:r>
    </w:p>
    <w:p w:rsidR="005D102D" w:rsidRDefault="005D102D" w:rsidP="005D102D">
      <w:pPr>
        <w:pStyle w:val="LISTINGBODY"/>
      </w:pPr>
      <w:r>
        <w:tab/>
        <w:t>});</w:t>
      </w:r>
    </w:p>
    <w:p w:rsidR="005D102D" w:rsidRDefault="005D102D" w:rsidP="005D102D">
      <w:pPr>
        <w:pStyle w:val="LISTINGBODY"/>
      </w:pPr>
    </w:p>
    <w:p w:rsidR="005D102D" w:rsidRDefault="005D102D" w:rsidP="005D102D">
      <w:pPr>
        <w:pStyle w:val="LISTINGBODY"/>
      </w:pPr>
      <w:r>
        <w:tab/>
      </w:r>
      <w:proofErr w:type="gramStart"/>
      <w:r>
        <w:t>anime(</w:t>
      </w:r>
      <w:proofErr w:type="gramEnd"/>
      <w:r>
        <w:t>{</w:t>
      </w:r>
    </w:p>
    <w:p w:rsidR="005D102D" w:rsidRDefault="005D102D" w:rsidP="005D102D">
      <w:pPr>
        <w:pStyle w:val="LISTINGBODY"/>
      </w:pPr>
      <w:r>
        <w:tab/>
      </w:r>
      <w:r>
        <w:tab/>
        <w:t xml:space="preserve">targets: </w:t>
      </w:r>
      <w:proofErr w:type="gramStart"/>
      <w:r>
        <w:t>".stat</w:t>
      </w:r>
      <w:proofErr w:type="gramEnd"/>
      <w:r>
        <w:t>-card",</w:t>
      </w:r>
    </w:p>
    <w:p w:rsidR="005D102D" w:rsidRDefault="005D102D" w:rsidP="005D102D">
      <w:pPr>
        <w:pStyle w:val="LISTINGBODY"/>
      </w:pPr>
      <w:r>
        <w:tab/>
      </w:r>
      <w:r>
        <w:tab/>
      </w:r>
      <w:proofErr w:type="spellStart"/>
      <w:r>
        <w:t>translateY</w:t>
      </w:r>
      <w:proofErr w:type="spellEnd"/>
      <w:r>
        <w:t>: [34, 0],</w:t>
      </w:r>
    </w:p>
    <w:p w:rsidR="005D102D" w:rsidRDefault="005D102D" w:rsidP="005D102D">
      <w:pPr>
        <w:pStyle w:val="LISTINGBODY"/>
      </w:pPr>
      <w:r>
        <w:tab/>
      </w:r>
      <w:r>
        <w:tab/>
        <w:t>scale: [0.94, 1],</w:t>
      </w:r>
    </w:p>
    <w:p w:rsidR="005D102D" w:rsidRDefault="005D102D" w:rsidP="005D102D">
      <w:pPr>
        <w:pStyle w:val="LISTINGBODY"/>
      </w:pPr>
      <w:r>
        <w:tab/>
      </w:r>
      <w:r>
        <w:tab/>
        <w:t>opacity: [0, 1],</w:t>
      </w:r>
    </w:p>
    <w:p w:rsidR="005D102D" w:rsidRDefault="005D102D" w:rsidP="005D102D">
      <w:pPr>
        <w:pStyle w:val="LISTINGBODY"/>
      </w:pPr>
      <w:r>
        <w:tab/>
      </w:r>
      <w:r>
        <w:tab/>
        <w:t xml:space="preserve">delay: </w:t>
      </w:r>
      <w:proofErr w:type="spellStart"/>
      <w:proofErr w:type="gramStart"/>
      <w:r>
        <w:t>anime.stagger</w:t>
      </w:r>
      <w:proofErr w:type="spellEnd"/>
      <w:proofErr w:type="gramEnd"/>
      <w:r>
        <w:t>(140, { start: 350 }),</w:t>
      </w:r>
    </w:p>
    <w:p w:rsidR="005D102D" w:rsidRDefault="005D102D" w:rsidP="005D102D">
      <w:pPr>
        <w:pStyle w:val="LISTINGBODY"/>
      </w:pPr>
      <w:r>
        <w:tab/>
      </w:r>
      <w:r>
        <w:tab/>
        <w:t>duration: 900,</w:t>
      </w:r>
    </w:p>
    <w:p w:rsidR="005D102D" w:rsidRDefault="005D102D" w:rsidP="005D102D">
      <w:pPr>
        <w:pStyle w:val="LISTINGBODY"/>
      </w:pPr>
      <w:r>
        <w:tab/>
      </w:r>
      <w:r>
        <w:tab/>
        <w:t>easing: "</w:t>
      </w:r>
      <w:proofErr w:type="spellStart"/>
      <w:proofErr w:type="gramStart"/>
      <w:r>
        <w:t>easeOutElastic</w:t>
      </w:r>
      <w:proofErr w:type="spellEnd"/>
      <w:r>
        <w:t>(</w:t>
      </w:r>
      <w:proofErr w:type="gramEnd"/>
      <w:r>
        <w:t>1, .72)",</w:t>
      </w:r>
    </w:p>
    <w:p w:rsidR="005D102D" w:rsidRDefault="005D102D" w:rsidP="005D102D">
      <w:pPr>
        <w:pStyle w:val="LISTINGBODY"/>
      </w:pPr>
      <w:r>
        <w:tab/>
        <w:t>});</w:t>
      </w:r>
    </w:p>
    <w:p w:rsidR="005D102D" w:rsidRDefault="005D102D" w:rsidP="005D102D">
      <w:pPr>
        <w:pStyle w:val="LISTINGBODY"/>
      </w:pPr>
    </w:p>
    <w:p w:rsidR="005D102D" w:rsidRDefault="005D102D" w:rsidP="005D102D">
      <w:pPr>
        <w:pStyle w:val="LISTINGBODY"/>
      </w:pPr>
      <w:r>
        <w:lastRenderedPageBreak/>
        <w:tab/>
      </w:r>
      <w:proofErr w:type="gramStart"/>
      <w:r>
        <w:t>anime(</w:t>
      </w:r>
      <w:proofErr w:type="gramEnd"/>
      <w:r>
        <w:t>{</w:t>
      </w:r>
    </w:p>
    <w:p w:rsidR="005D102D" w:rsidRDefault="005D102D" w:rsidP="005D102D">
      <w:pPr>
        <w:pStyle w:val="LISTINGBODY"/>
      </w:pPr>
      <w:r>
        <w:tab/>
      </w:r>
      <w:r>
        <w:tab/>
        <w:t>targets: "#</w:t>
      </w:r>
      <w:proofErr w:type="spellStart"/>
      <w:r>
        <w:t>simCard</w:t>
      </w:r>
      <w:proofErr w:type="spellEnd"/>
      <w:r>
        <w:t>",</w:t>
      </w:r>
    </w:p>
    <w:p w:rsidR="005D102D" w:rsidRDefault="005D102D" w:rsidP="005D102D">
      <w:pPr>
        <w:pStyle w:val="LISTINGBODY"/>
      </w:pPr>
      <w:r>
        <w:tab/>
      </w:r>
      <w:r>
        <w:tab/>
      </w:r>
      <w:proofErr w:type="spellStart"/>
      <w:r>
        <w:t>translateY</w:t>
      </w:r>
      <w:proofErr w:type="spellEnd"/>
      <w:r>
        <w:t>: [-10, 10],</w:t>
      </w:r>
    </w:p>
    <w:p w:rsidR="005D102D" w:rsidRDefault="005D102D" w:rsidP="005D102D">
      <w:pPr>
        <w:pStyle w:val="LISTINGBODY"/>
      </w:pPr>
      <w:r>
        <w:tab/>
      </w:r>
      <w:r>
        <w:tab/>
        <w:t>rotate: [-2, 2],</w:t>
      </w:r>
    </w:p>
    <w:p w:rsidR="005D102D" w:rsidRDefault="005D102D" w:rsidP="005D102D">
      <w:pPr>
        <w:pStyle w:val="LISTINGBODY"/>
      </w:pPr>
      <w:r>
        <w:tab/>
      </w:r>
      <w:r>
        <w:tab/>
        <w:t>duration: 2400,</w:t>
      </w:r>
    </w:p>
    <w:p w:rsidR="005D102D" w:rsidRDefault="005D102D" w:rsidP="005D102D">
      <w:pPr>
        <w:pStyle w:val="LISTINGBODY"/>
      </w:pPr>
      <w:r>
        <w:tab/>
      </w:r>
      <w:r>
        <w:tab/>
        <w:t>direction: "alternate",</w:t>
      </w:r>
    </w:p>
    <w:p w:rsidR="005D102D" w:rsidRDefault="005D102D" w:rsidP="005D102D">
      <w:pPr>
        <w:pStyle w:val="LISTINGBODY"/>
      </w:pPr>
      <w:r>
        <w:tab/>
      </w:r>
      <w:r>
        <w:tab/>
        <w:t>loop: true,</w:t>
      </w:r>
    </w:p>
    <w:p w:rsidR="005D102D" w:rsidRDefault="005D102D" w:rsidP="005D102D">
      <w:pPr>
        <w:pStyle w:val="LISTINGBODY"/>
      </w:pPr>
      <w:r>
        <w:tab/>
      </w:r>
      <w:r>
        <w:tab/>
        <w:t>easing: "</w:t>
      </w:r>
      <w:proofErr w:type="spellStart"/>
      <w:r>
        <w:t>easeInOutSine</w:t>
      </w:r>
      <w:proofErr w:type="spellEnd"/>
      <w:r>
        <w:t>",</w:t>
      </w:r>
    </w:p>
    <w:p w:rsidR="005D102D" w:rsidRDefault="005D102D" w:rsidP="005D102D">
      <w:pPr>
        <w:pStyle w:val="LISTINGBODY"/>
      </w:pPr>
      <w:r>
        <w:tab/>
        <w:t>});</w:t>
      </w:r>
    </w:p>
    <w:p w:rsidR="005D102D" w:rsidRDefault="005D102D" w:rsidP="005D102D">
      <w:pPr>
        <w:pStyle w:val="LISTINGBODY"/>
      </w:pPr>
    </w:p>
    <w:p w:rsidR="005D102D" w:rsidRDefault="005D102D" w:rsidP="005D102D">
      <w:pPr>
        <w:pStyle w:val="LISTINGBODY"/>
      </w:pPr>
      <w:r>
        <w:tab/>
      </w:r>
      <w:proofErr w:type="gramStart"/>
      <w:r>
        <w:t>anime(</w:t>
      </w:r>
      <w:proofErr w:type="gramEnd"/>
      <w:r>
        <w:t>{</w:t>
      </w:r>
    </w:p>
    <w:p w:rsidR="005D102D" w:rsidRDefault="005D102D" w:rsidP="005D102D">
      <w:pPr>
        <w:pStyle w:val="LISTINGBODY"/>
      </w:pPr>
      <w:r>
        <w:tab/>
      </w:r>
      <w:r>
        <w:tab/>
        <w:t xml:space="preserve">targets: </w:t>
      </w:r>
      <w:proofErr w:type="gramStart"/>
      <w:r>
        <w:t>".signal</w:t>
      </w:r>
      <w:proofErr w:type="gramEnd"/>
      <w:r>
        <w:t>",</w:t>
      </w:r>
    </w:p>
    <w:p w:rsidR="005D102D" w:rsidRDefault="005D102D" w:rsidP="005D102D">
      <w:pPr>
        <w:pStyle w:val="LISTINGBODY"/>
      </w:pPr>
      <w:r>
        <w:tab/>
      </w:r>
      <w:r>
        <w:tab/>
        <w:t>scale: [0.75, 1.1],</w:t>
      </w:r>
    </w:p>
    <w:p w:rsidR="005D102D" w:rsidRDefault="005D102D" w:rsidP="005D102D">
      <w:pPr>
        <w:pStyle w:val="LISTINGBODY"/>
      </w:pPr>
      <w:r>
        <w:tab/>
      </w:r>
      <w:r>
        <w:tab/>
        <w:t>opacity: [0.75, 0.12],</w:t>
      </w:r>
    </w:p>
    <w:p w:rsidR="005D102D" w:rsidRDefault="005D102D" w:rsidP="005D102D">
      <w:pPr>
        <w:pStyle w:val="LISTINGBODY"/>
      </w:pPr>
      <w:r>
        <w:tab/>
      </w:r>
      <w:r>
        <w:tab/>
        <w:t xml:space="preserve">delay: </w:t>
      </w:r>
      <w:proofErr w:type="spellStart"/>
      <w:proofErr w:type="gramStart"/>
      <w:r>
        <w:t>anime.stagger</w:t>
      </w:r>
      <w:proofErr w:type="spellEnd"/>
      <w:proofErr w:type="gramEnd"/>
      <w:r>
        <w:t>(420),</w:t>
      </w:r>
    </w:p>
    <w:p w:rsidR="005D102D" w:rsidRDefault="005D102D" w:rsidP="005D102D">
      <w:pPr>
        <w:pStyle w:val="LISTINGBODY"/>
      </w:pPr>
      <w:r>
        <w:tab/>
      </w:r>
      <w:r>
        <w:tab/>
        <w:t>duration: 1800,</w:t>
      </w:r>
    </w:p>
    <w:p w:rsidR="005D102D" w:rsidRDefault="005D102D" w:rsidP="005D102D">
      <w:pPr>
        <w:pStyle w:val="LISTINGBODY"/>
      </w:pPr>
      <w:r>
        <w:tab/>
      </w:r>
      <w:r>
        <w:tab/>
        <w:t>direction: "alternate",</w:t>
      </w:r>
    </w:p>
    <w:p w:rsidR="005D102D" w:rsidRDefault="005D102D" w:rsidP="005D102D">
      <w:pPr>
        <w:pStyle w:val="LISTINGBODY"/>
      </w:pPr>
      <w:r>
        <w:tab/>
      </w:r>
      <w:r>
        <w:tab/>
        <w:t>loop: true,</w:t>
      </w:r>
    </w:p>
    <w:p w:rsidR="005D102D" w:rsidRDefault="005D102D" w:rsidP="005D102D">
      <w:pPr>
        <w:pStyle w:val="LISTINGBODY"/>
      </w:pPr>
      <w:r>
        <w:tab/>
      </w:r>
      <w:r>
        <w:tab/>
        <w:t>easing: "</w:t>
      </w:r>
      <w:proofErr w:type="spellStart"/>
      <w:r>
        <w:t>easeInOutQuad</w:t>
      </w:r>
      <w:proofErr w:type="spellEnd"/>
      <w:r>
        <w:t>",</w:t>
      </w:r>
    </w:p>
    <w:p w:rsidR="005D102D" w:rsidRDefault="005D102D" w:rsidP="005D102D">
      <w:pPr>
        <w:pStyle w:val="LISTINGBODY"/>
      </w:pPr>
      <w:r>
        <w:tab/>
        <w:t>});</w:t>
      </w:r>
    </w:p>
    <w:p w:rsidR="005D102D" w:rsidRDefault="005D102D" w:rsidP="005D102D">
      <w:pPr>
        <w:pStyle w:val="LISTINGBODY"/>
      </w:pPr>
      <w:r>
        <w:t>}</w:t>
      </w:r>
    </w:p>
    <w:p w:rsidR="005D102D" w:rsidRDefault="005D102D" w:rsidP="005D102D">
      <w:pPr>
        <w:pStyle w:val="LISTINGBODY"/>
      </w:pPr>
    </w:p>
    <w:p w:rsidR="005D102D" w:rsidRDefault="005D102D" w:rsidP="005D102D">
      <w:pPr>
        <w:pStyle w:val="LISTINGBODY"/>
      </w:pPr>
      <w:r>
        <w:t xml:space="preserve">function </w:t>
      </w:r>
      <w:proofErr w:type="spellStart"/>
      <w:proofErr w:type="gramStart"/>
      <w:r>
        <w:t>createOperatorsChart</w:t>
      </w:r>
      <w:proofErr w:type="spellEnd"/>
      <w:r>
        <w:t>(</w:t>
      </w:r>
      <w:proofErr w:type="gramEnd"/>
      <w:r>
        <w:t>) {</w:t>
      </w:r>
    </w:p>
    <w:p w:rsidR="005D102D" w:rsidRDefault="005D102D" w:rsidP="005D102D">
      <w:pPr>
        <w:pStyle w:val="LISTINGBODY"/>
      </w:pPr>
      <w:r>
        <w:tab/>
        <w:t xml:space="preserve">const canvas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operatorsChart</w:t>
      </w:r>
      <w:proofErr w:type="spellEnd"/>
      <w:r>
        <w:t>");</w:t>
      </w:r>
    </w:p>
    <w:p w:rsidR="005D102D" w:rsidRDefault="005D102D" w:rsidP="005D102D">
      <w:pPr>
        <w:pStyle w:val="LISTINGBODY"/>
      </w:pPr>
    </w:p>
    <w:p w:rsidR="005D102D" w:rsidRDefault="005D102D" w:rsidP="005D102D">
      <w:pPr>
        <w:pStyle w:val="LISTINGBODY"/>
      </w:pPr>
      <w:r>
        <w:tab/>
        <w:t xml:space="preserve">return new </w:t>
      </w:r>
      <w:proofErr w:type="gramStart"/>
      <w:r>
        <w:t>Chart(</w:t>
      </w:r>
      <w:proofErr w:type="gramEnd"/>
      <w:r>
        <w:t>canvas, {</w:t>
      </w:r>
    </w:p>
    <w:p w:rsidR="005D102D" w:rsidRDefault="005D102D" w:rsidP="005D102D">
      <w:pPr>
        <w:pStyle w:val="LISTINGBODY"/>
      </w:pPr>
      <w:r>
        <w:tab/>
      </w:r>
      <w:r>
        <w:tab/>
        <w:t>type: "bar",</w:t>
      </w:r>
    </w:p>
    <w:p w:rsidR="005D102D" w:rsidRDefault="005D102D" w:rsidP="005D102D">
      <w:pPr>
        <w:pStyle w:val="LISTINGBODY"/>
      </w:pPr>
      <w:r>
        <w:tab/>
      </w:r>
      <w:r>
        <w:tab/>
        <w:t>data: {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  <w:t xml:space="preserve">labels: </w:t>
      </w:r>
      <w:proofErr w:type="spellStart"/>
      <w:r>
        <w:t>operators.map</w:t>
      </w:r>
      <w:proofErr w:type="spellEnd"/>
      <w:r>
        <w:t>((operator) =&gt; operator.name),</w:t>
      </w:r>
    </w:p>
    <w:p w:rsidR="005D102D" w:rsidRPr="00A6151F" w:rsidRDefault="005D102D" w:rsidP="005D102D">
      <w:pPr>
        <w:pStyle w:val="LISTINGBODY"/>
        <w:rPr>
          <w:lang w:val="ru-RU"/>
        </w:rPr>
      </w:pPr>
      <w:r>
        <w:tab/>
      </w:r>
      <w:r>
        <w:tab/>
      </w:r>
      <w:r>
        <w:tab/>
        <w:t>datasets</w:t>
      </w:r>
      <w:r w:rsidRPr="00A6151F">
        <w:rPr>
          <w:lang w:val="ru-RU"/>
        </w:rPr>
        <w:t>: [</w:t>
      </w:r>
    </w:p>
    <w:p w:rsidR="005D102D" w:rsidRPr="00A6151F" w:rsidRDefault="005D102D" w:rsidP="005D102D">
      <w:pPr>
        <w:pStyle w:val="LISTINGBODY"/>
        <w:rPr>
          <w:lang w:val="ru-RU"/>
        </w:rPr>
      </w:pP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  <w:t>{</w:t>
      </w:r>
    </w:p>
    <w:p w:rsidR="005D102D" w:rsidRPr="00A6151F" w:rsidRDefault="005D102D" w:rsidP="005D102D">
      <w:pPr>
        <w:pStyle w:val="LISTINGBODY"/>
        <w:rPr>
          <w:lang w:val="ru-RU"/>
        </w:rPr>
      </w:pP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</w:r>
      <w:r>
        <w:t>label</w:t>
      </w:r>
      <w:r w:rsidRPr="00A6151F">
        <w:rPr>
          <w:lang w:val="ru-RU"/>
        </w:rPr>
        <w:t>: "Количество абонентов, млн",</w:t>
      </w:r>
    </w:p>
    <w:p w:rsidR="005D102D" w:rsidRDefault="005D102D" w:rsidP="005D102D">
      <w:pPr>
        <w:pStyle w:val="LISTINGBODY"/>
      </w:pP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</w:r>
      <w:r>
        <w:t xml:space="preserve">data: </w:t>
      </w:r>
      <w:proofErr w:type="spellStart"/>
      <w:r>
        <w:t>operators.map</w:t>
      </w:r>
      <w:proofErr w:type="spellEnd"/>
      <w:r>
        <w:t xml:space="preserve">((operator) =&gt; </w:t>
      </w:r>
      <w:proofErr w:type="spellStart"/>
      <w:proofErr w:type="gramStart"/>
      <w:r>
        <w:t>operator.subscribers</w:t>
      </w:r>
      <w:proofErr w:type="spellEnd"/>
      <w:proofErr w:type="gramEnd"/>
      <w:r>
        <w:t>),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proofErr w:type="spellStart"/>
      <w:r>
        <w:t>backgroundColor</w:t>
      </w:r>
      <w:proofErr w:type="spellEnd"/>
      <w:r>
        <w:t>: ["#0a8f7a", "#2f6fed", "#e84a5f", "#f2a516", "#6a5acd"],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proofErr w:type="spellStart"/>
      <w:r>
        <w:t>borderRadius</w:t>
      </w:r>
      <w:proofErr w:type="spellEnd"/>
      <w:r>
        <w:t>: 6,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proofErr w:type="spellStart"/>
      <w:r>
        <w:t>borderSkipped</w:t>
      </w:r>
      <w:proofErr w:type="spellEnd"/>
      <w:r>
        <w:t>: false,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  <w:t>},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  <w:t>],</w:t>
      </w:r>
    </w:p>
    <w:p w:rsidR="005D102D" w:rsidRDefault="005D102D" w:rsidP="005D102D">
      <w:pPr>
        <w:pStyle w:val="LISTINGBODY"/>
      </w:pPr>
      <w:r>
        <w:tab/>
      </w:r>
      <w:r>
        <w:tab/>
        <w:t>},</w:t>
      </w:r>
    </w:p>
    <w:p w:rsidR="005D102D" w:rsidRDefault="005D102D" w:rsidP="005D102D">
      <w:pPr>
        <w:pStyle w:val="LISTINGBODY"/>
      </w:pPr>
      <w:r>
        <w:tab/>
      </w:r>
      <w:r>
        <w:tab/>
        <w:t>options: {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proofErr w:type="spellStart"/>
      <w:r>
        <w:t>indexAxis</w:t>
      </w:r>
      <w:proofErr w:type="spellEnd"/>
      <w:r>
        <w:t>: "y",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  <w:t>responsive: true,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proofErr w:type="spellStart"/>
      <w:r>
        <w:t>maintainAspectRatio</w:t>
      </w:r>
      <w:proofErr w:type="spellEnd"/>
      <w:r>
        <w:t>: false,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  <w:t>animation: {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  <w:t>duration: 1200,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  <w:t>easing: "</w:t>
      </w:r>
      <w:proofErr w:type="spellStart"/>
      <w:r>
        <w:t>easeOutQuart</w:t>
      </w:r>
      <w:proofErr w:type="spellEnd"/>
      <w:r>
        <w:t>",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  <w:t>},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  <w:t>plugins: {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  <w:t>legend: {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display: false,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  <w:t>},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  <w:t>tooltip: {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callbacks: {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  <w:t>label(context) {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return `${</w:t>
      </w:r>
      <w:proofErr w:type="spellStart"/>
      <w:proofErr w:type="gramStart"/>
      <w:r>
        <w:t>context.parsed</w:t>
      </w:r>
      <w:proofErr w:type="gramEnd"/>
      <w:r>
        <w:t>.x</w:t>
      </w:r>
      <w:proofErr w:type="spellEnd"/>
      <w:r>
        <w:t xml:space="preserve">} </w:t>
      </w:r>
      <w:proofErr w:type="spellStart"/>
      <w:r>
        <w:t>млн</w:t>
      </w:r>
      <w:proofErr w:type="spellEnd"/>
      <w:r>
        <w:t xml:space="preserve"> </w:t>
      </w:r>
      <w:proofErr w:type="spellStart"/>
      <w:r>
        <w:t>абонентов</w:t>
      </w:r>
      <w:proofErr w:type="spellEnd"/>
      <w:r>
        <w:t>`;</w:t>
      </w:r>
    </w:p>
    <w:p w:rsidR="005D102D" w:rsidRPr="00A6151F" w:rsidRDefault="005D102D" w:rsidP="005D102D">
      <w:pPr>
        <w:pStyle w:val="LISTINGBODY"/>
        <w:rPr>
          <w:lang w:val="ru-RU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6151F">
        <w:rPr>
          <w:lang w:val="ru-RU"/>
        </w:rPr>
        <w:t>},</w:t>
      </w:r>
    </w:p>
    <w:p w:rsidR="005D102D" w:rsidRPr="00A6151F" w:rsidRDefault="005D102D" w:rsidP="005D102D">
      <w:pPr>
        <w:pStyle w:val="LISTINGBODY"/>
        <w:rPr>
          <w:lang w:val="ru-RU"/>
        </w:rPr>
      </w:pP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  <w:t>},</w:t>
      </w:r>
    </w:p>
    <w:p w:rsidR="005D102D" w:rsidRPr="00A6151F" w:rsidRDefault="005D102D" w:rsidP="005D102D">
      <w:pPr>
        <w:pStyle w:val="LISTINGBODY"/>
        <w:rPr>
          <w:lang w:val="ru-RU"/>
        </w:rPr>
      </w:pP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  <w:t>},</w:t>
      </w:r>
    </w:p>
    <w:p w:rsidR="005D102D" w:rsidRPr="00A6151F" w:rsidRDefault="005D102D" w:rsidP="005D102D">
      <w:pPr>
        <w:pStyle w:val="LISTINGBODY"/>
        <w:rPr>
          <w:lang w:val="ru-RU"/>
        </w:rPr>
      </w:pP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</w:r>
      <w:r>
        <w:t>title</w:t>
      </w:r>
      <w:r w:rsidRPr="00A6151F">
        <w:rPr>
          <w:lang w:val="ru-RU"/>
        </w:rPr>
        <w:t>: {</w:t>
      </w:r>
    </w:p>
    <w:p w:rsidR="005D102D" w:rsidRPr="00A6151F" w:rsidRDefault="005D102D" w:rsidP="005D102D">
      <w:pPr>
        <w:pStyle w:val="LISTINGBODY"/>
        <w:rPr>
          <w:lang w:val="ru-RU"/>
        </w:rPr>
      </w:pP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</w:r>
      <w:r>
        <w:t>display</w:t>
      </w:r>
      <w:r w:rsidRPr="00A6151F">
        <w:rPr>
          <w:lang w:val="ru-RU"/>
        </w:rPr>
        <w:t xml:space="preserve">: </w:t>
      </w:r>
      <w:r>
        <w:t>true</w:t>
      </w:r>
      <w:r w:rsidRPr="00A6151F">
        <w:rPr>
          <w:lang w:val="ru-RU"/>
        </w:rPr>
        <w:t>,</w:t>
      </w:r>
    </w:p>
    <w:p w:rsidR="005D102D" w:rsidRPr="00A6151F" w:rsidRDefault="005D102D" w:rsidP="005D102D">
      <w:pPr>
        <w:pStyle w:val="LISTINGBODY"/>
        <w:rPr>
          <w:lang w:val="ru-RU"/>
        </w:rPr>
      </w:pP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</w:r>
      <w:r>
        <w:t>text</w:t>
      </w:r>
      <w:r w:rsidRPr="00A6151F">
        <w:rPr>
          <w:lang w:val="ru-RU"/>
        </w:rPr>
        <w:t>: "Крупнейшие операторы по количеству абонентов",</w:t>
      </w:r>
    </w:p>
    <w:p w:rsidR="005D102D" w:rsidRDefault="005D102D" w:rsidP="005D102D">
      <w:pPr>
        <w:pStyle w:val="LISTINGBODY"/>
      </w:pP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</w:r>
      <w:r w:rsidRPr="00A6151F">
        <w:rPr>
          <w:lang w:val="ru-RU"/>
        </w:rPr>
        <w:tab/>
      </w:r>
      <w:r>
        <w:t>color: "#172033",</w:t>
      </w:r>
    </w:p>
    <w:p w:rsidR="005D102D" w:rsidRDefault="005D102D" w:rsidP="005D102D">
      <w:pPr>
        <w:pStyle w:val="LISTINGBODY"/>
      </w:pPr>
      <w:r>
        <w:lastRenderedPageBreak/>
        <w:tab/>
      </w:r>
      <w:r>
        <w:tab/>
      </w:r>
      <w:r>
        <w:tab/>
      </w:r>
      <w:r>
        <w:tab/>
      </w:r>
      <w:r>
        <w:tab/>
        <w:t>font: {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  <w:t>size: 18,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  <w:t>weight: "bold",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},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padding: {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  <w:t>bottom: 18,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},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  <w:t>},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  <w:t>},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  <w:t>scales: {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  <w:t>x: {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proofErr w:type="spellStart"/>
      <w:r>
        <w:t>beginAtZero</w:t>
      </w:r>
      <w:proofErr w:type="spellEnd"/>
      <w:r>
        <w:t>: true,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title: {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  <w:t>display: true,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  <w:t>text: "</w:t>
      </w:r>
      <w:proofErr w:type="spellStart"/>
      <w:r>
        <w:t>Абоненты</w:t>
      </w:r>
      <w:proofErr w:type="spellEnd"/>
      <w:r>
        <w:t xml:space="preserve">, </w:t>
      </w:r>
      <w:proofErr w:type="spellStart"/>
      <w:r>
        <w:t>млн</w:t>
      </w:r>
      <w:proofErr w:type="spellEnd"/>
      <w:r>
        <w:t>",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},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grid: {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  <w:t>color: "#e7ebf3",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},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  <w:t>},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  <w:t>y: {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grid: {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  <w:t>display: false,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},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ticks: {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  <w:t>color: "#172033",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  <w:t>font: {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size: 14,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weight: "bold",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</w:r>
      <w:r>
        <w:tab/>
      </w:r>
      <w:r>
        <w:tab/>
        <w:t>},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</w:r>
      <w:r>
        <w:tab/>
        <w:t>},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</w:r>
      <w:r>
        <w:tab/>
        <w:t>},</w:t>
      </w:r>
    </w:p>
    <w:p w:rsidR="005D102D" w:rsidRDefault="005D102D" w:rsidP="005D102D">
      <w:pPr>
        <w:pStyle w:val="LISTINGBODY"/>
      </w:pPr>
      <w:r>
        <w:tab/>
      </w:r>
      <w:r>
        <w:tab/>
      </w:r>
      <w:r>
        <w:tab/>
        <w:t>},</w:t>
      </w:r>
    </w:p>
    <w:p w:rsidR="005D102D" w:rsidRDefault="005D102D" w:rsidP="005D102D">
      <w:pPr>
        <w:pStyle w:val="LISTINGBODY"/>
      </w:pPr>
      <w:r>
        <w:tab/>
      </w:r>
      <w:r>
        <w:tab/>
        <w:t>},</w:t>
      </w:r>
    </w:p>
    <w:p w:rsidR="005D102D" w:rsidRDefault="005D102D" w:rsidP="005D102D">
      <w:pPr>
        <w:pStyle w:val="LISTINGBODY"/>
      </w:pPr>
      <w:r>
        <w:tab/>
        <w:t>});</w:t>
      </w:r>
    </w:p>
    <w:p w:rsidR="005D102D" w:rsidRDefault="005D102D" w:rsidP="005D102D">
      <w:pPr>
        <w:pStyle w:val="LISTINGBODY"/>
      </w:pPr>
      <w:r>
        <w:t>}</w:t>
      </w:r>
    </w:p>
    <w:p w:rsidR="005D102D" w:rsidRDefault="005D102D" w:rsidP="005D102D">
      <w:pPr>
        <w:pStyle w:val="LISTINGBODY"/>
      </w:pPr>
    </w:p>
    <w:p w:rsidR="005D102D" w:rsidRDefault="005D102D" w:rsidP="005D102D">
      <w:pPr>
        <w:pStyle w:val="LISTINGBODY"/>
      </w:pPr>
      <w:proofErr w:type="spellStart"/>
      <w:proofErr w:type="gramStart"/>
      <w:r>
        <w:t>window.addEventListener</w:t>
      </w:r>
      <w:proofErr w:type="spellEnd"/>
      <w:proofErr w:type="gramEnd"/>
      <w:r>
        <w:t>("</w:t>
      </w:r>
      <w:proofErr w:type="spellStart"/>
      <w:r>
        <w:t>DOMContentLoaded</w:t>
      </w:r>
      <w:proofErr w:type="spellEnd"/>
      <w:r>
        <w:t>", () =&gt; {</w:t>
      </w:r>
    </w:p>
    <w:p w:rsidR="005D102D" w:rsidRDefault="005D102D" w:rsidP="005D102D">
      <w:pPr>
        <w:pStyle w:val="LISTINGBODY"/>
      </w:pPr>
      <w:r>
        <w:tab/>
      </w:r>
      <w:proofErr w:type="spellStart"/>
      <w:proofErr w:type="gramStart"/>
      <w:r>
        <w:t>runIntroAnimation</w:t>
      </w:r>
      <w:proofErr w:type="spellEnd"/>
      <w:r>
        <w:t>(</w:t>
      </w:r>
      <w:proofErr w:type="gramEnd"/>
      <w:r>
        <w:t>);</w:t>
      </w:r>
    </w:p>
    <w:p w:rsidR="005D102D" w:rsidRDefault="005D102D" w:rsidP="005D102D">
      <w:pPr>
        <w:pStyle w:val="LISTINGBODY"/>
      </w:pPr>
      <w:r>
        <w:tab/>
      </w:r>
      <w:proofErr w:type="spellStart"/>
      <w:proofErr w:type="gramStart"/>
      <w:r>
        <w:t>createOperatorsChart</w:t>
      </w:r>
      <w:proofErr w:type="spellEnd"/>
      <w:r>
        <w:t>(</w:t>
      </w:r>
      <w:proofErr w:type="gramEnd"/>
      <w:r>
        <w:t>);</w:t>
      </w:r>
    </w:p>
    <w:p w:rsidR="005D102D" w:rsidRDefault="005D102D" w:rsidP="005D102D">
      <w:pPr>
        <w:pStyle w:val="LISTINGBODY"/>
      </w:pPr>
    </w:p>
    <w:p w:rsidR="005D102D" w:rsidRDefault="005D102D" w:rsidP="005D102D">
      <w:pPr>
        <w:pStyle w:val="LISTINGBODY"/>
      </w:pPr>
      <w:r>
        <w:tab/>
      </w:r>
      <w:proofErr w:type="gramStart"/>
      <w:r>
        <w:t>document.getElementById</w:t>
      </w:r>
      <w:proofErr w:type="gramEnd"/>
      <w:r>
        <w:t>("replayAnimation").addEventListener("click", () =&gt; {</w:t>
      </w:r>
    </w:p>
    <w:p w:rsidR="005D102D" w:rsidRDefault="005D102D" w:rsidP="005D102D">
      <w:pPr>
        <w:pStyle w:val="LISTINGBODY"/>
      </w:pPr>
      <w:r>
        <w:tab/>
      </w:r>
      <w:r>
        <w:tab/>
      </w:r>
      <w:proofErr w:type="spellStart"/>
      <w:proofErr w:type="gramStart"/>
      <w:r>
        <w:t>anime.remove</w:t>
      </w:r>
      <w:proofErr w:type="spellEnd"/>
      <w:proofErr w:type="gramEnd"/>
      <w:r>
        <w:t>(".</w:t>
      </w:r>
      <w:proofErr w:type="spellStart"/>
      <w:r>
        <w:t>intro__content</w:t>
      </w:r>
      <w:proofErr w:type="spellEnd"/>
      <w:r>
        <w:t xml:space="preserve"> &gt; *, .stat-card");</w:t>
      </w:r>
    </w:p>
    <w:p w:rsidR="005D102D" w:rsidRDefault="005D102D" w:rsidP="005D102D">
      <w:pPr>
        <w:pStyle w:val="LISTINGBODY"/>
      </w:pPr>
      <w:r>
        <w:tab/>
      </w:r>
      <w:r>
        <w:tab/>
      </w:r>
      <w:proofErr w:type="spellStart"/>
      <w:proofErr w:type="gramStart"/>
      <w:r>
        <w:t>runIntroAnimation</w:t>
      </w:r>
      <w:proofErr w:type="spellEnd"/>
      <w:r>
        <w:t>(</w:t>
      </w:r>
      <w:proofErr w:type="gramEnd"/>
      <w:r>
        <w:t>);</w:t>
      </w:r>
    </w:p>
    <w:p w:rsidR="005D102D" w:rsidRDefault="005D102D" w:rsidP="005D102D">
      <w:pPr>
        <w:pStyle w:val="LISTINGBODY"/>
      </w:pPr>
      <w:r>
        <w:tab/>
        <w:t>});</w:t>
      </w:r>
    </w:p>
    <w:p w:rsidR="00615676" w:rsidRDefault="005D102D" w:rsidP="005D102D">
      <w:pPr>
        <w:pStyle w:val="LISTINGBODY"/>
      </w:pPr>
      <w:r>
        <w:t>});</w:t>
      </w:r>
    </w:p>
    <w:p w:rsidR="00615676" w:rsidRPr="00615676" w:rsidRDefault="00615676" w:rsidP="00615676">
      <w:pPr>
        <w:pStyle w:val="LISTINGCAPTION"/>
        <w:rPr>
          <w:lang w:val="en-US"/>
        </w:rPr>
      </w:pPr>
      <w:r>
        <w:t>Листинг</w:t>
      </w:r>
      <w:r w:rsidRPr="00615676">
        <w:rPr>
          <w:lang w:val="en-US"/>
        </w:rPr>
        <w:t xml:space="preserve"> </w:t>
      </w:r>
      <w:r>
        <w:fldChar w:fldCharType="begin"/>
      </w:r>
      <w:r w:rsidRPr="00615676">
        <w:rPr>
          <w:lang w:val="en-US"/>
        </w:rPr>
        <w:instrText xml:space="preserve"> </w:instrText>
      </w:r>
      <w:r w:rsidRPr="0016609C">
        <w:rPr>
          <w:lang w:val="en-US"/>
        </w:rPr>
        <w:instrText>SEQ</w:instrText>
      </w:r>
      <w:r w:rsidRPr="00615676">
        <w:rPr>
          <w:lang w:val="en-US"/>
        </w:rPr>
        <w:instrText xml:space="preserve"> </w:instrText>
      </w:r>
      <w:r>
        <w:instrText>Листинг</w:instrText>
      </w:r>
      <w:r w:rsidRPr="00615676">
        <w:rPr>
          <w:lang w:val="en-US"/>
        </w:rPr>
        <w:instrText xml:space="preserve"> \* </w:instrText>
      </w:r>
      <w:r w:rsidRPr="0016609C">
        <w:rPr>
          <w:lang w:val="en-US"/>
        </w:rPr>
        <w:instrText>ARABIC</w:instrText>
      </w:r>
      <w:r w:rsidRPr="00615676">
        <w:rPr>
          <w:lang w:val="en-US"/>
        </w:rPr>
        <w:instrText xml:space="preserve"> </w:instrText>
      </w:r>
      <w:r>
        <w:fldChar w:fldCharType="separate"/>
      </w:r>
      <w:r w:rsidR="000D15A7">
        <w:rPr>
          <w:noProof/>
          <w:lang w:val="en-US"/>
        </w:rPr>
        <w:t>3</w:t>
      </w:r>
      <w:r>
        <w:fldChar w:fldCharType="end"/>
      </w:r>
      <w:r w:rsidRPr="00615676">
        <w:rPr>
          <w:lang w:val="en-US"/>
        </w:rPr>
        <w:t xml:space="preserve"> — </w:t>
      </w:r>
      <w:r>
        <w:rPr>
          <w:lang w:val="en-US"/>
        </w:rPr>
        <w:t>styles.css</w:t>
      </w:r>
    </w:p>
    <w:p w:rsidR="00FB1649" w:rsidRDefault="00FB1649" w:rsidP="00FB1649">
      <w:pPr>
        <w:pStyle w:val="LISTINGBODY"/>
      </w:pPr>
      <w:proofErr w:type="gramStart"/>
      <w:r>
        <w:t>:root</w:t>
      </w:r>
      <w:proofErr w:type="gramEnd"/>
      <w:r>
        <w:t xml:space="preserve"> {</w:t>
      </w:r>
    </w:p>
    <w:p w:rsidR="00FB1649" w:rsidRDefault="00FB1649" w:rsidP="00FB1649">
      <w:pPr>
        <w:pStyle w:val="LISTINGBODY"/>
      </w:pPr>
      <w:r>
        <w:tab/>
        <w:t>--</w:t>
      </w:r>
      <w:proofErr w:type="spellStart"/>
      <w:r>
        <w:t>bg</w:t>
      </w:r>
      <w:proofErr w:type="spellEnd"/>
      <w:r>
        <w:t>: #f6f7fb;</w:t>
      </w:r>
    </w:p>
    <w:p w:rsidR="00FB1649" w:rsidRDefault="00FB1649" w:rsidP="00FB1649">
      <w:pPr>
        <w:pStyle w:val="LISTINGBODY"/>
      </w:pPr>
      <w:r>
        <w:tab/>
        <w:t>--text: #172033;</w:t>
      </w:r>
    </w:p>
    <w:p w:rsidR="00FB1649" w:rsidRDefault="00FB1649" w:rsidP="00FB1649">
      <w:pPr>
        <w:pStyle w:val="LISTINGBODY"/>
      </w:pPr>
      <w:r>
        <w:tab/>
        <w:t>--muted: #5d667a;</w:t>
      </w:r>
    </w:p>
    <w:p w:rsidR="00FB1649" w:rsidRDefault="00FB1649" w:rsidP="00FB1649">
      <w:pPr>
        <w:pStyle w:val="LISTINGBODY"/>
      </w:pPr>
      <w:r>
        <w:tab/>
        <w:t>--panel: #ffffff;</w:t>
      </w:r>
    </w:p>
    <w:p w:rsidR="00FB1649" w:rsidRDefault="00FB1649" w:rsidP="00FB1649">
      <w:pPr>
        <w:pStyle w:val="LISTINGBODY"/>
      </w:pPr>
      <w:r>
        <w:tab/>
        <w:t>--line: #dde3ef;</w:t>
      </w:r>
    </w:p>
    <w:p w:rsidR="00FB1649" w:rsidRDefault="00FB1649" w:rsidP="00FB1649">
      <w:pPr>
        <w:pStyle w:val="LISTINGBODY"/>
      </w:pPr>
      <w:r>
        <w:tab/>
        <w:t>--accent: #0a8f7a;</w:t>
      </w:r>
    </w:p>
    <w:p w:rsidR="00FB1649" w:rsidRDefault="00FB1649" w:rsidP="00FB1649">
      <w:pPr>
        <w:pStyle w:val="LISTINGBODY"/>
      </w:pPr>
      <w:r>
        <w:tab/>
        <w:t>--accent-2: #e84a5f;</w:t>
      </w:r>
    </w:p>
    <w:p w:rsidR="00FB1649" w:rsidRDefault="00FB1649" w:rsidP="00FB1649">
      <w:pPr>
        <w:pStyle w:val="LISTINGBODY"/>
      </w:pPr>
      <w:r>
        <w:tab/>
        <w:t>--accent-3: #2f6fed;</w:t>
      </w:r>
    </w:p>
    <w:p w:rsidR="00FB1649" w:rsidRDefault="00FB1649" w:rsidP="00FB1649">
      <w:pPr>
        <w:pStyle w:val="LISTINGBODY"/>
      </w:pPr>
      <w:r>
        <w:tab/>
        <w:t>--accent-4: #f2a516;</w:t>
      </w:r>
    </w:p>
    <w:p w:rsidR="00FB1649" w:rsidRDefault="00FB1649" w:rsidP="00FB1649">
      <w:pPr>
        <w:pStyle w:val="LISTINGBODY"/>
      </w:pPr>
      <w:r>
        <w:tab/>
        <w:t xml:space="preserve">--shadow: 0 18px 50px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22, 30, 48, 0.12);</w:t>
      </w:r>
    </w:p>
    <w:p w:rsidR="00FB1649" w:rsidRDefault="00FB1649" w:rsidP="00FB1649">
      <w:pPr>
        <w:pStyle w:val="LISTINGBODY"/>
      </w:pPr>
      <w:r>
        <w:t>}</w:t>
      </w:r>
    </w:p>
    <w:p w:rsidR="00FB1649" w:rsidRDefault="00FB1649" w:rsidP="00FB1649">
      <w:pPr>
        <w:pStyle w:val="LISTINGBODY"/>
      </w:pPr>
    </w:p>
    <w:p w:rsidR="00FB1649" w:rsidRDefault="00FB1649" w:rsidP="00FB1649">
      <w:pPr>
        <w:pStyle w:val="LISTINGBODY"/>
      </w:pPr>
      <w:r>
        <w:lastRenderedPageBreak/>
        <w:t>* {</w:t>
      </w:r>
    </w:p>
    <w:p w:rsidR="00FB1649" w:rsidRDefault="00FB1649" w:rsidP="00FB1649">
      <w:pPr>
        <w:pStyle w:val="LISTINGBODY"/>
      </w:pPr>
      <w:r>
        <w:tab/>
        <w:t>box-sizing: border-box;</w:t>
      </w:r>
    </w:p>
    <w:p w:rsidR="00FB1649" w:rsidRDefault="00FB1649" w:rsidP="00FB1649">
      <w:pPr>
        <w:pStyle w:val="LISTINGBODY"/>
      </w:pPr>
      <w:r>
        <w:t>}</w:t>
      </w:r>
    </w:p>
    <w:p w:rsidR="00FB1649" w:rsidRDefault="00FB1649" w:rsidP="00FB1649">
      <w:pPr>
        <w:pStyle w:val="LISTINGBODY"/>
      </w:pPr>
    </w:p>
    <w:p w:rsidR="00FB1649" w:rsidRDefault="00FB1649" w:rsidP="00FB1649">
      <w:pPr>
        <w:pStyle w:val="LISTINGBODY"/>
      </w:pPr>
      <w:r>
        <w:t>body {</w:t>
      </w:r>
    </w:p>
    <w:p w:rsidR="00FB1649" w:rsidRDefault="00FB1649" w:rsidP="00FB1649">
      <w:pPr>
        <w:pStyle w:val="LISTINGBODY"/>
      </w:pPr>
      <w:r>
        <w:tab/>
        <w:t>margin: 0;</w:t>
      </w:r>
    </w:p>
    <w:p w:rsidR="00FB1649" w:rsidRDefault="00FB1649" w:rsidP="00FB1649">
      <w:pPr>
        <w:pStyle w:val="LISTINGBODY"/>
      </w:pPr>
      <w:r>
        <w:tab/>
        <w:t xml:space="preserve">background: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r>
        <w:t>);</w:t>
      </w:r>
    </w:p>
    <w:p w:rsidR="00FB1649" w:rsidRDefault="00FB1649" w:rsidP="00FB1649">
      <w:pPr>
        <w:pStyle w:val="LISTINGBODY"/>
      </w:pPr>
      <w:r>
        <w:tab/>
        <w:t>min-height: 100vh;</w:t>
      </w:r>
    </w:p>
    <w:p w:rsidR="00FB1649" w:rsidRDefault="00FB1649" w:rsidP="00FB1649">
      <w:pPr>
        <w:pStyle w:val="LISTINGBODY"/>
      </w:pPr>
      <w:r>
        <w:tab/>
        <w:t xml:space="preserve">color: </w:t>
      </w:r>
      <w:proofErr w:type="gramStart"/>
      <w:r>
        <w:t>var(</w:t>
      </w:r>
      <w:proofErr w:type="gramEnd"/>
      <w:r>
        <w:t>--text);</w:t>
      </w:r>
    </w:p>
    <w:p w:rsidR="00FB1649" w:rsidRDefault="00FB1649" w:rsidP="00FB1649">
      <w:pPr>
        <w:pStyle w:val="LISTINGBODY"/>
      </w:pPr>
      <w:r>
        <w:tab/>
        <w:t>font-family: Arial, Helvetica, sans-serif;</w:t>
      </w:r>
    </w:p>
    <w:p w:rsidR="00FB1649" w:rsidRDefault="00FB1649" w:rsidP="00FB1649">
      <w:pPr>
        <w:pStyle w:val="LISTINGBODY"/>
      </w:pPr>
      <w:r>
        <w:t>}</w:t>
      </w:r>
    </w:p>
    <w:p w:rsidR="00FB1649" w:rsidRDefault="00FB1649" w:rsidP="00FB1649">
      <w:pPr>
        <w:pStyle w:val="LISTINGBODY"/>
      </w:pPr>
    </w:p>
    <w:p w:rsidR="00FB1649" w:rsidRDefault="00FB1649" w:rsidP="00FB1649">
      <w:pPr>
        <w:pStyle w:val="LISTINGBODY"/>
      </w:pPr>
      <w:proofErr w:type="gramStart"/>
      <w:r>
        <w:t>.page</w:t>
      </w:r>
      <w:proofErr w:type="gramEnd"/>
      <w:r>
        <w:t xml:space="preserve"> {</w:t>
      </w:r>
    </w:p>
    <w:p w:rsidR="00FB1649" w:rsidRDefault="00FB1649" w:rsidP="00FB1649">
      <w:pPr>
        <w:pStyle w:val="LISTINGBODY"/>
      </w:pPr>
      <w:r>
        <w:tab/>
        <w:t>margin: 0 auto;</w:t>
      </w:r>
    </w:p>
    <w:p w:rsidR="00FB1649" w:rsidRDefault="00FB1649" w:rsidP="00FB1649">
      <w:pPr>
        <w:pStyle w:val="LISTINGBODY"/>
      </w:pPr>
      <w:r>
        <w:tab/>
        <w:t>padding: 32px 0 24px;</w:t>
      </w:r>
    </w:p>
    <w:p w:rsidR="00FB1649" w:rsidRDefault="00FB1649" w:rsidP="00FB1649">
      <w:pPr>
        <w:pStyle w:val="LISTINGBODY"/>
      </w:pPr>
      <w:r>
        <w:tab/>
        <w:t xml:space="preserve">width: </w:t>
      </w:r>
      <w:proofErr w:type="gramStart"/>
      <w:r>
        <w:t>min(</w:t>
      </w:r>
      <w:proofErr w:type="gramEnd"/>
      <w:r>
        <w:t>1180px, calc(100% - 32px));</w:t>
      </w:r>
    </w:p>
    <w:p w:rsidR="00FB1649" w:rsidRDefault="00FB1649" w:rsidP="00FB1649">
      <w:pPr>
        <w:pStyle w:val="LISTINGBODY"/>
      </w:pPr>
      <w:r>
        <w:t>}</w:t>
      </w:r>
    </w:p>
    <w:p w:rsidR="00FB1649" w:rsidRDefault="00FB1649" w:rsidP="00FB1649">
      <w:pPr>
        <w:pStyle w:val="LISTINGBODY"/>
      </w:pPr>
    </w:p>
    <w:p w:rsidR="00FB1649" w:rsidRDefault="00FB1649" w:rsidP="00FB1649">
      <w:pPr>
        <w:pStyle w:val="LISTINGBODY"/>
      </w:pPr>
      <w:proofErr w:type="gramStart"/>
      <w:r>
        <w:t>.intro</w:t>
      </w:r>
      <w:proofErr w:type="gramEnd"/>
      <w:r>
        <w:t xml:space="preserve"> {</w:t>
      </w:r>
    </w:p>
    <w:p w:rsidR="00FB1649" w:rsidRDefault="00FB1649" w:rsidP="00FB1649">
      <w:pPr>
        <w:pStyle w:val="LISTINGBODY"/>
      </w:pPr>
      <w:r>
        <w:tab/>
        <w:t>display: grid;</w:t>
      </w:r>
    </w:p>
    <w:p w:rsidR="00FB1649" w:rsidRDefault="00FB1649" w:rsidP="00FB1649">
      <w:pPr>
        <w:pStyle w:val="LISTINGBODY"/>
      </w:pPr>
      <w:r>
        <w:tab/>
        <w:t xml:space="preserve">grid-template-columns: </w:t>
      </w:r>
      <w:proofErr w:type="gramStart"/>
      <w:r>
        <w:t>minmax(</w:t>
      </w:r>
      <w:proofErr w:type="gramEnd"/>
      <w:r>
        <w:t>0, 1.25fr) minmax(280px, 0.75fr);</w:t>
      </w:r>
    </w:p>
    <w:p w:rsidR="00FB1649" w:rsidRDefault="00FB1649" w:rsidP="00FB1649">
      <w:pPr>
        <w:pStyle w:val="LISTINGBODY"/>
      </w:pPr>
      <w:r>
        <w:tab/>
        <w:t>align-items: stretch;</w:t>
      </w:r>
    </w:p>
    <w:p w:rsidR="00FB1649" w:rsidRDefault="00FB1649" w:rsidP="00FB1649">
      <w:pPr>
        <w:pStyle w:val="LISTINGBODY"/>
      </w:pPr>
      <w:r>
        <w:tab/>
        <w:t>gap: 28px;</w:t>
      </w:r>
    </w:p>
    <w:p w:rsidR="00FB1649" w:rsidRDefault="00FB1649" w:rsidP="00FB1649">
      <w:pPr>
        <w:pStyle w:val="LISTINGBODY"/>
      </w:pPr>
      <w:r>
        <w:tab/>
        <w:t>min-height: 390px;</w:t>
      </w:r>
    </w:p>
    <w:p w:rsidR="00FB1649" w:rsidRDefault="00FB1649" w:rsidP="00FB1649">
      <w:pPr>
        <w:pStyle w:val="LISTINGBODY"/>
      </w:pPr>
      <w:r>
        <w:t>}</w:t>
      </w:r>
    </w:p>
    <w:p w:rsidR="00FB1649" w:rsidRDefault="00FB1649" w:rsidP="00FB1649">
      <w:pPr>
        <w:pStyle w:val="LISTINGBODY"/>
      </w:pPr>
    </w:p>
    <w:p w:rsidR="00FB1649" w:rsidRDefault="00FB1649" w:rsidP="00FB1649">
      <w:pPr>
        <w:pStyle w:val="LISTINGBODY"/>
      </w:pPr>
      <w:proofErr w:type="gramStart"/>
      <w:r>
        <w:t>.</w:t>
      </w:r>
      <w:proofErr w:type="spellStart"/>
      <w:r>
        <w:t>intro</w:t>
      </w:r>
      <w:proofErr w:type="gramEnd"/>
      <w:r>
        <w:t>__content</w:t>
      </w:r>
      <w:proofErr w:type="spellEnd"/>
      <w:r>
        <w:t>,</w:t>
      </w:r>
    </w:p>
    <w:p w:rsidR="00FB1649" w:rsidRDefault="00FB1649" w:rsidP="00FB1649">
      <w:pPr>
        <w:pStyle w:val="LISTINGBODY"/>
      </w:pPr>
      <w:proofErr w:type="gramStart"/>
      <w:r>
        <w:t>.phone</w:t>
      </w:r>
      <w:proofErr w:type="gramEnd"/>
      <w:r>
        <w:t>-scene,</w:t>
      </w:r>
    </w:p>
    <w:p w:rsidR="00FB1649" w:rsidRDefault="00FB1649" w:rsidP="00FB1649">
      <w:pPr>
        <w:pStyle w:val="LISTINGBODY"/>
      </w:pPr>
      <w:proofErr w:type="gramStart"/>
      <w:r>
        <w:t>.chart</w:t>
      </w:r>
      <w:proofErr w:type="gramEnd"/>
      <w:r>
        <w:t>-section {</w:t>
      </w:r>
    </w:p>
    <w:p w:rsidR="00FB1649" w:rsidRDefault="00FB1649" w:rsidP="00FB1649">
      <w:pPr>
        <w:pStyle w:val="LISTINGBODY"/>
      </w:pPr>
      <w:r>
        <w:tab/>
        <w:t xml:space="preserve">box-shadow: </w:t>
      </w:r>
      <w:proofErr w:type="gramStart"/>
      <w:r>
        <w:t>var(</w:t>
      </w:r>
      <w:proofErr w:type="gramEnd"/>
      <w:r>
        <w:t>--shadow);</w:t>
      </w:r>
    </w:p>
    <w:p w:rsidR="00FB1649" w:rsidRDefault="00FB1649" w:rsidP="00FB1649">
      <w:pPr>
        <w:pStyle w:val="LISTINGBODY"/>
      </w:pPr>
      <w:r>
        <w:tab/>
        <w:t xml:space="preserve">border: 1px solid </w:t>
      </w:r>
      <w:proofErr w:type="gramStart"/>
      <w:r>
        <w:t>var(</w:t>
      </w:r>
      <w:proofErr w:type="gramEnd"/>
      <w:r>
        <w:t>--line);</w:t>
      </w:r>
    </w:p>
    <w:p w:rsidR="00FB1649" w:rsidRDefault="00FB1649" w:rsidP="00FB1649">
      <w:pPr>
        <w:pStyle w:val="LISTINGBODY"/>
      </w:pPr>
      <w:r>
        <w:tab/>
        <w:t>border-radius: 8px;</w:t>
      </w:r>
    </w:p>
    <w:p w:rsidR="00FB1649" w:rsidRDefault="00FB1649" w:rsidP="00FB1649">
      <w:pPr>
        <w:pStyle w:val="LISTINGBODY"/>
      </w:pPr>
      <w:r>
        <w:tab/>
        <w:t xml:space="preserve">background: </w:t>
      </w:r>
      <w:proofErr w:type="gramStart"/>
      <w:r>
        <w:t>var(</w:t>
      </w:r>
      <w:proofErr w:type="gramEnd"/>
      <w:r>
        <w:t>--panel);</w:t>
      </w:r>
    </w:p>
    <w:p w:rsidR="00FB1649" w:rsidRDefault="00FB1649" w:rsidP="00FB1649">
      <w:pPr>
        <w:pStyle w:val="LISTINGBODY"/>
      </w:pPr>
      <w:r>
        <w:t>}</w:t>
      </w:r>
    </w:p>
    <w:p w:rsidR="00FB1649" w:rsidRDefault="00FB1649" w:rsidP="00FB1649">
      <w:pPr>
        <w:pStyle w:val="LISTINGBODY"/>
      </w:pPr>
    </w:p>
    <w:p w:rsidR="00FB1649" w:rsidRDefault="00FB1649" w:rsidP="00FB1649">
      <w:pPr>
        <w:pStyle w:val="LISTINGBODY"/>
      </w:pPr>
      <w:proofErr w:type="gramStart"/>
      <w:r>
        <w:t>.</w:t>
      </w:r>
      <w:proofErr w:type="spellStart"/>
      <w:r>
        <w:t>intro</w:t>
      </w:r>
      <w:proofErr w:type="gramEnd"/>
      <w:r>
        <w:t>__content</w:t>
      </w:r>
      <w:proofErr w:type="spellEnd"/>
      <w:r>
        <w:t xml:space="preserve"> {</w:t>
      </w:r>
    </w:p>
    <w:p w:rsidR="00FB1649" w:rsidRDefault="00FB1649" w:rsidP="00FB1649">
      <w:pPr>
        <w:pStyle w:val="LISTINGBODY"/>
      </w:pPr>
      <w:r>
        <w:tab/>
        <w:t>display: flex;</w:t>
      </w:r>
    </w:p>
    <w:p w:rsidR="00FB1649" w:rsidRDefault="00FB1649" w:rsidP="00FB1649">
      <w:pPr>
        <w:pStyle w:val="LISTINGBODY"/>
      </w:pPr>
      <w:r>
        <w:tab/>
        <w:t>flex-direction: column;</w:t>
      </w:r>
    </w:p>
    <w:p w:rsidR="00FB1649" w:rsidRDefault="00FB1649" w:rsidP="00FB1649">
      <w:pPr>
        <w:pStyle w:val="LISTINGBODY"/>
      </w:pPr>
      <w:r>
        <w:tab/>
        <w:t>justify-content: center;</w:t>
      </w:r>
    </w:p>
    <w:p w:rsidR="00FB1649" w:rsidRDefault="00FB1649" w:rsidP="00FB1649">
      <w:pPr>
        <w:pStyle w:val="LISTINGBODY"/>
      </w:pPr>
      <w:r>
        <w:tab/>
        <w:t>padding: 44px;</w:t>
      </w:r>
    </w:p>
    <w:p w:rsidR="00FB1649" w:rsidRDefault="00FB1649" w:rsidP="00FB1649">
      <w:pPr>
        <w:pStyle w:val="LISTINGBODY"/>
      </w:pPr>
      <w:r>
        <w:t>}</w:t>
      </w:r>
    </w:p>
    <w:p w:rsidR="00FB1649" w:rsidRDefault="00FB1649" w:rsidP="00FB1649">
      <w:pPr>
        <w:pStyle w:val="LISTINGBODY"/>
      </w:pPr>
    </w:p>
    <w:p w:rsidR="00FB1649" w:rsidRDefault="00FB1649" w:rsidP="00FB1649">
      <w:pPr>
        <w:pStyle w:val="LISTINGBODY"/>
      </w:pPr>
      <w:proofErr w:type="gramStart"/>
      <w:r>
        <w:t>.eyebrow</w:t>
      </w:r>
      <w:proofErr w:type="gramEnd"/>
      <w:r>
        <w:t xml:space="preserve"> {</w:t>
      </w:r>
    </w:p>
    <w:p w:rsidR="00FB1649" w:rsidRDefault="00FB1649" w:rsidP="00FB1649">
      <w:pPr>
        <w:pStyle w:val="LISTINGBODY"/>
      </w:pPr>
      <w:r>
        <w:tab/>
        <w:t>margin: 0 0 12px;</w:t>
      </w:r>
    </w:p>
    <w:p w:rsidR="00FB1649" w:rsidRDefault="00FB1649" w:rsidP="00FB1649">
      <w:pPr>
        <w:pStyle w:val="LISTINGBODY"/>
      </w:pPr>
      <w:r>
        <w:tab/>
        <w:t xml:space="preserve">color: </w:t>
      </w:r>
      <w:proofErr w:type="gramStart"/>
      <w:r>
        <w:t>var(</w:t>
      </w:r>
      <w:proofErr w:type="gramEnd"/>
      <w:r>
        <w:t>--accent);</w:t>
      </w:r>
    </w:p>
    <w:p w:rsidR="00FB1649" w:rsidRDefault="00FB1649" w:rsidP="00FB1649">
      <w:pPr>
        <w:pStyle w:val="LISTINGBODY"/>
      </w:pPr>
      <w:r>
        <w:tab/>
        <w:t>font-weight: 700;</w:t>
      </w:r>
    </w:p>
    <w:p w:rsidR="00FB1649" w:rsidRDefault="00FB1649" w:rsidP="00FB1649">
      <w:pPr>
        <w:pStyle w:val="LISTINGBODY"/>
      </w:pPr>
      <w:r>
        <w:tab/>
        <w:t>font-size: 13px;</w:t>
      </w:r>
    </w:p>
    <w:p w:rsidR="00FB1649" w:rsidRDefault="00FB1649" w:rsidP="00FB1649">
      <w:pPr>
        <w:pStyle w:val="LISTINGBODY"/>
      </w:pPr>
      <w:r>
        <w:tab/>
        <w:t>letter-spacing: 0;</w:t>
      </w:r>
    </w:p>
    <w:p w:rsidR="00FB1649" w:rsidRDefault="00FB1649" w:rsidP="00FB1649">
      <w:pPr>
        <w:pStyle w:val="LISTINGBODY"/>
      </w:pPr>
      <w:r>
        <w:tab/>
        <w:t>text-transform: uppercase;</w:t>
      </w:r>
    </w:p>
    <w:p w:rsidR="00FB1649" w:rsidRDefault="00FB1649" w:rsidP="00FB1649">
      <w:pPr>
        <w:pStyle w:val="LISTINGBODY"/>
      </w:pPr>
      <w:r>
        <w:t>}</w:t>
      </w:r>
    </w:p>
    <w:p w:rsidR="00FB1649" w:rsidRDefault="00FB1649" w:rsidP="00FB1649">
      <w:pPr>
        <w:pStyle w:val="LISTINGBODY"/>
      </w:pPr>
    </w:p>
    <w:p w:rsidR="00FB1649" w:rsidRDefault="00FB1649" w:rsidP="00FB1649">
      <w:pPr>
        <w:pStyle w:val="LISTINGBODY"/>
      </w:pPr>
      <w:r>
        <w:t>h1,</w:t>
      </w:r>
    </w:p>
    <w:p w:rsidR="00FB1649" w:rsidRDefault="00FB1649" w:rsidP="00FB1649">
      <w:pPr>
        <w:pStyle w:val="LISTINGBODY"/>
      </w:pPr>
      <w:r>
        <w:t>h2 {</w:t>
      </w:r>
    </w:p>
    <w:p w:rsidR="00FB1649" w:rsidRDefault="00FB1649" w:rsidP="00FB1649">
      <w:pPr>
        <w:pStyle w:val="LISTINGBODY"/>
      </w:pPr>
      <w:r>
        <w:tab/>
        <w:t>margin: 0;</w:t>
      </w:r>
    </w:p>
    <w:p w:rsidR="00FB1649" w:rsidRDefault="00FB1649" w:rsidP="00FB1649">
      <w:pPr>
        <w:pStyle w:val="LISTINGBODY"/>
      </w:pPr>
      <w:r>
        <w:tab/>
        <w:t>letter-spacing: 0;</w:t>
      </w:r>
    </w:p>
    <w:p w:rsidR="00FB1649" w:rsidRDefault="00FB1649" w:rsidP="00FB1649">
      <w:pPr>
        <w:pStyle w:val="LISTINGBODY"/>
      </w:pPr>
      <w:r>
        <w:t>}</w:t>
      </w:r>
    </w:p>
    <w:p w:rsidR="00FB1649" w:rsidRDefault="00FB1649" w:rsidP="00FB1649">
      <w:pPr>
        <w:pStyle w:val="LISTINGBODY"/>
      </w:pPr>
    </w:p>
    <w:p w:rsidR="00FB1649" w:rsidRDefault="00FB1649" w:rsidP="00FB1649">
      <w:pPr>
        <w:pStyle w:val="LISTINGBODY"/>
      </w:pPr>
      <w:r>
        <w:t>h1 {</w:t>
      </w:r>
    </w:p>
    <w:p w:rsidR="00FB1649" w:rsidRDefault="00FB1649" w:rsidP="00FB1649">
      <w:pPr>
        <w:pStyle w:val="LISTINGBODY"/>
      </w:pPr>
      <w:r>
        <w:tab/>
        <w:t>max-width: 760px;</w:t>
      </w:r>
    </w:p>
    <w:p w:rsidR="00FB1649" w:rsidRDefault="00FB1649" w:rsidP="00FB1649">
      <w:pPr>
        <w:pStyle w:val="LISTINGBODY"/>
      </w:pPr>
      <w:r>
        <w:tab/>
        <w:t xml:space="preserve">font-size: </w:t>
      </w:r>
      <w:proofErr w:type="gramStart"/>
      <w:r>
        <w:t>clamp(</w:t>
      </w:r>
      <w:proofErr w:type="gramEnd"/>
      <w:r>
        <w:t>32px, 5vw, 58px);</w:t>
      </w:r>
    </w:p>
    <w:p w:rsidR="00FB1649" w:rsidRDefault="00FB1649" w:rsidP="00FB1649">
      <w:pPr>
        <w:pStyle w:val="LISTINGBODY"/>
      </w:pPr>
      <w:r>
        <w:tab/>
        <w:t>line-height: 1.02;</w:t>
      </w:r>
    </w:p>
    <w:p w:rsidR="00FB1649" w:rsidRDefault="00FB1649" w:rsidP="00FB1649">
      <w:pPr>
        <w:pStyle w:val="LISTINGBODY"/>
      </w:pPr>
      <w:r>
        <w:t>}</w:t>
      </w:r>
    </w:p>
    <w:p w:rsidR="00FB1649" w:rsidRDefault="00FB1649" w:rsidP="00FB1649">
      <w:pPr>
        <w:pStyle w:val="LISTINGBODY"/>
      </w:pPr>
    </w:p>
    <w:p w:rsidR="00FB1649" w:rsidRDefault="00FB1649" w:rsidP="00FB1649">
      <w:pPr>
        <w:pStyle w:val="LISTINGBODY"/>
      </w:pPr>
      <w:r>
        <w:t>h2 {</w:t>
      </w:r>
    </w:p>
    <w:p w:rsidR="00FB1649" w:rsidRDefault="00FB1649" w:rsidP="00FB1649">
      <w:pPr>
        <w:pStyle w:val="LISTINGBODY"/>
      </w:pPr>
      <w:r>
        <w:tab/>
        <w:t xml:space="preserve">font-size: </w:t>
      </w:r>
      <w:proofErr w:type="gramStart"/>
      <w:r>
        <w:t>clamp(</w:t>
      </w:r>
      <w:proofErr w:type="gramEnd"/>
      <w:r>
        <w:t>25px, 3vw, 38px);</w:t>
      </w:r>
    </w:p>
    <w:p w:rsidR="00FB1649" w:rsidRDefault="00FB1649" w:rsidP="00FB1649">
      <w:pPr>
        <w:pStyle w:val="LISTINGBODY"/>
      </w:pPr>
      <w:r>
        <w:tab/>
        <w:t>line-height: 1.12;</w:t>
      </w:r>
    </w:p>
    <w:p w:rsidR="00FB1649" w:rsidRDefault="00FB1649" w:rsidP="00FB1649">
      <w:pPr>
        <w:pStyle w:val="LISTINGBODY"/>
      </w:pPr>
      <w:r>
        <w:t>}</w:t>
      </w:r>
    </w:p>
    <w:p w:rsidR="00FB1649" w:rsidRDefault="00FB1649" w:rsidP="00FB1649">
      <w:pPr>
        <w:pStyle w:val="LISTINGBODY"/>
      </w:pPr>
    </w:p>
    <w:p w:rsidR="00FB1649" w:rsidRDefault="00FB1649" w:rsidP="00FB1649">
      <w:pPr>
        <w:pStyle w:val="LISTINGBODY"/>
      </w:pPr>
      <w:proofErr w:type="gramStart"/>
      <w:r>
        <w:t>.lead</w:t>
      </w:r>
      <w:proofErr w:type="gramEnd"/>
      <w:r>
        <w:t>,</w:t>
      </w:r>
    </w:p>
    <w:p w:rsidR="00FB1649" w:rsidRDefault="00FB1649" w:rsidP="00FB1649">
      <w:pPr>
        <w:pStyle w:val="LISTINGBODY"/>
      </w:pPr>
      <w:proofErr w:type="gramStart"/>
      <w:r>
        <w:t>.section</w:t>
      </w:r>
      <w:proofErr w:type="gramEnd"/>
      <w:r>
        <w:t>-heading p {</w:t>
      </w:r>
    </w:p>
    <w:p w:rsidR="00FB1649" w:rsidRDefault="00FB1649" w:rsidP="00FB1649">
      <w:pPr>
        <w:pStyle w:val="LISTINGBODY"/>
      </w:pPr>
      <w:r>
        <w:tab/>
        <w:t>max-width: 760px;</w:t>
      </w:r>
    </w:p>
    <w:p w:rsidR="00FB1649" w:rsidRDefault="00FB1649" w:rsidP="00FB1649">
      <w:pPr>
        <w:pStyle w:val="LISTINGBODY"/>
      </w:pPr>
      <w:r>
        <w:tab/>
        <w:t xml:space="preserve">color: </w:t>
      </w:r>
      <w:proofErr w:type="gramStart"/>
      <w:r>
        <w:t>var(</w:t>
      </w:r>
      <w:proofErr w:type="gramEnd"/>
      <w:r>
        <w:t>--muted);</w:t>
      </w:r>
    </w:p>
    <w:p w:rsidR="00FB1649" w:rsidRDefault="00FB1649" w:rsidP="00FB1649">
      <w:pPr>
        <w:pStyle w:val="LISTINGBODY"/>
      </w:pPr>
      <w:r>
        <w:tab/>
        <w:t>font-size: 18px;</w:t>
      </w:r>
    </w:p>
    <w:p w:rsidR="00FB1649" w:rsidRDefault="00FB1649" w:rsidP="00FB1649">
      <w:pPr>
        <w:pStyle w:val="LISTINGBODY"/>
      </w:pPr>
      <w:r>
        <w:tab/>
        <w:t>line-height: 1.58;</w:t>
      </w:r>
    </w:p>
    <w:p w:rsidR="00FB1649" w:rsidRDefault="00FB1649" w:rsidP="00FB1649">
      <w:pPr>
        <w:pStyle w:val="LISTINGBODY"/>
      </w:pPr>
      <w:r>
        <w:t>}</w:t>
      </w:r>
    </w:p>
    <w:p w:rsidR="00FB1649" w:rsidRDefault="00FB1649" w:rsidP="00FB1649">
      <w:pPr>
        <w:pStyle w:val="LISTINGBODY"/>
      </w:pPr>
    </w:p>
    <w:p w:rsidR="00FB1649" w:rsidRDefault="00FB1649" w:rsidP="00FB1649">
      <w:pPr>
        <w:pStyle w:val="LISTINGBODY"/>
      </w:pPr>
      <w:proofErr w:type="gramStart"/>
      <w:r>
        <w:t>.replay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:rsidR="00FB1649" w:rsidRDefault="00FB1649" w:rsidP="00FB1649">
      <w:pPr>
        <w:pStyle w:val="LISTINGBODY"/>
      </w:pPr>
      <w:r>
        <w:tab/>
        <w:t>transition:</w:t>
      </w:r>
    </w:p>
    <w:p w:rsidR="00FB1649" w:rsidRDefault="00FB1649" w:rsidP="00FB1649">
      <w:pPr>
        <w:pStyle w:val="LISTINGBODY"/>
      </w:pPr>
      <w:r>
        <w:tab/>
      </w:r>
      <w:r>
        <w:tab/>
        <w:t>transform 180ms ease,</w:t>
      </w:r>
    </w:p>
    <w:p w:rsidR="00FB1649" w:rsidRDefault="00FB1649" w:rsidP="00FB1649">
      <w:pPr>
        <w:pStyle w:val="LISTINGBODY"/>
      </w:pPr>
      <w:r>
        <w:tab/>
      </w:r>
      <w:r>
        <w:tab/>
        <w:t>background 180ms ease;</w:t>
      </w:r>
    </w:p>
    <w:p w:rsidR="00FB1649" w:rsidRDefault="00FB1649" w:rsidP="00FB1649">
      <w:pPr>
        <w:pStyle w:val="LISTINGBODY"/>
      </w:pPr>
      <w:r>
        <w:tab/>
        <w:t>cursor: pointer;</w:t>
      </w:r>
    </w:p>
    <w:p w:rsidR="00FB1649" w:rsidRDefault="00FB1649" w:rsidP="00FB1649">
      <w:pPr>
        <w:pStyle w:val="LISTINGBODY"/>
      </w:pPr>
      <w:r>
        <w:tab/>
        <w:t>margin-top: 18px;</w:t>
      </w:r>
    </w:p>
    <w:p w:rsidR="00FB1649" w:rsidRDefault="00FB1649" w:rsidP="00FB1649">
      <w:pPr>
        <w:pStyle w:val="LISTINGBODY"/>
      </w:pPr>
      <w:r>
        <w:tab/>
        <w:t>border: 0;</w:t>
      </w:r>
    </w:p>
    <w:p w:rsidR="00FB1649" w:rsidRDefault="00FB1649" w:rsidP="00FB1649">
      <w:pPr>
        <w:pStyle w:val="LISTINGBODY"/>
      </w:pPr>
      <w:r>
        <w:tab/>
        <w:t>border-radius: 6px;</w:t>
      </w:r>
    </w:p>
    <w:p w:rsidR="00FB1649" w:rsidRDefault="00FB1649" w:rsidP="00FB1649">
      <w:pPr>
        <w:pStyle w:val="LISTINGBODY"/>
      </w:pPr>
      <w:r>
        <w:tab/>
        <w:t xml:space="preserve">background: </w:t>
      </w:r>
      <w:proofErr w:type="gramStart"/>
      <w:r>
        <w:t>var(</w:t>
      </w:r>
      <w:proofErr w:type="gramEnd"/>
      <w:r>
        <w:t>--text);</w:t>
      </w:r>
    </w:p>
    <w:p w:rsidR="00FB1649" w:rsidRDefault="00FB1649" w:rsidP="00FB1649">
      <w:pPr>
        <w:pStyle w:val="LISTINGBODY"/>
      </w:pPr>
      <w:r>
        <w:tab/>
        <w:t>padding: 12px 18px;</w:t>
      </w:r>
    </w:p>
    <w:p w:rsidR="00FB1649" w:rsidRDefault="00FB1649" w:rsidP="00FB1649">
      <w:pPr>
        <w:pStyle w:val="LISTINGBODY"/>
      </w:pPr>
      <w:r>
        <w:tab/>
        <w:t>width: fit-content;</w:t>
      </w:r>
    </w:p>
    <w:p w:rsidR="00FB1649" w:rsidRDefault="00FB1649" w:rsidP="00FB1649">
      <w:pPr>
        <w:pStyle w:val="LISTINGBODY"/>
      </w:pPr>
      <w:r>
        <w:tab/>
        <w:t>color: #fff;</w:t>
      </w:r>
    </w:p>
    <w:p w:rsidR="00FB1649" w:rsidRDefault="00FB1649" w:rsidP="00FB1649">
      <w:pPr>
        <w:pStyle w:val="LISTINGBODY"/>
      </w:pPr>
      <w:r>
        <w:tab/>
        <w:t>font-weight: 700;</w:t>
      </w:r>
    </w:p>
    <w:p w:rsidR="00FB1649" w:rsidRDefault="00FB1649" w:rsidP="00FB1649">
      <w:pPr>
        <w:pStyle w:val="LISTINGBODY"/>
      </w:pPr>
      <w:r>
        <w:tab/>
        <w:t>font-size: 15px;</w:t>
      </w:r>
    </w:p>
    <w:p w:rsidR="00FB1649" w:rsidRDefault="00FB1649" w:rsidP="00FB1649">
      <w:pPr>
        <w:pStyle w:val="LISTINGBODY"/>
      </w:pPr>
      <w:r>
        <w:t>}</w:t>
      </w:r>
    </w:p>
    <w:p w:rsidR="00FB1649" w:rsidRDefault="00FB1649" w:rsidP="00FB1649">
      <w:pPr>
        <w:pStyle w:val="LISTINGBODY"/>
      </w:pPr>
    </w:p>
    <w:p w:rsidR="00FB1649" w:rsidRDefault="00FB1649" w:rsidP="00FB1649">
      <w:pPr>
        <w:pStyle w:val="LISTINGBODY"/>
      </w:pPr>
      <w:proofErr w:type="gramStart"/>
      <w:r>
        <w:t>.</w:t>
      </w:r>
      <w:proofErr w:type="spellStart"/>
      <w:r>
        <w:t>replay</w:t>
      </w:r>
      <w:proofErr w:type="gramEnd"/>
      <w:r>
        <w:t>-btn:hover</w:t>
      </w:r>
      <w:proofErr w:type="spellEnd"/>
      <w:r>
        <w:t xml:space="preserve"> {</w:t>
      </w:r>
    </w:p>
    <w:p w:rsidR="00FB1649" w:rsidRDefault="00FB1649" w:rsidP="00FB1649">
      <w:pPr>
        <w:pStyle w:val="LISTINGBODY"/>
      </w:pPr>
      <w:r>
        <w:tab/>
        <w:t xml:space="preserve">transform: </w:t>
      </w:r>
      <w:proofErr w:type="spellStart"/>
      <w:r>
        <w:t>translateY</w:t>
      </w:r>
      <w:proofErr w:type="spellEnd"/>
      <w:r>
        <w:t>(-2px);</w:t>
      </w:r>
    </w:p>
    <w:p w:rsidR="00FB1649" w:rsidRDefault="00FB1649" w:rsidP="00FB1649">
      <w:pPr>
        <w:pStyle w:val="LISTINGBODY"/>
      </w:pPr>
      <w:r>
        <w:tab/>
        <w:t>background: #263148;</w:t>
      </w:r>
    </w:p>
    <w:p w:rsidR="00FB1649" w:rsidRDefault="00FB1649" w:rsidP="00FB1649">
      <w:pPr>
        <w:pStyle w:val="LISTINGBODY"/>
      </w:pPr>
      <w:r>
        <w:t>}</w:t>
      </w:r>
    </w:p>
    <w:p w:rsidR="00FB1649" w:rsidRDefault="00FB1649" w:rsidP="00FB1649">
      <w:pPr>
        <w:pStyle w:val="LISTINGBODY"/>
      </w:pPr>
    </w:p>
    <w:p w:rsidR="00FB1649" w:rsidRDefault="00FB1649" w:rsidP="00FB1649">
      <w:pPr>
        <w:pStyle w:val="LISTINGBODY"/>
      </w:pPr>
      <w:proofErr w:type="gramStart"/>
      <w:r>
        <w:t>.phone</w:t>
      </w:r>
      <w:proofErr w:type="gramEnd"/>
      <w:r>
        <w:t>-scene {</w:t>
      </w:r>
    </w:p>
    <w:p w:rsidR="00FB1649" w:rsidRDefault="00FB1649" w:rsidP="00FB1649">
      <w:pPr>
        <w:pStyle w:val="LISTINGBODY"/>
      </w:pPr>
      <w:r>
        <w:tab/>
        <w:t>display: grid;</w:t>
      </w:r>
    </w:p>
    <w:p w:rsidR="00FB1649" w:rsidRDefault="00FB1649" w:rsidP="00FB1649">
      <w:pPr>
        <w:pStyle w:val="LISTINGBODY"/>
      </w:pPr>
      <w:r>
        <w:tab/>
        <w:t>position: relative;</w:t>
      </w:r>
    </w:p>
    <w:p w:rsidR="00FB1649" w:rsidRDefault="00FB1649" w:rsidP="00FB1649">
      <w:pPr>
        <w:pStyle w:val="LISTINGBODY"/>
      </w:pPr>
      <w:r>
        <w:tab/>
        <w:t>place-items: center;</w:t>
      </w:r>
    </w:p>
    <w:p w:rsidR="00FB1649" w:rsidRDefault="00FB1649" w:rsidP="00FB1649">
      <w:pPr>
        <w:pStyle w:val="LISTINGBODY"/>
      </w:pPr>
      <w:r>
        <w:tab/>
        <w:t>background: linear-</w:t>
      </w:r>
      <w:proofErr w:type="gramStart"/>
      <w:r>
        <w:t>gradient(</w:t>
      </w:r>
      <w:proofErr w:type="gramEnd"/>
      <w:r>
        <w:t xml:space="preserve">135deg, </w:t>
      </w:r>
      <w:proofErr w:type="spellStart"/>
      <w:r>
        <w:t>rgba</w:t>
      </w:r>
      <w:proofErr w:type="spellEnd"/>
      <w:r>
        <w:t xml:space="preserve">(10, 143, 122, 0.12), </w:t>
      </w:r>
      <w:proofErr w:type="spellStart"/>
      <w:r>
        <w:t>rgba</w:t>
      </w:r>
      <w:proofErr w:type="spellEnd"/>
      <w:r>
        <w:t>(47, 111, 237, 0.13)), #fff;</w:t>
      </w:r>
    </w:p>
    <w:p w:rsidR="00FB1649" w:rsidRDefault="00FB1649" w:rsidP="00FB1649">
      <w:pPr>
        <w:pStyle w:val="LISTINGBODY"/>
      </w:pPr>
      <w:r>
        <w:tab/>
        <w:t>min-height: 320px;</w:t>
      </w:r>
    </w:p>
    <w:p w:rsidR="00FB1649" w:rsidRDefault="00FB1649" w:rsidP="00FB1649">
      <w:pPr>
        <w:pStyle w:val="LISTINGBODY"/>
      </w:pPr>
      <w:r>
        <w:tab/>
        <w:t>overflow: hidden;</w:t>
      </w:r>
    </w:p>
    <w:p w:rsidR="00FB1649" w:rsidRDefault="00FB1649" w:rsidP="00FB1649">
      <w:pPr>
        <w:pStyle w:val="LISTINGBODY"/>
      </w:pPr>
      <w:r>
        <w:t>}</w:t>
      </w:r>
    </w:p>
    <w:p w:rsidR="00FB1649" w:rsidRDefault="00FB1649" w:rsidP="00FB1649">
      <w:pPr>
        <w:pStyle w:val="LISTINGBODY"/>
      </w:pPr>
    </w:p>
    <w:p w:rsidR="00FB1649" w:rsidRDefault="00FB1649" w:rsidP="00FB1649">
      <w:pPr>
        <w:pStyle w:val="LISTINGBODY"/>
      </w:pPr>
      <w:proofErr w:type="gramStart"/>
      <w:r>
        <w:t>.sim</w:t>
      </w:r>
      <w:proofErr w:type="gramEnd"/>
      <w:r>
        <w:t>-card {</w:t>
      </w:r>
    </w:p>
    <w:p w:rsidR="00FB1649" w:rsidRDefault="00FB1649" w:rsidP="00FB1649">
      <w:pPr>
        <w:pStyle w:val="LISTINGBODY"/>
      </w:pPr>
      <w:r>
        <w:tab/>
        <w:t>display: grid;</w:t>
      </w:r>
    </w:p>
    <w:p w:rsidR="00FB1649" w:rsidRDefault="00FB1649" w:rsidP="00FB1649">
      <w:pPr>
        <w:pStyle w:val="LISTINGBODY"/>
      </w:pPr>
      <w:r>
        <w:tab/>
        <w:t>position: relative;</w:t>
      </w:r>
    </w:p>
    <w:p w:rsidR="00FB1649" w:rsidRDefault="00FB1649" w:rsidP="00FB1649">
      <w:pPr>
        <w:pStyle w:val="LISTINGBODY"/>
      </w:pPr>
      <w:r>
        <w:tab/>
        <w:t>place-items: center;</w:t>
      </w:r>
    </w:p>
    <w:p w:rsidR="00FB1649" w:rsidRDefault="00FB1649" w:rsidP="00FB1649">
      <w:pPr>
        <w:pStyle w:val="LISTINGBODY"/>
      </w:pPr>
      <w:r>
        <w:tab/>
        <w:t xml:space="preserve">box-shadow: 0 24px 48px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33, 81, 144, 0.32);</w:t>
      </w:r>
    </w:p>
    <w:p w:rsidR="00FB1649" w:rsidRDefault="00FB1649" w:rsidP="00FB1649">
      <w:pPr>
        <w:pStyle w:val="LISTINGBODY"/>
      </w:pPr>
      <w:r>
        <w:tab/>
        <w:t>border-radius: 8px;</w:t>
      </w:r>
    </w:p>
    <w:p w:rsidR="00FB1649" w:rsidRDefault="00FB1649" w:rsidP="00FB1649">
      <w:pPr>
        <w:pStyle w:val="LISTINGBODY"/>
      </w:pPr>
      <w:r>
        <w:tab/>
        <w:t>background: linear-</w:t>
      </w:r>
      <w:proofErr w:type="gramStart"/>
      <w:r>
        <w:t>gradient(</w:t>
      </w:r>
      <w:proofErr w:type="gramEnd"/>
      <w:r>
        <w:t>145deg, #0a8f7a, #2f6fed);</w:t>
      </w:r>
    </w:p>
    <w:p w:rsidR="00FB1649" w:rsidRDefault="00FB1649" w:rsidP="00FB1649">
      <w:pPr>
        <w:pStyle w:val="LISTINGBODY"/>
      </w:pPr>
      <w:r>
        <w:tab/>
        <w:t>width: 168px;</w:t>
      </w:r>
    </w:p>
    <w:p w:rsidR="00FB1649" w:rsidRDefault="00FB1649" w:rsidP="00FB1649">
      <w:pPr>
        <w:pStyle w:val="LISTINGBODY"/>
      </w:pPr>
      <w:r>
        <w:tab/>
        <w:t>height: 220px;</w:t>
      </w:r>
    </w:p>
    <w:p w:rsidR="00FB1649" w:rsidRDefault="00FB1649" w:rsidP="00FB1649">
      <w:pPr>
        <w:pStyle w:val="LISTINGBODY"/>
      </w:pPr>
      <w:r>
        <w:tab/>
        <w:t>color: #fff;</w:t>
      </w:r>
    </w:p>
    <w:p w:rsidR="00FB1649" w:rsidRDefault="00FB1649" w:rsidP="00FB1649">
      <w:pPr>
        <w:pStyle w:val="LISTINGBODY"/>
      </w:pPr>
      <w:r>
        <w:t>}</w:t>
      </w:r>
    </w:p>
    <w:p w:rsidR="00FB1649" w:rsidRDefault="00FB1649" w:rsidP="00FB1649">
      <w:pPr>
        <w:pStyle w:val="LISTINGBODY"/>
      </w:pPr>
    </w:p>
    <w:p w:rsidR="00FB1649" w:rsidRDefault="00FB1649" w:rsidP="00FB1649">
      <w:pPr>
        <w:pStyle w:val="LISTINGBODY"/>
      </w:pPr>
      <w:proofErr w:type="gramStart"/>
      <w:r>
        <w:t>.sim</w:t>
      </w:r>
      <w:proofErr w:type="gramEnd"/>
      <w:r>
        <w:t>-card::before {</w:t>
      </w:r>
    </w:p>
    <w:p w:rsidR="00FB1649" w:rsidRDefault="00FB1649" w:rsidP="00FB1649">
      <w:pPr>
        <w:pStyle w:val="LISTINGBODY"/>
      </w:pPr>
      <w:r>
        <w:tab/>
        <w:t>position: absolute;</w:t>
      </w:r>
    </w:p>
    <w:p w:rsidR="00FB1649" w:rsidRDefault="00FB1649" w:rsidP="00FB1649">
      <w:pPr>
        <w:pStyle w:val="LISTINGBODY"/>
      </w:pPr>
      <w:r>
        <w:tab/>
        <w:t>top: 24px;</w:t>
      </w:r>
    </w:p>
    <w:p w:rsidR="00FB1649" w:rsidRDefault="00FB1649" w:rsidP="00FB1649">
      <w:pPr>
        <w:pStyle w:val="LISTINGBODY"/>
      </w:pPr>
      <w:r>
        <w:tab/>
        <w:t>left: 24px;</w:t>
      </w:r>
    </w:p>
    <w:p w:rsidR="00FB1649" w:rsidRDefault="00FB1649" w:rsidP="00FB1649">
      <w:pPr>
        <w:pStyle w:val="LISTINGBODY"/>
      </w:pPr>
      <w:r>
        <w:tab/>
        <w:t xml:space="preserve">border: 3px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0.66);</w:t>
      </w:r>
    </w:p>
    <w:p w:rsidR="00FB1649" w:rsidRDefault="00FB1649" w:rsidP="00FB1649">
      <w:pPr>
        <w:pStyle w:val="LISTINGBODY"/>
      </w:pPr>
      <w:r>
        <w:lastRenderedPageBreak/>
        <w:tab/>
        <w:t>border-radius: 7px;</w:t>
      </w:r>
    </w:p>
    <w:p w:rsidR="00FB1649" w:rsidRDefault="00FB1649" w:rsidP="00FB1649">
      <w:pPr>
        <w:pStyle w:val="LISTINGBODY"/>
      </w:pPr>
      <w:r>
        <w:tab/>
        <w:t>width: 64px;</w:t>
      </w:r>
    </w:p>
    <w:p w:rsidR="00FB1649" w:rsidRDefault="00FB1649" w:rsidP="00FB1649">
      <w:pPr>
        <w:pStyle w:val="LISTINGBODY"/>
      </w:pPr>
      <w:r>
        <w:tab/>
        <w:t>height: 52px;</w:t>
      </w:r>
    </w:p>
    <w:p w:rsidR="00FB1649" w:rsidRDefault="00FB1649" w:rsidP="00FB1649">
      <w:pPr>
        <w:pStyle w:val="LISTINGBODY"/>
      </w:pPr>
      <w:r>
        <w:tab/>
        <w:t>content: "";</w:t>
      </w:r>
    </w:p>
    <w:p w:rsidR="00FB1649" w:rsidRDefault="00FB1649" w:rsidP="00FB1649">
      <w:pPr>
        <w:pStyle w:val="LISTINGBODY"/>
      </w:pPr>
      <w:r>
        <w:t>}</w:t>
      </w:r>
    </w:p>
    <w:p w:rsidR="00FB1649" w:rsidRDefault="00FB1649" w:rsidP="00FB1649">
      <w:pPr>
        <w:pStyle w:val="LISTINGBODY"/>
      </w:pPr>
    </w:p>
    <w:p w:rsidR="00FB1649" w:rsidRDefault="00FB1649" w:rsidP="00FB1649">
      <w:pPr>
        <w:pStyle w:val="LISTINGBODY"/>
      </w:pPr>
      <w:proofErr w:type="gramStart"/>
      <w:r>
        <w:t>.sim</w:t>
      </w:r>
      <w:proofErr w:type="gramEnd"/>
      <w:r>
        <w:t>-card span {</w:t>
      </w:r>
    </w:p>
    <w:p w:rsidR="00FB1649" w:rsidRDefault="00FB1649" w:rsidP="00FB1649">
      <w:pPr>
        <w:pStyle w:val="LISTINGBODY"/>
      </w:pPr>
      <w:r>
        <w:tab/>
        <w:t>position: absolute;</w:t>
      </w:r>
    </w:p>
    <w:p w:rsidR="00FB1649" w:rsidRDefault="00FB1649" w:rsidP="00FB1649">
      <w:pPr>
        <w:pStyle w:val="LISTINGBODY"/>
      </w:pPr>
      <w:r>
        <w:tab/>
        <w:t>right: 0;</w:t>
      </w:r>
    </w:p>
    <w:p w:rsidR="00FB1649" w:rsidRDefault="00FB1649" w:rsidP="00FB1649">
      <w:pPr>
        <w:pStyle w:val="LISTINGBODY"/>
      </w:pPr>
      <w:r>
        <w:tab/>
        <w:t>bottom: 0;</w:t>
      </w:r>
    </w:p>
    <w:p w:rsidR="00FB1649" w:rsidRDefault="00FB1649" w:rsidP="00FB1649">
      <w:pPr>
        <w:pStyle w:val="LISTINGBODY"/>
      </w:pPr>
      <w:r>
        <w:tab/>
        <w:t xml:space="preserve">clip-path: </w:t>
      </w:r>
      <w:proofErr w:type="gramStart"/>
      <w:r>
        <w:t>polygon(</w:t>
      </w:r>
      <w:proofErr w:type="gramEnd"/>
      <w:r>
        <w:t>100% 0, 0 100%, 100% 100%);</w:t>
      </w:r>
    </w:p>
    <w:p w:rsidR="00FB1649" w:rsidRDefault="00FB1649" w:rsidP="00FB1649">
      <w:pPr>
        <w:pStyle w:val="LISTINGBODY"/>
      </w:pPr>
      <w:r>
        <w:tab/>
        <w:t xml:space="preserve">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0.25);</w:t>
      </w:r>
    </w:p>
    <w:p w:rsidR="00FB1649" w:rsidRDefault="00FB1649" w:rsidP="00FB1649">
      <w:pPr>
        <w:pStyle w:val="LISTINGBODY"/>
      </w:pPr>
      <w:r>
        <w:tab/>
        <w:t>width: 58px;</w:t>
      </w:r>
    </w:p>
    <w:p w:rsidR="00FB1649" w:rsidRDefault="00FB1649" w:rsidP="00FB1649">
      <w:pPr>
        <w:pStyle w:val="LISTINGBODY"/>
      </w:pPr>
      <w:r>
        <w:tab/>
        <w:t>height: 58px;</w:t>
      </w:r>
    </w:p>
    <w:p w:rsidR="00FB1649" w:rsidRDefault="00FB1649" w:rsidP="00FB1649">
      <w:pPr>
        <w:pStyle w:val="LISTINGBODY"/>
      </w:pPr>
      <w:r>
        <w:t>}</w:t>
      </w:r>
    </w:p>
    <w:p w:rsidR="00FB1649" w:rsidRDefault="00FB1649" w:rsidP="00FB1649">
      <w:pPr>
        <w:pStyle w:val="LISTINGBODY"/>
      </w:pPr>
    </w:p>
    <w:p w:rsidR="00FB1649" w:rsidRDefault="00FB1649" w:rsidP="00FB1649">
      <w:pPr>
        <w:pStyle w:val="LISTINGBODY"/>
      </w:pPr>
      <w:proofErr w:type="gramStart"/>
      <w:r>
        <w:t>.sim</w:t>
      </w:r>
      <w:proofErr w:type="gramEnd"/>
      <w:r>
        <w:t>-card strong {</w:t>
      </w:r>
    </w:p>
    <w:p w:rsidR="00FB1649" w:rsidRDefault="00FB1649" w:rsidP="00FB1649">
      <w:pPr>
        <w:pStyle w:val="LISTINGBODY"/>
      </w:pPr>
      <w:r>
        <w:tab/>
        <w:t>font-size: 42px;</w:t>
      </w:r>
    </w:p>
    <w:p w:rsidR="00FB1649" w:rsidRDefault="00FB1649" w:rsidP="00FB1649">
      <w:pPr>
        <w:pStyle w:val="LISTINGBODY"/>
      </w:pPr>
      <w:r>
        <w:t>}</w:t>
      </w:r>
    </w:p>
    <w:p w:rsidR="00FB1649" w:rsidRDefault="00FB1649" w:rsidP="00FB1649">
      <w:pPr>
        <w:pStyle w:val="LISTINGBODY"/>
      </w:pPr>
    </w:p>
    <w:p w:rsidR="00FB1649" w:rsidRDefault="00FB1649" w:rsidP="00FB1649">
      <w:pPr>
        <w:pStyle w:val="LISTINGBODY"/>
      </w:pPr>
      <w:proofErr w:type="gramStart"/>
      <w:r>
        <w:t>.signal</w:t>
      </w:r>
      <w:proofErr w:type="gramEnd"/>
      <w:r>
        <w:t xml:space="preserve"> {</w:t>
      </w:r>
    </w:p>
    <w:p w:rsidR="00FB1649" w:rsidRDefault="00FB1649" w:rsidP="00FB1649">
      <w:pPr>
        <w:pStyle w:val="LISTINGBODY"/>
      </w:pPr>
      <w:r>
        <w:tab/>
        <w:t>position: absolute;</w:t>
      </w:r>
    </w:p>
    <w:p w:rsidR="00FB1649" w:rsidRDefault="00FB1649" w:rsidP="00FB1649">
      <w:pPr>
        <w:pStyle w:val="LISTINGBODY"/>
      </w:pPr>
      <w:r>
        <w:tab/>
        <w:t xml:space="preserve">border: 2px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10, 143, 122, 0.38);</w:t>
      </w:r>
    </w:p>
    <w:p w:rsidR="00FB1649" w:rsidRDefault="00FB1649" w:rsidP="00FB1649">
      <w:pPr>
        <w:pStyle w:val="LISTINGBODY"/>
      </w:pPr>
      <w:r>
        <w:tab/>
        <w:t>border-radius: 50%;</w:t>
      </w:r>
    </w:p>
    <w:p w:rsidR="00FB1649" w:rsidRDefault="00FB1649" w:rsidP="00FB1649">
      <w:pPr>
        <w:pStyle w:val="LISTINGBODY"/>
      </w:pPr>
      <w:r>
        <w:t>}</w:t>
      </w:r>
    </w:p>
    <w:p w:rsidR="00FB1649" w:rsidRDefault="00FB1649" w:rsidP="00FB1649">
      <w:pPr>
        <w:pStyle w:val="LISTINGBODY"/>
      </w:pPr>
    </w:p>
    <w:p w:rsidR="00FB1649" w:rsidRDefault="00FB1649" w:rsidP="00FB1649">
      <w:pPr>
        <w:pStyle w:val="LISTINGBODY"/>
      </w:pPr>
      <w:proofErr w:type="gramStart"/>
      <w:r>
        <w:t>.signal</w:t>
      </w:r>
      <w:proofErr w:type="gramEnd"/>
      <w:r>
        <w:t>--one {</w:t>
      </w:r>
    </w:p>
    <w:p w:rsidR="00FB1649" w:rsidRDefault="00FB1649" w:rsidP="00FB1649">
      <w:pPr>
        <w:pStyle w:val="LISTINGBODY"/>
      </w:pPr>
      <w:r>
        <w:tab/>
        <w:t>width: 210px;</w:t>
      </w:r>
    </w:p>
    <w:p w:rsidR="00FB1649" w:rsidRDefault="00FB1649" w:rsidP="00FB1649">
      <w:pPr>
        <w:pStyle w:val="LISTINGBODY"/>
      </w:pPr>
      <w:r>
        <w:tab/>
        <w:t>height: 210px;</w:t>
      </w:r>
    </w:p>
    <w:p w:rsidR="00FB1649" w:rsidRDefault="00FB1649" w:rsidP="00FB1649">
      <w:pPr>
        <w:pStyle w:val="LISTINGBODY"/>
      </w:pPr>
      <w:r>
        <w:t>}</w:t>
      </w:r>
    </w:p>
    <w:p w:rsidR="00FB1649" w:rsidRDefault="00FB1649" w:rsidP="00FB1649">
      <w:pPr>
        <w:pStyle w:val="LISTINGBODY"/>
      </w:pPr>
    </w:p>
    <w:p w:rsidR="00FB1649" w:rsidRDefault="00FB1649" w:rsidP="00FB1649">
      <w:pPr>
        <w:pStyle w:val="LISTINGBODY"/>
      </w:pPr>
      <w:proofErr w:type="gramStart"/>
      <w:r>
        <w:t>.signal</w:t>
      </w:r>
      <w:proofErr w:type="gramEnd"/>
      <w:r>
        <w:t>--two {</w:t>
      </w:r>
    </w:p>
    <w:p w:rsidR="00FB1649" w:rsidRDefault="00FB1649" w:rsidP="00FB1649">
      <w:pPr>
        <w:pStyle w:val="LISTINGBODY"/>
      </w:pPr>
      <w:r>
        <w:tab/>
        <w:t xml:space="preserve">border-color: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232, 74, 95, 0.32);</w:t>
      </w:r>
    </w:p>
    <w:p w:rsidR="00FB1649" w:rsidRDefault="00FB1649" w:rsidP="00FB1649">
      <w:pPr>
        <w:pStyle w:val="LISTINGBODY"/>
      </w:pPr>
      <w:r>
        <w:tab/>
        <w:t>width: 285px;</w:t>
      </w:r>
    </w:p>
    <w:p w:rsidR="00FB1649" w:rsidRDefault="00FB1649" w:rsidP="00FB1649">
      <w:pPr>
        <w:pStyle w:val="LISTINGBODY"/>
      </w:pPr>
      <w:r>
        <w:tab/>
        <w:t>height: 285px;</w:t>
      </w:r>
    </w:p>
    <w:p w:rsidR="00FB1649" w:rsidRDefault="00FB1649" w:rsidP="00FB1649">
      <w:pPr>
        <w:pStyle w:val="LISTINGBODY"/>
      </w:pPr>
      <w:r>
        <w:t>}</w:t>
      </w:r>
    </w:p>
    <w:p w:rsidR="00FB1649" w:rsidRDefault="00FB1649" w:rsidP="00FB1649">
      <w:pPr>
        <w:pStyle w:val="LISTINGBODY"/>
      </w:pPr>
    </w:p>
    <w:p w:rsidR="00FB1649" w:rsidRDefault="00FB1649" w:rsidP="00FB1649">
      <w:pPr>
        <w:pStyle w:val="LISTINGBODY"/>
      </w:pPr>
      <w:proofErr w:type="gramStart"/>
      <w:r>
        <w:t>.stats</w:t>
      </w:r>
      <w:proofErr w:type="gramEnd"/>
      <w:r>
        <w:t>-grid {</w:t>
      </w:r>
    </w:p>
    <w:p w:rsidR="00FB1649" w:rsidRDefault="00FB1649" w:rsidP="00FB1649">
      <w:pPr>
        <w:pStyle w:val="LISTINGBODY"/>
      </w:pPr>
      <w:r>
        <w:tab/>
        <w:t>display: grid;</w:t>
      </w:r>
    </w:p>
    <w:p w:rsidR="00FB1649" w:rsidRDefault="00FB1649" w:rsidP="00FB1649">
      <w:pPr>
        <w:pStyle w:val="LISTINGBODY"/>
      </w:pPr>
      <w:r>
        <w:tab/>
        <w:t xml:space="preserve">grid-template-columns: </w:t>
      </w:r>
      <w:proofErr w:type="gramStart"/>
      <w:r>
        <w:t>repeat(</w:t>
      </w:r>
      <w:proofErr w:type="gramEnd"/>
      <w:r>
        <w:t>3, minmax(0, 1fr));</w:t>
      </w:r>
    </w:p>
    <w:p w:rsidR="00FB1649" w:rsidRDefault="00FB1649" w:rsidP="00FB1649">
      <w:pPr>
        <w:pStyle w:val="LISTINGBODY"/>
      </w:pPr>
      <w:r>
        <w:tab/>
        <w:t>gap: 18px;</w:t>
      </w:r>
    </w:p>
    <w:p w:rsidR="00FB1649" w:rsidRDefault="00FB1649" w:rsidP="00FB1649">
      <w:pPr>
        <w:pStyle w:val="LISTINGBODY"/>
      </w:pPr>
      <w:r>
        <w:tab/>
        <w:t>margin: 22px 0;</w:t>
      </w:r>
    </w:p>
    <w:p w:rsidR="00FB1649" w:rsidRDefault="00FB1649" w:rsidP="00FB1649">
      <w:pPr>
        <w:pStyle w:val="LISTINGBODY"/>
      </w:pPr>
      <w:r>
        <w:t>}</w:t>
      </w:r>
    </w:p>
    <w:p w:rsidR="00FB1649" w:rsidRDefault="00FB1649" w:rsidP="00FB1649">
      <w:pPr>
        <w:pStyle w:val="LISTINGBODY"/>
      </w:pPr>
    </w:p>
    <w:p w:rsidR="00FB1649" w:rsidRDefault="00FB1649" w:rsidP="00FB1649">
      <w:pPr>
        <w:pStyle w:val="LISTINGBODY"/>
      </w:pPr>
      <w:proofErr w:type="gramStart"/>
      <w:r>
        <w:t>.stat</w:t>
      </w:r>
      <w:proofErr w:type="gramEnd"/>
      <w:r>
        <w:t>-card {</w:t>
      </w:r>
    </w:p>
    <w:p w:rsidR="00FB1649" w:rsidRDefault="00FB1649" w:rsidP="00FB1649">
      <w:pPr>
        <w:pStyle w:val="LISTINGBODY"/>
      </w:pPr>
      <w:r>
        <w:tab/>
        <w:t xml:space="preserve">box-shadow: 0 12px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22, 30, 48, 0.08);</w:t>
      </w:r>
    </w:p>
    <w:p w:rsidR="00FB1649" w:rsidRDefault="00FB1649" w:rsidP="00FB1649">
      <w:pPr>
        <w:pStyle w:val="LISTINGBODY"/>
      </w:pPr>
      <w:r>
        <w:tab/>
        <w:t xml:space="preserve">border: 1px solid </w:t>
      </w:r>
      <w:proofErr w:type="gramStart"/>
      <w:r>
        <w:t>var(</w:t>
      </w:r>
      <w:proofErr w:type="gramEnd"/>
      <w:r>
        <w:t>--line);</w:t>
      </w:r>
    </w:p>
    <w:p w:rsidR="00FB1649" w:rsidRDefault="00FB1649" w:rsidP="00FB1649">
      <w:pPr>
        <w:pStyle w:val="LISTINGBODY"/>
      </w:pPr>
      <w:r>
        <w:tab/>
        <w:t>border-radius: 8px;</w:t>
      </w:r>
    </w:p>
    <w:p w:rsidR="00FB1649" w:rsidRDefault="00FB1649" w:rsidP="00FB1649">
      <w:pPr>
        <w:pStyle w:val="LISTINGBODY"/>
      </w:pPr>
      <w:r>
        <w:tab/>
        <w:t xml:space="preserve">background: </w:t>
      </w:r>
      <w:proofErr w:type="gramStart"/>
      <w:r>
        <w:t>var(</w:t>
      </w:r>
      <w:proofErr w:type="gramEnd"/>
      <w:r>
        <w:t>--panel);</w:t>
      </w:r>
    </w:p>
    <w:p w:rsidR="00FB1649" w:rsidRDefault="00FB1649" w:rsidP="00FB1649">
      <w:pPr>
        <w:pStyle w:val="LISTINGBODY"/>
      </w:pPr>
      <w:r>
        <w:tab/>
        <w:t>padding: 24px;</w:t>
      </w:r>
    </w:p>
    <w:p w:rsidR="00FB1649" w:rsidRDefault="00FB1649" w:rsidP="00FB1649">
      <w:pPr>
        <w:pStyle w:val="LISTINGBODY"/>
      </w:pPr>
      <w:r>
        <w:tab/>
        <w:t>min-height: 152px;</w:t>
      </w:r>
    </w:p>
    <w:p w:rsidR="00FB1649" w:rsidRDefault="00FB1649" w:rsidP="00FB1649">
      <w:pPr>
        <w:pStyle w:val="LISTINGBODY"/>
      </w:pPr>
      <w:r>
        <w:t>}</w:t>
      </w:r>
    </w:p>
    <w:p w:rsidR="00FB1649" w:rsidRDefault="00FB1649" w:rsidP="00FB1649">
      <w:pPr>
        <w:pStyle w:val="LISTINGBODY"/>
      </w:pPr>
    </w:p>
    <w:p w:rsidR="00FB1649" w:rsidRDefault="00FB1649" w:rsidP="00FB1649">
      <w:pPr>
        <w:pStyle w:val="LISTINGBODY"/>
      </w:pPr>
      <w:proofErr w:type="gramStart"/>
      <w:r>
        <w:t>.stat</w:t>
      </w:r>
      <w:proofErr w:type="gramEnd"/>
      <w:r>
        <w:t>-card span {</w:t>
      </w:r>
    </w:p>
    <w:p w:rsidR="00FB1649" w:rsidRDefault="00FB1649" w:rsidP="00FB1649">
      <w:pPr>
        <w:pStyle w:val="LISTINGBODY"/>
      </w:pPr>
      <w:r>
        <w:tab/>
        <w:t>display: block;</w:t>
      </w:r>
    </w:p>
    <w:p w:rsidR="00FB1649" w:rsidRDefault="00FB1649" w:rsidP="00FB1649">
      <w:pPr>
        <w:pStyle w:val="LISTINGBODY"/>
      </w:pPr>
      <w:r>
        <w:tab/>
        <w:t>margin-bottom: 10px;</w:t>
      </w:r>
    </w:p>
    <w:p w:rsidR="00FB1649" w:rsidRDefault="00FB1649" w:rsidP="00FB1649">
      <w:pPr>
        <w:pStyle w:val="LISTINGBODY"/>
      </w:pPr>
      <w:r>
        <w:tab/>
        <w:t xml:space="preserve">color: </w:t>
      </w:r>
      <w:proofErr w:type="gramStart"/>
      <w:r>
        <w:t>var(</w:t>
      </w:r>
      <w:proofErr w:type="gramEnd"/>
      <w:r>
        <w:t>--muted);</w:t>
      </w:r>
    </w:p>
    <w:p w:rsidR="00FB1649" w:rsidRDefault="00FB1649" w:rsidP="00FB1649">
      <w:pPr>
        <w:pStyle w:val="LISTINGBODY"/>
      </w:pPr>
      <w:r>
        <w:tab/>
        <w:t>font-size: 14px;</w:t>
      </w:r>
    </w:p>
    <w:p w:rsidR="00FB1649" w:rsidRDefault="00FB1649" w:rsidP="00FB1649">
      <w:pPr>
        <w:pStyle w:val="LISTINGBODY"/>
      </w:pPr>
      <w:r>
        <w:t>}</w:t>
      </w:r>
    </w:p>
    <w:p w:rsidR="00FB1649" w:rsidRDefault="00FB1649" w:rsidP="00FB1649">
      <w:pPr>
        <w:pStyle w:val="LISTINGBODY"/>
      </w:pPr>
    </w:p>
    <w:p w:rsidR="00FB1649" w:rsidRDefault="00FB1649" w:rsidP="00FB1649">
      <w:pPr>
        <w:pStyle w:val="LISTINGBODY"/>
      </w:pPr>
      <w:proofErr w:type="gramStart"/>
      <w:r>
        <w:t>.stat</w:t>
      </w:r>
      <w:proofErr w:type="gramEnd"/>
      <w:r>
        <w:t>-card strong {</w:t>
      </w:r>
    </w:p>
    <w:p w:rsidR="00FB1649" w:rsidRDefault="00FB1649" w:rsidP="00FB1649">
      <w:pPr>
        <w:pStyle w:val="LISTINGBODY"/>
      </w:pPr>
      <w:r>
        <w:tab/>
        <w:t>display: block;</w:t>
      </w:r>
    </w:p>
    <w:p w:rsidR="00FB1649" w:rsidRDefault="00FB1649" w:rsidP="00FB1649">
      <w:pPr>
        <w:pStyle w:val="LISTINGBODY"/>
      </w:pPr>
      <w:r>
        <w:lastRenderedPageBreak/>
        <w:tab/>
        <w:t>font-size: 27px;</w:t>
      </w:r>
    </w:p>
    <w:p w:rsidR="00FB1649" w:rsidRDefault="00FB1649" w:rsidP="00FB1649">
      <w:pPr>
        <w:pStyle w:val="LISTINGBODY"/>
      </w:pPr>
      <w:r>
        <w:t>}</w:t>
      </w:r>
    </w:p>
    <w:p w:rsidR="00FB1649" w:rsidRDefault="00FB1649" w:rsidP="00FB1649">
      <w:pPr>
        <w:pStyle w:val="LISTINGBODY"/>
      </w:pPr>
    </w:p>
    <w:p w:rsidR="00FB1649" w:rsidRDefault="00FB1649" w:rsidP="00FB1649">
      <w:pPr>
        <w:pStyle w:val="LISTINGBODY"/>
      </w:pPr>
      <w:proofErr w:type="gramStart"/>
      <w:r>
        <w:t>.stat</w:t>
      </w:r>
      <w:proofErr w:type="gramEnd"/>
      <w:r>
        <w:t>-card p {</w:t>
      </w:r>
    </w:p>
    <w:p w:rsidR="00FB1649" w:rsidRDefault="00FB1649" w:rsidP="00FB1649">
      <w:pPr>
        <w:pStyle w:val="LISTINGBODY"/>
      </w:pPr>
      <w:r>
        <w:tab/>
        <w:t>margin: 10px 0 0;</w:t>
      </w:r>
    </w:p>
    <w:p w:rsidR="00FB1649" w:rsidRDefault="00FB1649" w:rsidP="00FB1649">
      <w:pPr>
        <w:pStyle w:val="LISTINGBODY"/>
      </w:pPr>
      <w:r>
        <w:tab/>
        <w:t xml:space="preserve">color: </w:t>
      </w:r>
      <w:proofErr w:type="gramStart"/>
      <w:r>
        <w:t>var(</w:t>
      </w:r>
      <w:proofErr w:type="gramEnd"/>
      <w:r>
        <w:t>--muted);</w:t>
      </w:r>
    </w:p>
    <w:p w:rsidR="00FB1649" w:rsidRDefault="00FB1649" w:rsidP="00FB1649">
      <w:pPr>
        <w:pStyle w:val="LISTINGBODY"/>
      </w:pPr>
      <w:r>
        <w:tab/>
        <w:t>line-height: 1.45;</w:t>
      </w:r>
    </w:p>
    <w:p w:rsidR="00FB1649" w:rsidRDefault="00FB1649" w:rsidP="00FB1649">
      <w:pPr>
        <w:pStyle w:val="LISTINGBODY"/>
      </w:pPr>
      <w:r>
        <w:t>}</w:t>
      </w:r>
    </w:p>
    <w:p w:rsidR="00FB1649" w:rsidRDefault="00FB1649" w:rsidP="00FB1649">
      <w:pPr>
        <w:pStyle w:val="LISTINGBODY"/>
      </w:pPr>
    </w:p>
    <w:p w:rsidR="00FB1649" w:rsidRDefault="00FB1649" w:rsidP="00FB1649">
      <w:pPr>
        <w:pStyle w:val="LISTINGBODY"/>
      </w:pPr>
      <w:proofErr w:type="gramStart"/>
      <w:r>
        <w:t>.chart</w:t>
      </w:r>
      <w:proofErr w:type="gramEnd"/>
      <w:r>
        <w:t>-section {</w:t>
      </w:r>
    </w:p>
    <w:p w:rsidR="00FB1649" w:rsidRDefault="00FB1649" w:rsidP="00FB1649">
      <w:pPr>
        <w:pStyle w:val="LISTINGBODY"/>
      </w:pPr>
      <w:r>
        <w:tab/>
        <w:t>padding: 34px;</w:t>
      </w:r>
    </w:p>
    <w:p w:rsidR="00FB1649" w:rsidRDefault="00FB1649" w:rsidP="00FB1649">
      <w:pPr>
        <w:pStyle w:val="LISTINGBODY"/>
      </w:pPr>
      <w:r>
        <w:t>}</w:t>
      </w:r>
    </w:p>
    <w:p w:rsidR="00FB1649" w:rsidRDefault="00FB1649" w:rsidP="00FB1649">
      <w:pPr>
        <w:pStyle w:val="LISTINGBODY"/>
      </w:pPr>
    </w:p>
    <w:p w:rsidR="00FB1649" w:rsidRDefault="00FB1649" w:rsidP="00FB1649">
      <w:pPr>
        <w:pStyle w:val="LISTINGBODY"/>
      </w:pPr>
      <w:proofErr w:type="gramStart"/>
      <w:r>
        <w:t>.section</w:t>
      </w:r>
      <w:proofErr w:type="gramEnd"/>
      <w:r>
        <w:t>-heading {</w:t>
      </w:r>
    </w:p>
    <w:p w:rsidR="00FB1649" w:rsidRDefault="00FB1649" w:rsidP="00FB1649">
      <w:pPr>
        <w:pStyle w:val="LISTINGBODY"/>
      </w:pPr>
      <w:r>
        <w:tab/>
        <w:t>margin-bottom: 24px;</w:t>
      </w:r>
    </w:p>
    <w:p w:rsidR="00FB1649" w:rsidRDefault="00FB1649" w:rsidP="00FB1649">
      <w:pPr>
        <w:pStyle w:val="LISTINGBODY"/>
      </w:pPr>
      <w:r>
        <w:t>}</w:t>
      </w:r>
    </w:p>
    <w:p w:rsidR="00FB1649" w:rsidRDefault="00FB1649" w:rsidP="00FB1649">
      <w:pPr>
        <w:pStyle w:val="LISTINGBODY"/>
      </w:pPr>
    </w:p>
    <w:p w:rsidR="00FB1649" w:rsidRDefault="00FB1649" w:rsidP="00FB1649">
      <w:pPr>
        <w:pStyle w:val="LISTINGBODY"/>
      </w:pPr>
      <w:proofErr w:type="gramStart"/>
      <w:r>
        <w:t>.chart</w:t>
      </w:r>
      <w:proofErr w:type="gramEnd"/>
      <w:r>
        <w:t>-wrap {</w:t>
      </w:r>
    </w:p>
    <w:p w:rsidR="00FB1649" w:rsidRDefault="00FB1649" w:rsidP="00FB1649">
      <w:pPr>
        <w:pStyle w:val="LISTINGBODY"/>
      </w:pPr>
      <w:r>
        <w:tab/>
        <w:t>position: relative;</w:t>
      </w:r>
    </w:p>
    <w:p w:rsidR="00FB1649" w:rsidRDefault="00FB1649" w:rsidP="00FB1649">
      <w:pPr>
        <w:pStyle w:val="LISTINGBODY"/>
      </w:pPr>
      <w:r>
        <w:tab/>
        <w:t>padding: 12px 4px 0;</w:t>
      </w:r>
    </w:p>
    <w:p w:rsidR="00FB1649" w:rsidRDefault="00FB1649" w:rsidP="00FB1649">
      <w:pPr>
        <w:pStyle w:val="LISTINGBODY"/>
      </w:pPr>
      <w:r>
        <w:tab/>
        <w:t>min-height: 420px;</w:t>
      </w:r>
    </w:p>
    <w:p w:rsidR="00FB1649" w:rsidRDefault="00FB1649" w:rsidP="00FB1649">
      <w:pPr>
        <w:pStyle w:val="LISTINGBODY"/>
      </w:pPr>
      <w:r>
        <w:t>}</w:t>
      </w:r>
    </w:p>
    <w:p w:rsidR="00FB1649" w:rsidRDefault="00FB1649" w:rsidP="00FB1649">
      <w:pPr>
        <w:pStyle w:val="LISTINGBODY"/>
      </w:pPr>
    </w:p>
    <w:p w:rsidR="00FB1649" w:rsidRDefault="00FB1649" w:rsidP="00FB1649">
      <w:pPr>
        <w:pStyle w:val="LISTINGBODY"/>
      </w:pPr>
      <w:r>
        <w:t>.data-table {</w:t>
      </w:r>
    </w:p>
    <w:p w:rsidR="00FB1649" w:rsidRDefault="00FB1649" w:rsidP="00FB1649">
      <w:pPr>
        <w:pStyle w:val="LISTINGBODY"/>
      </w:pPr>
      <w:r>
        <w:tab/>
        <w:t>margin-top: 26px;</w:t>
      </w:r>
    </w:p>
    <w:p w:rsidR="00FB1649" w:rsidRDefault="00FB1649" w:rsidP="00FB1649">
      <w:pPr>
        <w:pStyle w:val="LISTINGBODY"/>
      </w:pPr>
      <w:r>
        <w:tab/>
        <w:t xml:space="preserve">border: 1px solid </w:t>
      </w:r>
      <w:proofErr w:type="gramStart"/>
      <w:r>
        <w:t>var(</w:t>
      </w:r>
      <w:proofErr w:type="gramEnd"/>
      <w:r>
        <w:t>--line);</w:t>
      </w:r>
    </w:p>
    <w:p w:rsidR="00FB1649" w:rsidRDefault="00FB1649" w:rsidP="00FB1649">
      <w:pPr>
        <w:pStyle w:val="LISTINGBODY"/>
      </w:pPr>
      <w:r>
        <w:tab/>
        <w:t>border-radius: 8px;</w:t>
      </w:r>
    </w:p>
    <w:p w:rsidR="00FB1649" w:rsidRDefault="00FB1649" w:rsidP="00FB1649">
      <w:pPr>
        <w:pStyle w:val="LISTINGBODY"/>
      </w:pPr>
      <w:r>
        <w:tab/>
        <w:t>overflow: hidden;</w:t>
      </w:r>
    </w:p>
    <w:p w:rsidR="00FB1649" w:rsidRDefault="00FB1649" w:rsidP="00FB1649">
      <w:pPr>
        <w:pStyle w:val="LISTINGBODY"/>
      </w:pPr>
      <w:r>
        <w:t>}</w:t>
      </w:r>
    </w:p>
    <w:p w:rsidR="00FB1649" w:rsidRDefault="00FB1649" w:rsidP="00FB1649">
      <w:pPr>
        <w:pStyle w:val="LISTINGBODY"/>
      </w:pPr>
    </w:p>
    <w:p w:rsidR="00FB1649" w:rsidRDefault="00FB1649" w:rsidP="00FB1649">
      <w:pPr>
        <w:pStyle w:val="LISTINGBODY"/>
      </w:pPr>
      <w:r>
        <w:t>.data-row {</w:t>
      </w:r>
    </w:p>
    <w:p w:rsidR="00FB1649" w:rsidRDefault="00FB1649" w:rsidP="00FB1649">
      <w:pPr>
        <w:pStyle w:val="LISTINGBODY"/>
      </w:pPr>
      <w:r>
        <w:tab/>
        <w:t>display: grid;</w:t>
      </w:r>
    </w:p>
    <w:p w:rsidR="00FB1649" w:rsidRDefault="00FB1649" w:rsidP="00FB1649">
      <w:pPr>
        <w:pStyle w:val="LISTINGBODY"/>
      </w:pPr>
      <w:r>
        <w:tab/>
        <w:t>grid-template-columns: 1fr 160px;</w:t>
      </w:r>
    </w:p>
    <w:p w:rsidR="00FB1649" w:rsidRDefault="00FB1649" w:rsidP="00FB1649">
      <w:pPr>
        <w:pStyle w:val="LISTINGBODY"/>
      </w:pPr>
      <w:r>
        <w:tab/>
        <w:t>gap: 16px;</w:t>
      </w:r>
    </w:p>
    <w:p w:rsidR="00FB1649" w:rsidRDefault="00FB1649" w:rsidP="00FB1649">
      <w:pPr>
        <w:pStyle w:val="LISTINGBODY"/>
      </w:pPr>
      <w:r>
        <w:tab/>
        <w:t xml:space="preserve">border-top: 1px solid </w:t>
      </w:r>
      <w:proofErr w:type="gramStart"/>
      <w:r>
        <w:t>var(</w:t>
      </w:r>
      <w:proofErr w:type="gramEnd"/>
      <w:r>
        <w:t>--line);</w:t>
      </w:r>
    </w:p>
    <w:p w:rsidR="00FB1649" w:rsidRDefault="00FB1649" w:rsidP="00FB1649">
      <w:pPr>
        <w:pStyle w:val="LISTINGBODY"/>
      </w:pPr>
      <w:r>
        <w:tab/>
        <w:t>background: #fff;</w:t>
      </w:r>
    </w:p>
    <w:p w:rsidR="00FB1649" w:rsidRDefault="00FB1649" w:rsidP="00FB1649">
      <w:pPr>
        <w:pStyle w:val="LISTINGBODY"/>
      </w:pPr>
      <w:r>
        <w:tab/>
        <w:t>padding: 13px 16px;</w:t>
      </w:r>
    </w:p>
    <w:p w:rsidR="00FB1649" w:rsidRDefault="00FB1649" w:rsidP="00FB1649">
      <w:pPr>
        <w:pStyle w:val="LISTINGBODY"/>
      </w:pPr>
      <w:r>
        <w:t>}</w:t>
      </w:r>
    </w:p>
    <w:p w:rsidR="00FB1649" w:rsidRDefault="00FB1649" w:rsidP="00FB1649">
      <w:pPr>
        <w:pStyle w:val="LISTINGBODY"/>
      </w:pPr>
    </w:p>
    <w:p w:rsidR="00FB1649" w:rsidRDefault="00FB1649" w:rsidP="00FB1649">
      <w:pPr>
        <w:pStyle w:val="LISTINGBODY"/>
      </w:pPr>
      <w:r>
        <w:t>.</w:t>
      </w:r>
      <w:proofErr w:type="spellStart"/>
      <w:r>
        <w:t>data-</w:t>
      </w:r>
      <w:proofErr w:type="gramStart"/>
      <w:r>
        <w:t>row:first</w:t>
      </w:r>
      <w:proofErr w:type="gramEnd"/>
      <w:r>
        <w:t>-child</w:t>
      </w:r>
      <w:proofErr w:type="spellEnd"/>
      <w:r>
        <w:t xml:space="preserve"> {</w:t>
      </w:r>
    </w:p>
    <w:p w:rsidR="00FB1649" w:rsidRDefault="00FB1649" w:rsidP="00FB1649">
      <w:pPr>
        <w:pStyle w:val="LISTINGBODY"/>
      </w:pPr>
      <w:r>
        <w:tab/>
        <w:t>border-top: 0;</w:t>
      </w:r>
    </w:p>
    <w:p w:rsidR="00FB1649" w:rsidRDefault="00FB1649" w:rsidP="00FB1649">
      <w:pPr>
        <w:pStyle w:val="LISTINGBODY"/>
      </w:pPr>
      <w:r>
        <w:t>}</w:t>
      </w:r>
    </w:p>
    <w:p w:rsidR="00FB1649" w:rsidRDefault="00FB1649" w:rsidP="00FB1649">
      <w:pPr>
        <w:pStyle w:val="LISTINGBODY"/>
      </w:pPr>
    </w:p>
    <w:p w:rsidR="00FB1649" w:rsidRDefault="00FB1649" w:rsidP="00FB1649">
      <w:pPr>
        <w:pStyle w:val="LISTINGBODY"/>
      </w:pPr>
      <w:r>
        <w:t>.data-row--head {</w:t>
      </w:r>
    </w:p>
    <w:p w:rsidR="00FB1649" w:rsidRDefault="00FB1649" w:rsidP="00FB1649">
      <w:pPr>
        <w:pStyle w:val="LISTINGBODY"/>
      </w:pPr>
      <w:r>
        <w:tab/>
        <w:t xml:space="preserve">background: </w:t>
      </w:r>
      <w:proofErr w:type="gramStart"/>
      <w:r>
        <w:t>var(</w:t>
      </w:r>
      <w:proofErr w:type="gramEnd"/>
      <w:r>
        <w:t>--text);</w:t>
      </w:r>
    </w:p>
    <w:p w:rsidR="00FB1649" w:rsidRDefault="00FB1649" w:rsidP="00FB1649">
      <w:pPr>
        <w:pStyle w:val="LISTINGBODY"/>
      </w:pPr>
      <w:r>
        <w:tab/>
        <w:t>color: #fff;</w:t>
      </w:r>
    </w:p>
    <w:p w:rsidR="00FB1649" w:rsidRDefault="00FB1649" w:rsidP="00FB1649">
      <w:pPr>
        <w:pStyle w:val="LISTINGBODY"/>
      </w:pPr>
      <w:r>
        <w:tab/>
        <w:t>font-weight: 700;</w:t>
      </w:r>
    </w:p>
    <w:p w:rsidR="00FB1649" w:rsidRDefault="00FB1649" w:rsidP="00FB1649">
      <w:pPr>
        <w:pStyle w:val="LISTINGBODY"/>
      </w:pPr>
      <w:r>
        <w:t>}</w:t>
      </w:r>
    </w:p>
    <w:p w:rsidR="00FB1649" w:rsidRDefault="00FB1649" w:rsidP="00FB1649">
      <w:pPr>
        <w:pStyle w:val="LISTINGBODY"/>
      </w:pPr>
    </w:p>
    <w:p w:rsidR="00FB1649" w:rsidRDefault="00FB1649" w:rsidP="00FB1649">
      <w:pPr>
        <w:pStyle w:val="LISTINGBODY"/>
      </w:pPr>
      <w:r>
        <w:t xml:space="preserve">.data-row </w:t>
      </w:r>
      <w:proofErr w:type="spellStart"/>
      <w:proofErr w:type="gramStart"/>
      <w:r>
        <w:t>span:last</w:t>
      </w:r>
      <w:proofErr w:type="gramEnd"/>
      <w:r>
        <w:t>-child</w:t>
      </w:r>
      <w:proofErr w:type="spellEnd"/>
      <w:r>
        <w:t xml:space="preserve"> {</w:t>
      </w:r>
    </w:p>
    <w:p w:rsidR="00FB1649" w:rsidRDefault="00FB1649" w:rsidP="00FB1649">
      <w:pPr>
        <w:pStyle w:val="LISTINGBODY"/>
      </w:pPr>
      <w:r>
        <w:tab/>
        <w:t>font-weight: 700;</w:t>
      </w:r>
    </w:p>
    <w:p w:rsidR="00FB1649" w:rsidRDefault="00FB1649" w:rsidP="00FB1649">
      <w:pPr>
        <w:pStyle w:val="LISTINGBODY"/>
      </w:pPr>
      <w:r>
        <w:tab/>
        <w:t>text-align: right;</w:t>
      </w:r>
    </w:p>
    <w:p w:rsidR="00FB1649" w:rsidRDefault="00FB1649" w:rsidP="00FB1649">
      <w:pPr>
        <w:pStyle w:val="LISTINGBODY"/>
      </w:pPr>
      <w:r>
        <w:t>}</w:t>
      </w:r>
    </w:p>
    <w:p w:rsidR="00FB1649" w:rsidRDefault="00FB1649" w:rsidP="00FB1649">
      <w:pPr>
        <w:pStyle w:val="LISTINGBODY"/>
      </w:pPr>
    </w:p>
    <w:p w:rsidR="00FB1649" w:rsidRDefault="00FB1649" w:rsidP="00FB1649">
      <w:pPr>
        <w:pStyle w:val="LISTINGBODY"/>
      </w:pPr>
      <w:proofErr w:type="gramStart"/>
      <w:r>
        <w:t>.footer</w:t>
      </w:r>
      <w:proofErr w:type="gramEnd"/>
      <w:r>
        <w:t xml:space="preserve"> {</w:t>
      </w:r>
    </w:p>
    <w:p w:rsidR="00FB1649" w:rsidRDefault="00FB1649" w:rsidP="00FB1649">
      <w:pPr>
        <w:pStyle w:val="LISTINGBODY"/>
      </w:pPr>
      <w:r>
        <w:tab/>
        <w:t>padding: 20px 4px 0;</w:t>
      </w:r>
    </w:p>
    <w:p w:rsidR="00FB1649" w:rsidRDefault="00FB1649" w:rsidP="00FB1649">
      <w:pPr>
        <w:pStyle w:val="LISTINGBODY"/>
      </w:pPr>
      <w:r>
        <w:tab/>
        <w:t xml:space="preserve">color: </w:t>
      </w:r>
      <w:proofErr w:type="gramStart"/>
      <w:r>
        <w:t>var(</w:t>
      </w:r>
      <w:proofErr w:type="gramEnd"/>
      <w:r>
        <w:t>--muted);</w:t>
      </w:r>
    </w:p>
    <w:p w:rsidR="00FB1649" w:rsidRDefault="00FB1649" w:rsidP="00FB1649">
      <w:pPr>
        <w:pStyle w:val="LISTINGBODY"/>
      </w:pPr>
      <w:r>
        <w:tab/>
        <w:t>font-size: 14px;</w:t>
      </w:r>
    </w:p>
    <w:p w:rsidR="00FB1649" w:rsidRDefault="00FB1649" w:rsidP="00FB1649">
      <w:pPr>
        <w:pStyle w:val="LISTINGBODY"/>
      </w:pPr>
      <w:r>
        <w:t>}</w:t>
      </w:r>
    </w:p>
    <w:p w:rsidR="00FB1649" w:rsidRDefault="00FB1649" w:rsidP="00FB1649">
      <w:pPr>
        <w:pStyle w:val="LISTINGBODY"/>
      </w:pPr>
    </w:p>
    <w:p w:rsidR="00FB1649" w:rsidRDefault="00FB1649" w:rsidP="00FB1649">
      <w:pPr>
        <w:pStyle w:val="LISTINGBODY"/>
      </w:pPr>
      <w:r>
        <w:t>@media (max-width: 840px) {</w:t>
      </w:r>
    </w:p>
    <w:p w:rsidR="00FB1649" w:rsidRDefault="00FB1649" w:rsidP="00FB1649">
      <w:pPr>
        <w:pStyle w:val="LISTINGBODY"/>
      </w:pPr>
      <w:r>
        <w:tab/>
      </w:r>
      <w:proofErr w:type="gramStart"/>
      <w:r>
        <w:t>.page</w:t>
      </w:r>
      <w:proofErr w:type="gramEnd"/>
      <w:r>
        <w:t xml:space="preserve"> {</w:t>
      </w:r>
    </w:p>
    <w:p w:rsidR="00FB1649" w:rsidRDefault="00FB1649" w:rsidP="00FB1649">
      <w:pPr>
        <w:pStyle w:val="LISTINGBODY"/>
      </w:pPr>
      <w:r>
        <w:lastRenderedPageBreak/>
        <w:tab/>
      </w:r>
      <w:r>
        <w:tab/>
        <w:t>padding-top: 16px;</w:t>
      </w:r>
    </w:p>
    <w:p w:rsidR="00FB1649" w:rsidRDefault="00FB1649" w:rsidP="00FB1649">
      <w:pPr>
        <w:pStyle w:val="LISTINGBODY"/>
      </w:pPr>
      <w:r>
        <w:tab/>
      </w:r>
      <w:r>
        <w:tab/>
        <w:t xml:space="preserve">width: </w:t>
      </w:r>
      <w:proofErr w:type="gramStart"/>
      <w:r>
        <w:t>min(</w:t>
      </w:r>
      <w:proofErr w:type="gramEnd"/>
      <w:r>
        <w:t>100% - 24px, 680px);</w:t>
      </w:r>
    </w:p>
    <w:p w:rsidR="00FB1649" w:rsidRDefault="00FB1649" w:rsidP="00FB1649">
      <w:pPr>
        <w:pStyle w:val="LISTINGBODY"/>
      </w:pPr>
      <w:r>
        <w:tab/>
        <w:t>}</w:t>
      </w:r>
    </w:p>
    <w:p w:rsidR="00FB1649" w:rsidRDefault="00FB1649" w:rsidP="00FB1649">
      <w:pPr>
        <w:pStyle w:val="LISTINGBODY"/>
      </w:pPr>
    </w:p>
    <w:p w:rsidR="00FB1649" w:rsidRDefault="00FB1649" w:rsidP="00FB1649">
      <w:pPr>
        <w:pStyle w:val="LISTINGBODY"/>
      </w:pPr>
      <w:r>
        <w:tab/>
      </w:r>
      <w:proofErr w:type="gramStart"/>
      <w:r>
        <w:t>.intro</w:t>
      </w:r>
      <w:proofErr w:type="gramEnd"/>
      <w:r>
        <w:t>,</w:t>
      </w:r>
    </w:p>
    <w:p w:rsidR="00FB1649" w:rsidRDefault="00FB1649" w:rsidP="00FB1649">
      <w:pPr>
        <w:pStyle w:val="LISTINGBODY"/>
      </w:pPr>
      <w:r>
        <w:tab/>
      </w:r>
      <w:proofErr w:type="gramStart"/>
      <w:r>
        <w:t>.stats</w:t>
      </w:r>
      <w:proofErr w:type="gramEnd"/>
      <w:r>
        <w:t>-grid {</w:t>
      </w:r>
    </w:p>
    <w:p w:rsidR="00FB1649" w:rsidRDefault="00FB1649" w:rsidP="00FB1649">
      <w:pPr>
        <w:pStyle w:val="LISTINGBODY"/>
      </w:pPr>
      <w:r>
        <w:tab/>
      </w:r>
      <w:r>
        <w:tab/>
        <w:t>grid-template-columns: 1fr;</w:t>
      </w:r>
    </w:p>
    <w:p w:rsidR="00FB1649" w:rsidRDefault="00FB1649" w:rsidP="00FB1649">
      <w:pPr>
        <w:pStyle w:val="LISTINGBODY"/>
      </w:pPr>
      <w:r>
        <w:tab/>
        <w:t>}</w:t>
      </w:r>
    </w:p>
    <w:p w:rsidR="00FB1649" w:rsidRDefault="00FB1649" w:rsidP="00FB1649">
      <w:pPr>
        <w:pStyle w:val="LISTINGBODY"/>
      </w:pPr>
    </w:p>
    <w:p w:rsidR="00FB1649" w:rsidRDefault="00FB1649" w:rsidP="00FB1649">
      <w:pPr>
        <w:pStyle w:val="LISTINGBODY"/>
      </w:pPr>
      <w:r>
        <w:tab/>
      </w:r>
      <w:proofErr w:type="gramStart"/>
      <w:r>
        <w:t>.</w:t>
      </w:r>
      <w:proofErr w:type="spellStart"/>
      <w:r>
        <w:t>intro</w:t>
      </w:r>
      <w:proofErr w:type="gramEnd"/>
      <w:r>
        <w:t>__content</w:t>
      </w:r>
      <w:proofErr w:type="spellEnd"/>
      <w:r>
        <w:t>,</w:t>
      </w:r>
    </w:p>
    <w:p w:rsidR="00FB1649" w:rsidRDefault="00FB1649" w:rsidP="00FB1649">
      <w:pPr>
        <w:pStyle w:val="LISTINGBODY"/>
      </w:pPr>
      <w:r>
        <w:tab/>
      </w:r>
      <w:proofErr w:type="gramStart"/>
      <w:r>
        <w:t>.chart</w:t>
      </w:r>
      <w:proofErr w:type="gramEnd"/>
      <w:r>
        <w:t>-section {</w:t>
      </w:r>
    </w:p>
    <w:p w:rsidR="00FB1649" w:rsidRDefault="00FB1649" w:rsidP="00FB1649">
      <w:pPr>
        <w:pStyle w:val="LISTINGBODY"/>
      </w:pPr>
      <w:r>
        <w:tab/>
      </w:r>
      <w:r>
        <w:tab/>
        <w:t>padding: 24px;</w:t>
      </w:r>
    </w:p>
    <w:p w:rsidR="00FB1649" w:rsidRDefault="00FB1649" w:rsidP="00FB1649">
      <w:pPr>
        <w:pStyle w:val="LISTINGBODY"/>
      </w:pPr>
      <w:r>
        <w:tab/>
        <w:t>}</w:t>
      </w:r>
    </w:p>
    <w:p w:rsidR="00FB1649" w:rsidRDefault="00FB1649" w:rsidP="00FB1649">
      <w:pPr>
        <w:pStyle w:val="LISTINGBODY"/>
      </w:pPr>
    </w:p>
    <w:p w:rsidR="00FB1649" w:rsidRDefault="00FB1649" w:rsidP="00FB1649">
      <w:pPr>
        <w:pStyle w:val="LISTINGBODY"/>
      </w:pPr>
      <w:r>
        <w:tab/>
      </w:r>
      <w:proofErr w:type="gramStart"/>
      <w:r>
        <w:t>.phone</w:t>
      </w:r>
      <w:proofErr w:type="gramEnd"/>
      <w:r>
        <w:t>-scene {</w:t>
      </w:r>
    </w:p>
    <w:p w:rsidR="00FB1649" w:rsidRDefault="00FB1649" w:rsidP="00FB1649">
      <w:pPr>
        <w:pStyle w:val="LISTINGBODY"/>
      </w:pPr>
      <w:r>
        <w:tab/>
      </w:r>
      <w:r>
        <w:tab/>
        <w:t>min-height: 270px;</w:t>
      </w:r>
    </w:p>
    <w:p w:rsidR="00FB1649" w:rsidRDefault="00FB1649" w:rsidP="00FB1649">
      <w:pPr>
        <w:pStyle w:val="LISTINGBODY"/>
      </w:pPr>
      <w:r>
        <w:tab/>
        <w:t>}</w:t>
      </w:r>
    </w:p>
    <w:p w:rsidR="00FB1649" w:rsidRDefault="00FB1649" w:rsidP="00FB1649">
      <w:pPr>
        <w:pStyle w:val="LISTINGBODY"/>
      </w:pPr>
    </w:p>
    <w:p w:rsidR="00FB1649" w:rsidRDefault="00FB1649" w:rsidP="00FB1649">
      <w:pPr>
        <w:pStyle w:val="LISTINGBODY"/>
      </w:pPr>
      <w:r>
        <w:tab/>
      </w:r>
      <w:proofErr w:type="gramStart"/>
      <w:r>
        <w:t>.chart</w:t>
      </w:r>
      <w:proofErr w:type="gramEnd"/>
      <w:r>
        <w:t>-wrap {</w:t>
      </w:r>
    </w:p>
    <w:p w:rsidR="00FB1649" w:rsidRDefault="00FB1649" w:rsidP="00FB1649">
      <w:pPr>
        <w:pStyle w:val="LISTINGBODY"/>
      </w:pPr>
      <w:r>
        <w:tab/>
      </w:r>
      <w:r>
        <w:tab/>
        <w:t>min-height: 360px;</w:t>
      </w:r>
    </w:p>
    <w:p w:rsidR="00FB1649" w:rsidRDefault="00FB1649" w:rsidP="00FB1649">
      <w:pPr>
        <w:pStyle w:val="LISTINGBODY"/>
      </w:pPr>
      <w:r>
        <w:tab/>
        <w:t>}</w:t>
      </w:r>
    </w:p>
    <w:p w:rsidR="00FB1649" w:rsidRDefault="00FB1649" w:rsidP="00FB1649">
      <w:pPr>
        <w:pStyle w:val="LISTINGBODY"/>
      </w:pPr>
    </w:p>
    <w:p w:rsidR="00FB1649" w:rsidRDefault="00FB1649" w:rsidP="00FB1649">
      <w:pPr>
        <w:pStyle w:val="LISTINGBODY"/>
      </w:pPr>
      <w:r>
        <w:tab/>
        <w:t>.data-row {</w:t>
      </w:r>
    </w:p>
    <w:p w:rsidR="00FB1649" w:rsidRDefault="00FB1649" w:rsidP="00FB1649">
      <w:pPr>
        <w:pStyle w:val="LISTINGBODY"/>
      </w:pPr>
      <w:r>
        <w:tab/>
      </w:r>
      <w:r>
        <w:tab/>
        <w:t>grid-template-columns: 1fr 110px;</w:t>
      </w:r>
    </w:p>
    <w:p w:rsidR="00FB1649" w:rsidRDefault="00FB1649" w:rsidP="00FB1649">
      <w:pPr>
        <w:pStyle w:val="LISTINGBODY"/>
      </w:pPr>
      <w:r>
        <w:tab/>
        <w:t>}</w:t>
      </w:r>
    </w:p>
    <w:p w:rsidR="00615676" w:rsidRPr="00615676" w:rsidRDefault="00FB1649" w:rsidP="00FB1649">
      <w:pPr>
        <w:pStyle w:val="LISTINGBODY"/>
      </w:pPr>
      <w:r>
        <w:t>}</w:t>
      </w:r>
    </w:p>
    <w:sectPr w:rsidR="00615676" w:rsidRPr="00615676" w:rsidSect="00271C67">
      <w:type w:val="continuous"/>
      <w:pgSz w:w="11909" w:h="16834"/>
      <w:pgMar w:top="1134" w:right="851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531E2" w:rsidRDefault="00E531E2" w:rsidP="0002180F">
      <w:r>
        <w:separator/>
      </w:r>
    </w:p>
  </w:endnote>
  <w:endnote w:type="continuationSeparator" w:id="0">
    <w:p w:rsidR="00E531E2" w:rsidRDefault="00E531E2" w:rsidP="0002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1964189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02180F" w:rsidRPr="00C72183" w:rsidRDefault="0002180F" w:rsidP="00C72183">
        <w:pPr>
          <w:pStyle w:val="Footer"/>
          <w:widowControl w:val="0"/>
          <w:jc w:val="center"/>
          <w:rPr>
            <w:sz w:val="28"/>
            <w:szCs w:val="28"/>
          </w:rPr>
        </w:pPr>
        <w:r w:rsidRPr="00C72183">
          <w:rPr>
            <w:sz w:val="28"/>
            <w:szCs w:val="28"/>
          </w:rPr>
          <w:fldChar w:fldCharType="begin"/>
        </w:r>
        <w:r w:rsidRPr="00C72183">
          <w:rPr>
            <w:sz w:val="28"/>
            <w:szCs w:val="28"/>
          </w:rPr>
          <w:instrText>PAGE   \* MERGEFORMAT</w:instrText>
        </w:r>
        <w:r w:rsidRPr="00C72183">
          <w:rPr>
            <w:sz w:val="28"/>
            <w:szCs w:val="28"/>
          </w:rPr>
          <w:fldChar w:fldCharType="separate"/>
        </w:r>
        <w:r w:rsidRPr="00C72183">
          <w:rPr>
            <w:sz w:val="28"/>
            <w:szCs w:val="28"/>
          </w:rPr>
          <w:t>2</w:t>
        </w:r>
        <w:r w:rsidRPr="00C72183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531E2" w:rsidRDefault="00E531E2" w:rsidP="0002180F">
      <w:r>
        <w:separator/>
      </w:r>
    </w:p>
  </w:footnote>
  <w:footnote w:type="continuationSeparator" w:id="0">
    <w:p w:rsidR="00E531E2" w:rsidRDefault="00E531E2" w:rsidP="00021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1186D"/>
    <w:multiLevelType w:val="multilevel"/>
    <w:tmpl w:val="15747C00"/>
    <w:styleLink w:val="CurrentList2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hanging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" w15:restartNumberingAfterBreak="0">
    <w:nsid w:val="0A5463D4"/>
    <w:multiLevelType w:val="multilevel"/>
    <w:tmpl w:val="59A48116"/>
    <w:styleLink w:val="CurrentList3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" w15:restartNumberingAfterBreak="0">
    <w:nsid w:val="0BC40701"/>
    <w:multiLevelType w:val="multilevel"/>
    <w:tmpl w:val="5FE42CB0"/>
    <w:styleLink w:val="CurrentList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89" w:hanging="26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" w15:restartNumberingAfterBreak="0">
    <w:nsid w:val="0C4276D9"/>
    <w:multiLevelType w:val="hybridMultilevel"/>
    <w:tmpl w:val="4680EBB8"/>
    <w:lvl w:ilvl="0" w:tplc="790A116E">
      <w:start w:val="1"/>
      <w:numFmt w:val="decimal"/>
      <w:pStyle w:val="RESOURCESLIST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CB4AA1"/>
    <w:multiLevelType w:val="multilevel"/>
    <w:tmpl w:val="F88A751A"/>
    <w:styleLink w:val="CurrentList1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" w15:restartNumberingAfterBreak="0">
    <w:nsid w:val="0E5F1323"/>
    <w:multiLevelType w:val="multilevel"/>
    <w:tmpl w:val="55120116"/>
    <w:lvl w:ilvl="0">
      <w:start w:val="1"/>
      <w:numFmt w:val="decimal"/>
      <w:pStyle w:val="DIV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DIV2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6" w15:restartNumberingAfterBreak="0">
    <w:nsid w:val="0FCB7F39"/>
    <w:multiLevelType w:val="multilevel"/>
    <w:tmpl w:val="A6B05840"/>
    <w:styleLink w:val="CurrentList1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334" w:firstLine="375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7" w15:restartNumberingAfterBreak="0">
    <w:nsid w:val="13AF6449"/>
    <w:multiLevelType w:val="multilevel"/>
    <w:tmpl w:val="732A73B8"/>
    <w:styleLink w:val="CurrentList3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8" w15:restartNumberingAfterBreak="0">
    <w:nsid w:val="14B4780D"/>
    <w:multiLevelType w:val="multilevel"/>
    <w:tmpl w:val="641C174C"/>
    <w:styleLink w:val="CurrentList7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73918DE"/>
    <w:multiLevelType w:val="multilevel"/>
    <w:tmpl w:val="5E94C5D4"/>
    <w:styleLink w:val="CurrentList2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0" w15:restartNumberingAfterBreak="0">
    <w:nsid w:val="1DCD7FF8"/>
    <w:multiLevelType w:val="multilevel"/>
    <w:tmpl w:val="1FD6A5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DFF0783"/>
    <w:multiLevelType w:val="multilevel"/>
    <w:tmpl w:val="B53C57F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2" w15:restartNumberingAfterBreak="0">
    <w:nsid w:val="20E65CBE"/>
    <w:multiLevelType w:val="multilevel"/>
    <w:tmpl w:val="DF8CB8D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1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3" w15:restartNumberingAfterBreak="0">
    <w:nsid w:val="2960125A"/>
    <w:multiLevelType w:val="multilevel"/>
    <w:tmpl w:val="7FB81ED2"/>
    <w:styleLink w:val="CurrentList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4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4" w15:restartNumberingAfterBreak="0">
    <w:nsid w:val="2A5C4BAB"/>
    <w:multiLevelType w:val="multilevel"/>
    <w:tmpl w:val="1190FD26"/>
    <w:styleLink w:val="CurrentList9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EEB2C81"/>
    <w:multiLevelType w:val="multilevel"/>
    <w:tmpl w:val="59A48116"/>
    <w:styleLink w:val="CurrentList2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6" w15:restartNumberingAfterBreak="0">
    <w:nsid w:val="2F593333"/>
    <w:multiLevelType w:val="multilevel"/>
    <w:tmpl w:val="5DFCF6AE"/>
    <w:styleLink w:val="CurrentList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666" w:firstLine="43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7" w15:restartNumberingAfterBreak="0">
    <w:nsid w:val="31013E37"/>
    <w:multiLevelType w:val="multilevel"/>
    <w:tmpl w:val="DAC8D740"/>
    <w:styleLink w:val="CurrentList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8" w15:restartNumberingAfterBreak="0">
    <w:nsid w:val="33D062A7"/>
    <w:multiLevelType w:val="multilevel"/>
    <w:tmpl w:val="BD62DB8A"/>
    <w:styleLink w:val="CurrentList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9" w15:restartNumberingAfterBreak="0">
    <w:nsid w:val="35C15BA6"/>
    <w:multiLevelType w:val="multilevel"/>
    <w:tmpl w:val="6CAC7D6E"/>
    <w:styleLink w:val="CurrentList1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0" w15:restartNumberingAfterBreak="0">
    <w:nsid w:val="37894143"/>
    <w:multiLevelType w:val="multilevel"/>
    <w:tmpl w:val="9732F2CA"/>
    <w:styleLink w:val="CurrentList1"/>
    <w:lvl w:ilvl="0">
      <w:start w:val="1"/>
      <w:numFmt w:val="decimal"/>
      <w:lvlText w:val="%1"/>
      <w:lvlJc w:val="left"/>
      <w:pPr>
        <w:ind w:left="476" w:hanging="4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1" w15:restartNumberingAfterBreak="0">
    <w:nsid w:val="38375D7F"/>
    <w:multiLevelType w:val="multilevel"/>
    <w:tmpl w:val="34A61B02"/>
    <w:styleLink w:val="CurrentList1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2" w15:restartNumberingAfterBreak="0">
    <w:nsid w:val="399E1C6F"/>
    <w:multiLevelType w:val="multilevel"/>
    <w:tmpl w:val="45E28684"/>
    <w:styleLink w:val="CurrentList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3" w15:restartNumberingAfterBreak="0">
    <w:nsid w:val="3D6C06FE"/>
    <w:multiLevelType w:val="multilevel"/>
    <w:tmpl w:val="BB96DC46"/>
    <w:styleLink w:val="CurrentList2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4" w15:restartNumberingAfterBreak="0">
    <w:nsid w:val="47901D18"/>
    <w:multiLevelType w:val="multilevel"/>
    <w:tmpl w:val="DF8CB8D4"/>
    <w:styleLink w:val="CurrentList4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5" w15:restartNumberingAfterBreak="0">
    <w:nsid w:val="4AFF5315"/>
    <w:multiLevelType w:val="multilevel"/>
    <w:tmpl w:val="34A61B02"/>
    <w:styleLink w:val="CurrentList1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6" w15:restartNumberingAfterBreak="0">
    <w:nsid w:val="4D741980"/>
    <w:multiLevelType w:val="multilevel"/>
    <w:tmpl w:val="45E28684"/>
    <w:styleLink w:val="CurrentList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7" w15:restartNumberingAfterBreak="0">
    <w:nsid w:val="57052BB6"/>
    <w:multiLevelType w:val="multilevel"/>
    <w:tmpl w:val="8DE2939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8" w15:restartNumberingAfterBreak="0">
    <w:nsid w:val="5B00686A"/>
    <w:multiLevelType w:val="multilevel"/>
    <w:tmpl w:val="4C7CB300"/>
    <w:styleLink w:val="CurrentList2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9" w15:restartNumberingAfterBreak="0">
    <w:nsid w:val="5BA63248"/>
    <w:multiLevelType w:val="multilevel"/>
    <w:tmpl w:val="428685D6"/>
    <w:styleLink w:val="CurrentList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0" w15:restartNumberingAfterBreak="0">
    <w:nsid w:val="5E367F18"/>
    <w:multiLevelType w:val="multilevel"/>
    <w:tmpl w:val="D586EE46"/>
    <w:styleLink w:val="CurrentList2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1" w15:restartNumberingAfterBreak="0">
    <w:nsid w:val="5FBA4019"/>
    <w:multiLevelType w:val="multilevel"/>
    <w:tmpl w:val="862A619A"/>
    <w:styleLink w:val="CurrentList2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2" w15:restartNumberingAfterBreak="0">
    <w:nsid w:val="61FA02C4"/>
    <w:multiLevelType w:val="multilevel"/>
    <w:tmpl w:val="8CECAA42"/>
    <w:styleLink w:val="CurrentList1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3" w15:restartNumberingAfterBreak="0">
    <w:nsid w:val="62EF2B83"/>
    <w:multiLevelType w:val="multilevel"/>
    <w:tmpl w:val="B05677BE"/>
    <w:styleLink w:val="CurrentList3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4" w15:restartNumberingAfterBreak="0">
    <w:nsid w:val="635454D3"/>
    <w:multiLevelType w:val="multilevel"/>
    <w:tmpl w:val="290AE884"/>
    <w:styleLink w:val="CurrentList8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4AE2365"/>
    <w:multiLevelType w:val="multilevel"/>
    <w:tmpl w:val="FCA0400A"/>
    <w:styleLink w:val="CurrentList3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2121" w:hanging="10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6" w15:restartNumberingAfterBreak="0">
    <w:nsid w:val="651478DC"/>
    <w:multiLevelType w:val="multilevel"/>
    <w:tmpl w:val="641C174C"/>
    <w:styleLink w:val="CurrentList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580254C"/>
    <w:multiLevelType w:val="multilevel"/>
    <w:tmpl w:val="2CB47BA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8" w15:restartNumberingAfterBreak="0">
    <w:nsid w:val="66453826"/>
    <w:multiLevelType w:val="multilevel"/>
    <w:tmpl w:val="98EC0A66"/>
    <w:styleLink w:val="CurrentList3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6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9" w15:restartNumberingAfterBreak="0">
    <w:nsid w:val="6B70767F"/>
    <w:multiLevelType w:val="multilevel"/>
    <w:tmpl w:val="34A61B02"/>
    <w:styleLink w:val="CurrentList1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0" w15:restartNumberingAfterBreak="0">
    <w:nsid w:val="6B8F11A3"/>
    <w:multiLevelType w:val="multilevel"/>
    <w:tmpl w:val="2CB47BAA"/>
    <w:styleLink w:val="CurrentList3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1" w15:restartNumberingAfterBreak="0">
    <w:nsid w:val="6E480333"/>
    <w:multiLevelType w:val="multilevel"/>
    <w:tmpl w:val="9D8216A4"/>
    <w:styleLink w:val="CurrentList2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2" w15:restartNumberingAfterBreak="0">
    <w:nsid w:val="6FD639D3"/>
    <w:multiLevelType w:val="multilevel"/>
    <w:tmpl w:val="15BE940C"/>
    <w:styleLink w:val="CurrentList3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18" w:hanging="29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3" w15:restartNumberingAfterBreak="0">
    <w:nsid w:val="73501DBE"/>
    <w:multiLevelType w:val="multilevel"/>
    <w:tmpl w:val="D3166AD8"/>
    <w:styleLink w:val="CurrentList2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4" w15:restartNumberingAfterBreak="0">
    <w:nsid w:val="787E4A18"/>
    <w:multiLevelType w:val="multilevel"/>
    <w:tmpl w:val="6B3EA130"/>
    <w:styleLink w:val="CurrentList3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61" w:hanging="24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5" w15:restartNumberingAfterBreak="0">
    <w:nsid w:val="79807A8D"/>
    <w:multiLevelType w:val="multilevel"/>
    <w:tmpl w:val="3954D3D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6" w15:restartNumberingAfterBreak="0">
    <w:nsid w:val="7CF47E10"/>
    <w:multiLevelType w:val="multilevel"/>
    <w:tmpl w:val="C5C0FDA6"/>
    <w:styleLink w:val="CurrentList1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7" w15:restartNumberingAfterBreak="0">
    <w:nsid w:val="7D38337E"/>
    <w:multiLevelType w:val="multilevel"/>
    <w:tmpl w:val="1D0CD264"/>
    <w:styleLink w:val="CurrentList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55" w:hanging="2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num w:numId="1" w16cid:durableId="414128123">
    <w:abstractNumId w:val="27"/>
  </w:num>
  <w:num w:numId="2" w16cid:durableId="51000295">
    <w:abstractNumId w:val="10"/>
  </w:num>
  <w:num w:numId="3" w16cid:durableId="7803424">
    <w:abstractNumId w:val="3"/>
  </w:num>
  <w:num w:numId="4" w16cid:durableId="1588266987">
    <w:abstractNumId w:val="20"/>
  </w:num>
  <w:num w:numId="5" w16cid:durableId="1694988039">
    <w:abstractNumId w:val="18"/>
  </w:num>
  <w:num w:numId="6" w16cid:durableId="905725245">
    <w:abstractNumId w:val="45"/>
  </w:num>
  <w:num w:numId="7" w16cid:durableId="2087654054">
    <w:abstractNumId w:val="17"/>
  </w:num>
  <w:num w:numId="8" w16cid:durableId="99379667">
    <w:abstractNumId w:val="5"/>
  </w:num>
  <w:num w:numId="9" w16cid:durableId="286661867">
    <w:abstractNumId w:val="22"/>
  </w:num>
  <w:num w:numId="10" w16cid:durableId="1807970584">
    <w:abstractNumId w:val="26"/>
  </w:num>
  <w:num w:numId="11" w16cid:durableId="1580169564">
    <w:abstractNumId w:val="36"/>
  </w:num>
  <w:num w:numId="12" w16cid:durableId="1337418905">
    <w:abstractNumId w:val="8"/>
  </w:num>
  <w:num w:numId="13" w16cid:durableId="1602107157">
    <w:abstractNumId w:val="34"/>
  </w:num>
  <w:num w:numId="14" w16cid:durableId="878014083">
    <w:abstractNumId w:val="14"/>
  </w:num>
  <w:num w:numId="15" w16cid:durableId="1567036711">
    <w:abstractNumId w:val="11"/>
  </w:num>
  <w:num w:numId="16" w16cid:durableId="806313730">
    <w:abstractNumId w:val="13"/>
  </w:num>
  <w:num w:numId="17" w16cid:durableId="1398626414">
    <w:abstractNumId w:val="4"/>
  </w:num>
  <w:num w:numId="18" w16cid:durableId="1875539266">
    <w:abstractNumId w:val="46"/>
  </w:num>
  <w:num w:numId="19" w16cid:durableId="949632104">
    <w:abstractNumId w:val="19"/>
  </w:num>
  <w:num w:numId="20" w16cid:durableId="339623686">
    <w:abstractNumId w:val="6"/>
  </w:num>
  <w:num w:numId="21" w16cid:durableId="2036956411">
    <w:abstractNumId w:val="16"/>
  </w:num>
  <w:num w:numId="22" w16cid:durableId="1264530015">
    <w:abstractNumId w:val="32"/>
  </w:num>
  <w:num w:numId="23" w16cid:durableId="640966182">
    <w:abstractNumId w:val="25"/>
  </w:num>
  <w:num w:numId="24" w16cid:durableId="568002818">
    <w:abstractNumId w:val="21"/>
  </w:num>
  <w:num w:numId="25" w16cid:durableId="669990759">
    <w:abstractNumId w:val="39"/>
  </w:num>
  <w:num w:numId="26" w16cid:durableId="1588153943">
    <w:abstractNumId w:val="41"/>
  </w:num>
  <w:num w:numId="27" w16cid:durableId="1588611934">
    <w:abstractNumId w:val="12"/>
  </w:num>
  <w:num w:numId="28" w16cid:durableId="188178172">
    <w:abstractNumId w:val="37"/>
  </w:num>
  <w:num w:numId="29" w16cid:durableId="837769139">
    <w:abstractNumId w:val="31"/>
  </w:num>
  <w:num w:numId="30" w16cid:durableId="896745036">
    <w:abstractNumId w:val="0"/>
  </w:num>
  <w:num w:numId="31" w16cid:durableId="2041591886">
    <w:abstractNumId w:val="23"/>
  </w:num>
  <w:num w:numId="32" w16cid:durableId="1834759801">
    <w:abstractNumId w:val="28"/>
  </w:num>
  <w:num w:numId="33" w16cid:durableId="158811944">
    <w:abstractNumId w:val="30"/>
  </w:num>
  <w:num w:numId="34" w16cid:durableId="635914590">
    <w:abstractNumId w:val="29"/>
  </w:num>
  <w:num w:numId="35" w16cid:durableId="1211922188">
    <w:abstractNumId w:val="43"/>
  </w:num>
  <w:num w:numId="36" w16cid:durableId="623854524">
    <w:abstractNumId w:val="9"/>
  </w:num>
  <w:num w:numId="37" w16cid:durableId="456459562">
    <w:abstractNumId w:val="15"/>
  </w:num>
  <w:num w:numId="38" w16cid:durableId="474029193">
    <w:abstractNumId w:val="7"/>
  </w:num>
  <w:num w:numId="39" w16cid:durableId="133719902">
    <w:abstractNumId w:val="35"/>
  </w:num>
  <w:num w:numId="40" w16cid:durableId="670302458">
    <w:abstractNumId w:val="47"/>
  </w:num>
  <w:num w:numId="41" w16cid:durableId="1295334840">
    <w:abstractNumId w:val="44"/>
  </w:num>
  <w:num w:numId="42" w16cid:durableId="1760104189">
    <w:abstractNumId w:val="2"/>
  </w:num>
  <w:num w:numId="43" w16cid:durableId="507210303">
    <w:abstractNumId w:val="42"/>
  </w:num>
  <w:num w:numId="44" w16cid:durableId="163861233">
    <w:abstractNumId w:val="1"/>
  </w:num>
  <w:num w:numId="45" w16cid:durableId="1184436289">
    <w:abstractNumId w:val="38"/>
  </w:num>
  <w:num w:numId="46" w16cid:durableId="2061517125">
    <w:abstractNumId w:val="33"/>
  </w:num>
  <w:num w:numId="47" w16cid:durableId="1036538417">
    <w:abstractNumId w:val="40"/>
  </w:num>
  <w:num w:numId="48" w16cid:durableId="176904031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3"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7E7"/>
    <w:rsid w:val="000146FC"/>
    <w:rsid w:val="00016F54"/>
    <w:rsid w:val="000214A2"/>
    <w:rsid w:val="000215AF"/>
    <w:rsid w:val="0002172C"/>
    <w:rsid w:val="0002180F"/>
    <w:rsid w:val="000244B3"/>
    <w:rsid w:val="000270BA"/>
    <w:rsid w:val="00033DC0"/>
    <w:rsid w:val="0004168B"/>
    <w:rsid w:val="000707C8"/>
    <w:rsid w:val="00086994"/>
    <w:rsid w:val="00090445"/>
    <w:rsid w:val="000928CE"/>
    <w:rsid w:val="000A2CF1"/>
    <w:rsid w:val="000A67BE"/>
    <w:rsid w:val="000C031F"/>
    <w:rsid w:val="000D15A7"/>
    <w:rsid w:val="000F019B"/>
    <w:rsid w:val="00112CBF"/>
    <w:rsid w:val="00116F39"/>
    <w:rsid w:val="00136236"/>
    <w:rsid w:val="00146E7E"/>
    <w:rsid w:val="00164280"/>
    <w:rsid w:val="00166165"/>
    <w:rsid w:val="001709E6"/>
    <w:rsid w:val="00172C33"/>
    <w:rsid w:val="00177559"/>
    <w:rsid w:val="00187D39"/>
    <w:rsid w:val="00194A01"/>
    <w:rsid w:val="001C3171"/>
    <w:rsid w:val="001D7ED5"/>
    <w:rsid w:val="001E5043"/>
    <w:rsid w:val="00271C67"/>
    <w:rsid w:val="00284869"/>
    <w:rsid w:val="002956BD"/>
    <w:rsid w:val="002A7B49"/>
    <w:rsid w:val="002B4F79"/>
    <w:rsid w:val="002D5C30"/>
    <w:rsid w:val="002F6184"/>
    <w:rsid w:val="00300DD1"/>
    <w:rsid w:val="00314D60"/>
    <w:rsid w:val="00326699"/>
    <w:rsid w:val="00326756"/>
    <w:rsid w:val="0034013E"/>
    <w:rsid w:val="00352422"/>
    <w:rsid w:val="00353F7B"/>
    <w:rsid w:val="00374808"/>
    <w:rsid w:val="003B3807"/>
    <w:rsid w:val="003D538D"/>
    <w:rsid w:val="003F448A"/>
    <w:rsid w:val="00404D15"/>
    <w:rsid w:val="00405D24"/>
    <w:rsid w:val="00413AAB"/>
    <w:rsid w:val="00470EB7"/>
    <w:rsid w:val="00474DAE"/>
    <w:rsid w:val="0047521D"/>
    <w:rsid w:val="00481635"/>
    <w:rsid w:val="00490A54"/>
    <w:rsid w:val="004C674A"/>
    <w:rsid w:val="004D4EBA"/>
    <w:rsid w:val="004E7C23"/>
    <w:rsid w:val="004F3382"/>
    <w:rsid w:val="004F7F43"/>
    <w:rsid w:val="00524674"/>
    <w:rsid w:val="005364DC"/>
    <w:rsid w:val="00552C4F"/>
    <w:rsid w:val="005640EC"/>
    <w:rsid w:val="005A2A15"/>
    <w:rsid w:val="005B566D"/>
    <w:rsid w:val="005C6680"/>
    <w:rsid w:val="005D102D"/>
    <w:rsid w:val="005E3C66"/>
    <w:rsid w:val="006015D5"/>
    <w:rsid w:val="00615676"/>
    <w:rsid w:val="00615ECA"/>
    <w:rsid w:val="006375AF"/>
    <w:rsid w:val="00651F7A"/>
    <w:rsid w:val="00657326"/>
    <w:rsid w:val="006854F9"/>
    <w:rsid w:val="00690FF0"/>
    <w:rsid w:val="006A0D7E"/>
    <w:rsid w:val="006A42CB"/>
    <w:rsid w:val="006B3869"/>
    <w:rsid w:val="006B38B8"/>
    <w:rsid w:val="006C07E7"/>
    <w:rsid w:val="006C565E"/>
    <w:rsid w:val="006F20BB"/>
    <w:rsid w:val="00707EE1"/>
    <w:rsid w:val="007151DF"/>
    <w:rsid w:val="007260EC"/>
    <w:rsid w:val="0074391B"/>
    <w:rsid w:val="00747212"/>
    <w:rsid w:val="00764548"/>
    <w:rsid w:val="007B2A9E"/>
    <w:rsid w:val="007C55D8"/>
    <w:rsid w:val="007C6CC9"/>
    <w:rsid w:val="007F31BE"/>
    <w:rsid w:val="00804172"/>
    <w:rsid w:val="00810104"/>
    <w:rsid w:val="00822BE1"/>
    <w:rsid w:val="008331DB"/>
    <w:rsid w:val="00837726"/>
    <w:rsid w:val="008C376C"/>
    <w:rsid w:val="008C7F36"/>
    <w:rsid w:val="008D017A"/>
    <w:rsid w:val="008D1AAC"/>
    <w:rsid w:val="008E080A"/>
    <w:rsid w:val="008F3C0B"/>
    <w:rsid w:val="009042D8"/>
    <w:rsid w:val="009265C5"/>
    <w:rsid w:val="00926DFF"/>
    <w:rsid w:val="0093228B"/>
    <w:rsid w:val="00945836"/>
    <w:rsid w:val="00950472"/>
    <w:rsid w:val="00951A99"/>
    <w:rsid w:val="009600E8"/>
    <w:rsid w:val="009604D9"/>
    <w:rsid w:val="00975193"/>
    <w:rsid w:val="00984913"/>
    <w:rsid w:val="00986BC9"/>
    <w:rsid w:val="00992C96"/>
    <w:rsid w:val="009A6312"/>
    <w:rsid w:val="009B751E"/>
    <w:rsid w:val="009C14CB"/>
    <w:rsid w:val="009D2232"/>
    <w:rsid w:val="009D55AD"/>
    <w:rsid w:val="009E13DE"/>
    <w:rsid w:val="009E3329"/>
    <w:rsid w:val="009F3F79"/>
    <w:rsid w:val="00A350C9"/>
    <w:rsid w:val="00A37C30"/>
    <w:rsid w:val="00A552DE"/>
    <w:rsid w:val="00A6151F"/>
    <w:rsid w:val="00A61FDB"/>
    <w:rsid w:val="00A73C84"/>
    <w:rsid w:val="00A74901"/>
    <w:rsid w:val="00A85694"/>
    <w:rsid w:val="00AD3198"/>
    <w:rsid w:val="00AF6555"/>
    <w:rsid w:val="00B20256"/>
    <w:rsid w:val="00B2042C"/>
    <w:rsid w:val="00B366F0"/>
    <w:rsid w:val="00B449C4"/>
    <w:rsid w:val="00B613E6"/>
    <w:rsid w:val="00B632F0"/>
    <w:rsid w:val="00B71FEE"/>
    <w:rsid w:val="00B727FC"/>
    <w:rsid w:val="00B923A5"/>
    <w:rsid w:val="00BA50FA"/>
    <w:rsid w:val="00BE66A1"/>
    <w:rsid w:val="00BF7993"/>
    <w:rsid w:val="00C03BE7"/>
    <w:rsid w:val="00C21B6C"/>
    <w:rsid w:val="00C35669"/>
    <w:rsid w:val="00C44B5D"/>
    <w:rsid w:val="00C44E77"/>
    <w:rsid w:val="00C50AB4"/>
    <w:rsid w:val="00C51E65"/>
    <w:rsid w:val="00C60A88"/>
    <w:rsid w:val="00C6314C"/>
    <w:rsid w:val="00C72183"/>
    <w:rsid w:val="00C7552A"/>
    <w:rsid w:val="00C83005"/>
    <w:rsid w:val="00C91D3A"/>
    <w:rsid w:val="00C936D9"/>
    <w:rsid w:val="00C969C1"/>
    <w:rsid w:val="00CA1852"/>
    <w:rsid w:val="00CB5F2E"/>
    <w:rsid w:val="00CF4D08"/>
    <w:rsid w:val="00D347D3"/>
    <w:rsid w:val="00D36C22"/>
    <w:rsid w:val="00D45F03"/>
    <w:rsid w:val="00D82549"/>
    <w:rsid w:val="00DA7C82"/>
    <w:rsid w:val="00DC1B09"/>
    <w:rsid w:val="00DE665F"/>
    <w:rsid w:val="00DF362A"/>
    <w:rsid w:val="00DF7735"/>
    <w:rsid w:val="00E01D70"/>
    <w:rsid w:val="00E14232"/>
    <w:rsid w:val="00E22832"/>
    <w:rsid w:val="00E27C0A"/>
    <w:rsid w:val="00E51362"/>
    <w:rsid w:val="00E5207F"/>
    <w:rsid w:val="00E531E2"/>
    <w:rsid w:val="00E7252C"/>
    <w:rsid w:val="00E951CF"/>
    <w:rsid w:val="00EA3B1D"/>
    <w:rsid w:val="00ED438A"/>
    <w:rsid w:val="00EE1F7E"/>
    <w:rsid w:val="00EE3B59"/>
    <w:rsid w:val="00EE3F95"/>
    <w:rsid w:val="00EF07F5"/>
    <w:rsid w:val="00F04F95"/>
    <w:rsid w:val="00F26346"/>
    <w:rsid w:val="00F50713"/>
    <w:rsid w:val="00F57E13"/>
    <w:rsid w:val="00F60B15"/>
    <w:rsid w:val="00F6317F"/>
    <w:rsid w:val="00F631E2"/>
    <w:rsid w:val="00F643EB"/>
    <w:rsid w:val="00F65A25"/>
    <w:rsid w:val="00F87EBD"/>
    <w:rsid w:val="00F91727"/>
    <w:rsid w:val="00F92F18"/>
    <w:rsid w:val="00F960C9"/>
    <w:rsid w:val="00FA1CB4"/>
    <w:rsid w:val="00FA3569"/>
    <w:rsid w:val="00FB1649"/>
    <w:rsid w:val="00FC12B4"/>
    <w:rsid w:val="00FE1BA9"/>
    <w:rsid w:val="00FF2869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EF84F3"/>
  <w15:docId w15:val="{EB001399-AA8B-2846-A984-05AAB518F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H1">
    <w:name w:val="H1"/>
    <w:basedOn w:val="Normal"/>
    <w:next w:val="MAINTEXT1"/>
    <w:link w:val="H10"/>
    <w:qFormat/>
    <w:rsid w:val="00F26346"/>
    <w:pPr>
      <w:widowControl w:val="0"/>
      <w:autoSpaceDE w:val="0"/>
      <w:autoSpaceDN w:val="0"/>
      <w:adjustRightInd w:val="0"/>
      <w:spacing w:line="360" w:lineRule="auto"/>
      <w:jc w:val="center"/>
      <w:outlineLvl w:val="0"/>
    </w:pPr>
    <w:rPr>
      <w:b/>
      <w:bCs/>
      <w:sz w:val="28"/>
      <w:szCs w:val="28"/>
    </w:rPr>
  </w:style>
  <w:style w:type="paragraph" w:customStyle="1" w:styleId="MAINTEXT1">
    <w:name w:val="MAIN TEXT 1"/>
    <w:basedOn w:val="H1"/>
    <w:link w:val="MAINTEXT1Char"/>
    <w:qFormat/>
    <w:rsid w:val="00C72183"/>
    <w:pPr>
      <w:ind w:firstLine="709"/>
      <w:jc w:val="both"/>
      <w:outlineLvl w:val="9"/>
    </w:pPr>
    <w:rPr>
      <w:b w:val="0"/>
      <w:bCs w:val="0"/>
    </w:rPr>
  </w:style>
  <w:style w:type="character" w:customStyle="1" w:styleId="H10">
    <w:name w:val="H1 Знак"/>
    <w:basedOn w:val="DefaultParagraphFont"/>
    <w:link w:val="H1"/>
    <w:rsid w:val="00F26346"/>
    <w:rPr>
      <w:b/>
      <w:bCs/>
      <w:sz w:val="28"/>
      <w:szCs w:val="28"/>
    </w:rPr>
  </w:style>
  <w:style w:type="character" w:customStyle="1" w:styleId="MAINTEXT1Char">
    <w:name w:val="MAIN TEXT 1 Char"/>
    <w:basedOn w:val="H10"/>
    <w:link w:val="MAINTEXT1"/>
    <w:rsid w:val="00C72183"/>
    <w:rPr>
      <w:b w:val="0"/>
      <w:bCs w:val="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180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180F"/>
    <w:rPr>
      <w:sz w:val="24"/>
      <w:szCs w:val="24"/>
    </w:rPr>
  </w:style>
  <w:style w:type="paragraph" w:customStyle="1" w:styleId="DIV1">
    <w:name w:val="DIV1"/>
    <w:basedOn w:val="ListParagraph"/>
    <w:next w:val="MAINTEXT1"/>
    <w:qFormat/>
    <w:rsid w:val="00C72183"/>
    <w:pPr>
      <w:widowControl w:val="0"/>
      <w:numPr>
        <w:numId w:val="8"/>
      </w:numPr>
      <w:adjustRightInd w:val="0"/>
      <w:spacing w:line="360" w:lineRule="auto"/>
      <w:outlineLvl w:val="0"/>
    </w:pPr>
    <w:rPr>
      <w:b/>
      <w:sz w:val="28"/>
    </w:rPr>
  </w:style>
  <w:style w:type="paragraph" w:styleId="ListParagraph">
    <w:name w:val="List Paragraph"/>
    <w:basedOn w:val="Normal"/>
    <w:uiPriority w:val="34"/>
    <w:qFormat/>
    <w:rsid w:val="008331DB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EE1F7E"/>
  </w:style>
  <w:style w:type="paragraph" w:customStyle="1" w:styleId="DIV2">
    <w:name w:val="DIV2"/>
    <w:basedOn w:val="ListParagraph"/>
    <w:next w:val="MAINTEXT2"/>
    <w:qFormat/>
    <w:rsid w:val="00C72183"/>
    <w:pPr>
      <w:widowControl w:val="0"/>
      <w:numPr>
        <w:ilvl w:val="1"/>
        <w:numId w:val="8"/>
      </w:numPr>
      <w:adjustRightInd w:val="0"/>
      <w:spacing w:line="360" w:lineRule="auto"/>
      <w:outlineLvl w:val="1"/>
    </w:pPr>
    <w:rPr>
      <w:b/>
      <w:sz w:val="28"/>
    </w:rPr>
  </w:style>
  <w:style w:type="paragraph" w:styleId="TOC3">
    <w:name w:val="toc 3"/>
    <w:basedOn w:val="Normal"/>
    <w:next w:val="Normal"/>
    <w:autoRedefine/>
    <w:uiPriority w:val="39"/>
    <w:locked/>
    <w:rsid w:val="00CA1852"/>
    <w:pPr>
      <w:spacing w:after="100"/>
      <w:ind w:left="480"/>
    </w:pPr>
    <w:rPr>
      <w:sz w:val="28"/>
    </w:rPr>
  </w:style>
  <w:style w:type="paragraph" w:styleId="TOC1">
    <w:name w:val="toc 1"/>
    <w:basedOn w:val="Normal"/>
    <w:next w:val="Normal"/>
    <w:autoRedefine/>
    <w:uiPriority w:val="39"/>
    <w:locked/>
    <w:rsid w:val="00374808"/>
    <w:pPr>
      <w:tabs>
        <w:tab w:val="right" w:leader="dot" w:pos="9347"/>
      </w:tabs>
      <w:spacing w:after="100"/>
    </w:pPr>
    <w:rPr>
      <w:noProof/>
      <w:sz w:val="28"/>
    </w:rPr>
  </w:style>
  <w:style w:type="paragraph" w:styleId="TOC2">
    <w:name w:val="toc 2"/>
    <w:basedOn w:val="Normal"/>
    <w:next w:val="Normal"/>
    <w:autoRedefine/>
    <w:uiPriority w:val="39"/>
    <w:locked/>
    <w:rsid w:val="00747212"/>
    <w:pPr>
      <w:tabs>
        <w:tab w:val="left" w:pos="720"/>
        <w:tab w:val="right" w:leader="dot" w:pos="9347"/>
      </w:tabs>
      <w:spacing w:after="100"/>
      <w:ind w:left="240"/>
    </w:pPr>
    <w:rPr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03BE7"/>
    <w:rPr>
      <w:color w:val="0000FF" w:themeColor="hyperlink"/>
      <w:u w:val="single"/>
    </w:rPr>
  </w:style>
  <w:style w:type="paragraph" w:customStyle="1" w:styleId="H1excluded">
    <w:name w:val="H1 (excluded)"/>
    <w:basedOn w:val="H1"/>
    <w:next w:val="MAINTEXT1"/>
    <w:qFormat/>
    <w:rsid w:val="00F26346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ED438A"/>
    <w:rPr>
      <w:color w:val="808080"/>
    </w:rPr>
  </w:style>
  <w:style w:type="table" w:styleId="TableGrid">
    <w:name w:val="Table Grid"/>
    <w:basedOn w:val="TableNormal"/>
    <w:locked/>
    <w:rsid w:val="007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locked/>
    <w:rsid w:val="000214A2"/>
    <w:pPr>
      <w:keepNext/>
      <w:spacing w:after="200"/>
      <w:jc w:val="right"/>
    </w:pPr>
    <w:rPr>
      <w:iCs/>
      <w:color w:val="000000" w:themeColor="text1"/>
      <w:sz w:val="28"/>
      <w:szCs w:val="28"/>
    </w:rPr>
  </w:style>
  <w:style w:type="paragraph" w:styleId="TOC4">
    <w:name w:val="toc 4"/>
    <w:basedOn w:val="Normal"/>
    <w:next w:val="Normal"/>
    <w:autoRedefine/>
    <w:locked/>
    <w:rsid w:val="00CA1852"/>
    <w:pPr>
      <w:spacing w:after="100"/>
      <w:ind w:left="720"/>
    </w:pPr>
    <w:rPr>
      <w:sz w:val="28"/>
    </w:rPr>
  </w:style>
  <w:style w:type="numbering" w:customStyle="1" w:styleId="CurrentList1">
    <w:name w:val="Current List1"/>
    <w:uiPriority w:val="99"/>
    <w:rsid w:val="00C72183"/>
    <w:pPr>
      <w:numPr>
        <w:numId w:val="4"/>
      </w:numPr>
    </w:pPr>
  </w:style>
  <w:style w:type="numbering" w:customStyle="1" w:styleId="CurrentList2">
    <w:name w:val="Current List2"/>
    <w:uiPriority w:val="99"/>
    <w:rsid w:val="00C72183"/>
    <w:pPr>
      <w:numPr>
        <w:numId w:val="5"/>
      </w:numPr>
    </w:pPr>
  </w:style>
  <w:style w:type="numbering" w:customStyle="1" w:styleId="CurrentList3">
    <w:name w:val="Current List3"/>
    <w:uiPriority w:val="99"/>
    <w:rsid w:val="00C72183"/>
    <w:pPr>
      <w:numPr>
        <w:numId w:val="7"/>
      </w:numPr>
    </w:pPr>
  </w:style>
  <w:style w:type="numbering" w:customStyle="1" w:styleId="CurrentList4">
    <w:name w:val="Current List4"/>
    <w:uiPriority w:val="99"/>
    <w:rsid w:val="00C72183"/>
    <w:pPr>
      <w:numPr>
        <w:numId w:val="9"/>
      </w:numPr>
    </w:pPr>
  </w:style>
  <w:style w:type="numbering" w:customStyle="1" w:styleId="CurrentList5">
    <w:name w:val="Current List5"/>
    <w:uiPriority w:val="99"/>
    <w:rsid w:val="00C72183"/>
    <w:pPr>
      <w:numPr>
        <w:numId w:val="10"/>
      </w:numPr>
    </w:pPr>
  </w:style>
  <w:style w:type="paragraph" w:customStyle="1" w:styleId="MAINTEXT2">
    <w:name w:val="MAIN TEXT 2"/>
    <w:basedOn w:val="MAINTEXT1"/>
    <w:qFormat/>
    <w:rsid w:val="00C72183"/>
    <w:pPr>
      <w:ind w:leftChars="167" w:left="167"/>
    </w:pPr>
  </w:style>
  <w:style w:type="paragraph" w:customStyle="1" w:styleId="TABLECAPTION">
    <w:name w:val="TABL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left"/>
    </w:pPr>
  </w:style>
  <w:style w:type="paragraph" w:customStyle="1" w:styleId="TEXTPLAIN">
    <w:name w:val="TEXT PLAIN"/>
    <w:qFormat/>
    <w:rsid w:val="00C72183"/>
    <w:pPr>
      <w:widowControl w:val="0"/>
      <w:adjustRightInd w:val="0"/>
      <w:spacing w:before="80" w:after="80" w:line="240" w:lineRule="auto"/>
      <w:contextualSpacing/>
    </w:pPr>
    <w:rPr>
      <w:sz w:val="28"/>
      <w:szCs w:val="28"/>
    </w:rPr>
  </w:style>
  <w:style w:type="paragraph" w:customStyle="1" w:styleId="PICTURE">
    <w:name w:val="PICTURE"/>
    <w:basedOn w:val="MAINTEXT1"/>
    <w:qFormat/>
    <w:rsid w:val="00C72183"/>
    <w:pPr>
      <w:ind w:firstLine="0"/>
      <w:jc w:val="center"/>
    </w:pPr>
    <w:rPr>
      <w:noProof/>
      <w:lang w:val="en-US"/>
    </w:rPr>
  </w:style>
  <w:style w:type="paragraph" w:customStyle="1" w:styleId="PICTURECAPTION">
    <w:name w:val="PICTUR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center"/>
    </w:pPr>
  </w:style>
  <w:style w:type="numbering" w:customStyle="1" w:styleId="CurrentList6">
    <w:name w:val="Current List6"/>
    <w:uiPriority w:val="99"/>
    <w:rsid w:val="00C72183"/>
    <w:pPr>
      <w:numPr>
        <w:numId w:val="11"/>
      </w:numPr>
    </w:pPr>
  </w:style>
  <w:style w:type="numbering" w:customStyle="1" w:styleId="CurrentList7">
    <w:name w:val="Current List7"/>
    <w:uiPriority w:val="99"/>
    <w:rsid w:val="00C72183"/>
    <w:pPr>
      <w:numPr>
        <w:numId w:val="12"/>
      </w:numPr>
    </w:pPr>
  </w:style>
  <w:style w:type="numbering" w:customStyle="1" w:styleId="CurrentList8">
    <w:name w:val="Current List8"/>
    <w:uiPriority w:val="99"/>
    <w:rsid w:val="00C72183"/>
    <w:pPr>
      <w:numPr>
        <w:numId w:val="13"/>
      </w:numPr>
    </w:pPr>
  </w:style>
  <w:style w:type="paragraph" w:customStyle="1" w:styleId="RESOURCESLIST">
    <w:name w:val="RESOURCES LIST"/>
    <w:basedOn w:val="MAINTEXT1"/>
    <w:qFormat/>
    <w:rsid w:val="00F6317F"/>
    <w:pPr>
      <w:numPr>
        <w:numId w:val="3"/>
      </w:numPr>
      <w:ind w:left="0" w:firstLineChars="75" w:firstLine="210"/>
    </w:pPr>
  </w:style>
  <w:style w:type="numbering" w:customStyle="1" w:styleId="CurrentList9">
    <w:name w:val="Current List9"/>
    <w:uiPriority w:val="99"/>
    <w:rsid w:val="00177559"/>
    <w:pPr>
      <w:numPr>
        <w:numId w:val="14"/>
      </w:numPr>
    </w:pPr>
  </w:style>
  <w:style w:type="numbering" w:customStyle="1" w:styleId="CurrentList10">
    <w:name w:val="Current List10"/>
    <w:uiPriority w:val="99"/>
    <w:rsid w:val="009F3F79"/>
    <w:pPr>
      <w:numPr>
        <w:numId w:val="16"/>
      </w:numPr>
    </w:pPr>
  </w:style>
  <w:style w:type="numbering" w:customStyle="1" w:styleId="CurrentList11">
    <w:name w:val="Current List11"/>
    <w:uiPriority w:val="99"/>
    <w:rsid w:val="009F3F79"/>
    <w:pPr>
      <w:numPr>
        <w:numId w:val="17"/>
      </w:numPr>
    </w:pPr>
  </w:style>
  <w:style w:type="numbering" w:customStyle="1" w:styleId="CurrentList12">
    <w:name w:val="Current List12"/>
    <w:uiPriority w:val="99"/>
    <w:rsid w:val="009F3F79"/>
    <w:pPr>
      <w:numPr>
        <w:numId w:val="18"/>
      </w:numPr>
    </w:pPr>
  </w:style>
  <w:style w:type="numbering" w:customStyle="1" w:styleId="CurrentList13">
    <w:name w:val="Current List13"/>
    <w:uiPriority w:val="99"/>
    <w:rsid w:val="00975193"/>
    <w:pPr>
      <w:numPr>
        <w:numId w:val="19"/>
      </w:numPr>
    </w:pPr>
  </w:style>
  <w:style w:type="numbering" w:customStyle="1" w:styleId="CurrentList14">
    <w:name w:val="Current List14"/>
    <w:uiPriority w:val="99"/>
    <w:rsid w:val="00975193"/>
    <w:pPr>
      <w:numPr>
        <w:numId w:val="20"/>
      </w:numPr>
    </w:pPr>
  </w:style>
  <w:style w:type="numbering" w:customStyle="1" w:styleId="CurrentList15">
    <w:name w:val="Current List15"/>
    <w:uiPriority w:val="99"/>
    <w:rsid w:val="00975193"/>
    <w:pPr>
      <w:numPr>
        <w:numId w:val="21"/>
      </w:numPr>
    </w:pPr>
  </w:style>
  <w:style w:type="numbering" w:customStyle="1" w:styleId="CurrentList16">
    <w:name w:val="Current List16"/>
    <w:uiPriority w:val="99"/>
    <w:rsid w:val="00975193"/>
    <w:pPr>
      <w:numPr>
        <w:numId w:val="22"/>
      </w:numPr>
    </w:pPr>
  </w:style>
  <w:style w:type="paragraph" w:customStyle="1" w:styleId="LIST1">
    <w:name w:val="LIST1"/>
    <w:basedOn w:val="MAINTEXT1"/>
    <w:qFormat/>
    <w:rsid w:val="00984913"/>
    <w:pPr>
      <w:numPr>
        <w:ilvl w:val="3"/>
        <w:numId w:val="27"/>
      </w:numPr>
    </w:pPr>
  </w:style>
  <w:style w:type="numbering" w:customStyle="1" w:styleId="CurrentList17">
    <w:name w:val="Current List17"/>
    <w:uiPriority w:val="99"/>
    <w:rsid w:val="00F631E2"/>
    <w:pPr>
      <w:numPr>
        <w:numId w:val="23"/>
      </w:numPr>
    </w:pPr>
  </w:style>
  <w:style w:type="numbering" w:customStyle="1" w:styleId="CurrentList18">
    <w:name w:val="Current List18"/>
    <w:uiPriority w:val="99"/>
    <w:rsid w:val="00F631E2"/>
    <w:pPr>
      <w:numPr>
        <w:numId w:val="24"/>
      </w:numPr>
    </w:pPr>
  </w:style>
  <w:style w:type="numbering" w:customStyle="1" w:styleId="CurrentList19">
    <w:name w:val="Current List19"/>
    <w:uiPriority w:val="99"/>
    <w:rsid w:val="00F631E2"/>
    <w:pPr>
      <w:numPr>
        <w:numId w:val="25"/>
      </w:numPr>
    </w:pPr>
  </w:style>
  <w:style w:type="numbering" w:customStyle="1" w:styleId="CurrentList20">
    <w:name w:val="Current List20"/>
    <w:uiPriority w:val="99"/>
    <w:rsid w:val="00F631E2"/>
    <w:pPr>
      <w:numPr>
        <w:numId w:val="26"/>
      </w:numPr>
    </w:pPr>
  </w:style>
  <w:style w:type="numbering" w:customStyle="1" w:styleId="CurrentList21">
    <w:name w:val="Current List21"/>
    <w:uiPriority w:val="99"/>
    <w:rsid w:val="00F631E2"/>
    <w:pPr>
      <w:numPr>
        <w:numId w:val="29"/>
      </w:numPr>
    </w:pPr>
  </w:style>
  <w:style w:type="numbering" w:customStyle="1" w:styleId="CurrentList22">
    <w:name w:val="Current List22"/>
    <w:uiPriority w:val="99"/>
    <w:rsid w:val="00F631E2"/>
    <w:pPr>
      <w:numPr>
        <w:numId w:val="30"/>
      </w:numPr>
    </w:pPr>
  </w:style>
  <w:style w:type="numbering" w:customStyle="1" w:styleId="CurrentList23">
    <w:name w:val="Current List23"/>
    <w:uiPriority w:val="99"/>
    <w:rsid w:val="00F631E2"/>
    <w:pPr>
      <w:numPr>
        <w:numId w:val="31"/>
      </w:numPr>
    </w:pPr>
  </w:style>
  <w:style w:type="numbering" w:customStyle="1" w:styleId="CurrentList24">
    <w:name w:val="Current List24"/>
    <w:uiPriority w:val="99"/>
    <w:rsid w:val="00F631E2"/>
    <w:pPr>
      <w:numPr>
        <w:numId w:val="32"/>
      </w:numPr>
    </w:pPr>
  </w:style>
  <w:style w:type="numbering" w:customStyle="1" w:styleId="CurrentList25">
    <w:name w:val="Current List25"/>
    <w:uiPriority w:val="99"/>
    <w:rsid w:val="00F631E2"/>
    <w:pPr>
      <w:numPr>
        <w:numId w:val="33"/>
      </w:numPr>
    </w:pPr>
  </w:style>
  <w:style w:type="numbering" w:customStyle="1" w:styleId="CurrentList26">
    <w:name w:val="Current List26"/>
    <w:uiPriority w:val="99"/>
    <w:rsid w:val="00F631E2"/>
    <w:pPr>
      <w:numPr>
        <w:numId w:val="34"/>
      </w:numPr>
    </w:pPr>
  </w:style>
  <w:style w:type="numbering" w:customStyle="1" w:styleId="CurrentList27">
    <w:name w:val="Current List27"/>
    <w:uiPriority w:val="99"/>
    <w:rsid w:val="00F631E2"/>
    <w:pPr>
      <w:numPr>
        <w:numId w:val="35"/>
      </w:numPr>
    </w:pPr>
  </w:style>
  <w:style w:type="numbering" w:customStyle="1" w:styleId="CurrentList28">
    <w:name w:val="Current List28"/>
    <w:uiPriority w:val="99"/>
    <w:rsid w:val="00F631E2"/>
    <w:pPr>
      <w:numPr>
        <w:numId w:val="36"/>
      </w:numPr>
    </w:pPr>
  </w:style>
  <w:style w:type="numbering" w:customStyle="1" w:styleId="CurrentList29">
    <w:name w:val="Current List29"/>
    <w:uiPriority w:val="99"/>
    <w:rsid w:val="00F631E2"/>
    <w:pPr>
      <w:numPr>
        <w:numId w:val="37"/>
      </w:numPr>
    </w:pPr>
  </w:style>
  <w:style w:type="numbering" w:customStyle="1" w:styleId="CurrentList30">
    <w:name w:val="Current List30"/>
    <w:uiPriority w:val="99"/>
    <w:rsid w:val="00F631E2"/>
    <w:pPr>
      <w:numPr>
        <w:numId w:val="38"/>
      </w:numPr>
    </w:pPr>
  </w:style>
  <w:style w:type="numbering" w:customStyle="1" w:styleId="CurrentList31">
    <w:name w:val="Current List31"/>
    <w:uiPriority w:val="99"/>
    <w:rsid w:val="00F631E2"/>
    <w:pPr>
      <w:numPr>
        <w:numId w:val="39"/>
      </w:numPr>
    </w:pPr>
  </w:style>
  <w:style w:type="numbering" w:customStyle="1" w:styleId="CurrentList32">
    <w:name w:val="Current List32"/>
    <w:uiPriority w:val="99"/>
    <w:rsid w:val="00F631E2"/>
    <w:pPr>
      <w:numPr>
        <w:numId w:val="40"/>
      </w:numPr>
    </w:pPr>
  </w:style>
  <w:style w:type="numbering" w:customStyle="1" w:styleId="CurrentList33">
    <w:name w:val="Current List33"/>
    <w:uiPriority w:val="99"/>
    <w:rsid w:val="00F631E2"/>
    <w:pPr>
      <w:numPr>
        <w:numId w:val="41"/>
      </w:numPr>
    </w:pPr>
  </w:style>
  <w:style w:type="numbering" w:customStyle="1" w:styleId="CurrentList34">
    <w:name w:val="Current List34"/>
    <w:uiPriority w:val="99"/>
    <w:rsid w:val="00F631E2"/>
    <w:pPr>
      <w:numPr>
        <w:numId w:val="42"/>
      </w:numPr>
    </w:pPr>
  </w:style>
  <w:style w:type="numbering" w:customStyle="1" w:styleId="CurrentList35">
    <w:name w:val="Current List35"/>
    <w:uiPriority w:val="99"/>
    <w:rsid w:val="00F631E2"/>
    <w:pPr>
      <w:numPr>
        <w:numId w:val="43"/>
      </w:numPr>
    </w:pPr>
  </w:style>
  <w:style w:type="numbering" w:customStyle="1" w:styleId="CurrentList36">
    <w:name w:val="Current List36"/>
    <w:uiPriority w:val="99"/>
    <w:rsid w:val="00146E7E"/>
    <w:pPr>
      <w:numPr>
        <w:numId w:val="44"/>
      </w:numPr>
    </w:pPr>
  </w:style>
  <w:style w:type="numbering" w:customStyle="1" w:styleId="CurrentList37">
    <w:name w:val="Current List37"/>
    <w:uiPriority w:val="99"/>
    <w:rsid w:val="00146E7E"/>
    <w:pPr>
      <w:numPr>
        <w:numId w:val="45"/>
      </w:numPr>
    </w:pPr>
  </w:style>
  <w:style w:type="numbering" w:customStyle="1" w:styleId="CurrentList38">
    <w:name w:val="Current List38"/>
    <w:uiPriority w:val="99"/>
    <w:rsid w:val="00146E7E"/>
    <w:pPr>
      <w:numPr>
        <w:numId w:val="46"/>
      </w:numPr>
    </w:pPr>
  </w:style>
  <w:style w:type="paragraph" w:customStyle="1" w:styleId="LIST2">
    <w:name w:val="LIST2"/>
    <w:basedOn w:val="LIST1"/>
    <w:qFormat/>
    <w:rsid w:val="00984913"/>
    <w:pPr>
      <w:numPr>
        <w:numId w:val="28"/>
      </w:numPr>
    </w:pPr>
  </w:style>
  <w:style w:type="numbering" w:customStyle="1" w:styleId="CurrentList39">
    <w:name w:val="Current List39"/>
    <w:uiPriority w:val="99"/>
    <w:rsid w:val="00984913"/>
    <w:pPr>
      <w:numPr>
        <w:numId w:val="47"/>
      </w:numPr>
    </w:pPr>
  </w:style>
  <w:style w:type="numbering" w:customStyle="1" w:styleId="CurrentList40">
    <w:name w:val="Current List40"/>
    <w:uiPriority w:val="99"/>
    <w:rsid w:val="00FC12B4"/>
    <w:pPr>
      <w:numPr>
        <w:numId w:val="48"/>
      </w:numPr>
    </w:pPr>
  </w:style>
  <w:style w:type="paragraph" w:customStyle="1" w:styleId="LISTINGBODY">
    <w:name w:val="LISTING BODY"/>
    <w:next w:val="MAINTEXT1"/>
    <w:qFormat/>
    <w:rsid w:val="00FF2869"/>
    <w:pPr>
      <w:widowControl w:val="0"/>
      <w:adjustRightInd w:val="0"/>
      <w:spacing w:after="160" w:line="240" w:lineRule="auto"/>
      <w:contextualSpacing/>
    </w:pPr>
    <w:rPr>
      <w:rFonts w:ascii="Consolas" w:hAnsi="Consolas" w:cs="Consolas"/>
      <w:iCs/>
      <w:color w:val="000000" w:themeColor="text1"/>
      <w:sz w:val="20"/>
      <w:szCs w:val="20"/>
      <w:lang w:val="en-US"/>
    </w:rPr>
  </w:style>
  <w:style w:type="paragraph" w:customStyle="1" w:styleId="LISTINGCAPTION">
    <w:name w:val="LISTING CAPTION"/>
    <w:basedOn w:val="PICTURECAPTION"/>
    <w:next w:val="LISTINGBODY"/>
    <w:qFormat/>
    <w:rsid w:val="00FF2869"/>
    <w:pPr>
      <w:spacing w:after="4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grigorijtomczuk/Desktop/suai/lab-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АВО10</b:Tag>
    <b:SourceType>Book</b:SourceType>
    <b:Guid>{C5283F51-4786-4FF8-8A63-406FB169ED75}</b:Guid>
    <b:Title>Мультимедиа в мире: контекст информатизации</b:Title>
    <b:Year>2010</b:Year>
    <b:City>СПб.</b:City>
    <b:Publisher>Издательский сервис</b:Publisher>
    <b:LCID>ru-RU</b:LCID>
    <b:Author>
      <b:Author>
        <b:NameList>
          <b:Person>
            <b:Last>Осинов</b:Last>
            <b:First>А.</b:First>
            <b:Middle>В.</b:Middle>
          </b:Person>
        </b:NameList>
      </b:Author>
    </b:Author>
    <b:Pages>320</b:Pages>
    <b:RefOrder>1</b:RefOrder>
  </b:Source>
  <b:Source>
    <b:Tag>АГИ17</b:Tag>
    <b:SourceType>Book</b:SourceType>
    <b:Guid>{430EBDA1-F173-4CC7-9683-DD01BB866477}</b:Guid>
    <b:Author>
      <b:Author>
        <b:NameList>
          <b:Person>
            <b:Last>А. Г. Игнатов</b:Last>
            <b:First>Р.</b:First>
            <b:Middle>А. Мишуков</b:Middle>
          </b:Person>
        </b:NameList>
      </b:Author>
    </b:Author>
    <b:Title>Принципы экономико-финансовой деятельности нефтегазовых компаний : учеб. пособие</b:Title>
    <b:Year>2017</b:Year>
    <b:City>СПб.</b:City>
    <b:Publisher>СПбГИМО</b:Publisher>
    <b:Pages>114</b:Pages>
    <b:RefOrder>2</b:RefOrder>
  </b:Source>
</b:Sources>
</file>

<file path=customXml/itemProps1.xml><?xml version="1.0" encoding="utf-8"?>
<ds:datastoreItem xmlns:ds="http://schemas.openxmlformats.org/officeDocument/2006/customXml" ds:itemID="{EFD262A2-1188-E54C-A6F8-00D507D6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lab-template.dotx</Template>
  <TotalTime>0</TotalTime>
  <Pages>17</Pages>
  <Words>2398</Words>
  <Characters>13672</Characters>
  <Application>Microsoft Office Word</Application>
  <DocSecurity>0</DocSecurity>
  <Lines>113</Lines>
  <Paragraphs>32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16038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Tomchuk</dc:creator>
  <cp:keywords/>
  <dc:description/>
  <cp:lastModifiedBy>Grigory Tomchuk</cp:lastModifiedBy>
  <cp:revision>3</cp:revision>
  <cp:lastPrinted>2026-05-31T20:58:00Z</cp:lastPrinted>
  <dcterms:created xsi:type="dcterms:W3CDTF">2026-05-31T20:58:00Z</dcterms:created>
  <dcterms:modified xsi:type="dcterms:W3CDTF">2026-05-31T21:02:00Z</dcterms:modified>
  <cp:category/>
</cp:coreProperties>
</file>
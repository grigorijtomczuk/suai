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6C07E7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CF4D08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6C07E7">
              <w:rPr>
                <w:lang w:val="en-US"/>
              </w:rPr>
              <w:t xml:space="preserve"> </w:t>
            </w:r>
            <w:r w:rsidR="006C07E7">
              <w:t xml:space="preserve">№ </w:t>
            </w:r>
            <w:r w:rsidR="00C06D5E">
              <w:t>8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F4714A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F4714A">
              <w:rPr>
                <w:b w:val="0"/>
                <w:szCs w:val="32"/>
              </w:rPr>
              <w:t>УПРАВЛЕНИЕ ПОЗИЦИОНИРОВАНИЕМ И ОТОБРАЖЕНИЕМ ЭЛЕМЕНТОВ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6C07E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6C07E7">
              <w:rPr>
                <w:sz w:val="28"/>
                <w:szCs w:val="28"/>
                <w:lang w:val="ru-RU"/>
              </w:rPr>
              <w:t>WEB-ТЕХНОЛОГИИ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500D3E" w:rsidRPr="00500D3E">
        <w:t>научиться управлять позиционированием и отображением элементов с использованием языка JavaScript</w:t>
      </w:r>
      <w:r>
        <w:t>.</w:t>
      </w:r>
    </w:p>
    <w:p w:rsidR="00C50AB4" w:rsidRDefault="00C50AB4" w:rsidP="00C50AB4">
      <w:pPr>
        <w:pStyle w:val="DIV1"/>
      </w:pPr>
      <w:r>
        <w:t>Задание</w:t>
      </w:r>
    </w:p>
    <w:p w:rsidR="00FC2AA0" w:rsidRPr="003573DC" w:rsidRDefault="00FC2AA0" w:rsidP="003573DC">
      <w:pPr>
        <w:pStyle w:val="MAINTEXT1"/>
      </w:pPr>
      <w:r w:rsidRPr="003573DC">
        <w:t>Задание № 1. Создание слайд-шоу</w:t>
      </w:r>
    </w:p>
    <w:p w:rsidR="00FC2AA0" w:rsidRPr="003573DC" w:rsidRDefault="00FC2AA0" w:rsidP="003573DC">
      <w:pPr>
        <w:pStyle w:val="MAINTEXT1"/>
      </w:pPr>
      <w:r w:rsidRPr="003573DC">
        <w:t>Требуется создать слайд-шоу, в котором должна происходить поочередная смена трех изображений с интервалом 1 секунда. Необходимо обеспечить возможность перехода по изображениям, как по гиперссылкам, на соответствующие им файлы.</w:t>
      </w:r>
    </w:p>
    <w:p w:rsidR="00FC2AA0" w:rsidRPr="003573DC" w:rsidRDefault="00FC2AA0" w:rsidP="003573DC">
      <w:pPr>
        <w:pStyle w:val="MAINTEXT1"/>
      </w:pPr>
      <w:r w:rsidRPr="003573DC">
        <w:t>Задание № 2.  Создание выпадающего меню</w:t>
      </w:r>
    </w:p>
    <w:p w:rsidR="00FC2AA0" w:rsidRPr="003573DC" w:rsidRDefault="00FC2AA0" w:rsidP="003573DC">
      <w:pPr>
        <w:pStyle w:val="MAINTEXT1"/>
      </w:pPr>
      <w:r w:rsidRPr="003573DC">
        <w:t xml:space="preserve">Требуется создать веб-страницу с горизонтальной навигационной панелью, содержащей 3 пункта меню. В каждом из этих пунктов должно быть выпадающее меню с 2-3 гиперссылками. По клику на каждую гиперссылку должен быть обеспечен переход на соответствующую страницу. </w:t>
      </w:r>
    </w:p>
    <w:p w:rsidR="00FC2AA0" w:rsidRPr="003573DC" w:rsidRDefault="00FC2AA0" w:rsidP="003573DC">
      <w:pPr>
        <w:pStyle w:val="MAINTEXT1"/>
      </w:pPr>
      <w:r w:rsidRPr="003573DC">
        <w:t>Примечание.</w:t>
      </w:r>
      <w:r w:rsidR="004C2EC2" w:rsidRPr="004C2EC2">
        <w:t xml:space="preserve"> </w:t>
      </w:r>
      <w:r w:rsidRPr="003573DC">
        <w:t>Страницы, на которые будет выполняться переход по гиперссылкам, подробно прорабатывать не нужно. Достаточно ограничиться, например, заголовком либо изображением соответствующего гиперссылке содержания.</w:t>
      </w:r>
    </w:p>
    <w:p w:rsidR="00FC2AA0" w:rsidRPr="003573DC" w:rsidRDefault="00FC2AA0" w:rsidP="003573DC">
      <w:pPr>
        <w:pStyle w:val="MAINTEXT1"/>
      </w:pPr>
      <w:r w:rsidRPr="003573DC">
        <w:t>Задание № 3.  Создание галереи изображений</w:t>
      </w:r>
    </w:p>
    <w:p w:rsidR="00FC2AA0" w:rsidRPr="003573DC" w:rsidRDefault="00FC2AA0" w:rsidP="003573DC">
      <w:pPr>
        <w:pStyle w:val="MAINTEXT1"/>
      </w:pPr>
      <w:r w:rsidRPr="003573DC">
        <w:t>Требуется создать галерею, содержащую не менее 7 изображений, с одновременно видимыми тремя изображениями. Слева и справа должны находиться кнопки, обеспечивающие прокрутку изображений влево-вправо.</w:t>
      </w:r>
    </w:p>
    <w:p w:rsidR="00FC2AA0" w:rsidRPr="003573DC" w:rsidRDefault="00FC2AA0" w:rsidP="003573DC">
      <w:pPr>
        <w:pStyle w:val="MAINTEXT1"/>
      </w:pPr>
      <w:r w:rsidRPr="003573DC">
        <w:t>Разрешается создать галерею другого типа, если она будет в большей степени соответствовать концепции оформления веб-сайта, разрабатываемого в ходе выполнения курсовой работы по данной дисциплине.</w:t>
      </w:r>
    </w:p>
    <w:p w:rsidR="00C50AB4" w:rsidRDefault="00C50AB4" w:rsidP="00C50AB4">
      <w:pPr>
        <w:pStyle w:val="DIV1"/>
        <w:rPr>
          <w:lang w:val="en-US"/>
        </w:rPr>
      </w:pPr>
      <w:r>
        <w:t>Ход выполнения</w:t>
      </w:r>
    </w:p>
    <w:p w:rsidR="0047023A" w:rsidRPr="002A23ED" w:rsidRDefault="0047023A" w:rsidP="0047023A">
      <w:pPr>
        <w:pStyle w:val="MAINTEXT1"/>
      </w:pPr>
      <w:r w:rsidRPr="002A23ED">
        <w:t xml:space="preserve">В ходе выполнения лабораторной работы была создана веб-страница, демонстрирующая управление позиционированием и отображением элементов средствами </w:t>
      </w:r>
      <w:r w:rsidRPr="0047023A">
        <w:rPr>
          <w:lang w:val="en-US"/>
        </w:rPr>
        <w:t>HTML</w:t>
      </w:r>
      <w:r w:rsidRPr="002A23ED">
        <w:t xml:space="preserve">, </w:t>
      </w:r>
      <w:r w:rsidRPr="0047023A">
        <w:rPr>
          <w:lang w:val="en-US"/>
        </w:rPr>
        <w:t>CSS</w:t>
      </w:r>
      <w:r w:rsidRPr="002A23ED">
        <w:t xml:space="preserve"> и </w:t>
      </w:r>
      <w:r w:rsidRPr="0047023A">
        <w:rPr>
          <w:lang w:val="en-US"/>
        </w:rPr>
        <w:t>JavaScript</w:t>
      </w:r>
      <w:r w:rsidRPr="002A23ED">
        <w:t xml:space="preserve">. Сначала была подготовлена структура проекта: основная страница </w:t>
      </w:r>
      <w:r w:rsidRPr="0047023A">
        <w:rPr>
          <w:lang w:val="en-US"/>
        </w:rPr>
        <w:t>index</w:t>
      </w:r>
      <w:r w:rsidRPr="002A23ED">
        <w:t>.</w:t>
      </w:r>
      <w:r w:rsidRPr="0047023A">
        <w:rPr>
          <w:lang w:val="en-US"/>
        </w:rPr>
        <w:t>html</w:t>
      </w:r>
      <w:r w:rsidRPr="002A23ED">
        <w:t xml:space="preserve">, файл стилей </w:t>
      </w:r>
      <w:r w:rsidRPr="0047023A">
        <w:rPr>
          <w:lang w:val="en-US"/>
        </w:rPr>
        <w:t>styles</w:t>
      </w:r>
      <w:r w:rsidRPr="002A23ED">
        <w:t>.</w:t>
      </w:r>
      <w:r w:rsidRPr="0047023A">
        <w:rPr>
          <w:lang w:val="en-US"/>
        </w:rPr>
        <w:t>css</w:t>
      </w:r>
      <w:r w:rsidRPr="002A23ED">
        <w:t xml:space="preserve">, файл </w:t>
      </w:r>
      <w:r w:rsidRPr="002A23ED">
        <w:lastRenderedPageBreak/>
        <w:t xml:space="preserve">сценариев </w:t>
      </w:r>
      <w:r w:rsidRPr="0047023A">
        <w:rPr>
          <w:lang w:val="en-US"/>
        </w:rPr>
        <w:t>script</w:t>
      </w:r>
      <w:r w:rsidRPr="002A23ED">
        <w:t>.</w:t>
      </w:r>
      <w:r w:rsidRPr="0047023A">
        <w:rPr>
          <w:lang w:val="en-US"/>
        </w:rPr>
        <w:t>js</w:t>
      </w:r>
      <w:r w:rsidRPr="002A23ED">
        <w:t xml:space="preserve">, папка с изображениями и несколько дополнительных </w:t>
      </w:r>
      <w:r w:rsidRPr="0047023A">
        <w:rPr>
          <w:lang w:val="en-US"/>
        </w:rPr>
        <w:t>HTML</w:t>
      </w:r>
      <w:r w:rsidRPr="002A23ED">
        <w:t>-страниц для проверки переходов по гиперссылкам.</w:t>
      </w:r>
    </w:p>
    <w:p w:rsidR="0047023A" w:rsidRPr="002A23ED" w:rsidRDefault="0047023A" w:rsidP="0047023A">
      <w:pPr>
        <w:pStyle w:val="MAINTEXT1"/>
      </w:pPr>
      <w:r w:rsidRPr="002A23ED">
        <w:t xml:space="preserve">На первом этапе было реализовано слайд-шоу из трех изображений. В </w:t>
      </w:r>
      <w:r w:rsidRPr="0047023A">
        <w:rPr>
          <w:lang w:val="en-US"/>
        </w:rPr>
        <w:t>HTML</w:t>
      </w:r>
      <w:r w:rsidRPr="002A23ED">
        <w:t xml:space="preserve">-разметке был создан блок с изображением, помещенным внутрь гиперссылки. Благодаря этому при нажатии на текущий слайд выполняется переход к соответствующему файлу изображения. В </w:t>
      </w:r>
      <w:r w:rsidRPr="0047023A">
        <w:rPr>
          <w:lang w:val="en-US"/>
        </w:rPr>
        <w:t>JavaScript</w:t>
      </w:r>
      <w:r w:rsidRPr="002A23ED">
        <w:t xml:space="preserve"> был создан массив с данными о трех слайдах, после чего с помощью таймера была настроена автоматическая смена изображений с интервалом 1 секунда. При смене слайда изменяются путь к изображению, альтернативный текст и ссылка на файл. На рисунке 1 изображен фрагмент кода, отвечающий за работу слайд-шоу. На рисунке 2 изображен результат работы слайд-шоу на веб-странице.</w:t>
      </w:r>
    </w:p>
    <w:p w:rsidR="002A23ED" w:rsidRDefault="002A23ED" w:rsidP="002A23ED">
      <w:pPr>
        <w:pStyle w:val="PICTURE"/>
      </w:pPr>
      <w:r>
        <w:drawing>
          <wp:inline distT="0" distB="0" distL="0" distR="0" wp14:anchorId="0E3CE703" wp14:editId="517704D4">
            <wp:extent cx="3548185" cy="3880696"/>
            <wp:effectExtent l="0" t="0" r="0" b="571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789" cy="390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ED" w:rsidRPr="007C6CC9" w:rsidRDefault="002A23ED" w:rsidP="002A23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A3D13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="00E9353C" w:rsidRPr="00E9353C">
        <w:t xml:space="preserve"> </w:t>
      </w:r>
      <w:r w:rsidR="00E9353C">
        <w:rPr>
          <w:lang w:val="en-US"/>
        </w:rPr>
        <w:t>JS</w:t>
      </w:r>
      <w:r w:rsidR="00E9353C" w:rsidRPr="00E9353C">
        <w:t>-</w:t>
      </w:r>
      <w:r w:rsidR="00E9353C" w:rsidRPr="00E9353C">
        <w:t>код, отвечающий за работу слайд-шоу</w:t>
      </w:r>
    </w:p>
    <w:p w:rsidR="009B4A8B" w:rsidRDefault="002A23ED" w:rsidP="002A23ED">
      <w:pPr>
        <w:pStyle w:val="PICTURE"/>
      </w:pPr>
      <w:r>
        <w:lastRenderedPageBreak/>
        <w:drawing>
          <wp:inline distT="0" distB="0" distL="0" distR="0" wp14:anchorId="090F98F7" wp14:editId="366BF859">
            <wp:extent cx="3572789" cy="1914677"/>
            <wp:effectExtent l="0" t="0" r="0" b="3175"/>
            <wp:docPr id="10529365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36522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789" cy="191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A8B" w:rsidRPr="009B4A8B">
        <w:drawing>
          <wp:inline distT="0" distB="0" distL="0" distR="0" wp14:anchorId="264CE3F5" wp14:editId="5419E6C3">
            <wp:extent cx="3579446" cy="1955172"/>
            <wp:effectExtent l="0" t="0" r="2540" b="635"/>
            <wp:docPr id="687292192" name="Picture 1" descr="A street with buildings and a crosswal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92192" name="Picture 1" descr="A street with buildings and a crosswal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026" cy="196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ED" w:rsidRPr="00786A1B" w:rsidRDefault="002A23ED" w:rsidP="002A23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A3D13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786A1B">
        <w:t>Результат работы слайд-шо</w:t>
      </w:r>
      <w:r w:rsidR="001E5BC8">
        <w:t>у</w:t>
      </w:r>
    </w:p>
    <w:p w:rsidR="0047023A" w:rsidRPr="002A23ED" w:rsidRDefault="0047023A" w:rsidP="0047023A">
      <w:pPr>
        <w:pStyle w:val="MAINTEXT1"/>
      </w:pPr>
      <w:r w:rsidRPr="002A23ED">
        <w:t xml:space="preserve">На втором этапе была создана горизонтальная навигационная панель с тремя пунктами меню. Для каждого пункта было добавлено вложенное выпадающее меню с гиперссылками. Отображение выпадающих списков было реализовано с помощью </w:t>
      </w:r>
      <w:r w:rsidRPr="0047023A">
        <w:rPr>
          <w:lang w:val="en-US"/>
        </w:rPr>
        <w:t>CSS</w:t>
      </w:r>
      <w:r w:rsidRPr="002A23ED">
        <w:t xml:space="preserve">: подменю скрыто по умолчанию и появляется при наведении курсора на пункт меню или при получении фокуса. Для ссылок были созданы отдельные простые страницы, содержащие заголовок или изображение, что позволяет проверить корректность переходов. На рисунке 3 изображен фрагмент </w:t>
      </w:r>
      <w:r w:rsidRPr="0047023A">
        <w:rPr>
          <w:lang w:val="en-US"/>
        </w:rPr>
        <w:t>HTML</w:t>
      </w:r>
      <w:r w:rsidRPr="002A23ED">
        <w:t>-кода навигационной панели. На рисунке 4 изображен внешний вид раскрытого выпадающего меню.</w:t>
      </w:r>
    </w:p>
    <w:p w:rsidR="002A23ED" w:rsidRDefault="002A23ED" w:rsidP="002A23ED">
      <w:pPr>
        <w:pStyle w:val="PICTURE"/>
      </w:pPr>
      <w:r>
        <w:lastRenderedPageBreak/>
        <w:drawing>
          <wp:inline distT="0" distB="0" distL="0" distR="0" wp14:anchorId="090F98F7" wp14:editId="366BF859">
            <wp:extent cx="3572789" cy="2714023"/>
            <wp:effectExtent l="0" t="0" r="0" b="3810"/>
            <wp:docPr id="51080955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9556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789" cy="271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ED" w:rsidRPr="008F09D1" w:rsidRDefault="002A23ED" w:rsidP="002A23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A3D13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8F09D1">
        <w:t>Разметка навигационной панели</w:t>
      </w:r>
    </w:p>
    <w:p w:rsidR="002A23ED" w:rsidRDefault="002A23ED" w:rsidP="002A23ED">
      <w:pPr>
        <w:pStyle w:val="PICTURE"/>
      </w:pPr>
      <w:r>
        <w:drawing>
          <wp:inline distT="0" distB="0" distL="0" distR="0" wp14:anchorId="090F98F7" wp14:editId="366BF859">
            <wp:extent cx="3572789" cy="1070045"/>
            <wp:effectExtent l="0" t="0" r="0" b="0"/>
            <wp:docPr id="5016281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8168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789" cy="10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ED" w:rsidRPr="007C6CC9" w:rsidRDefault="002A23ED" w:rsidP="002A23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A3D13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D5676F">
        <w:t>Выпадающее меню в действии</w:t>
      </w:r>
    </w:p>
    <w:p w:rsidR="0047023A" w:rsidRPr="002A23ED" w:rsidRDefault="0047023A" w:rsidP="0047023A">
      <w:pPr>
        <w:pStyle w:val="MAINTEXT1"/>
      </w:pPr>
      <w:r w:rsidRPr="002A23ED">
        <w:t>На третьем этапе была реализована галерея изображений. В галерею было добавлено семь изображений, размещенных в горизонтальной ленте. Для области просмотра было задано скрытие переполнения</w:t>
      </w:r>
      <w:r w:rsidR="0008317D">
        <w:t xml:space="preserve"> (</w:t>
      </w:r>
      <w:r w:rsidR="0008317D" w:rsidRPr="0008317D">
        <w:t>overflow: hidden</w:t>
      </w:r>
      <w:r w:rsidR="0008317D">
        <w:t>)</w:t>
      </w:r>
      <w:r w:rsidRPr="002A23ED">
        <w:t xml:space="preserve">, поэтому одновременно на странице отображаются только три изображения. Слева и справа от галереи были размещены кнопки прокрутки. В </w:t>
      </w:r>
      <w:r w:rsidRPr="0047023A">
        <w:rPr>
          <w:lang w:val="en-US"/>
        </w:rPr>
        <w:t>JavaScript</w:t>
      </w:r>
      <w:r w:rsidRPr="002A23ED">
        <w:t xml:space="preserve"> была реализована логика изменения позиции ленты изображений: при нажатии на правую кнопку галерея смещается вперед, а при нажатии на левую кнопку возвращается назад. Также была добавлена блокировка кнопок в крайних положениях, чтобы исключить прокрутку за пределы набора изображений. На рисунке 5 изображен фрагмент кода, отвечающий за прокрутку галереи. На рисунке 6 изображен результат работы галереи на веб-странице.</w:t>
      </w:r>
    </w:p>
    <w:p w:rsidR="002A23ED" w:rsidRDefault="002A23ED" w:rsidP="002A23ED">
      <w:pPr>
        <w:pStyle w:val="PICTURE"/>
      </w:pPr>
      <w:r>
        <w:lastRenderedPageBreak/>
        <w:drawing>
          <wp:inline distT="0" distB="0" distL="0" distR="0" wp14:anchorId="090F98F7" wp14:editId="366BF859">
            <wp:extent cx="3782646" cy="3890336"/>
            <wp:effectExtent l="0" t="0" r="2540" b="0"/>
            <wp:docPr id="19403544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54442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9960" cy="38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ED" w:rsidRPr="00400293" w:rsidRDefault="002A23ED" w:rsidP="002A23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A3D13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82260F">
        <w:rPr>
          <w:lang w:val="en-US"/>
        </w:rPr>
        <w:t>JS</w:t>
      </w:r>
      <w:r w:rsidR="0082260F" w:rsidRPr="00400293">
        <w:t>-</w:t>
      </w:r>
      <w:r w:rsidR="0082260F">
        <w:t>код галереи изображений</w:t>
      </w:r>
      <w:r w:rsidR="0082260F" w:rsidRPr="00400293">
        <w:t xml:space="preserve"> </w:t>
      </w:r>
    </w:p>
    <w:p w:rsidR="002A23ED" w:rsidRDefault="002A23ED" w:rsidP="002A23ED">
      <w:pPr>
        <w:pStyle w:val="PICTURE"/>
        <w:rPr>
          <w:lang w:val="ru-RU"/>
        </w:rPr>
      </w:pPr>
      <w:r>
        <w:drawing>
          <wp:inline distT="0" distB="0" distL="0" distR="0" wp14:anchorId="090F98F7" wp14:editId="366BF859">
            <wp:extent cx="3572789" cy="1327151"/>
            <wp:effectExtent l="0" t="0" r="0" b="0"/>
            <wp:docPr id="15646507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50778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789" cy="13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D9" w:rsidRPr="00132FD9" w:rsidRDefault="00132FD9" w:rsidP="002A23ED">
      <w:pPr>
        <w:pStyle w:val="PICTURE"/>
        <w:rPr>
          <w:lang w:val="ru-RU"/>
        </w:rPr>
      </w:pPr>
      <w:r w:rsidRPr="00132FD9">
        <w:rPr>
          <w:lang w:val="ru-RU"/>
        </w:rPr>
        <w:drawing>
          <wp:inline distT="0" distB="0" distL="0" distR="0" wp14:anchorId="33FFD6C4" wp14:editId="1E499940">
            <wp:extent cx="3548185" cy="1590749"/>
            <wp:effectExtent l="0" t="0" r="0" b="0"/>
            <wp:docPr id="1649611063" name="Picture 1" descr="A screenshot of a crosswal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1063" name="Picture 1" descr="A screenshot of a crosswalk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2723" cy="161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ED" w:rsidRPr="007C6CC9" w:rsidRDefault="002A23ED" w:rsidP="002A23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A3D13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="00D47969">
        <w:t xml:space="preserve"> Работа галереи </w:t>
      </w:r>
      <w:r w:rsidR="00400293">
        <w:t>изображений</w:t>
      </w:r>
    </w:p>
    <w:p w:rsidR="0047023A" w:rsidRPr="002A23ED" w:rsidRDefault="0047023A" w:rsidP="0047023A">
      <w:pPr>
        <w:pStyle w:val="MAINTEXT1"/>
      </w:pPr>
      <w:r w:rsidRPr="002A23ED">
        <w:t xml:space="preserve">После реализации основных заданий были добавлены стили оформления страницы. Для элементов были настроены размеры, отступы, границы, цвета, позиционирование навигационной панели и адаптивное отображение на экранах разной ширины. Навигационная панель закреплена в верхней части </w:t>
      </w:r>
      <w:r w:rsidRPr="002A23ED">
        <w:lastRenderedPageBreak/>
        <w:t xml:space="preserve">страницы, выпадающие меню позиционируются относительно родительских пунктов, а блоки слайд-шоу и галереи имеют фиксированные пропорции изображений. На рисунке 7 изображен фрагмент </w:t>
      </w:r>
      <w:r w:rsidRPr="0047023A">
        <w:rPr>
          <w:lang w:val="en-US"/>
        </w:rPr>
        <w:t>CSS</w:t>
      </w:r>
      <w:r w:rsidRPr="002A23ED">
        <w:t>-кода, отвечающий за позиционирование меню и отображение подменю.</w:t>
      </w:r>
    </w:p>
    <w:p w:rsidR="002A23ED" w:rsidRDefault="002A23ED" w:rsidP="002A23ED">
      <w:pPr>
        <w:pStyle w:val="PICTURE"/>
      </w:pPr>
      <w:r>
        <w:drawing>
          <wp:inline distT="0" distB="0" distL="0" distR="0" wp14:anchorId="090F98F7" wp14:editId="366BF859">
            <wp:extent cx="2993292" cy="6218294"/>
            <wp:effectExtent l="0" t="0" r="4445" b="5080"/>
            <wp:docPr id="4677744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74433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6734" cy="624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ED" w:rsidRPr="007C6CC9" w:rsidRDefault="002A23ED" w:rsidP="002A23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A3D13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B18B4" w:rsidRPr="00CB18B4">
        <w:t>CSS-код, отвечающий за позиционирование меню и отображение подменю</w:t>
      </w:r>
    </w:p>
    <w:p w:rsidR="0047023A" w:rsidRPr="002A23ED" w:rsidRDefault="0047023A" w:rsidP="0047023A">
      <w:pPr>
        <w:pStyle w:val="MAINTEXT1"/>
      </w:pPr>
      <w:r w:rsidRPr="002A23ED">
        <w:t>На рисунке 8 изображен итоговый вид главной страницы с реализованными элементами лабораторной работы.</w:t>
      </w:r>
    </w:p>
    <w:p w:rsidR="002A23ED" w:rsidRDefault="002A23ED" w:rsidP="002A23ED">
      <w:pPr>
        <w:pStyle w:val="PICTURE"/>
      </w:pPr>
      <w:r>
        <w:lastRenderedPageBreak/>
        <w:drawing>
          <wp:inline distT="0" distB="0" distL="0" distR="0" wp14:anchorId="090F98F7" wp14:editId="366BF859">
            <wp:extent cx="4165600" cy="2948822"/>
            <wp:effectExtent l="0" t="0" r="0" b="0"/>
            <wp:docPr id="17298618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61844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9828" cy="29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ED" w:rsidRPr="007C6CC9" w:rsidRDefault="002A23ED" w:rsidP="002A23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A3D13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="00AD746E">
        <w:t xml:space="preserve"> Главная </w:t>
      </w:r>
      <w:r w:rsidR="007B54EE">
        <w:t>страница</w:t>
      </w:r>
    </w:p>
    <w:p w:rsidR="000214A2" w:rsidRDefault="00C50AB4" w:rsidP="007C6CC9">
      <w:pPr>
        <w:pStyle w:val="DIV1"/>
      </w:pPr>
      <w:r>
        <w:t>Выводы</w:t>
      </w:r>
    </w:p>
    <w:p w:rsidR="0047023A" w:rsidRPr="002A23ED" w:rsidRDefault="0047023A" w:rsidP="0047023A">
      <w:pPr>
        <w:pStyle w:val="MAINTEXT1"/>
      </w:pPr>
      <w:r w:rsidRPr="002A23ED">
        <w:t>В ходе выполнения лабораторной работы были закреплены навыки управления отображением и позиционированием элементов на веб-странице. Было реализовано автоматическое слайд-шоу с переходами по изображениям, выпадающее горизонтальное меню с гиперссылками и галерея изображений с прокруткой.</w:t>
      </w:r>
    </w:p>
    <w:p w:rsidR="007C6CC9" w:rsidRPr="002A23ED" w:rsidRDefault="0047023A" w:rsidP="0047023A">
      <w:pPr>
        <w:pStyle w:val="MAINTEXT1"/>
      </w:pPr>
      <w:r w:rsidRPr="002A23ED">
        <w:t xml:space="preserve">При выполнении работы были использованы возможности </w:t>
      </w:r>
      <w:r w:rsidRPr="0047023A">
        <w:rPr>
          <w:lang w:val="en-US"/>
        </w:rPr>
        <w:t>HTML</w:t>
      </w:r>
      <w:r w:rsidRPr="002A23ED">
        <w:t xml:space="preserve"> для создания структуры страницы, </w:t>
      </w:r>
      <w:r w:rsidRPr="0047023A">
        <w:rPr>
          <w:lang w:val="en-US"/>
        </w:rPr>
        <w:t>CSS</w:t>
      </w:r>
      <w:r w:rsidRPr="002A23ED">
        <w:t xml:space="preserve"> для оформления, позиционирования и скрытия или отображения элементов, а также </w:t>
      </w:r>
      <w:r w:rsidRPr="0047023A">
        <w:rPr>
          <w:lang w:val="en-US"/>
        </w:rPr>
        <w:t>JavaScript</w:t>
      </w:r>
      <w:r w:rsidRPr="002A23ED">
        <w:t xml:space="preserve"> для динамического изменения содержимого страницы. В результате была создана веб-страница, на которой представлены основные способы управления видимостью, расположением и интерактивным поведением элементов.</w:t>
      </w:r>
    </w:p>
    <w:p w:rsidR="0034013E" w:rsidRDefault="0034013E">
      <w:pPr>
        <w:spacing w:after="200" w:line="276" w:lineRule="auto"/>
        <w:rPr>
          <w:iCs/>
          <w:color w:val="000000" w:themeColor="text1"/>
          <w:sz w:val="28"/>
          <w:szCs w:val="28"/>
        </w:rPr>
      </w:pPr>
      <w:r>
        <w:br w:type="page"/>
      </w:r>
    </w:p>
    <w:p w:rsidR="0034013E" w:rsidRDefault="0034013E" w:rsidP="0034013E">
      <w:pPr>
        <w:pStyle w:val="H1"/>
      </w:pPr>
      <w:r>
        <w:lastRenderedPageBreak/>
        <w:t>ПРИЛОЖЕНИЕ</w:t>
      </w:r>
    </w:p>
    <w:p w:rsidR="0034013E" w:rsidRPr="005649AF" w:rsidRDefault="0034013E" w:rsidP="0034013E">
      <w:pPr>
        <w:pStyle w:val="LISTINGCAPTION"/>
        <w:rPr>
          <w:lang w:val="en-US"/>
        </w:rPr>
      </w:pPr>
      <w:r>
        <w:t>Листинг</w:t>
      </w:r>
      <w:r w:rsidRPr="008C59B2">
        <w:rPr>
          <w:lang w:val="en-US"/>
        </w:rPr>
        <w:t xml:space="preserve"> </w:t>
      </w:r>
      <w:r>
        <w:fldChar w:fldCharType="begin"/>
      </w:r>
      <w:r w:rsidRPr="008C59B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8C59B2">
        <w:rPr>
          <w:lang w:val="en-US"/>
        </w:rPr>
        <w:instrText xml:space="preserve"> </w:instrText>
      </w:r>
      <w:r>
        <w:instrText>Листинг</w:instrText>
      </w:r>
      <w:r w:rsidRPr="008C59B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8C59B2">
        <w:rPr>
          <w:lang w:val="en-US"/>
        </w:rPr>
        <w:instrText xml:space="preserve"> </w:instrText>
      </w:r>
      <w:r>
        <w:fldChar w:fldCharType="separate"/>
      </w:r>
      <w:r w:rsidR="000A3D13">
        <w:rPr>
          <w:noProof/>
          <w:lang w:val="en-US"/>
        </w:rPr>
        <w:t>1</w:t>
      </w:r>
      <w:r>
        <w:fldChar w:fldCharType="end"/>
      </w:r>
      <w:r w:rsidRPr="008C59B2">
        <w:rPr>
          <w:lang w:val="en-US"/>
        </w:rPr>
        <w:t xml:space="preserve"> — </w:t>
      </w:r>
      <w:r w:rsidR="005649AF">
        <w:rPr>
          <w:lang w:val="en-US"/>
        </w:rPr>
        <w:t>index.html</w:t>
      </w:r>
    </w:p>
    <w:p w:rsidR="008C59B2" w:rsidRDefault="008C59B2" w:rsidP="008C59B2">
      <w:pPr>
        <w:pStyle w:val="LISTINGBODY"/>
      </w:pPr>
      <w:r>
        <w:t>&lt;!doctype html&gt;</w:t>
      </w:r>
    </w:p>
    <w:p w:rsidR="008C59B2" w:rsidRDefault="008C59B2" w:rsidP="008C59B2">
      <w:pPr>
        <w:pStyle w:val="LISTINGBODY"/>
      </w:pPr>
      <w:r>
        <w:t>&lt;html lang="ru"&gt;</w:t>
      </w:r>
    </w:p>
    <w:p w:rsidR="008C59B2" w:rsidRDefault="008C59B2" w:rsidP="008C59B2">
      <w:pPr>
        <w:pStyle w:val="LISTINGBODY"/>
      </w:pPr>
      <w:r>
        <w:tab/>
        <w:t>&lt;head&gt;</w:t>
      </w:r>
    </w:p>
    <w:p w:rsidR="008C59B2" w:rsidRDefault="008C59B2" w:rsidP="008C59B2">
      <w:pPr>
        <w:pStyle w:val="LISTINGBODY"/>
      </w:pPr>
      <w:r>
        <w:tab/>
      </w:r>
      <w:r>
        <w:tab/>
        <w:t>&lt;meta charset="UTF-8" /&gt;</w:t>
      </w:r>
    </w:p>
    <w:p w:rsidR="008C59B2" w:rsidRDefault="008C59B2" w:rsidP="008C59B2">
      <w:pPr>
        <w:pStyle w:val="LISTINGBODY"/>
      </w:pPr>
      <w:r>
        <w:tab/>
      </w:r>
      <w:r>
        <w:tab/>
        <w:t>&lt;meta name="viewport" content="width=device-width, initial-scale=1.0" /&gt;</w:t>
      </w:r>
    </w:p>
    <w:p w:rsidR="008C59B2" w:rsidRDefault="008C59B2" w:rsidP="008C59B2">
      <w:pPr>
        <w:pStyle w:val="LISTINGBODY"/>
      </w:pPr>
      <w:r>
        <w:tab/>
      </w:r>
      <w:r>
        <w:tab/>
        <w:t>&lt;link rel="stylesheet" href="styles.css" /&gt;</w:t>
      </w:r>
    </w:p>
    <w:p w:rsidR="008C59B2" w:rsidRDefault="008C59B2" w:rsidP="008C59B2">
      <w:pPr>
        <w:pStyle w:val="LISTINGBODY"/>
      </w:pPr>
      <w:r>
        <w:tab/>
        <w:t>&lt;/head&gt;</w:t>
      </w:r>
    </w:p>
    <w:p w:rsidR="008C59B2" w:rsidRDefault="008C59B2" w:rsidP="008C59B2">
      <w:pPr>
        <w:pStyle w:val="LISTINGBODY"/>
      </w:pPr>
      <w:r>
        <w:tab/>
        <w:t>&lt;body&gt;</w:t>
      </w:r>
    </w:p>
    <w:p w:rsidR="008C59B2" w:rsidRDefault="008C59B2" w:rsidP="008C59B2">
      <w:pPr>
        <w:pStyle w:val="LISTINGBODY"/>
      </w:pPr>
      <w:r>
        <w:tab/>
      </w:r>
      <w:r>
        <w:tab/>
        <w:t>&lt;nav class="navigation" aria-label="Основная навигация"&gt;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  <w:t>&lt;ul class="menu"&gt;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&lt;li class="menu__item"&gt;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&lt;a class="menu__link" href="#"&gt;Разделы&lt;/a&gt;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&lt;ul class="submenu"&gt;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&lt;li&gt;&lt;a href="pages/slideshow.html"&gt;Слайд-шоу&lt;/a&gt;&lt;/li&gt;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&lt;li&gt;&lt;a href="pages/menu.html"&gt;Выпадающее меню&lt;/a&gt;&lt;/li&gt;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&lt;li&gt;&lt;a href="pages/gallery.html"&gt;Галерея&lt;/a&gt;&lt;/li&gt;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&lt;/ul&gt;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&lt;li class="menu__item"&gt;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&lt;a class="menu__link" href="#"&gt;Изображения&lt;/a&gt;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&lt;ul class="submenu"&gt;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&lt;li&gt;&lt;a href="pages/mountains.html"&gt;Горы&lt;/a&gt;&lt;/li&gt;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&lt;li&gt;&lt;a href="pages/city.html"&gt;Город&lt;/a&gt;&lt;/li&gt;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&lt;li&gt;&lt;a href="pages/forest.html"&gt;Лес&lt;/a&gt;&lt;/li&gt;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&lt;/ul&gt;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&lt;li class="menu__item"&gt;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&lt;a class="menu__link" href="#"&gt;Справка&lt;/a&gt;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&lt;ul class="submenu"&gt;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&lt;li&gt;&lt;a href="pages/about.html"&gt;О работе&lt;/a&gt;&lt;/li&gt;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&lt;li&gt;&lt;a href="pages/contacts.html"&gt;Контакты&lt;/a&gt;&lt;/li&gt;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&lt;/ul&gt;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&lt;/li&gt;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  <w:t>&lt;/ul&gt;</w:t>
      </w:r>
    </w:p>
    <w:p w:rsidR="008C59B2" w:rsidRDefault="008C59B2" w:rsidP="008C59B2">
      <w:pPr>
        <w:pStyle w:val="LISTINGBODY"/>
      </w:pPr>
      <w:r>
        <w:tab/>
      </w:r>
      <w:r>
        <w:tab/>
        <w:t>&lt;/nav&gt;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</w:r>
      <w:r>
        <w:tab/>
        <w:t>&lt;main&gt;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  <w:t>&lt;section class="section"&gt;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&lt;div class="section__text"&gt;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&lt;h2&gt;Слайд-шоу&lt;/h2&gt;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&lt;p&gt;</w:t>
      </w:r>
    </w:p>
    <w:p w:rsidR="008C59B2" w:rsidRPr="002179FE" w:rsidRDefault="008C59B2" w:rsidP="008C59B2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179FE">
        <w:rPr>
          <w:lang w:val="ru-RU"/>
        </w:rPr>
        <w:t>Три изображения меняются автоматически с интервалом 1 секунда. Каждое</w:t>
      </w: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изображение является ссылкой на соответствующий файл.</w:t>
      </w: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&lt;/</w:t>
      </w:r>
      <w:r>
        <w:t>p</w:t>
      </w:r>
      <w:r w:rsidRPr="002179FE">
        <w:rPr>
          <w:lang w:val="ru-RU"/>
        </w:rPr>
        <w:t>&gt;</w:t>
      </w: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&lt;/</w:t>
      </w:r>
      <w:r>
        <w:t>div</w:t>
      </w:r>
      <w:r w:rsidRPr="002179FE">
        <w:rPr>
          <w:lang w:val="ru-RU"/>
        </w:rPr>
        <w:t>&gt;</w:t>
      </w:r>
    </w:p>
    <w:p w:rsidR="008C59B2" w:rsidRPr="002179FE" w:rsidRDefault="008C59B2" w:rsidP="008C59B2">
      <w:pPr>
        <w:pStyle w:val="LISTINGBODY"/>
        <w:rPr>
          <w:lang w:val="ru-RU"/>
        </w:rPr>
      </w:pP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&lt;</w:t>
      </w:r>
      <w:r>
        <w:t>div</w:t>
      </w:r>
      <w:r w:rsidRPr="002179FE">
        <w:rPr>
          <w:lang w:val="ru-RU"/>
        </w:rPr>
        <w:t xml:space="preserve"> </w:t>
      </w:r>
      <w:r>
        <w:t>class</w:t>
      </w:r>
      <w:r w:rsidRPr="002179FE">
        <w:rPr>
          <w:lang w:val="ru-RU"/>
        </w:rPr>
        <w:t>="</w:t>
      </w:r>
      <w:r>
        <w:t>slideshow</w:t>
      </w:r>
      <w:r w:rsidRPr="002179FE">
        <w:rPr>
          <w:lang w:val="ru-RU"/>
        </w:rPr>
        <w:t xml:space="preserve">" </w:t>
      </w:r>
      <w:r>
        <w:t>aria</w:t>
      </w:r>
      <w:r w:rsidRPr="002179FE">
        <w:rPr>
          <w:lang w:val="ru-RU"/>
        </w:rPr>
        <w:t>-</w:t>
      </w:r>
      <w:r>
        <w:t>label</w:t>
      </w:r>
      <w:r w:rsidRPr="002179FE">
        <w:rPr>
          <w:lang w:val="ru-RU"/>
        </w:rPr>
        <w:t>="Автоматическое слайд-шоу"&gt;</w:t>
      </w:r>
    </w:p>
    <w:p w:rsidR="008C59B2" w:rsidRDefault="008C59B2" w:rsidP="008C59B2">
      <w:pPr>
        <w:pStyle w:val="LISTINGBODY"/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>
        <w:t>&lt;a id="slideLink" href="assets/images/gallery-07.jpg" target="_blank"&gt;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&lt;img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id="slideImage"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src="assets/images/gallery-07.jpg"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alt="Горный пейзаж"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/&gt;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&lt;div class="slide-dots" aria-hidden="true"&gt;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&lt;span class="slide-dot slide-dot--active"&gt;&lt;/span&gt;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&lt;span class="slide-dot"&gt;&lt;/span&gt;</w:t>
      </w:r>
    </w:p>
    <w:p w:rsidR="008C59B2" w:rsidRDefault="008C59B2" w:rsidP="008C59B2">
      <w:pPr>
        <w:pStyle w:val="LISTINGBODY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&lt;span class="slide-dot"&gt;&lt;/span&gt;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&lt;/div&gt;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  <w:t>&lt;/section&gt;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</w:r>
      <w:r>
        <w:tab/>
      </w:r>
      <w:r>
        <w:tab/>
        <w:t>&lt;section class="section"&gt;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&lt;div class="section__text"&gt;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&lt;h2&gt;Галерея изображений&lt;/h2&gt;</w:t>
      </w:r>
    </w:p>
    <w:p w:rsidR="008C59B2" w:rsidRPr="002179FE" w:rsidRDefault="008C59B2" w:rsidP="008C59B2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 w:rsidRPr="002179FE">
        <w:rPr>
          <w:lang w:val="ru-RU"/>
        </w:rPr>
        <w:t>&lt;</w:t>
      </w:r>
      <w:r>
        <w:t>p</w:t>
      </w:r>
      <w:r w:rsidRPr="002179FE">
        <w:rPr>
          <w:lang w:val="ru-RU"/>
        </w:rPr>
        <w:t>&gt;</w:t>
      </w: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В галерее 7 изображений. Одновременно видны 3 изображения, а кнопки слева и</w:t>
      </w: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справа прокручивают ленту.</w:t>
      </w: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&lt;/</w:t>
      </w:r>
      <w:r>
        <w:t>p</w:t>
      </w:r>
      <w:r w:rsidRPr="002179FE">
        <w:rPr>
          <w:lang w:val="ru-RU"/>
        </w:rPr>
        <w:t>&gt;</w:t>
      </w: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&lt;/</w:t>
      </w:r>
      <w:r>
        <w:t>div</w:t>
      </w:r>
      <w:r w:rsidRPr="002179FE">
        <w:rPr>
          <w:lang w:val="ru-RU"/>
        </w:rPr>
        <w:t>&gt;</w:t>
      </w:r>
    </w:p>
    <w:p w:rsidR="008C59B2" w:rsidRPr="002179FE" w:rsidRDefault="008C59B2" w:rsidP="008C59B2">
      <w:pPr>
        <w:pStyle w:val="LISTINGBODY"/>
        <w:rPr>
          <w:lang w:val="ru-RU"/>
        </w:rPr>
      </w:pPr>
    </w:p>
    <w:p w:rsidR="008C59B2" w:rsidRDefault="008C59B2" w:rsidP="008C59B2">
      <w:pPr>
        <w:pStyle w:val="LISTINGBODY"/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>
        <w:t>&lt;div class="gallery" aria-label="Галерея изображений"&gt;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&lt;button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class="gallery__button"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id="galleryPrev"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type="button"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aria-label="Прокрутить влево"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&lt;/button&gt;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&lt;div class="gallery__viewport"&gt;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&lt;div class="gallery__track" id="galleryTrack"&gt;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class="gallery__item"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href="assets/images/gallery-01.jpg"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target="_blank"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&gt;&lt;img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src="assets/images/gallery-01.jpg"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alt="Изображение галереи 1"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class="gallery__item"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href="assets/images/gallery-02.jpg"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target="_blank"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&gt;&lt;img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src="assets/images/gallery-02.jpg"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alt="Изображение галереи 2"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class="gallery__item"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href="assets/images/gallery-03.jpg"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target="_blank"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&gt;&lt;img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src="assets/images/gallery-03.jpg"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alt="Изображение галереи 3"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class="gallery__item"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href="assets/images/gallery-04.jpg"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target="_blank"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&gt;&lt;img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src="assets/images/gallery-04.jpg"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alt="Изображение галереи 4"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class="gallery__item"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href="assets/images/gallery-05.jpg"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target="_blank"</w:t>
      </w:r>
    </w:p>
    <w:p w:rsidR="008C59B2" w:rsidRDefault="008C59B2" w:rsidP="008C59B2">
      <w:pPr>
        <w:pStyle w:val="LISTINGBODY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&gt;&lt;img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src="assets/images/gallery-05.jpg"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alt="Изображение галереи 5"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class="gallery__item"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href="assets/images/gallery-06.jpg"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target="_blank"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&gt;&lt;img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src="assets/images/gallery-06.jpg"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alt="Изображение галереи 6"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/&gt;&lt;/a&gt;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class="gallery__item"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href="assets/images/gallery-07.jpg"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target="_blank"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&gt;&lt;img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src="assets/images/gallery-07.jpg"</w:t>
      </w:r>
    </w:p>
    <w:p w:rsidR="008C59B2" w:rsidRPr="002179FE" w:rsidRDefault="008C59B2" w:rsidP="008C59B2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alt</w:t>
      </w:r>
      <w:r w:rsidRPr="002179FE">
        <w:rPr>
          <w:lang w:val="ru-RU"/>
        </w:rPr>
        <w:t>="Изображение галереи 7"</w:t>
      </w: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/&gt;&lt;/</w:t>
      </w:r>
      <w:r>
        <w:t>a</w:t>
      </w:r>
      <w:r w:rsidRPr="002179FE">
        <w:rPr>
          <w:lang w:val="ru-RU"/>
        </w:rPr>
        <w:t>&gt;</w:t>
      </w:r>
    </w:p>
    <w:p w:rsidR="008C59B2" w:rsidRPr="002179FE" w:rsidRDefault="008C59B2" w:rsidP="008C59B2">
      <w:pPr>
        <w:pStyle w:val="LISTINGBODY"/>
        <w:rPr>
          <w:lang w:val="ru-RU"/>
        </w:rPr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  <w:t>&lt;/</w:t>
      </w:r>
      <w:r>
        <w:t>div</w:t>
      </w:r>
      <w:r w:rsidRPr="002179FE">
        <w:rPr>
          <w:lang w:val="ru-RU"/>
        </w:rPr>
        <w:t>&gt;</w:t>
      </w:r>
    </w:p>
    <w:p w:rsidR="008C59B2" w:rsidRDefault="008C59B2" w:rsidP="008C59B2">
      <w:pPr>
        <w:pStyle w:val="LISTINGBODY"/>
      </w:pP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 w:rsidRPr="002179FE">
        <w:rPr>
          <w:lang w:val="ru-RU"/>
        </w:rPr>
        <w:tab/>
      </w:r>
      <w:r>
        <w:t>&lt;/div&gt;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&lt;button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class="gallery__button"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id="galleryNext"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type="button"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aria-label="Прокрутить вправо"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&lt;/button&gt;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8C59B2" w:rsidRDefault="008C59B2" w:rsidP="008C59B2">
      <w:pPr>
        <w:pStyle w:val="LISTINGBODY"/>
      </w:pPr>
      <w:r>
        <w:tab/>
      </w:r>
      <w:r>
        <w:tab/>
      </w:r>
      <w:r>
        <w:tab/>
        <w:t>&lt;/section&gt;</w:t>
      </w:r>
    </w:p>
    <w:p w:rsidR="008C59B2" w:rsidRDefault="008C59B2" w:rsidP="008C59B2">
      <w:pPr>
        <w:pStyle w:val="LISTINGBODY"/>
      </w:pPr>
      <w:r>
        <w:tab/>
      </w:r>
      <w:r>
        <w:tab/>
        <w:t>&lt;/main&gt;</w:t>
      </w:r>
    </w:p>
    <w:p w:rsidR="008C59B2" w:rsidRDefault="008C59B2" w:rsidP="008C59B2">
      <w:pPr>
        <w:pStyle w:val="LISTINGBODY"/>
      </w:pPr>
      <w:r>
        <w:tab/>
      </w:r>
      <w:r>
        <w:tab/>
        <w:t>&lt;script src="script.js"&gt;&lt;/script&gt;</w:t>
      </w:r>
    </w:p>
    <w:p w:rsidR="008C59B2" w:rsidRDefault="008C59B2" w:rsidP="008C59B2">
      <w:pPr>
        <w:pStyle w:val="LISTINGBODY"/>
      </w:pPr>
      <w:r>
        <w:tab/>
        <w:t>&lt;/body&gt;</w:t>
      </w:r>
    </w:p>
    <w:p w:rsidR="0034013E" w:rsidRDefault="008C59B2" w:rsidP="008C59B2">
      <w:pPr>
        <w:pStyle w:val="LISTINGBODY"/>
        <w:rPr>
          <w:lang w:val="ru-RU"/>
        </w:rPr>
      </w:pPr>
      <w:r>
        <w:t>&lt;/html&gt;</w:t>
      </w:r>
    </w:p>
    <w:p w:rsidR="005649AF" w:rsidRPr="005649AF" w:rsidRDefault="005649AF" w:rsidP="005649AF">
      <w:pPr>
        <w:pStyle w:val="LISTINGCAPTION"/>
        <w:rPr>
          <w:lang w:val="en-US"/>
        </w:rPr>
      </w:pPr>
      <w:r>
        <w:t>Листинг</w:t>
      </w:r>
      <w:r w:rsidRPr="005649AF">
        <w:rPr>
          <w:lang w:val="en-US"/>
        </w:rPr>
        <w:t xml:space="preserve"> </w:t>
      </w:r>
      <w:r>
        <w:fldChar w:fldCharType="begin"/>
      </w:r>
      <w:r w:rsidRPr="005649AF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5649AF">
        <w:rPr>
          <w:lang w:val="en-US"/>
        </w:rPr>
        <w:instrText xml:space="preserve"> </w:instrText>
      </w:r>
      <w:r>
        <w:instrText>Листинг</w:instrText>
      </w:r>
      <w:r w:rsidRPr="005649AF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5649AF">
        <w:rPr>
          <w:lang w:val="en-US"/>
        </w:rPr>
        <w:instrText xml:space="preserve"> </w:instrText>
      </w:r>
      <w:r>
        <w:fldChar w:fldCharType="separate"/>
      </w:r>
      <w:r w:rsidR="000A3D13">
        <w:rPr>
          <w:noProof/>
          <w:lang w:val="en-US"/>
        </w:rPr>
        <w:t>2</w:t>
      </w:r>
      <w:r>
        <w:fldChar w:fldCharType="end"/>
      </w:r>
      <w:r w:rsidRPr="005649AF">
        <w:rPr>
          <w:lang w:val="en-US"/>
        </w:rPr>
        <w:t xml:space="preserve"> — </w:t>
      </w:r>
      <w:r>
        <w:rPr>
          <w:lang w:val="en-US"/>
        </w:rPr>
        <w:t>script.js</w:t>
      </w:r>
    </w:p>
    <w:p w:rsidR="008C59B2" w:rsidRDefault="008C59B2" w:rsidP="008C59B2">
      <w:pPr>
        <w:pStyle w:val="LISTINGBODY"/>
      </w:pPr>
      <w:r>
        <w:t>const slides = [</w:t>
      </w:r>
    </w:p>
    <w:p w:rsidR="008C59B2" w:rsidRDefault="008C59B2" w:rsidP="008C59B2">
      <w:pPr>
        <w:pStyle w:val="LISTINGBODY"/>
      </w:pPr>
      <w:r>
        <w:tab/>
        <w:t>{</w:t>
      </w:r>
    </w:p>
    <w:p w:rsidR="008C59B2" w:rsidRDefault="008C59B2" w:rsidP="008C59B2">
      <w:pPr>
        <w:pStyle w:val="LISTINGBODY"/>
      </w:pPr>
      <w:r>
        <w:tab/>
      </w:r>
      <w:r>
        <w:tab/>
        <w:t>src: "assets/images/gallery-07.jpg",</w:t>
      </w:r>
    </w:p>
    <w:p w:rsidR="008C59B2" w:rsidRDefault="008C59B2" w:rsidP="008C59B2">
      <w:pPr>
        <w:pStyle w:val="LISTINGBODY"/>
      </w:pPr>
      <w:r>
        <w:tab/>
      </w:r>
      <w:r>
        <w:tab/>
        <w:t>href: "assets/images/gallery-07.jpg",</w:t>
      </w:r>
    </w:p>
    <w:p w:rsidR="008C59B2" w:rsidRDefault="008C59B2" w:rsidP="008C59B2">
      <w:pPr>
        <w:pStyle w:val="LISTINGBODY"/>
      </w:pPr>
      <w:r>
        <w:tab/>
      </w:r>
      <w:r>
        <w:tab/>
        <w:t>alt: "Горный пейзаж",</w:t>
      </w:r>
    </w:p>
    <w:p w:rsidR="008C59B2" w:rsidRDefault="008C59B2" w:rsidP="008C59B2">
      <w:pPr>
        <w:pStyle w:val="LISTINGBODY"/>
      </w:pPr>
      <w:r>
        <w:tab/>
        <w:t>},</w:t>
      </w:r>
    </w:p>
    <w:p w:rsidR="008C59B2" w:rsidRDefault="008C59B2" w:rsidP="008C59B2">
      <w:pPr>
        <w:pStyle w:val="LISTINGBODY"/>
      </w:pPr>
      <w:r>
        <w:tab/>
        <w:t>{</w:t>
      </w:r>
    </w:p>
    <w:p w:rsidR="008C59B2" w:rsidRDefault="008C59B2" w:rsidP="008C59B2">
      <w:pPr>
        <w:pStyle w:val="LISTINGBODY"/>
      </w:pPr>
      <w:r>
        <w:tab/>
      </w:r>
      <w:r>
        <w:tab/>
        <w:t>src: "assets/images/gallery-05.jpg",</w:t>
      </w:r>
    </w:p>
    <w:p w:rsidR="008C59B2" w:rsidRDefault="008C59B2" w:rsidP="008C59B2">
      <w:pPr>
        <w:pStyle w:val="LISTINGBODY"/>
      </w:pPr>
      <w:r>
        <w:tab/>
      </w:r>
      <w:r>
        <w:tab/>
        <w:t>href: "assets/images/gallery-05.jpg",</w:t>
      </w:r>
    </w:p>
    <w:p w:rsidR="008C59B2" w:rsidRDefault="008C59B2" w:rsidP="008C59B2">
      <w:pPr>
        <w:pStyle w:val="LISTINGBODY"/>
      </w:pPr>
      <w:r>
        <w:tab/>
      </w:r>
      <w:r>
        <w:tab/>
        <w:t>alt: "Городской пейзаж",</w:t>
      </w:r>
    </w:p>
    <w:p w:rsidR="008C59B2" w:rsidRDefault="008C59B2" w:rsidP="008C59B2">
      <w:pPr>
        <w:pStyle w:val="LISTINGBODY"/>
      </w:pPr>
      <w:r>
        <w:tab/>
        <w:t>},</w:t>
      </w:r>
    </w:p>
    <w:p w:rsidR="008C59B2" w:rsidRDefault="008C59B2" w:rsidP="008C59B2">
      <w:pPr>
        <w:pStyle w:val="LISTINGBODY"/>
      </w:pPr>
      <w:r>
        <w:tab/>
        <w:t>{</w:t>
      </w:r>
    </w:p>
    <w:p w:rsidR="008C59B2" w:rsidRDefault="008C59B2" w:rsidP="008C59B2">
      <w:pPr>
        <w:pStyle w:val="LISTINGBODY"/>
      </w:pPr>
      <w:r>
        <w:tab/>
      </w:r>
      <w:r>
        <w:tab/>
        <w:t>src: "assets/images/gallery-04.jpg",</w:t>
      </w:r>
    </w:p>
    <w:p w:rsidR="008C59B2" w:rsidRDefault="008C59B2" w:rsidP="008C59B2">
      <w:pPr>
        <w:pStyle w:val="LISTINGBODY"/>
      </w:pPr>
      <w:r>
        <w:tab/>
      </w:r>
      <w:r>
        <w:tab/>
        <w:t>href: "assets/images/gallery-04.jpg",</w:t>
      </w:r>
    </w:p>
    <w:p w:rsidR="008C59B2" w:rsidRDefault="008C59B2" w:rsidP="008C59B2">
      <w:pPr>
        <w:pStyle w:val="LISTINGBODY"/>
      </w:pPr>
      <w:r>
        <w:tab/>
      </w:r>
      <w:r>
        <w:tab/>
        <w:t>alt: "Лесной пейзаж",</w:t>
      </w:r>
    </w:p>
    <w:p w:rsidR="008C59B2" w:rsidRDefault="008C59B2" w:rsidP="008C59B2">
      <w:pPr>
        <w:pStyle w:val="LISTINGBODY"/>
      </w:pPr>
      <w:r>
        <w:tab/>
        <w:t>},</w:t>
      </w:r>
    </w:p>
    <w:p w:rsidR="008C59B2" w:rsidRDefault="008C59B2" w:rsidP="008C59B2">
      <w:pPr>
        <w:pStyle w:val="LISTINGBODY"/>
      </w:pPr>
      <w:r>
        <w:t>];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let currentSlide = 0;</w:t>
      </w:r>
    </w:p>
    <w:p w:rsidR="008C59B2" w:rsidRDefault="008C59B2" w:rsidP="008C59B2">
      <w:pPr>
        <w:pStyle w:val="LISTINGBODY"/>
      </w:pPr>
      <w:r>
        <w:t>const slideImage = document.querySelector("#slideImage");</w:t>
      </w:r>
    </w:p>
    <w:p w:rsidR="008C59B2" w:rsidRDefault="008C59B2" w:rsidP="008C59B2">
      <w:pPr>
        <w:pStyle w:val="LISTINGBODY"/>
      </w:pPr>
      <w:r>
        <w:t>const slideLink = document.querySelector("#slideLink");</w:t>
      </w:r>
    </w:p>
    <w:p w:rsidR="008C59B2" w:rsidRDefault="008C59B2" w:rsidP="008C59B2">
      <w:pPr>
        <w:pStyle w:val="LISTINGBODY"/>
      </w:pPr>
      <w:r>
        <w:t>const slideDots = document.querySelectorAll(".slide-dot");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lastRenderedPageBreak/>
        <w:t>function showSlide(index) {</w:t>
      </w:r>
    </w:p>
    <w:p w:rsidR="008C59B2" w:rsidRDefault="008C59B2" w:rsidP="008C59B2">
      <w:pPr>
        <w:pStyle w:val="LISTINGBODY"/>
      </w:pPr>
      <w:r>
        <w:tab/>
        <w:t>const slide = slides[index];</w:t>
      </w:r>
    </w:p>
    <w:p w:rsidR="008C59B2" w:rsidRDefault="008C59B2" w:rsidP="008C59B2">
      <w:pPr>
        <w:pStyle w:val="LISTINGBODY"/>
      </w:pPr>
      <w:r>
        <w:tab/>
        <w:t>slideImage.src = slide.src;</w:t>
      </w:r>
    </w:p>
    <w:p w:rsidR="008C59B2" w:rsidRDefault="008C59B2" w:rsidP="008C59B2">
      <w:pPr>
        <w:pStyle w:val="LISTINGBODY"/>
      </w:pPr>
      <w:r>
        <w:tab/>
        <w:t>slideImage.alt = slide.alt;</w:t>
      </w:r>
    </w:p>
    <w:p w:rsidR="008C59B2" w:rsidRDefault="008C59B2" w:rsidP="008C59B2">
      <w:pPr>
        <w:pStyle w:val="LISTINGBODY"/>
      </w:pPr>
      <w:r>
        <w:tab/>
        <w:t>slideLink.href = slide.href;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  <w:t>slideDots.forEach((dot, dotIndex) =&gt; {</w:t>
      </w:r>
    </w:p>
    <w:p w:rsidR="008C59B2" w:rsidRDefault="008C59B2" w:rsidP="008C59B2">
      <w:pPr>
        <w:pStyle w:val="LISTINGBODY"/>
      </w:pPr>
      <w:r>
        <w:tab/>
      </w:r>
      <w:r>
        <w:tab/>
        <w:t>dot.classList.toggle("slide-dot--active", dotIndex === index);</w:t>
      </w:r>
    </w:p>
    <w:p w:rsidR="008C59B2" w:rsidRDefault="008C59B2" w:rsidP="008C59B2">
      <w:pPr>
        <w:pStyle w:val="LISTINGBODY"/>
      </w:pPr>
      <w:r>
        <w:tab/>
        <w:t>});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setInterval(() =&gt; {</w:t>
      </w:r>
    </w:p>
    <w:p w:rsidR="008C59B2" w:rsidRDefault="008C59B2" w:rsidP="008C59B2">
      <w:pPr>
        <w:pStyle w:val="LISTINGBODY"/>
      </w:pPr>
      <w:r>
        <w:tab/>
        <w:t>currentSlide = (currentSlide + 1) % slides.length;</w:t>
      </w:r>
    </w:p>
    <w:p w:rsidR="008C59B2" w:rsidRDefault="008C59B2" w:rsidP="008C59B2">
      <w:pPr>
        <w:pStyle w:val="LISTINGBODY"/>
      </w:pPr>
      <w:r>
        <w:tab/>
        <w:t>showSlide(currentSlide);</w:t>
      </w:r>
    </w:p>
    <w:p w:rsidR="008C59B2" w:rsidRDefault="008C59B2" w:rsidP="008C59B2">
      <w:pPr>
        <w:pStyle w:val="LISTINGBODY"/>
      </w:pPr>
      <w:r>
        <w:t>}, 1000);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const galleryTrack = document.querySelector("#galleryTrack");</w:t>
      </w:r>
    </w:p>
    <w:p w:rsidR="008C59B2" w:rsidRDefault="008C59B2" w:rsidP="008C59B2">
      <w:pPr>
        <w:pStyle w:val="LISTINGBODY"/>
      </w:pPr>
      <w:r>
        <w:t>const galleryPrev = document.querySelector("#galleryPrev");</w:t>
      </w:r>
    </w:p>
    <w:p w:rsidR="008C59B2" w:rsidRDefault="008C59B2" w:rsidP="008C59B2">
      <w:pPr>
        <w:pStyle w:val="LISTINGBODY"/>
      </w:pPr>
      <w:r>
        <w:t>const galleryNext = document.querySelector("#galleryNext");</w:t>
      </w:r>
    </w:p>
    <w:p w:rsidR="008C59B2" w:rsidRDefault="008C59B2" w:rsidP="008C59B2">
      <w:pPr>
        <w:pStyle w:val="LISTINGBODY"/>
      </w:pPr>
      <w:r>
        <w:t>const galleryItems = document.querySelectorAll(".gallery__item");</w:t>
      </w:r>
    </w:p>
    <w:p w:rsidR="008C59B2" w:rsidRDefault="008C59B2" w:rsidP="008C59B2">
      <w:pPr>
        <w:pStyle w:val="LISTINGBODY"/>
      </w:pPr>
      <w:r>
        <w:t>let galleryPosition = 0;</w:t>
      </w:r>
    </w:p>
    <w:p w:rsidR="008C59B2" w:rsidRDefault="008C59B2" w:rsidP="008C59B2">
      <w:pPr>
        <w:pStyle w:val="LISTINGBODY"/>
      </w:pPr>
      <w:r>
        <w:t>const visibleItems = 3;</w:t>
      </w:r>
    </w:p>
    <w:p w:rsidR="008C59B2" w:rsidRDefault="008C59B2" w:rsidP="008C59B2">
      <w:pPr>
        <w:pStyle w:val="LISTINGBODY"/>
      </w:pPr>
      <w:r>
        <w:t>const maxPosition = galleryItems.length - visibleItems;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function updateGallery() {</w:t>
      </w:r>
    </w:p>
    <w:p w:rsidR="008C59B2" w:rsidRDefault="008C59B2" w:rsidP="008C59B2">
      <w:pPr>
        <w:pStyle w:val="LISTINGBODY"/>
      </w:pPr>
      <w:r>
        <w:tab/>
        <w:t>const viewport = document.querySelector(".gallery__viewport");</w:t>
      </w:r>
    </w:p>
    <w:p w:rsidR="008C59B2" w:rsidRDefault="008C59B2" w:rsidP="008C59B2">
      <w:pPr>
        <w:pStyle w:val="LISTINGBODY"/>
      </w:pPr>
      <w:r>
        <w:tab/>
        <w:t>const gap = parseFloat(getComputedStyle(galleryTrack).gap);</w:t>
      </w:r>
    </w:p>
    <w:p w:rsidR="008C59B2" w:rsidRDefault="008C59B2" w:rsidP="008C59B2">
      <w:pPr>
        <w:pStyle w:val="LISTINGBODY"/>
      </w:pPr>
      <w:r>
        <w:tab/>
        <w:t>const itemWidth = galleryItems[0].getBoundingClientRect().width;</w:t>
      </w:r>
    </w:p>
    <w:p w:rsidR="008C59B2" w:rsidRDefault="008C59B2" w:rsidP="008C59B2">
      <w:pPr>
        <w:pStyle w:val="LISTINGBODY"/>
      </w:pPr>
      <w:r>
        <w:tab/>
        <w:t>const offset = galleryPosition * (itemWidth + gap);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  <w:t>galleryTrack.style.transform = `translateX(-${offset}px)`;</w:t>
      </w:r>
    </w:p>
    <w:p w:rsidR="008C59B2" w:rsidRDefault="008C59B2" w:rsidP="008C59B2">
      <w:pPr>
        <w:pStyle w:val="LISTINGBODY"/>
      </w:pPr>
      <w:r>
        <w:tab/>
        <w:t>galleryPrev.disabled = galleryPosition === 0;</w:t>
      </w:r>
    </w:p>
    <w:p w:rsidR="008C59B2" w:rsidRDefault="008C59B2" w:rsidP="008C59B2">
      <w:pPr>
        <w:pStyle w:val="LISTINGBODY"/>
      </w:pPr>
      <w:r>
        <w:tab/>
        <w:t>galleryNext.disabled = galleryPosition === maxPosition;</w:t>
      </w:r>
    </w:p>
    <w:p w:rsidR="008C59B2" w:rsidRDefault="008C59B2" w:rsidP="008C59B2">
      <w:pPr>
        <w:pStyle w:val="LISTINGBODY"/>
      </w:pPr>
      <w:r>
        <w:tab/>
        <w:t>viewport.setAttribute("aria-live", "polite");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galleryPrev.addEventListener("click", () =&gt; {</w:t>
      </w:r>
    </w:p>
    <w:p w:rsidR="008C59B2" w:rsidRDefault="008C59B2" w:rsidP="008C59B2">
      <w:pPr>
        <w:pStyle w:val="LISTINGBODY"/>
      </w:pPr>
      <w:r>
        <w:tab/>
        <w:t>if (galleryPosition &gt; 0) {</w:t>
      </w:r>
    </w:p>
    <w:p w:rsidR="008C59B2" w:rsidRDefault="008C59B2" w:rsidP="008C59B2">
      <w:pPr>
        <w:pStyle w:val="LISTINGBODY"/>
      </w:pPr>
      <w:r>
        <w:tab/>
      </w:r>
      <w:r>
        <w:tab/>
        <w:t>galleryPosition -= 1;</w:t>
      </w:r>
    </w:p>
    <w:p w:rsidR="008C59B2" w:rsidRDefault="008C59B2" w:rsidP="008C59B2">
      <w:pPr>
        <w:pStyle w:val="LISTINGBODY"/>
      </w:pPr>
      <w:r>
        <w:tab/>
      </w:r>
      <w:r>
        <w:tab/>
        <w:t>updateGallery();</w:t>
      </w:r>
    </w:p>
    <w:p w:rsidR="008C59B2" w:rsidRDefault="008C59B2" w:rsidP="008C59B2">
      <w:pPr>
        <w:pStyle w:val="LISTINGBODY"/>
      </w:pPr>
      <w:r>
        <w:tab/>
        <w:t>}</w:t>
      </w:r>
    </w:p>
    <w:p w:rsidR="008C59B2" w:rsidRDefault="008C59B2" w:rsidP="008C59B2">
      <w:pPr>
        <w:pStyle w:val="LISTINGBODY"/>
      </w:pPr>
      <w:r>
        <w:t>});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galleryNext.addEventListener("click", () =&gt; {</w:t>
      </w:r>
    </w:p>
    <w:p w:rsidR="008C59B2" w:rsidRDefault="008C59B2" w:rsidP="008C59B2">
      <w:pPr>
        <w:pStyle w:val="LISTINGBODY"/>
      </w:pPr>
      <w:r>
        <w:tab/>
        <w:t>if (galleryPosition &lt; maxPosition) {</w:t>
      </w:r>
    </w:p>
    <w:p w:rsidR="008C59B2" w:rsidRDefault="008C59B2" w:rsidP="008C59B2">
      <w:pPr>
        <w:pStyle w:val="LISTINGBODY"/>
      </w:pPr>
      <w:r>
        <w:tab/>
      </w:r>
      <w:r>
        <w:tab/>
        <w:t>galleryPosition += 1;</w:t>
      </w:r>
    </w:p>
    <w:p w:rsidR="008C59B2" w:rsidRDefault="008C59B2" w:rsidP="008C59B2">
      <w:pPr>
        <w:pStyle w:val="LISTINGBODY"/>
      </w:pPr>
      <w:r>
        <w:tab/>
      </w:r>
      <w:r>
        <w:tab/>
        <w:t>updateGallery();</w:t>
      </w:r>
    </w:p>
    <w:p w:rsidR="008C59B2" w:rsidRDefault="008C59B2" w:rsidP="008C59B2">
      <w:pPr>
        <w:pStyle w:val="LISTINGBODY"/>
      </w:pPr>
      <w:r>
        <w:tab/>
        <w:t>}</w:t>
      </w:r>
    </w:p>
    <w:p w:rsidR="008C59B2" w:rsidRDefault="008C59B2" w:rsidP="008C59B2">
      <w:pPr>
        <w:pStyle w:val="LISTINGBODY"/>
      </w:pPr>
      <w:r>
        <w:t>});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window.addEventListener("resize", updateGallery);</w:t>
      </w:r>
    </w:p>
    <w:p w:rsidR="005649AF" w:rsidRPr="00CF4D08" w:rsidRDefault="008C59B2" w:rsidP="008C59B2">
      <w:pPr>
        <w:pStyle w:val="LISTINGBODY"/>
      </w:pPr>
      <w:r>
        <w:t>updateGallery();</w:t>
      </w:r>
    </w:p>
    <w:p w:rsidR="005649AF" w:rsidRPr="005649AF" w:rsidRDefault="005649AF" w:rsidP="005649AF">
      <w:pPr>
        <w:pStyle w:val="LISTINGCAPTION"/>
        <w:rPr>
          <w:lang w:val="en-US"/>
        </w:rPr>
      </w:pPr>
      <w:r>
        <w:t>Листинг</w:t>
      </w:r>
      <w:r w:rsidRPr="005649AF">
        <w:rPr>
          <w:lang w:val="en-US"/>
        </w:rPr>
        <w:t xml:space="preserve"> </w:t>
      </w:r>
      <w:r>
        <w:fldChar w:fldCharType="begin"/>
      </w:r>
      <w:r w:rsidRPr="005649AF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5649AF">
        <w:rPr>
          <w:lang w:val="en-US"/>
        </w:rPr>
        <w:instrText xml:space="preserve"> </w:instrText>
      </w:r>
      <w:r>
        <w:instrText>Листинг</w:instrText>
      </w:r>
      <w:r w:rsidRPr="005649AF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5649AF">
        <w:rPr>
          <w:lang w:val="en-US"/>
        </w:rPr>
        <w:instrText xml:space="preserve"> </w:instrText>
      </w:r>
      <w:r>
        <w:fldChar w:fldCharType="separate"/>
      </w:r>
      <w:r w:rsidR="000A3D13">
        <w:rPr>
          <w:noProof/>
          <w:lang w:val="en-US"/>
        </w:rPr>
        <w:t>3</w:t>
      </w:r>
      <w:r>
        <w:fldChar w:fldCharType="end"/>
      </w:r>
      <w:r w:rsidRPr="005649AF">
        <w:rPr>
          <w:lang w:val="en-US"/>
        </w:rPr>
        <w:t xml:space="preserve"> — </w:t>
      </w:r>
      <w:r>
        <w:rPr>
          <w:lang w:val="en-US"/>
        </w:rPr>
        <w:t>styles.css</w:t>
      </w:r>
    </w:p>
    <w:p w:rsidR="008C59B2" w:rsidRDefault="008C59B2" w:rsidP="008C59B2">
      <w:pPr>
        <w:pStyle w:val="LISTINGBODY"/>
      </w:pPr>
      <w:r>
        <w:t>* {</w:t>
      </w:r>
    </w:p>
    <w:p w:rsidR="008C59B2" w:rsidRDefault="008C59B2" w:rsidP="008C59B2">
      <w:pPr>
        <w:pStyle w:val="LISTINGBODY"/>
      </w:pPr>
      <w:r>
        <w:tab/>
        <w:t>box-sizing: border-box;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body {</w:t>
      </w:r>
    </w:p>
    <w:p w:rsidR="008C59B2" w:rsidRDefault="008C59B2" w:rsidP="008C59B2">
      <w:pPr>
        <w:pStyle w:val="LISTINGBODY"/>
      </w:pPr>
      <w:r>
        <w:tab/>
        <w:t>margin: 0;</w:t>
      </w:r>
    </w:p>
    <w:p w:rsidR="008C59B2" w:rsidRDefault="008C59B2" w:rsidP="008C59B2">
      <w:pPr>
        <w:pStyle w:val="LISTINGBODY"/>
      </w:pPr>
      <w:r>
        <w:tab/>
        <w:t>background: #f4f6f8;</w:t>
      </w:r>
    </w:p>
    <w:p w:rsidR="008C59B2" w:rsidRDefault="008C59B2" w:rsidP="008C59B2">
      <w:pPr>
        <w:pStyle w:val="LISTINGBODY"/>
      </w:pPr>
      <w:r>
        <w:lastRenderedPageBreak/>
        <w:tab/>
        <w:t>min-width: 320px;</w:t>
      </w:r>
    </w:p>
    <w:p w:rsidR="008C59B2" w:rsidRDefault="008C59B2" w:rsidP="008C59B2">
      <w:pPr>
        <w:pStyle w:val="LISTINGBODY"/>
      </w:pPr>
      <w:r>
        <w:tab/>
        <w:t>color: #1f2933;</w:t>
      </w:r>
    </w:p>
    <w:p w:rsidR="008C59B2" w:rsidRDefault="008C59B2" w:rsidP="008C59B2">
      <w:pPr>
        <w:pStyle w:val="LISTINGBODY"/>
      </w:pPr>
      <w:r>
        <w:tab/>
        <w:t>line-height: 1.5;</w:t>
      </w:r>
    </w:p>
    <w:p w:rsidR="008C59B2" w:rsidRDefault="008C59B2" w:rsidP="008C59B2">
      <w:pPr>
        <w:pStyle w:val="LISTINGBODY"/>
      </w:pPr>
      <w:r>
        <w:tab/>
        <w:t>font-family: Arial, Helvetica, sans-serif;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a {</w:t>
      </w:r>
    </w:p>
    <w:p w:rsidR="008C59B2" w:rsidRDefault="008C59B2" w:rsidP="008C59B2">
      <w:pPr>
        <w:pStyle w:val="LISTINGBODY"/>
      </w:pPr>
      <w:r>
        <w:tab/>
        <w:t>color: inherit;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.site-header {</w:t>
      </w:r>
    </w:p>
    <w:p w:rsidR="008C59B2" w:rsidRDefault="008C59B2" w:rsidP="008C59B2">
      <w:pPr>
        <w:pStyle w:val="LISTINGBODY"/>
      </w:pPr>
      <w:r>
        <w:tab/>
        <w:t>background: #243447;</w:t>
      </w:r>
    </w:p>
    <w:p w:rsidR="008C59B2" w:rsidRDefault="008C59B2" w:rsidP="008C59B2">
      <w:pPr>
        <w:pStyle w:val="LISTINGBODY"/>
      </w:pPr>
      <w:r>
        <w:tab/>
        <w:t>padding: 32px 24px;</w:t>
      </w:r>
    </w:p>
    <w:p w:rsidR="008C59B2" w:rsidRDefault="008C59B2" w:rsidP="008C59B2">
      <w:pPr>
        <w:pStyle w:val="LISTINGBODY"/>
      </w:pPr>
      <w:r>
        <w:tab/>
        <w:t>color: #ffffff;</w:t>
      </w:r>
    </w:p>
    <w:p w:rsidR="008C59B2" w:rsidRDefault="008C59B2" w:rsidP="008C59B2">
      <w:pPr>
        <w:pStyle w:val="LISTINGBODY"/>
      </w:pPr>
      <w:r>
        <w:tab/>
        <w:t>text-align: center;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.site-header h1,</w:t>
      </w:r>
    </w:p>
    <w:p w:rsidR="008C59B2" w:rsidRDefault="008C59B2" w:rsidP="008C59B2">
      <w:pPr>
        <w:pStyle w:val="LISTINGBODY"/>
      </w:pPr>
      <w:r>
        <w:t>.site-header p {</w:t>
      </w:r>
    </w:p>
    <w:p w:rsidR="008C59B2" w:rsidRDefault="008C59B2" w:rsidP="008C59B2">
      <w:pPr>
        <w:pStyle w:val="LISTINGBODY"/>
      </w:pPr>
      <w:r>
        <w:tab/>
        <w:t>margin: 0;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.site-header h1 {</w:t>
      </w:r>
    </w:p>
    <w:p w:rsidR="008C59B2" w:rsidRDefault="008C59B2" w:rsidP="008C59B2">
      <w:pPr>
        <w:pStyle w:val="LISTINGBODY"/>
      </w:pPr>
      <w:r>
        <w:tab/>
        <w:t>font-size: clamp(26px, 4vw, 42px);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.site-header p {</w:t>
      </w:r>
    </w:p>
    <w:p w:rsidR="008C59B2" w:rsidRDefault="008C59B2" w:rsidP="008C59B2">
      <w:pPr>
        <w:pStyle w:val="LISTINGBODY"/>
      </w:pPr>
      <w:r>
        <w:tab/>
        <w:t>margin-top: 8px;</w:t>
      </w:r>
    </w:p>
    <w:p w:rsidR="008C59B2" w:rsidRDefault="008C59B2" w:rsidP="008C59B2">
      <w:pPr>
        <w:pStyle w:val="LISTINGBODY"/>
      </w:pPr>
      <w:r>
        <w:tab/>
        <w:t>color: #d8e2ea;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.navigation {</w:t>
      </w:r>
    </w:p>
    <w:p w:rsidR="008C59B2" w:rsidRDefault="008C59B2" w:rsidP="008C59B2">
      <w:pPr>
        <w:pStyle w:val="LISTINGBODY"/>
      </w:pPr>
      <w:r>
        <w:tab/>
        <w:t>position: sticky;</w:t>
      </w:r>
    </w:p>
    <w:p w:rsidR="008C59B2" w:rsidRDefault="008C59B2" w:rsidP="008C59B2">
      <w:pPr>
        <w:pStyle w:val="LISTINGBODY"/>
      </w:pPr>
      <w:r>
        <w:tab/>
        <w:t>top: 0;</w:t>
      </w:r>
    </w:p>
    <w:p w:rsidR="008C59B2" w:rsidRDefault="008C59B2" w:rsidP="008C59B2">
      <w:pPr>
        <w:pStyle w:val="LISTINGBODY"/>
      </w:pPr>
      <w:r>
        <w:tab/>
        <w:t>z-index: 10;</w:t>
      </w:r>
    </w:p>
    <w:p w:rsidR="008C59B2" w:rsidRDefault="008C59B2" w:rsidP="008C59B2">
      <w:pPr>
        <w:pStyle w:val="LISTINGBODY"/>
      </w:pPr>
      <w:r>
        <w:tab/>
        <w:t>box-shadow: 0 6px 18px rgba(31, 41, 51, 0.08);</w:t>
      </w:r>
    </w:p>
    <w:p w:rsidR="008C59B2" w:rsidRDefault="008C59B2" w:rsidP="008C59B2">
      <w:pPr>
        <w:pStyle w:val="LISTINGBODY"/>
      </w:pPr>
      <w:r>
        <w:tab/>
        <w:t>border-bottom: 1px solid #d9e2ec;</w:t>
      </w:r>
    </w:p>
    <w:p w:rsidR="008C59B2" w:rsidRDefault="008C59B2" w:rsidP="008C59B2">
      <w:pPr>
        <w:pStyle w:val="LISTINGBODY"/>
      </w:pPr>
      <w:r>
        <w:tab/>
        <w:t>background: #ffffff;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.menu {</w:t>
      </w:r>
    </w:p>
    <w:p w:rsidR="008C59B2" w:rsidRDefault="008C59B2" w:rsidP="008C59B2">
      <w:pPr>
        <w:pStyle w:val="LISTINGBODY"/>
      </w:pPr>
      <w:r>
        <w:tab/>
        <w:t>display: flex;</w:t>
      </w:r>
    </w:p>
    <w:p w:rsidR="008C59B2" w:rsidRDefault="008C59B2" w:rsidP="008C59B2">
      <w:pPr>
        <w:pStyle w:val="LISTINGBODY"/>
      </w:pPr>
      <w:r>
        <w:tab/>
        <w:t>justify-content: center;</w:t>
      </w:r>
    </w:p>
    <w:p w:rsidR="008C59B2" w:rsidRDefault="008C59B2" w:rsidP="008C59B2">
      <w:pPr>
        <w:pStyle w:val="LISTINGBODY"/>
      </w:pPr>
      <w:r>
        <w:tab/>
        <w:t>gap: 8px;</w:t>
      </w:r>
    </w:p>
    <w:p w:rsidR="008C59B2" w:rsidRDefault="008C59B2" w:rsidP="008C59B2">
      <w:pPr>
        <w:pStyle w:val="LISTINGBODY"/>
      </w:pPr>
      <w:r>
        <w:tab/>
        <w:t>margin: 0 auto;</w:t>
      </w:r>
    </w:p>
    <w:p w:rsidR="008C59B2" w:rsidRDefault="008C59B2" w:rsidP="008C59B2">
      <w:pPr>
        <w:pStyle w:val="LISTINGBODY"/>
      </w:pPr>
      <w:r>
        <w:tab/>
        <w:t>padding: 0 16px;</w:t>
      </w:r>
    </w:p>
    <w:p w:rsidR="008C59B2" w:rsidRDefault="008C59B2" w:rsidP="008C59B2">
      <w:pPr>
        <w:pStyle w:val="LISTINGBODY"/>
      </w:pPr>
      <w:r>
        <w:tab/>
        <w:t>max-width: 980px;</w:t>
      </w:r>
    </w:p>
    <w:p w:rsidR="008C59B2" w:rsidRDefault="008C59B2" w:rsidP="008C59B2">
      <w:pPr>
        <w:pStyle w:val="LISTINGBODY"/>
      </w:pPr>
      <w:r>
        <w:tab/>
        <w:t>list-style: none;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.menu__item {</w:t>
      </w:r>
    </w:p>
    <w:p w:rsidR="008C59B2" w:rsidRDefault="008C59B2" w:rsidP="008C59B2">
      <w:pPr>
        <w:pStyle w:val="LISTINGBODY"/>
      </w:pPr>
      <w:r>
        <w:tab/>
        <w:t>position: relative;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.menu__link {</w:t>
      </w:r>
    </w:p>
    <w:p w:rsidR="008C59B2" w:rsidRDefault="008C59B2" w:rsidP="008C59B2">
      <w:pPr>
        <w:pStyle w:val="LISTINGBODY"/>
      </w:pPr>
      <w:r>
        <w:tab/>
        <w:t>display: block;</w:t>
      </w:r>
    </w:p>
    <w:p w:rsidR="008C59B2" w:rsidRDefault="008C59B2" w:rsidP="008C59B2">
      <w:pPr>
        <w:pStyle w:val="LISTINGBODY"/>
      </w:pPr>
      <w:r>
        <w:tab/>
        <w:t>padding: 16px 20px;</w:t>
      </w:r>
    </w:p>
    <w:p w:rsidR="008C59B2" w:rsidRDefault="008C59B2" w:rsidP="008C59B2">
      <w:pPr>
        <w:pStyle w:val="LISTINGBODY"/>
      </w:pPr>
      <w:r>
        <w:tab/>
        <w:t>min-width: 150px;</w:t>
      </w:r>
    </w:p>
    <w:p w:rsidR="008C59B2" w:rsidRDefault="008C59B2" w:rsidP="008C59B2">
      <w:pPr>
        <w:pStyle w:val="LISTINGBODY"/>
      </w:pPr>
      <w:r>
        <w:tab/>
        <w:t>font-weight: 700;</w:t>
      </w:r>
    </w:p>
    <w:p w:rsidR="008C59B2" w:rsidRDefault="008C59B2" w:rsidP="008C59B2">
      <w:pPr>
        <w:pStyle w:val="LISTINGBODY"/>
      </w:pPr>
      <w:r>
        <w:tab/>
        <w:t>text-align: center;</w:t>
      </w:r>
    </w:p>
    <w:p w:rsidR="008C59B2" w:rsidRDefault="008C59B2" w:rsidP="008C59B2">
      <w:pPr>
        <w:pStyle w:val="LISTINGBODY"/>
      </w:pPr>
      <w:r>
        <w:tab/>
        <w:t>text-decoration: none;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.menu__link:hover,</w:t>
      </w:r>
    </w:p>
    <w:p w:rsidR="008C59B2" w:rsidRDefault="008C59B2" w:rsidP="008C59B2">
      <w:pPr>
        <w:pStyle w:val="LISTINGBODY"/>
      </w:pPr>
      <w:r>
        <w:t>.menu__item:focus-within .menu__link {</w:t>
      </w:r>
    </w:p>
    <w:p w:rsidR="008C59B2" w:rsidRDefault="008C59B2" w:rsidP="008C59B2">
      <w:pPr>
        <w:pStyle w:val="LISTINGBODY"/>
      </w:pPr>
      <w:r>
        <w:tab/>
        <w:t>background: #2f6f73;</w:t>
      </w:r>
    </w:p>
    <w:p w:rsidR="008C59B2" w:rsidRDefault="008C59B2" w:rsidP="008C59B2">
      <w:pPr>
        <w:pStyle w:val="LISTINGBODY"/>
      </w:pPr>
      <w:r>
        <w:tab/>
        <w:t>color: #ffffff;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.submenu {</w:t>
      </w:r>
    </w:p>
    <w:p w:rsidR="008C59B2" w:rsidRDefault="008C59B2" w:rsidP="008C59B2">
      <w:pPr>
        <w:pStyle w:val="LISTINGBODY"/>
      </w:pPr>
      <w:r>
        <w:tab/>
        <w:t>display: none;</w:t>
      </w:r>
    </w:p>
    <w:p w:rsidR="008C59B2" w:rsidRDefault="008C59B2" w:rsidP="008C59B2">
      <w:pPr>
        <w:pStyle w:val="LISTINGBODY"/>
      </w:pPr>
      <w:r>
        <w:tab/>
        <w:t>position: absolute;</w:t>
      </w:r>
    </w:p>
    <w:p w:rsidR="008C59B2" w:rsidRDefault="008C59B2" w:rsidP="008C59B2">
      <w:pPr>
        <w:pStyle w:val="LISTINGBODY"/>
      </w:pPr>
      <w:r>
        <w:tab/>
        <w:t>top: 100%;</w:t>
      </w:r>
    </w:p>
    <w:p w:rsidR="008C59B2" w:rsidRDefault="008C59B2" w:rsidP="008C59B2">
      <w:pPr>
        <w:pStyle w:val="LISTINGBODY"/>
      </w:pPr>
      <w:r>
        <w:tab/>
        <w:t>left: 0;</w:t>
      </w:r>
    </w:p>
    <w:p w:rsidR="008C59B2" w:rsidRDefault="008C59B2" w:rsidP="008C59B2">
      <w:pPr>
        <w:pStyle w:val="LISTINGBODY"/>
      </w:pPr>
      <w:r>
        <w:tab/>
        <w:t>margin: 0;</w:t>
      </w:r>
    </w:p>
    <w:p w:rsidR="008C59B2" w:rsidRDefault="008C59B2" w:rsidP="008C59B2">
      <w:pPr>
        <w:pStyle w:val="LISTINGBODY"/>
      </w:pPr>
      <w:r>
        <w:tab/>
        <w:t>box-shadow: 0 12px 24px rgba(31, 41, 51, 0.16);</w:t>
      </w:r>
    </w:p>
    <w:p w:rsidR="008C59B2" w:rsidRDefault="008C59B2" w:rsidP="008C59B2">
      <w:pPr>
        <w:pStyle w:val="LISTINGBODY"/>
      </w:pPr>
      <w:r>
        <w:tab/>
        <w:t>border: 1px solid #d9e2ec;</w:t>
      </w:r>
    </w:p>
    <w:p w:rsidR="008C59B2" w:rsidRDefault="008C59B2" w:rsidP="008C59B2">
      <w:pPr>
        <w:pStyle w:val="LISTINGBODY"/>
      </w:pPr>
      <w:r>
        <w:tab/>
        <w:t>background: #ffffff;</w:t>
      </w:r>
    </w:p>
    <w:p w:rsidR="008C59B2" w:rsidRDefault="008C59B2" w:rsidP="008C59B2">
      <w:pPr>
        <w:pStyle w:val="LISTINGBODY"/>
      </w:pPr>
      <w:r>
        <w:tab/>
        <w:t>padding: 8px 0;</w:t>
      </w:r>
    </w:p>
    <w:p w:rsidR="008C59B2" w:rsidRDefault="008C59B2" w:rsidP="008C59B2">
      <w:pPr>
        <w:pStyle w:val="LISTINGBODY"/>
      </w:pPr>
      <w:r>
        <w:tab/>
        <w:t>min-width: 210px;</w:t>
      </w:r>
    </w:p>
    <w:p w:rsidR="008C59B2" w:rsidRDefault="008C59B2" w:rsidP="008C59B2">
      <w:pPr>
        <w:pStyle w:val="LISTINGBODY"/>
      </w:pPr>
      <w:r>
        <w:tab/>
        <w:t>list-style: none;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.menu__item:hover .submenu,</w:t>
      </w:r>
    </w:p>
    <w:p w:rsidR="008C59B2" w:rsidRDefault="008C59B2" w:rsidP="008C59B2">
      <w:pPr>
        <w:pStyle w:val="LISTINGBODY"/>
      </w:pPr>
      <w:r>
        <w:t>.menu__item:focus-within .submenu {</w:t>
      </w:r>
    </w:p>
    <w:p w:rsidR="008C59B2" w:rsidRDefault="008C59B2" w:rsidP="008C59B2">
      <w:pPr>
        <w:pStyle w:val="LISTINGBODY"/>
      </w:pPr>
      <w:r>
        <w:tab/>
        <w:t>display: block;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.submenu a {</w:t>
      </w:r>
    </w:p>
    <w:p w:rsidR="008C59B2" w:rsidRDefault="008C59B2" w:rsidP="008C59B2">
      <w:pPr>
        <w:pStyle w:val="LISTINGBODY"/>
      </w:pPr>
      <w:r>
        <w:tab/>
        <w:t>display: block;</w:t>
      </w:r>
    </w:p>
    <w:p w:rsidR="008C59B2" w:rsidRDefault="008C59B2" w:rsidP="008C59B2">
      <w:pPr>
        <w:pStyle w:val="LISTINGBODY"/>
      </w:pPr>
      <w:r>
        <w:tab/>
        <w:t>padding: 10px 18px;</w:t>
      </w:r>
    </w:p>
    <w:p w:rsidR="008C59B2" w:rsidRDefault="008C59B2" w:rsidP="008C59B2">
      <w:pPr>
        <w:pStyle w:val="LISTINGBODY"/>
      </w:pPr>
      <w:r>
        <w:tab/>
        <w:t>text-decoration: none;</w:t>
      </w:r>
    </w:p>
    <w:p w:rsidR="008C59B2" w:rsidRDefault="008C59B2" w:rsidP="008C59B2">
      <w:pPr>
        <w:pStyle w:val="LISTINGBODY"/>
      </w:pPr>
      <w:r>
        <w:tab/>
        <w:t>white-space: nowrap;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.submenu a:hover,</w:t>
      </w:r>
    </w:p>
    <w:p w:rsidR="008C59B2" w:rsidRDefault="008C59B2" w:rsidP="008C59B2">
      <w:pPr>
        <w:pStyle w:val="LISTINGBODY"/>
      </w:pPr>
      <w:r>
        <w:t>.submenu a:focus {</w:t>
      </w:r>
    </w:p>
    <w:p w:rsidR="008C59B2" w:rsidRDefault="008C59B2" w:rsidP="008C59B2">
      <w:pPr>
        <w:pStyle w:val="LISTINGBODY"/>
      </w:pPr>
      <w:r>
        <w:tab/>
        <w:t>background: #d45b3f;</w:t>
      </w:r>
    </w:p>
    <w:p w:rsidR="008C59B2" w:rsidRDefault="008C59B2" w:rsidP="008C59B2">
      <w:pPr>
        <w:pStyle w:val="LISTINGBODY"/>
      </w:pPr>
      <w:r>
        <w:tab/>
        <w:t>color: #ffffff;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main {</w:t>
      </w:r>
    </w:p>
    <w:p w:rsidR="008C59B2" w:rsidRDefault="008C59B2" w:rsidP="008C59B2">
      <w:pPr>
        <w:pStyle w:val="LISTINGBODY"/>
      </w:pPr>
      <w:r>
        <w:tab/>
        <w:t>margin: 0 auto;</w:t>
      </w:r>
    </w:p>
    <w:p w:rsidR="008C59B2" w:rsidRDefault="008C59B2" w:rsidP="008C59B2">
      <w:pPr>
        <w:pStyle w:val="LISTINGBODY"/>
      </w:pPr>
      <w:r>
        <w:tab/>
        <w:t>padding: 32px 20px 48px;</w:t>
      </w:r>
    </w:p>
    <w:p w:rsidR="008C59B2" w:rsidRDefault="008C59B2" w:rsidP="008C59B2">
      <w:pPr>
        <w:pStyle w:val="LISTINGBODY"/>
      </w:pPr>
      <w:r>
        <w:tab/>
        <w:t>max-width: 1120px;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.section {</w:t>
      </w:r>
    </w:p>
    <w:p w:rsidR="008C59B2" w:rsidRDefault="008C59B2" w:rsidP="008C59B2">
      <w:pPr>
        <w:pStyle w:val="LISTINGBODY"/>
      </w:pPr>
      <w:r>
        <w:tab/>
        <w:t>display: grid;</w:t>
      </w:r>
    </w:p>
    <w:p w:rsidR="008C59B2" w:rsidRDefault="008C59B2" w:rsidP="008C59B2">
      <w:pPr>
        <w:pStyle w:val="LISTINGBODY"/>
      </w:pPr>
      <w:r>
        <w:tab/>
        <w:t>grid-template-columns: minmax(240px, 320px) minmax(0, 1fr);</w:t>
      </w:r>
    </w:p>
    <w:p w:rsidR="008C59B2" w:rsidRDefault="008C59B2" w:rsidP="008C59B2">
      <w:pPr>
        <w:pStyle w:val="LISTINGBODY"/>
      </w:pPr>
      <w:r>
        <w:tab/>
        <w:t>align-items: center;</w:t>
      </w:r>
    </w:p>
    <w:p w:rsidR="008C59B2" w:rsidRDefault="008C59B2" w:rsidP="008C59B2">
      <w:pPr>
        <w:pStyle w:val="LISTINGBODY"/>
      </w:pPr>
      <w:r>
        <w:tab/>
        <w:t>gap: 28px;</w:t>
      </w:r>
    </w:p>
    <w:p w:rsidR="008C59B2" w:rsidRDefault="008C59B2" w:rsidP="008C59B2">
      <w:pPr>
        <w:pStyle w:val="LISTINGBODY"/>
      </w:pPr>
      <w:r>
        <w:tab/>
        <w:t>padding: 30px 0;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.section--compact {</w:t>
      </w:r>
    </w:p>
    <w:p w:rsidR="008C59B2" w:rsidRDefault="008C59B2" w:rsidP="008C59B2">
      <w:pPr>
        <w:pStyle w:val="LISTINGBODY"/>
      </w:pPr>
      <w:r>
        <w:tab/>
        <w:t>display: block;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.section h2 {</w:t>
      </w:r>
    </w:p>
    <w:p w:rsidR="008C59B2" w:rsidRDefault="008C59B2" w:rsidP="008C59B2">
      <w:pPr>
        <w:pStyle w:val="LISTINGBODY"/>
      </w:pPr>
      <w:r>
        <w:tab/>
        <w:t>margin: 6px 0 10px;</w:t>
      </w:r>
    </w:p>
    <w:p w:rsidR="008C59B2" w:rsidRDefault="008C59B2" w:rsidP="008C59B2">
      <w:pPr>
        <w:pStyle w:val="LISTINGBODY"/>
      </w:pPr>
      <w:r>
        <w:tab/>
        <w:t>font-size: 28px;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lastRenderedPageBreak/>
        <w:t>.section p {</w:t>
      </w:r>
    </w:p>
    <w:p w:rsidR="008C59B2" w:rsidRDefault="008C59B2" w:rsidP="008C59B2">
      <w:pPr>
        <w:pStyle w:val="LISTINGBODY"/>
      </w:pPr>
      <w:r>
        <w:tab/>
        <w:t>margin: 0;</w:t>
      </w:r>
    </w:p>
    <w:p w:rsidR="008C59B2" w:rsidRDefault="008C59B2" w:rsidP="008C59B2">
      <w:pPr>
        <w:pStyle w:val="LISTINGBODY"/>
      </w:pPr>
      <w:r>
        <w:tab/>
        <w:t>color: #52616f;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.task-label {</w:t>
      </w:r>
    </w:p>
    <w:p w:rsidR="008C59B2" w:rsidRDefault="008C59B2" w:rsidP="008C59B2">
      <w:pPr>
        <w:pStyle w:val="LISTINGBODY"/>
      </w:pPr>
      <w:r>
        <w:tab/>
        <w:t>display: inline-block;</w:t>
      </w:r>
    </w:p>
    <w:p w:rsidR="008C59B2" w:rsidRDefault="008C59B2" w:rsidP="008C59B2">
      <w:pPr>
        <w:pStyle w:val="LISTINGBODY"/>
      </w:pPr>
      <w:r>
        <w:tab/>
        <w:t>color: #2f6f73;</w:t>
      </w:r>
    </w:p>
    <w:p w:rsidR="008C59B2" w:rsidRDefault="008C59B2" w:rsidP="008C59B2">
      <w:pPr>
        <w:pStyle w:val="LISTINGBODY"/>
      </w:pPr>
      <w:r>
        <w:tab/>
        <w:t>font-weight: 700;</w:t>
      </w:r>
    </w:p>
    <w:p w:rsidR="008C59B2" w:rsidRDefault="008C59B2" w:rsidP="008C59B2">
      <w:pPr>
        <w:pStyle w:val="LISTINGBODY"/>
      </w:pPr>
      <w:r>
        <w:tab/>
        <w:t>font-size: 13px;</w:t>
      </w:r>
    </w:p>
    <w:p w:rsidR="008C59B2" w:rsidRDefault="008C59B2" w:rsidP="008C59B2">
      <w:pPr>
        <w:pStyle w:val="LISTINGBODY"/>
      </w:pPr>
      <w:r>
        <w:tab/>
        <w:t>letter-spacing: 0.04em;</w:t>
      </w:r>
    </w:p>
    <w:p w:rsidR="008C59B2" w:rsidRDefault="008C59B2" w:rsidP="008C59B2">
      <w:pPr>
        <w:pStyle w:val="LISTINGBODY"/>
      </w:pPr>
      <w:r>
        <w:tab/>
        <w:t>text-transform: uppercase;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.slideshow {</w:t>
      </w:r>
    </w:p>
    <w:p w:rsidR="008C59B2" w:rsidRDefault="008C59B2" w:rsidP="008C59B2">
      <w:pPr>
        <w:pStyle w:val="LISTINGBODY"/>
      </w:pPr>
      <w:r>
        <w:tab/>
        <w:t>position: relative;</w:t>
      </w:r>
    </w:p>
    <w:p w:rsidR="008C59B2" w:rsidRDefault="008C59B2" w:rsidP="008C59B2">
      <w:pPr>
        <w:pStyle w:val="LISTINGBODY"/>
      </w:pPr>
      <w:r>
        <w:tab/>
        <w:t>border: 1px solid #d9e2ec;</w:t>
      </w:r>
    </w:p>
    <w:p w:rsidR="008C59B2" w:rsidRDefault="008C59B2" w:rsidP="008C59B2">
      <w:pPr>
        <w:pStyle w:val="LISTINGBODY"/>
      </w:pPr>
      <w:r>
        <w:tab/>
        <w:t>background: #ffffff;</w:t>
      </w:r>
    </w:p>
    <w:p w:rsidR="008C59B2" w:rsidRDefault="008C59B2" w:rsidP="008C59B2">
      <w:pPr>
        <w:pStyle w:val="LISTINGBODY"/>
      </w:pPr>
      <w:r>
        <w:tab/>
        <w:t>overflow: hidden;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.slideshow a {</w:t>
      </w:r>
    </w:p>
    <w:p w:rsidR="008C59B2" w:rsidRDefault="008C59B2" w:rsidP="008C59B2">
      <w:pPr>
        <w:pStyle w:val="LISTINGBODY"/>
      </w:pPr>
      <w:r>
        <w:tab/>
        <w:t>display: block;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.slideshow img {</w:t>
      </w:r>
    </w:p>
    <w:p w:rsidR="008C59B2" w:rsidRDefault="008C59B2" w:rsidP="008C59B2">
      <w:pPr>
        <w:pStyle w:val="LISTINGBODY"/>
      </w:pPr>
      <w:r>
        <w:tab/>
        <w:t>display: block;</w:t>
      </w:r>
    </w:p>
    <w:p w:rsidR="008C59B2" w:rsidRDefault="008C59B2" w:rsidP="008C59B2">
      <w:pPr>
        <w:pStyle w:val="LISTINGBODY"/>
      </w:pPr>
      <w:r>
        <w:tab/>
        <w:t>aspect-ratio: 16 / 9;</w:t>
      </w:r>
    </w:p>
    <w:p w:rsidR="008C59B2" w:rsidRDefault="008C59B2" w:rsidP="008C59B2">
      <w:pPr>
        <w:pStyle w:val="LISTINGBODY"/>
      </w:pPr>
      <w:r>
        <w:tab/>
        <w:t>width: 100%;</w:t>
      </w:r>
    </w:p>
    <w:p w:rsidR="008C59B2" w:rsidRDefault="008C59B2" w:rsidP="008C59B2">
      <w:pPr>
        <w:pStyle w:val="LISTINGBODY"/>
      </w:pPr>
      <w:r>
        <w:tab/>
        <w:t>object-fit: cover;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.slide-dots {</w:t>
      </w:r>
    </w:p>
    <w:p w:rsidR="008C59B2" w:rsidRDefault="008C59B2" w:rsidP="008C59B2">
      <w:pPr>
        <w:pStyle w:val="LISTINGBODY"/>
      </w:pPr>
      <w:r>
        <w:tab/>
        <w:t>display: flex;</w:t>
      </w:r>
    </w:p>
    <w:p w:rsidR="008C59B2" w:rsidRDefault="008C59B2" w:rsidP="008C59B2">
      <w:pPr>
        <w:pStyle w:val="LISTINGBODY"/>
      </w:pPr>
      <w:r>
        <w:tab/>
        <w:t>position: absolute;</w:t>
      </w:r>
    </w:p>
    <w:p w:rsidR="008C59B2" w:rsidRDefault="008C59B2" w:rsidP="008C59B2">
      <w:pPr>
        <w:pStyle w:val="LISTINGBODY"/>
      </w:pPr>
      <w:r>
        <w:tab/>
        <w:t>right: 0;</w:t>
      </w:r>
    </w:p>
    <w:p w:rsidR="008C59B2" w:rsidRDefault="008C59B2" w:rsidP="008C59B2">
      <w:pPr>
        <w:pStyle w:val="LISTINGBODY"/>
      </w:pPr>
      <w:r>
        <w:tab/>
        <w:t>bottom: 14px;</w:t>
      </w:r>
    </w:p>
    <w:p w:rsidR="008C59B2" w:rsidRDefault="008C59B2" w:rsidP="008C59B2">
      <w:pPr>
        <w:pStyle w:val="LISTINGBODY"/>
      </w:pPr>
      <w:r>
        <w:tab/>
        <w:t>left: 0;</w:t>
      </w:r>
    </w:p>
    <w:p w:rsidR="008C59B2" w:rsidRDefault="008C59B2" w:rsidP="008C59B2">
      <w:pPr>
        <w:pStyle w:val="LISTINGBODY"/>
      </w:pPr>
      <w:r>
        <w:tab/>
        <w:t>justify-content: center;</w:t>
      </w:r>
    </w:p>
    <w:p w:rsidR="008C59B2" w:rsidRDefault="008C59B2" w:rsidP="008C59B2">
      <w:pPr>
        <w:pStyle w:val="LISTINGBODY"/>
      </w:pPr>
      <w:r>
        <w:tab/>
        <w:t>gap: 8px;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.slide-dot {</w:t>
      </w:r>
    </w:p>
    <w:p w:rsidR="008C59B2" w:rsidRDefault="008C59B2" w:rsidP="008C59B2">
      <w:pPr>
        <w:pStyle w:val="LISTINGBODY"/>
      </w:pPr>
      <w:r>
        <w:tab/>
        <w:t>border: 2px solid #ffffff;</w:t>
      </w:r>
    </w:p>
    <w:p w:rsidR="008C59B2" w:rsidRDefault="008C59B2" w:rsidP="008C59B2">
      <w:pPr>
        <w:pStyle w:val="LISTINGBODY"/>
      </w:pPr>
      <w:r>
        <w:tab/>
        <w:t>border-radius: 50%;</w:t>
      </w:r>
    </w:p>
    <w:p w:rsidR="008C59B2" w:rsidRDefault="008C59B2" w:rsidP="008C59B2">
      <w:pPr>
        <w:pStyle w:val="LISTINGBODY"/>
      </w:pPr>
      <w:r>
        <w:tab/>
        <w:t>background: rgba(255, 255, 255, 0.35);</w:t>
      </w:r>
    </w:p>
    <w:p w:rsidR="008C59B2" w:rsidRDefault="008C59B2" w:rsidP="008C59B2">
      <w:pPr>
        <w:pStyle w:val="LISTINGBODY"/>
      </w:pPr>
      <w:r>
        <w:tab/>
        <w:t>width: 12px;</w:t>
      </w:r>
    </w:p>
    <w:p w:rsidR="008C59B2" w:rsidRDefault="008C59B2" w:rsidP="008C59B2">
      <w:pPr>
        <w:pStyle w:val="LISTINGBODY"/>
      </w:pPr>
      <w:r>
        <w:tab/>
        <w:t>height: 12px;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.slide-dot--active {</w:t>
      </w:r>
    </w:p>
    <w:p w:rsidR="008C59B2" w:rsidRDefault="008C59B2" w:rsidP="008C59B2">
      <w:pPr>
        <w:pStyle w:val="LISTINGBODY"/>
      </w:pPr>
      <w:r>
        <w:tab/>
        <w:t>background: #ffffff;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.gallery {</w:t>
      </w:r>
    </w:p>
    <w:p w:rsidR="008C59B2" w:rsidRDefault="008C59B2" w:rsidP="008C59B2">
      <w:pPr>
        <w:pStyle w:val="LISTINGBODY"/>
      </w:pPr>
      <w:r>
        <w:tab/>
        <w:t>display: grid;</w:t>
      </w:r>
    </w:p>
    <w:p w:rsidR="008C59B2" w:rsidRDefault="008C59B2" w:rsidP="008C59B2">
      <w:pPr>
        <w:pStyle w:val="LISTINGBODY"/>
      </w:pPr>
      <w:r>
        <w:tab/>
        <w:t>grid-template-columns: 48px minmax(0, 1fr) 48px;</w:t>
      </w:r>
    </w:p>
    <w:p w:rsidR="008C59B2" w:rsidRDefault="008C59B2" w:rsidP="008C59B2">
      <w:pPr>
        <w:pStyle w:val="LISTINGBODY"/>
      </w:pPr>
      <w:r>
        <w:tab/>
        <w:t>align-items: center;</w:t>
      </w:r>
    </w:p>
    <w:p w:rsidR="008C59B2" w:rsidRDefault="008C59B2" w:rsidP="008C59B2">
      <w:pPr>
        <w:pStyle w:val="LISTINGBODY"/>
      </w:pPr>
      <w:r>
        <w:tab/>
        <w:t>gap: 12px;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.gallery__viewport {</w:t>
      </w:r>
    </w:p>
    <w:p w:rsidR="008C59B2" w:rsidRDefault="008C59B2" w:rsidP="008C59B2">
      <w:pPr>
        <w:pStyle w:val="LISTINGBODY"/>
      </w:pPr>
      <w:r>
        <w:lastRenderedPageBreak/>
        <w:tab/>
        <w:t>border: 1px solid #d9e2ec;</w:t>
      </w:r>
    </w:p>
    <w:p w:rsidR="008C59B2" w:rsidRDefault="008C59B2" w:rsidP="008C59B2">
      <w:pPr>
        <w:pStyle w:val="LISTINGBODY"/>
      </w:pPr>
      <w:r>
        <w:tab/>
        <w:t>background: #ffffff;</w:t>
      </w:r>
    </w:p>
    <w:p w:rsidR="008C59B2" w:rsidRDefault="008C59B2" w:rsidP="008C59B2">
      <w:pPr>
        <w:pStyle w:val="LISTINGBODY"/>
      </w:pPr>
      <w:r>
        <w:tab/>
        <w:t>overflow: hidden;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.gallery__track {</w:t>
      </w:r>
    </w:p>
    <w:p w:rsidR="008C59B2" w:rsidRDefault="008C59B2" w:rsidP="008C59B2">
      <w:pPr>
        <w:pStyle w:val="LISTINGBODY"/>
      </w:pPr>
      <w:r>
        <w:tab/>
        <w:t>display: flex;</w:t>
      </w:r>
    </w:p>
    <w:p w:rsidR="008C59B2" w:rsidRDefault="008C59B2" w:rsidP="008C59B2">
      <w:pPr>
        <w:pStyle w:val="LISTINGBODY"/>
      </w:pPr>
      <w:r>
        <w:tab/>
        <w:t>gap: 14px;</w:t>
      </w:r>
    </w:p>
    <w:p w:rsidR="008C59B2" w:rsidRDefault="008C59B2" w:rsidP="008C59B2">
      <w:pPr>
        <w:pStyle w:val="LISTINGBODY"/>
      </w:pPr>
      <w:r>
        <w:tab/>
        <w:t>transition: transform 0.35s ease;</w:t>
      </w:r>
    </w:p>
    <w:p w:rsidR="008C59B2" w:rsidRDefault="008C59B2" w:rsidP="008C59B2">
      <w:pPr>
        <w:pStyle w:val="LISTINGBODY"/>
      </w:pPr>
      <w:r>
        <w:tab/>
        <w:t>padding: 14px;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.gallery__item {</w:t>
      </w:r>
    </w:p>
    <w:p w:rsidR="008C59B2" w:rsidRDefault="008C59B2" w:rsidP="008C59B2">
      <w:pPr>
        <w:pStyle w:val="LISTINGBODY"/>
      </w:pPr>
      <w:r>
        <w:tab/>
        <w:t>flex: 0 0 calc((100% - 28px) / 3);</w:t>
      </w:r>
    </w:p>
    <w:p w:rsidR="008C59B2" w:rsidRDefault="008C59B2" w:rsidP="008C59B2">
      <w:pPr>
        <w:pStyle w:val="LISTINGBODY"/>
      </w:pPr>
      <w:r>
        <w:tab/>
        <w:t>text-decoration: none;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.gallery__item img {</w:t>
      </w:r>
    </w:p>
    <w:p w:rsidR="008C59B2" w:rsidRDefault="008C59B2" w:rsidP="008C59B2">
      <w:pPr>
        <w:pStyle w:val="LISTINGBODY"/>
      </w:pPr>
      <w:r>
        <w:tab/>
        <w:t>display: block;</w:t>
      </w:r>
    </w:p>
    <w:p w:rsidR="008C59B2" w:rsidRDefault="008C59B2" w:rsidP="008C59B2">
      <w:pPr>
        <w:pStyle w:val="LISTINGBODY"/>
      </w:pPr>
      <w:r>
        <w:tab/>
        <w:t>border: 1px solid #d9e2ec;</w:t>
      </w:r>
    </w:p>
    <w:p w:rsidR="008C59B2" w:rsidRDefault="008C59B2" w:rsidP="008C59B2">
      <w:pPr>
        <w:pStyle w:val="LISTINGBODY"/>
      </w:pPr>
      <w:r>
        <w:tab/>
        <w:t>aspect-ratio: 4 / 3;</w:t>
      </w:r>
    </w:p>
    <w:p w:rsidR="008C59B2" w:rsidRDefault="008C59B2" w:rsidP="008C59B2">
      <w:pPr>
        <w:pStyle w:val="LISTINGBODY"/>
      </w:pPr>
      <w:r>
        <w:tab/>
        <w:t>width: 100%;</w:t>
      </w:r>
    </w:p>
    <w:p w:rsidR="008C59B2" w:rsidRDefault="008C59B2" w:rsidP="008C59B2">
      <w:pPr>
        <w:pStyle w:val="LISTINGBODY"/>
      </w:pPr>
      <w:r>
        <w:tab/>
        <w:t>object-fit: cover;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.gallery__button {</w:t>
      </w:r>
    </w:p>
    <w:p w:rsidR="008C59B2" w:rsidRDefault="008C59B2" w:rsidP="008C59B2">
      <w:pPr>
        <w:pStyle w:val="LISTINGBODY"/>
      </w:pPr>
      <w:r>
        <w:tab/>
        <w:t>cursor: pointer;</w:t>
      </w:r>
    </w:p>
    <w:p w:rsidR="008C59B2" w:rsidRDefault="008C59B2" w:rsidP="008C59B2">
      <w:pPr>
        <w:pStyle w:val="LISTINGBODY"/>
      </w:pPr>
      <w:r>
        <w:tab/>
        <w:t>border: 0;</w:t>
      </w:r>
    </w:p>
    <w:p w:rsidR="008C59B2" w:rsidRDefault="008C59B2" w:rsidP="008C59B2">
      <w:pPr>
        <w:pStyle w:val="LISTINGBODY"/>
      </w:pPr>
      <w:r>
        <w:tab/>
        <w:t>border-radius: 50%;</w:t>
      </w:r>
    </w:p>
    <w:p w:rsidR="008C59B2" w:rsidRDefault="008C59B2" w:rsidP="008C59B2">
      <w:pPr>
        <w:pStyle w:val="LISTINGBODY"/>
      </w:pPr>
      <w:r>
        <w:tab/>
        <w:t>background: #2f6f73;</w:t>
      </w:r>
    </w:p>
    <w:p w:rsidR="008C59B2" w:rsidRDefault="008C59B2" w:rsidP="008C59B2">
      <w:pPr>
        <w:pStyle w:val="LISTINGBODY"/>
      </w:pPr>
      <w:r>
        <w:tab/>
        <w:t>width: 48px;</w:t>
      </w:r>
    </w:p>
    <w:p w:rsidR="008C59B2" w:rsidRDefault="008C59B2" w:rsidP="008C59B2">
      <w:pPr>
        <w:pStyle w:val="LISTINGBODY"/>
      </w:pPr>
      <w:r>
        <w:tab/>
        <w:t>height: 48px;</w:t>
      </w:r>
    </w:p>
    <w:p w:rsidR="008C59B2" w:rsidRDefault="008C59B2" w:rsidP="008C59B2">
      <w:pPr>
        <w:pStyle w:val="LISTINGBODY"/>
      </w:pPr>
      <w:r>
        <w:tab/>
        <w:t>color: #ffffff;</w:t>
      </w:r>
    </w:p>
    <w:p w:rsidR="008C59B2" w:rsidRDefault="008C59B2" w:rsidP="008C59B2">
      <w:pPr>
        <w:pStyle w:val="LISTINGBODY"/>
      </w:pPr>
      <w:r>
        <w:tab/>
        <w:t>font-size: 34px;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.gallery__button:hover {</w:t>
      </w:r>
    </w:p>
    <w:p w:rsidR="008C59B2" w:rsidRDefault="008C59B2" w:rsidP="008C59B2">
      <w:pPr>
        <w:pStyle w:val="LISTINGBODY"/>
      </w:pPr>
      <w:r>
        <w:tab/>
        <w:t>background: #d45b3f;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.gallery__button:disabled {</w:t>
      </w:r>
    </w:p>
    <w:p w:rsidR="008C59B2" w:rsidRDefault="008C59B2" w:rsidP="008C59B2">
      <w:pPr>
        <w:pStyle w:val="LISTINGBODY"/>
      </w:pPr>
      <w:r>
        <w:tab/>
        <w:t>opacity: 0.45;</w:t>
      </w:r>
    </w:p>
    <w:p w:rsidR="008C59B2" w:rsidRDefault="008C59B2" w:rsidP="008C59B2">
      <w:pPr>
        <w:pStyle w:val="LISTINGBODY"/>
      </w:pPr>
      <w:r>
        <w:tab/>
        <w:t>cursor: default;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.site-footer {</w:t>
      </w:r>
    </w:p>
    <w:p w:rsidR="008C59B2" w:rsidRDefault="008C59B2" w:rsidP="008C59B2">
      <w:pPr>
        <w:pStyle w:val="LISTINGBODY"/>
      </w:pPr>
      <w:r>
        <w:tab/>
        <w:t>border-top: 1px solid #d9e2ec;</w:t>
      </w:r>
    </w:p>
    <w:p w:rsidR="008C59B2" w:rsidRDefault="008C59B2" w:rsidP="008C59B2">
      <w:pPr>
        <w:pStyle w:val="LISTINGBODY"/>
      </w:pPr>
      <w:r>
        <w:tab/>
        <w:t>background: #ffffff;</w:t>
      </w:r>
    </w:p>
    <w:p w:rsidR="008C59B2" w:rsidRDefault="008C59B2" w:rsidP="008C59B2">
      <w:pPr>
        <w:pStyle w:val="LISTINGBODY"/>
      </w:pPr>
      <w:r>
        <w:tab/>
        <w:t>padding: 20px;</w:t>
      </w:r>
    </w:p>
    <w:p w:rsidR="008C59B2" w:rsidRDefault="008C59B2" w:rsidP="008C59B2">
      <w:pPr>
        <w:pStyle w:val="LISTINGBODY"/>
      </w:pPr>
      <w:r>
        <w:tab/>
        <w:t>color: #52616f;</w:t>
      </w:r>
    </w:p>
    <w:p w:rsidR="008C59B2" w:rsidRDefault="008C59B2" w:rsidP="008C59B2">
      <w:pPr>
        <w:pStyle w:val="LISTINGBODY"/>
      </w:pPr>
      <w:r>
        <w:tab/>
        <w:t>text-align: center;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.simple-page {</w:t>
      </w:r>
    </w:p>
    <w:p w:rsidR="008C59B2" w:rsidRDefault="008C59B2" w:rsidP="008C59B2">
      <w:pPr>
        <w:pStyle w:val="LISTINGBODY"/>
      </w:pPr>
      <w:r>
        <w:tab/>
        <w:t>display: grid;</w:t>
      </w:r>
    </w:p>
    <w:p w:rsidR="008C59B2" w:rsidRDefault="008C59B2" w:rsidP="008C59B2">
      <w:pPr>
        <w:pStyle w:val="LISTINGBODY"/>
      </w:pPr>
      <w:r>
        <w:tab/>
        <w:t>place-items: center;</w:t>
      </w:r>
    </w:p>
    <w:p w:rsidR="008C59B2" w:rsidRDefault="008C59B2" w:rsidP="008C59B2">
      <w:pPr>
        <w:pStyle w:val="LISTINGBODY"/>
      </w:pPr>
      <w:r>
        <w:tab/>
        <w:t>padding: 24px;</w:t>
      </w:r>
    </w:p>
    <w:p w:rsidR="008C59B2" w:rsidRDefault="008C59B2" w:rsidP="008C59B2">
      <w:pPr>
        <w:pStyle w:val="LISTINGBODY"/>
      </w:pPr>
      <w:r>
        <w:tab/>
        <w:t>min-height: 100vh;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.simple-page__content {</w:t>
      </w:r>
    </w:p>
    <w:p w:rsidR="008C59B2" w:rsidRDefault="008C59B2" w:rsidP="008C59B2">
      <w:pPr>
        <w:pStyle w:val="LISTINGBODY"/>
      </w:pPr>
      <w:r>
        <w:tab/>
        <w:t>border: 1px solid #d9e2ec;</w:t>
      </w:r>
    </w:p>
    <w:p w:rsidR="008C59B2" w:rsidRDefault="008C59B2" w:rsidP="008C59B2">
      <w:pPr>
        <w:pStyle w:val="LISTINGBODY"/>
      </w:pPr>
      <w:r>
        <w:lastRenderedPageBreak/>
        <w:tab/>
        <w:t>background: #ffffff;</w:t>
      </w:r>
    </w:p>
    <w:p w:rsidR="008C59B2" w:rsidRDefault="008C59B2" w:rsidP="008C59B2">
      <w:pPr>
        <w:pStyle w:val="LISTINGBODY"/>
      </w:pPr>
      <w:r>
        <w:tab/>
        <w:t>padding: 32px;</w:t>
      </w:r>
    </w:p>
    <w:p w:rsidR="008C59B2" w:rsidRDefault="008C59B2" w:rsidP="008C59B2">
      <w:pPr>
        <w:pStyle w:val="LISTINGBODY"/>
      </w:pPr>
      <w:r>
        <w:tab/>
        <w:t>width: 100%;</w:t>
      </w:r>
    </w:p>
    <w:p w:rsidR="008C59B2" w:rsidRDefault="008C59B2" w:rsidP="008C59B2">
      <w:pPr>
        <w:pStyle w:val="LISTINGBODY"/>
      </w:pPr>
      <w:r>
        <w:tab/>
        <w:t>max-width: 720px;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.simple-page__content img {</w:t>
      </w:r>
    </w:p>
    <w:p w:rsidR="008C59B2" w:rsidRDefault="008C59B2" w:rsidP="008C59B2">
      <w:pPr>
        <w:pStyle w:val="LISTINGBODY"/>
      </w:pPr>
      <w:r>
        <w:tab/>
        <w:t>display: block;</w:t>
      </w:r>
    </w:p>
    <w:p w:rsidR="008C59B2" w:rsidRDefault="008C59B2" w:rsidP="008C59B2">
      <w:pPr>
        <w:pStyle w:val="LISTINGBODY"/>
      </w:pPr>
      <w:r>
        <w:tab/>
        <w:t>margin: 18px 0;</w:t>
      </w:r>
    </w:p>
    <w:p w:rsidR="008C59B2" w:rsidRDefault="008C59B2" w:rsidP="008C59B2">
      <w:pPr>
        <w:pStyle w:val="LISTINGBODY"/>
      </w:pPr>
      <w:r>
        <w:tab/>
        <w:t>border: 1px solid #d9e2ec;</w:t>
      </w:r>
    </w:p>
    <w:p w:rsidR="008C59B2" w:rsidRDefault="008C59B2" w:rsidP="008C59B2">
      <w:pPr>
        <w:pStyle w:val="LISTINGBODY"/>
      </w:pPr>
      <w:r>
        <w:tab/>
        <w:t>width: 100%;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.back-link {</w:t>
      </w:r>
    </w:p>
    <w:p w:rsidR="008C59B2" w:rsidRDefault="008C59B2" w:rsidP="008C59B2">
      <w:pPr>
        <w:pStyle w:val="LISTINGBODY"/>
      </w:pPr>
      <w:r>
        <w:tab/>
        <w:t>display: inline-block;</w:t>
      </w:r>
    </w:p>
    <w:p w:rsidR="008C59B2" w:rsidRDefault="008C59B2" w:rsidP="008C59B2">
      <w:pPr>
        <w:pStyle w:val="LISTINGBODY"/>
      </w:pPr>
      <w:r>
        <w:tab/>
        <w:t>margin-top: 16px;</w:t>
      </w:r>
    </w:p>
    <w:p w:rsidR="008C59B2" w:rsidRDefault="008C59B2" w:rsidP="008C59B2">
      <w:pPr>
        <w:pStyle w:val="LISTINGBODY"/>
      </w:pPr>
      <w:r>
        <w:tab/>
        <w:t>color: #2f6f73;</w:t>
      </w:r>
    </w:p>
    <w:p w:rsidR="008C59B2" w:rsidRDefault="008C59B2" w:rsidP="008C59B2">
      <w:pPr>
        <w:pStyle w:val="LISTINGBODY"/>
      </w:pPr>
      <w:r>
        <w:tab/>
        <w:t>font-weight: 700;</w:t>
      </w:r>
    </w:p>
    <w:p w:rsidR="008C59B2" w:rsidRDefault="008C59B2" w:rsidP="008C59B2">
      <w:pPr>
        <w:pStyle w:val="LISTINGBODY"/>
      </w:pPr>
      <w:r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>@media (max-width: 760px) {</w:t>
      </w:r>
    </w:p>
    <w:p w:rsidR="008C59B2" w:rsidRDefault="008C59B2" w:rsidP="008C59B2">
      <w:pPr>
        <w:pStyle w:val="LISTINGBODY"/>
      </w:pPr>
      <w:r>
        <w:tab/>
        <w:t>.menu {</w:t>
      </w:r>
    </w:p>
    <w:p w:rsidR="008C59B2" w:rsidRDefault="008C59B2" w:rsidP="008C59B2">
      <w:pPr>
        <w:pStyle w:val="LISTINGBODY"/>
      </w:pPr>
      <w:r>
        <w:tab/>
      </w:r>
      <w:r>
        <w:tab/>
        <w:t>flex-direction: column;</w:t>
      </w:r>
    </w:p>
    <w:p w:rsidR="008C59B2" w:rsidRDefault="008C59B2" w:rsidP="008C59B2">
      <w:pPr>
        <w:pStyle w:val="LISTINGBODY"/>
      </w:pPr>
      <w:r>
        <w:tab/>
      </w:r>
      <w:r>
        <w:tab/>
        <w:t>gap: 0;</w:t>
      </w:r>
    </w:p>
    <w:p w:rsidR="008C59B2" w:rsidRDefault="008C59B2" w:rsidP="008C59B2">
      <w:pPr>
        <w:pStyle w:val="LISTINGBODY"/>
      </w:pPr>
      <w:r>
        <w:tab/>
      </w:r>
      <w:r>
        <w:tab/>
        <w:t>padding: 0;</w:t>
      </w:r>
    </w:p>
    <w:p w:rsidR="008C59B2" w:rsidRDefault="008C59B2" w:rsidP="008C59B2">
      <w:pPr>
        <w:pStyle w:val="LISTINGBODY"/>
      </w:pPr>
      <w:r>
        <w:tab/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  <w:t>.menu__link {</w:t>
      </w:r>
    </w:p>
    <w:p w:rsidR="008C59B2" w:rsidRDefault="008C59B2" w:rsidP="008C59B2">
      <w:pPr>
        <w:pStyle w:val="LISTINGBODY"/>
      </w:pPr>
      <w:r>
        <w:tab/>
      </w:r>
      <w:r>
        <w:tab/>
        <w:t>min-width: 0;</w:t>
      </w:r>
    </w:p>
    <w:p w:rsidR="008C59B2" w:rsidRDefault="008C59B2" w:rsidP="008C59B2">
      <w:pPr>
        <w:pStyle w:val="LISTINGBODY"/>
      </w:pPr>
      <w:r>
        <w:tab/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  <w:t>.submenu {</w:t>
      </w:r>
    </w:p>
    <w:p w:rsidR="008C59B2" w:rsidRDefault="008C59B2" w:rsidP="008C59B2">
      <w:pPr>
        <w:pStyle w:val="LISTINGBODY"/>
      </w:pPr>
      <w:r>
        <w:tab/>
      </w:r>
      <w:r>
        <w:tab/>
        <w:t>position: static;</w:t>
      </w:r>
    </w:p>
    <w:p w:rsidR="008C59B2" w:rsidRDefault="008C59B2" w:rsidP="008C59B2">
      <w:pPr>
        <w:pStyle w:val="LISTINGBODY"/>
      </w:pPr>
      <w:r>
        <w:tab/>
      </w:r>
      <w:r>
        <w:tab/>
        <w:t>box-shadow: none;</w:t>
      </w:r>
    </w:p>
    <w:p w:rsidR="008C59B2" w:rsidRDefault="008C59B2" w:rsidP="008C59B2">
      <w:pPr>
        <w:pStyle w:val="LISTINGBODY"/>
      </w:pPr>
      <w:r>
        <w:tab/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  <w:t>.section {</w:t>
      </w:r>
    </w:p>
    <w:p w:rsidR="008C59B2" w:rsidRDefault="008C59B2" w:rsidP="008C59B2">
      <w:pPr>
        <w:pStyle w:val="LISTINGBODY"/>
      </w:pPr>
      <w:r>
        <w:tab/>
      </w:r>
      <w:r>
        <w:tab/>
        <w:t>grid-template-columns: 1fr;</w:t>
      </w:r>
    </w:p>
    <w:p w:rsidR="008C59B2" w:rsidRDefault="008C59B2" w:rsidP="008C59B2">
      <w:pPr>
        <w:pStyle w:val="LISTINGBODY"/>
      </w:pPr>
      <w:r>
        <w:tab/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  <w:t>.gallery {</w:t>
      </w:r>
    </w:p>
    <w:p w:rsidR="008C59B2" w:rsidRDefault="008C59B2" w:rsidP="008C59B2">
      <w:pPr>
        <w:pStyle w:val="LISTINGBODY"/>
      </w:pPr>
      <w:r>
        <w:tab/>
      </w:r>
      <w:r>
        <w:tab/>
        <w:t>grid-template-columns: 40px minmax(0, 1fr) 40px;</w:t>
      </w:r>
    </w:p>
    <w:p w:rsidR="008C59B2" w:rsidRDefault="008C59B2" w:rsidP="008C59B2">
      <w:pPr>
        <w:pStyle w:val="LISTINGBODY"/>
      </w:pPr>
      <w:r>
        <w:tab/>
      </w:r>
      <w:r>
        <w:tab/>
        <w:t>gap: 8px;</w:t>
      </w:r>
    </w:p>
    <w:p w:rsidR="008C59B2" w:rsidRDefault="008C59B2" w:rsidP="008C59B2">
      <w:pPr>
        <w:pStyle w:val="LISTINGBODY"/>
      </w:pPr>
      <w:r>
        <w:tab/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  <w:t>.gallery__button {</w:t>
      </w:r>
    </w:p>
    <w:p w:rsidR="008C59B2" w:rsidRDefault="008C59B2" w:rsidP="008C59B2">
      <w:pPr>
        <w:pStyle w:val="LISTINGBODY"/>
      </w:pPr>
      <w:r>
        <w:tab/>
      </w:r>
      <w:r>
        <w:tab/>
        <w:t>width: 40px;</w:t>
      </w:r>
    </w:p>
    <w:p w:rsidR="008C59B2" w:rsidRDefault="008C59B2" w:rsidP="008C59B2">
      <w:pPr>
        <w:pStyle w:val="LISTINGBODY"/>
      </w:pPr>
      <w:r>
        <w:tab/>
      </w:r>
      <w:r>
        <w:tab/>
        <w:t>height: 40px;</w:t>
      </w:r>
    </w:p>
    <w:p w:rsidR="008C59B2" w:rsidRDefault="008C59B2" w:rsidP="008C59B2">
      <w:pPr>
        <w:pStyle w:val="LISTINGBODY"/>
      </w:pPr>
      <w:r>
        <w:tab/>
      </w:r>
      <w:r>
        <w:tab/>
        <w:t>font-size: 28px;</w:t>
      </w:r>
    </w:p>
    <w:p w:rsidR="008C59B2" w:rsidRDefault="008C59B2" w:rsidP="008C59B2">
      <w:pPr>
        <w:pStyle w:val="LISTINGBODY"/>
      </w:pPr>
      <w:r>
        <w:tab/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  <w:t>.gallery__track {</w:t>
      </w:r>
    </w:p>
    <w:p w:rsidR="008C59B2" w:rsidRDefault="008C59B2" w:rsidP="008C59B2">
      <w:pPr>
        <w:pStyle w:val="LISTINGBODY"/>
      </w:pPr>
      <w:r>
        <w:tab/>
      </w:r>
      <w:r>
        <w:tab/>
        <w:t>gap: 10px;</w:t>
      </w:r>
    </w:p>
    <w:p w:rsidR="008C59B2" w:rsidRDefault="008C59B2" w:rsidP="008C59B2">
      <w:pPr>
        <w:pStyle w:val="LISTINGBODY"/>
      </w:pPr>
      <w:r>
        <w:tab/>
      </w:r>
      <w:r>
        <w:tab/>
        <w:t>padding: 10px;</w:t>
      </w:r>
    </w:p>
    <w:p w:rsidR="008C59B2" w:rsidRDefault="008C59B2" w:rsidP="008C59B2">
      <w:pPr>
        <w:pStyle w:val="LISTINGBODY"/>
      </w:pPr>
      <w:r>
        <w:tab/>
        <w:t>}</w:t>
      </w:r>
    </w:p>
    <w:p w:rsidR="008C59B2" w:rsidRDefault="008C59B2" w:rsidP="008C59B2">
      <w:pPr>
        <w:pStyle w:val="LISTINGBODY"/>
      </w:pPr>
    </w:p>
    <w:p w:rsidR="008C59B2" w:rsidRDefault="008C59B2" w:rsidP="008C59B2">
      <w:pPr>
        <w:pStyle w:val="LISTINGBODY"/>
      </w:pPr>
      <w:r>
        <w:tab/>
        <w:t>.gallery__item {</w:t>
      </w:r>
    </w:p>
    <w:p w:rsidR="008C59B2" w:rsidRDefault="008C59B2" w:rsidP="008C59B2">
      <w:pPr>
        <w:pStyle w:val="LISTINGBODY"/>
      </w:pPr>
      <w:r>
        <w:tab/>
      </w:r>
      <w:r>
        <w:tab/>
        <w:t>flex-basis: calc((100% - 20px) / 3);</w:t>
      </w:r>
    </w:p>
    <w:p w:rsidR="008C59B2" w:rsidRDefault="008C59B2" w:rsidP="008C59B2">
      <w:pPr>
        <w:pStyle w:val="LISTINGBODY"/>
      </w:pPr>
      <w:r>
        <w:tab/>
        <w:t>}</w:t>
      </w:r>
    </w:p>
    <w:p w:rsidR="005649AF" w:rsidRPr="00CF4D08" w:rsidRDefault="008C59B2" w:rsidP="008C59B2">
      <w:pPr>
        <w:pStyle w:val="LISTINGBODY"/>
      </w:pPr>
      <w:r>
        <w:t>}</w:t>
      </w:r>
    </w:p>
    <w:sectPr w:rsidR="005649AF" w:rsidRPr="00CF4D08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3431D" w:rsidRDefault="00C3431D" w:rsidP="0002180F">
      <w:r>
        <w:separator/>
      </w:r>
    </w:p>
  </w:endnote>
  <w:endnote w:type="continuationSeparator" w:id="0">
    <w:p w:rsidR="00C3431D" w:rsidRDefault="00C3431D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3431D" w:rsidRDefault="00C3431D" w:rsidP="0002180F">
      <w:r>
        <w:separator/>
      </w:r>
    </w:p>
  </w:footnote>
  <w:footnote w:type="continuationSeparator" w:id="0">
    <w:p w:rsidR="00C3431D" w:rsidRDefault="00C3431D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46FC"/>
    <w:rsid w:val="00016F54"/>
    <w:rsid w:val="000214A2"/>
    <w:rsid w:val="000215AF"/>
    <w:rsid w:val="0002172C"/>
    <w:rsid w:val="0002180F"/>
    <w:rsid w:val="000244B3"/>
    <w:rsid w:val="0004168B"/>
    <w:rsid w:val="00065FFB"/>
    <w:rsid w:val="000707C8"/>
    <w:rsid w:val="0008317D"/>
    <w:rsid w:val="00086994"/>
    <w:rsid w:val="00090445"/>
    <w:rsid w:val="000928CE"/>
    <w:rsid w:val="000A2CF1"/>
    <w:rsid w:val="000A3D13"/>
    <w:rsid w:val="000A67BE"/>
    <w:rsid w:val="000C031F"/>
    <w:rsid w:val="000F019B"/>
    <w:rsid w:val="00101F1E"/>
    <w:rsid w:val="00112CBF"/>
    <w:rsid w:val="00116F39"/>
    <w:rsid w:val="00132FD9"/>
    <w:rsid w:val="00136236"/>
    <w:rsid w:val="00146E7E"/>
    <w:rsid w:val="00164280"/>
    <w:rsid w:val="00166165"/>
    <w:rsid w:val="001709E6"/>
    <w:rsid w:val="00177559"/>
    <w:rsid w:val="00187D39"/>
    <w:rsid w:val="00194A01"/>
    <w:rsid w:val="001B26A5"/>
    <w:rsid w:val="001D7ED5"/>
    <w:rsid w:val="001E5BC8"/>
    <w:rsid w:val="00210111"/>
    <w:rsid w:val="002179FE"/>
    <w:rsid w:val="00271C67"/>
    <w:rsid w:val="00284869"/>
    <w:rsid w:val="002956BD"/>
    <w:rsid w:val="002A23ED"/>
    <w:rsid w:val="002A7B49"/>
    <w:rsid w:val="002B0664"/>
    <w:rsid w:val="002B4F79"/>
    <w:rsid w:val="002C2754"/>
    <w:rsid w:val="002D5C30"/>
    <w:rsid w:val="002F6184"/>
    <w:rsid w:val="00300DD1"/>
    <w:rsid w:val="00314D60"/>
    <w:rsid w:val="00326699"/>
    <w:rsid w:val="0034013E"/>
    <w:rsid w:val="003444F6"/>
    <w:rsid w:val="00352422"/>
    <w:rsid w:val="00353F7B"/>
    <w:rsid w:val="003573DC"/>
    <w:rsid w:val="00366D28"/>
    <w:rsid w:val="00374808"/>
    <w:rsid w:val="003B3807"/>
    <w:rsid w:val="003D538D"/>
    <w:rsid w:val="003F448A"/>
    <w:rsid w:val="00400293"/>
    <w:rsid w:val="00404D15"/>
    <w:rsid w:val="00405D24"/>
    <w:rsid w:val="00413AAB"/>
    <w:rsid w:val="0047023A"/>
    <w:rsid w:val="00474DAE"/>
    <w:rsid w:val="0047521D"/>
    <w:rsid w:val="00490A54"/>
    <w:rsid w:val="004C2EC2"/>
    <w:rsid w:val="004C674A"/>
    <w:rsid w:val="004D4EBA"/>
    <w:rsid w:val="004E7C23"/>
    <w:rsid w:val="00500D3E"/>
    <w:rsid w:val="00524674"/>
    <w:rsid w:val="005364DC"/>
    <w:rsid w:val="00552C4F"/>
    <w:rsid w:val="005649AF"/>
    <w:rsid w:val="005A2A15"/>
    <w:rsid w:val="005B566D"/>
    <w:rsid w:val="005C6680"/>
    <w:rsid w:val="005E3C66"/>
    <w:rsid w:val="00615ECA"/>
    <w:rsid w:val="006375AF"/>
    <w:rsid w:val="00651F7A"/>
    <w:rsid w:val="00657326"/>
    <w:rsid w:val="006854F9"/>
    <w:rsid w:val="00690FF0"/>
    <w:rsid w:val="006A42CB"/>
    <w:rsid w:val="006B3869"/>
    <w:rsid w:val="006C07E7"/>
    <w:rsid w:val="006C565E"/>
    <w:rsid w:val="006D786D"/>
    <w:rsid w:val="006F20BB"/>
    <w:rsid w:val="0070400F"/>
    <w:rsid w:val="00707EE1"/>
    <w:rsid w:val="007151DF"/>
    <w:rsid w:val="007260EC"/>
    <w:rsid w:val="007420FB"/>
    <w:rsid w:val="00747212"/>
    <w:rsid w:val="00764548"/>
    <w:rsid w:val="00786A1B"/>
    <w:rsid w:val="007B2A9E"/>
    <w:rsid w:val="007B54EE"/>
    <w:rsid w:val="007C55D8"/>
    <w:rsid w:val="007C6CC9"/>
    <w:rsid w:val="007F31BE"/>
    <w:rsid w:val="00802D52"/>
    <w:rsid w:val="00804172"/>
    <w:rsid w:val="00810104"/>
    <w:rsid w:val="0082260F"/>
    <w:rsid w:val="00822BE1"/>
    <w:rsid w:val="008331DB"/>
    <w:rsid w:val="00837726"/>
    <w:rsid w:val="00897B79"/>
    <w:rsid w:val="008C376C"/>
    <w:rsid w:val="008C59B2"/>
    <w:rsid w:val="008C7F36"/>
    <w:rsid w:val="008D017A"/>
    <w:rsid w:val="008D1AAC"/>
    <w:rsid w:val="008E080A"/>
    <w:rsid w:val="008F09D1"/>
    <w:rsid w:val="009042D8"/>
    <w:rsid w:val="009265C5"/>
    <w:rsid w:val="00926DFF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4A8B"/>
    <w:rsid w:val="009B751E"/>
    <w:rsid w:val="009C14CB"/>
    <w:rsid w:val="009D2232"/>
    <w:rsid w:val="009D55AD"/>
    <w:rsid w:val="009E13DE"/>
    <w:rsid w:val="009E3329"/>
    <w:rsid w:val="009F3F79"/>
    <w:rsid w:val="009F441D"/>
    <w:rsid w:val="00A37C30"/>
    <w:rsid w:val="00A552DE"/>
    <w:rsid w:val="00A73C84"/>
    <w:rsid w:val="00A74901"/>
    <w:rsid w:val="00AD3198"/>
    <w:rsid w:val="00AD746E"/>
    <w:rsid w:val="00AF6555"/>
    <w:rsid w:val="00B0406A"/>
    <w:rsid w:val="00B20256"/>
    <w:rsid w:val="00B2042C"/>
    <w:rsid w:val="00B366F0"/>
    <w:rsid w:val="00B449C4"/>
    <w:rsid w:val="00B613E6"/>
    <w:rsid w:val="00B632F0"/>
    <w:rsid w:val="00B71FEE"/>
    <w:rsid w:val="00B727FC"/>
    <w:rsid w:val="00B923A5"/>
    <w:rsid w:val="00BA50FA"/>
    <w:rsid w:val="00BC17D5"/>
    <w:rsid w:val="00BE66A1"/>
    <w:rsid w:val="00BF7993"/>
    <w:rsid w:val="00C03BE7"/>
    <w:rsid w:val="00C06D5E"/>
    <w:rsid w:val="00C21B6C"/>
    <w:rsid w:val="00C3431D"/>
    <w:rsid w:val="00C35669"/>
    <w:rsid w:val="00C44E77"/>
    <w:rsid w:val="00C50AB4"/>
    <w:rsid w:val="00C51E65"/>
    <w:rsid w:val="00C60A88"/>
    <w:rsid w:val="00C6314C"/>
    <w:rsid w:val="00C72183"/>
    <w:rsid w:val="00C7552A"/>
    <w:rsid w:val="00C91D3A"/>
    <w:rsid w:val="00C969C1"/>
    <w:rsid w:val="00CA1852"/>
    <w:rsid w:val="00CA35C5"/>
    <w:rsid w:val="00CB18B4"/>
    <w:rsid w:val="00CF4D08"/>
    <w:rsid w:val="00D347D3"/>
    <w:rsid w:val="00D36C22"/>
    <w:rsid w:val="00D45F03"/>
    <w:rsid w:val="00D47969"/>
    <w:rsid w:val="00D5676F"/>
    <w:rsid w:val="00DA7C82"/>
    <w:rsid w:val="00DC1B09"/>
    <w:rsid w:val="00DE665F"/>
    <w:rsid w:val="00DF362A"/>
    <w:rsid w:val="00DF7735"/>
    <w:rsid w:val="00E01D70"/>
    <w:rsid w:val="00E14232"/>
    <w:rsid w:val="00E22832"/>
    <w:rsid w:val="00E51362"/>
    <w:rsid w:val="00E5207F"/>
    <w:rsid w:val="00E7252C"/>
    <w:rsid w:val="00E9353C"/>
    <w:rsid w:val="00E951CF"/>
    <w:rsid w:val="00EA3B1D"/>
    <w:rsid w:val="00ED438A"/>
    <w:rsid w:val="00EE1F7E"/>
    <w:rsid w:val="00EE3B59"/>
    <w:rsid w:val="00EE3F95"/>
    <w:rsid w:val="00EF07F5"/>
    <w:rsid w:val="00F04F95"/>
    <w:rsid w:val="00F26346"/>
    <w:rsid w:val="00F4714A"/>
    <w:rsid w:val="00F50713"/>
    <w:rsid w:val="00F57E13"/>
    <w:rsid w:val="00F6317F"/>
    <w:rsid w:val="00F631E2"/>
    <w:rsid w:val="00F65A25"/>
    <w:rsid w:val="00F87EBD"/>
    <w:rsid w:val="00F960C9"/>
    <w:rsid w:val="00FA1CB4"/>
    <w:rsid w:val="00FA3569"/>
    <w:rsid w:val="00FC12B4"/>
    <w:rsid w:val="00FC2AA0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A18B7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17</Pages>
  <Words>2519</Words>
  <Characters>14364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2026-05-31T20:39:00Z</cp:lastPrinted>
  <dcterms:created xsi:type="dcterms:W3CDTF">2026-05-31T20:39:00Z</dcterms:created>
  <dcterms:modified xsi:type="dcterms:W3CDTF">2026-05-31T20:39:00Z</dcterms:modified>
  <cp:category/>
</cp:coreProperties>
</file>
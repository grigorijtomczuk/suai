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6C07E7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09111D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6C07E7">
              <w:rPr>
                <w:lang w:val="en-US"/>
              </w:rPr>
              <w:t xml:space="preserve"> </w:t>
            </w:r>
            <w:r w:rsidR="006C07E7">
              <w:t xml:space="preserve">№ </w:t>
            </w:r>
            <w:r w:rsidR="0009111D">
              <w:rPr>
                <w:lang w:val="en-US"/>
              </w:rPr>
              <w:t>6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392A4B" w:rsidP="00392A4B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392A4B">
              <w:rPr>
                <w:b w:val="0"/>
                <w:szCs w:val="32"/>
              </w:rPr>
              <w:t>ВЕРСТКА WEB-СТРАНИЦ С ИСПОЛЬЗОВАНИЕМ ТЕХНОЛОГИИ</w:t>
            </w:r>
            <w:r>
              <w:rPr>
                <w:b w:val="0"/>
                <w:szCs w:val="32"/>
              </w:rPr>
              <w:t xml:space="preserve"> </w:t>
            </w:r>
            <w:r w:rsidRPr="00392A4B">
              <w:rPr>
                <w:b w:val="0"/>
                <w:szCs w:val="32"/>
              </w:rPr>
              <w:t>CSS</w:t>
            </w:r>
            <w:r w:rsidR="00671556">
              <w:rPr>
                <w:b w:val="0"/>
                <w:szCs w:val="32"/>
              </w:rPr>
              <w:t> </w:t>
            </w:r>
            <w:r w:rsidRPr="00392A4B">
              <w:rPr>
                <w:b w:val="0"/>
                <w:szCs w:val="32"/>
              </w:rPr>
              <w:t>Grid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6C07E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6C07E7">
              <w:rPr>
                <w:sz w:val="28"/>
                <w:szCs w:val="28"/>
                <w:lang w:val="ru-RU"/>
              </w:rPr>
              <w:t>WEB-ТЕХНОЛОГИИ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7C6CC9" w:rsidRDefault="007C6CC9" w:rsidP="007C6CC9">
      <w:pPr>
        <w:pStyle w:val="MAINTEXT1"/>
      </w:pPr>
      <w:r>
        <w:t xml:space="preserve">Цель работы: </w:t>
      </w:r>
      <w:r w:rsidR="007F77C5" w:rsidRPr="007F77C5">
        <w:t>приобретение навыков практического использования технологии CSS Grid и медиазапросов для реализации отзывчивого дизайна web-страницы</w:t>
      </w:r>
      <w:r>
        <w:t>.</w:t>
      </w:r>
    </w:p>
    <w:p w:rsidR="00C50AB4" w:rsidRDefault="00C50AB4" w:rsidP="00C50AB4">
      <w:pPr>
        <w:pStyle w:val="DIV1"/>
      </w:pPr>
      <w:r>
        <w:t>Задание</w:t>
      </w:r>
    </w:p>
    <w:p w:rsidR="00AB3C33" w:rsidRPr="007D359E" w:rsidRDefault="00AB3C33" w:rsidP="00AB3C33">
      <w:pPr>
        <w:pStyle w:val="MAINTEXT1"/>
        <w:rPr>
          <w:b/>
        </w:rPr>
      </w:pPr>
      <w:r>
        <w:t xml:space="preserve">Задание состоит из 2-х частей, в каждой из которых должен быть реализован свой подход к созданию макета, основанный на использовании конкретных указанных свойств </w:t>
      </w:r>
      <w:r>
        <w:rPr>
          <w:lang w:val="en-US"/>
        </w:rPr>
        <w:t>grid</w:t>
      </w:r>
      <w:r>
        <w:t>-контейнера.</w:t>
      </w:r>
    </w:p>
    <w:p w:rsidR="00AB3C33" w:rsidRDefault="00AB3C33" w:rsidP="00AB3C33">
      <w:pPr>
        <w:pStyle w:val="MAINTEXT1"/>
        <w:rPr>
          <w:b/>
        </w:rPr>
      </w:pPr>
      <w:r>
        <w:t xml:space="preserve">1. На базе технологии </w:t>
      </w:r>
      <w:r>
        <w:rPr>
          <w:lang w:val="en-US"/>
        </w:rPr>
        <w:t>CSS</w:t>
      </w:r>
      <w:r w:rsidRPr="003B449D">
        <w:t xml:space="preserve"> </w:t>
      </w:r>
      <w:r>
        <w:rPr>
          <w:lang w:val="en-US"/>
        </w:rPr>
        <w:t>Grid</w:t>
      </w:r>
      <w:r>
        <w:t xml:space="preserve"> требуется создать </w:t>
      </w:r>
      <w:r>
        <w:rPr>
          <w:lang w:val="en-US"/>
        </w:rPr>
        <w:t>web</w:t>
      </w:r>
      <w:r>
        <w:t>-страницу следующего вида (рис.1):</w:t>
      </w:r>
    </w:p>
    <w:p w:rsidR="00AB3C33" w:rsidRPr="003B449D" w:rsidRDefault="00AB3C33" w:rsidP="00AB3C33">
      <w:pPr>
        <w:pStyle w:val="MAINTEXT1"/>
        <w:rPr>
          <w:b/>
        </w:rPr>
      </w:pPr>
    </w:p>
    <w:p w:rsidR="00AB3C33" w:rsidRPr="0054028A" w:rsidRDefault="00AB3C33" w:rsidP="00AB3C33">
      <w:pPr>
        <w:pStyle w:val="PICTURE"/>
        <w:rPr>
          <w:sz w:val="12"/>
          <w:szCs w:val="12"/>
        </w:rPr>
      </w:pPr>
      <w:r>
        <w:drawing>
          <wp:inline distT="0" distB="0" distL="0" distR="0" wp14:anchorId="2A3974EA" wp14:editId="7946F5F8">
            <wp:extent cx="3532094" cy="2158142"/>
            <wp:effectExtent l="0" t="0" r="0" b="1270"/>
            <wp:docPr id="28141002" name="Рисунок 1" descr="Gri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id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312" cy="2186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D27" w:rsidRPr="00E172D7" w:rsidRDefault="00FB4D27" w:rsidP="00FB4D27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12BA6">
        <w:rPr>
          <w:noProof/>
        </w:rPr>
        <w:t>1</w:t>
      </w:r>
      <w:r>
        <w:rPr>
          <w:noProof/>
        </w:rPr>
        <w:fldChar w:fldCharType="end"/>
      </w:r>
    </w:p>
    <w:p w:rsidR="00AB3C33" w:rsidRDefault="00AB3C33" w:rsidP="00AB3C33">
      <w:pPr>
        <w:pStyle w:val="MAINTEXT1"/>
        <w:rPr>
          <w:b/>
        </w:rPr>
      </w:pPr>
      <w:r>
        <w:t xml:space="preserve">В блоках, помеченных </w:t>
      </w:r>
      <w:r w:rsidRPr="00345FF2">
        <w:t>Фото 1 – Фото 4</w:t>
      </w:r>
      <w:r>
        <w:t xml:space="preserve">, следует разместить изображения. В блоке </w:t>
      </w:r>
      <w:r w:rsidRPr="00345FF2">
        <w:t>Статья</w:t>
      </w:r>
      <w:r>
        <w:t xml:space="preserve"> должен быть помещен текст. Для этого могут быть использованы любые фотографии и любой текст, но предпочтительно, чтобы они соответствовали тематике веб-сайта, разрабатываемого в рамках курсового проектирования, т.е. лучше их брать из подобранного для курсовой работы материала.</w:t>
      </w:r>
    </w:p>
    <w:p w:rsidR="00AB3C33" w:rsidRDefault="00AB3C33" w:rsidP="00AB3C33">
      <w:pPr>
        <w:pStyle w:val="MAINTEXT1"/>
        <w:rPr>
          <w:b/>
        </w:rPr>
      </w:pPr>
      <w:r>
        <w:t xml:space="preserve">Макет должен быть создан путем размещения элементов </w:t>
      </w:r>
      <w:r>
        <w:rPr>
          <w:lang w:val="en-US"/>
        </w:rPr>
        <w:t>web</w:t>
      </w:r>
      <w:r>
        <w:t>- страницы в ячейках сетки с использованием свойств:</w:t>
      </w:r>
    </w:p>
    <w:p w:rsidR="00AB3C33" w:rsidRPr="00AB3C33" w:rsidRDefault="00AB3C33" w:rsidP="00AB3C33">
      <w:pPr>
        <w:pStyle w:val="LIST1"/>
        <w:numPr>
          <w:ilvl w:val="3"/>
          <w:numId w:val="50"/>
        </w:numPr>
        <w:rPr>
          <w:lang w:val="en-US"/>
        </w:rPr>
      </w:pPr>
      <w:r w:rsidRPr="00AB3C33">
        <w:rPr>
          <w:lang w:val="en-US"/>
        </w:rPr>
        <w:t xml:space="preserve">grid-row-start, </w:t>
      </w:r>
    </w:p>
    <w:p w:rsidR="00AB3C33" w:rsidRPr="00AB3C33" w:rsidRDefault="00AB3C33" w:rsidP="00AB3C33">
      <w:pPr>
        <w:pStyle w:val="LIST1"/>
        <w:numPr>
          <w:ilvl w:val="3"/>
          <w:numId w:val="50"/>
        </w:numPr>
        <w:rPr>
          <w:lang w:val="en-US"/>
        </w:rPr>
      </w:pPr>
      <w:r w:rsidRPr="00AB3C33">
        <w:rPr>
          <w:lang w:val="en-US"/>
        </w:rPr>
        <w:t xml:space="preserve">grid-row-end, </w:t>
      </w:r>
    </w:p>
    <w:p w:rsidR="00AB3C33" w:rsidRPr="00AB3C33" w:rsidRDefault="00AB3C33" w:rsidP="00AB3C33">
      <w:pPr>
        <w:pStyle w:val="LIST1"/>
        <w:numPr>
          <w:ilvl w:val="3"/>
          <w:numId w:val="50"/>
        </w:numPr>
        <w:rPr>
          <w:lang w:val="en-US"/>
        </w:rPr>
      </w:pPr>
      <w:r w:rsidRPr="00AB3C33">
        <w:rPr>
          <w:lang w:val="en-US"/>
        </w:rPr>
        <w:lastRenderedPageBreak/>
        <w:t xml:space="preserve">grid-column-start </w:t>
      </w:r>
    </w:p>
    <w:p w:rsidR="00AB3C33" w:rsidRPr="00AB3C33" w:rsidRDefault="00AB3C33" w:rsidP="00AB3C33">
      <w:pPr>
        <w:pStyle w:val="LIST1"/>
        <w:numPr>
          <w:ilvl w:val="3"/>
          <w:numId w:val="50"/>
        </w:numPr>
        <w:rPr>
          <w:lang w:val="en-US"/>
        </w:rPr>
      </w:pPr>
      <w:r w:rsidRPr="00AB3C33">
        <w:rPr>
          <w:lang w:val="en-US"/>
        </w:rPr>
        <w:t xml:space="preserve">grid-column-end. </w:t>
      </w:r>
    </w:p>
    <w:p w:rsidR="00AB3C33" w:rsidRPr="003B449D" w:rsidRDefault="00AB3C33" w:rsidP="00AB3C33">
      <w:pPr>
        <w:pStyle w:val="MAINTEXT1"/>
        <w:rPr>
          <w:b/>
        </w:rPr>
      </w:pPr>
      <w:r>
        <w:t xml:space="preserve">При выполнении этого задания необходимо устанавливать гибкие размеры дорожек, </w:t>
      </w:r>
      <w:r w:rsidRPr="003B449D">
        <w:t xml:space="preserve">используя единицу измерения, обозначаемую fr (fractional unit), а также там, где это целесообразно, относительные единицы измерения, вычисляемые относительно размеров окна браузера (vh, vw, vmin, vmax). </w:t>
      </w:r>
    </w:p>
    <w:p w:rsidR="00AB3C33" w:rsidRDefault="00AB3C33" w:rsidP="00AB3C33">
      <w:pPr>
        <w:pStyle w:val="MAINTEXT1"/>
        <w:rPr>
          <w:b/>
        </w:rPr>
      </w:pPr>
      <w:r w:rsidRPr="0054028A">
        <w:t>Требования к адаптивности страницы</w:t>
      </w:r>
      <w:r>
        <w:t>:</w:t>
      </w:r>
    </w:p>
    <w:p w:rsidR="00AB3C33" w:rsidRDefault="00AB3C33" w:rsidP="00AB3C33">
      <w:pPr>
        <w:pStyle w:val="MAINTEXT1"/>
        <w:rPr>
          <w:b/>
        </w:rPr>
      </w:pPr>
      <w:r>
        <w:t>1)</w:t>
      </w:r>
      <w:r w:rsidRPr="0054028A">
        <w:t xml:space="preserve"> </w:t>
      </w:r>
      <w:r>
        <w:t xml:space="preserve">  п</w:t>
      </w:r>
      <w:r w:rsidRPr="0054028A">
        <w:t>ри ширин</w:t>
      </w:r>
      <w:r>
        <w:t>е</w:t>
      </w:r>
      <w:r w:rsidRPr="0054028A">
        <w:t xml:space="preserve"> экрана </w:t>
      </w:r>
      <w:r>
        <w:t xml:space="preserve">от 900 </w:t>
      </w:r>
      <w:r>
        <w:rPr>
          <w:lang w:val="en-US"/>
        </w:rPr>
        <w:t>px</w:t>
      </w:r>
      <w:r w:rsidRPr="00C904FF">
        <w:t xml:space="preserve"> </w:t>
      </w:r>
      <w:r>
        <w:t>до</w:t>
      </w:r>
      <w:r w:rsidRPr="0054028A">
        <w:t xml:space="preserve"> </w:t>
      </w:r>
      <w:r>
        <w:t>7</w:t>
      </w:r>
      <w:r w:rsidRPr="0054028A">
        <w:t xml:space="preserve">00 </w:t>
      </w:r>
      <w:r w:rsidRPr="0054028A">
        <w:rPr>
          <w:lang w:val="en-US"/>
        </w:rPr>
        <w:t>px</w:t>
      </w:r>
      <w:r w:rsidRPr="0054028A">
        <w:t xml:space="preserve"> </w:t>
      </w:r>
      <w:r>
        <w:t>страница должна приобрести вид, показанный на рис. 2.</w:t>
      </w:r>
    </w:p>
    <w:p w:rsidR="00AB3C33" w:rsidRPr="0054028A" w:rsidRDefault="00AB3C33" w:rsidP="00AB3C33">
      <w:pPr>
        <w:pStyle w:val="MAINTEXT1"/>
        <w:rPr>
          <w:b/>
        </w:rPr>
      </w:pPr>
      <w:r>
        <w:t>2) п</w:t>
      </w:r>
      <w:r w:rsidRPr="0054028A">
        <w:t>ри ширин</w:t>
      </w:r>
      <w:r>
        <w:t>е</w:t>
      </w:r>
      <w:r w:rsidRPr="0054028A">
        <w:t xml:space="preserve"> экрана до величины меньшей </w:t>
      </w:r>
      <w:r>
        <w:t>7</w:t>
      </w:r>
      <w:r w:rsidRPr="0054028A">
        <w:t xml:space="preserve">00 </w:t>
      </w:r>
      <w:r w:rsidRPr="0054028A">
        <w:rPr>
          <w:lang w:val="en-US"/>
        </w:rPr>
        <w:t>px</w:t>
      </w:r>
      <w:r w:rsidRPr="0054028A">
        <w:t xml:space="preserve"> </w:t>
      </w:r>
      <w:r>
        <w:t>все элементы страницы должны выстроиться в одну колонку друг под другом.</w:t>
      </w:r>
    </w:p>
    <w:p w:rsidR="00AB3C33" w:rsidRDefault="00AB3C33" w:rsidP="004E6711">
      <w:pPr>
        <w:pStyle w:val="PICTURE"/>
      </w:pPr>
      <w:r>
        <w:drawing>
          <wp:inline distT="0" distB="0" distL="0" distR="0" wp14:anchorId="32571771" wp14:editId="522B168D">
            <wp:extent cx="2530016" cy="3657600"/>
            <wp:effectExtent l="0" t="0" r="0" b="0"/>
            <wp:docPr id="2" name="Рисунок 2" descr="Gri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id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834" cy="367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D27" w:rsidRPr="007C6CC9" w:rsidRDefault="00FB4D27" w:rsidP="00FB4D2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12BA6">
        <w:rPr>
          <w:noProof/>
        </w:rPr>
        <w:t>2</w:t>
      </w:r>
      <w:r>
        <w:rPr>
          <w:noProof/>
        </w:rPr>
        <w:fldChar w:fldCharType="end"/>
      </w:r>
    </w:p>
    <w:p w:rsidR="00AB3C33" w:rsidRDefault="00AB3C33" w:rsidP="00AB3C33">
      <w:pPr>
        <w:pStyle w:val="MAINTEXT1"/>
        <w:rPr>
          <w:b/>
        </w:rPr>
      </w:pPr>
      <w:r>
        <w:t xml:space="preserve">2. На базе технологии </w:t>
      </w:r>
      <w:r>
        <w:rPr>
          <w:lang w:val="en-US"/>
        </w:rPr>
        <w:t>CSS</w:t>
      </w:r>
      <w:r w:rsidRPr="003B449D">
        <w:t xml:space="preserve"> </w:t>
      </w:r>
      <w:r>
        <w:rPr>
          <w:lang w:val="en-US"/>
        </w:rPr>
        <w:t>Grid</w:t>
      </w:r>
      <w:r>
        <w:t xml:space="preserve"> с использованием</w:t>
      </w:r>
      <w:r w:rsidRPr="00DE6785">
        <w:rPr>
          <w:rFonts w:eastAsia="Calibri"/>
          <w:i/>
          <w:color w:val="C00000"/>
          <w:lang w:eastAsia="en-US"/>
        </w:rPr>
        <w:t xml:space="preserve"> </w:t>
      </w:r>
      <w:r w:rsidRPr="00DE6785">
        <w:t>имен для областей сетки</w:t>
      </w:r>
      <w:r>
        <w:t xml:space="preserve"> (</w:t>
      </w:r>
      <w:r w:rsidRPr="007D359E">
        <w:t xml:space="preserve">с применением свойства </w:t>
      </w:r>
      <w:hyperlink r:id="rId11" w:history="1">
        <w:r w:rsidRPr="007D359E">
          <w:t>grid-template-areas</w:t>
        </w:r>
      </w:hyperlink>
      <w:r>
        <w:t xml:space="preserve">) требуется создать </w:t>
      </w:r>
      <w:r>
        <w:rPr>
          <w:lang w:val="en-US"/>
        </w:rPr>
        <w:t>web</w:t>
      </w:r>
      <w:r>
        <w:t>-страницу следующего вида (рис. 3):</w:t>
      </w:r>
    </w:p>
    <w:p w:rsidR="00AB3C33" w:rsidRDefault="00AB3C33" w:rsidP="00AD26EC">
      <w:pPr>
        <w:pStyle w:val="PICTURE"/>
      </w:pPr>
      <w:r>
        <w:lastRenderedPageBreak/>
        <w:drawing>
          <wp:inline distT="0" distB="0" distL="0" distR="0" wp14:anchorId="5A0D0A85" wp14:editId="41596E5A">
            <wp:extent cx="4428564" cy="2112398"/>
            <wp:effectExtent l="0" t="0" r="3810" b="0"/>
            <wp:docPr id="3" name="Рисунок 3" descr="Gri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id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71" cy="212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D27" w:rsidRPr="007C6CC9" w:rsidRDefault="00FB4D27" w:rsidP="00FB4D2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12BA6">
        <w:rPr>
          <w:noProof/>
        </w:rPr>
        <w:t>3</w:t>
      </w:r>
      <w:r>
        <w:rPr>
          <w:noProof/>
        </w:rPr>
        <w:fldChar w:fldCharType="end"/>
      </w:r>
    </w:p>
    <w:p w:rsidR="00AB3C33" w:rsidRDefault="00AB3C33" w:rsidP="00AB3C33">
      <w:pPr>
        <w:pStyle w:val="MAINTEXT1"/>
        <w:rPr>
          <w:b/>
        </w:rPr>
      </w:pPr>
      <w:r>
        <w:t>В этом задании внутри блоков рекомендуется разместить в качестве названия сайта – название курсовой работы, в качестве гиперссылок – пункты основного меню главной страницы веб-сайта курсовой работы, в качестве статьи – несколько предложений о том, чему посвящен сайт, который разрабатывается в рамках курсовой работы, и, наконец, в качестве контактов – ФИО и номер группы разработчика. Работоспособность гиперссылок обеспечивать не требуется.</w:t>
      </w:r>
    </w:p>
    <w:p w:rsidR="00AB3C33" w:rsidRPr="0054028A" w:rsidRDefault="00AB3C33" w:rsidP="00AB3C33">
      <w:pPr>
        <w:pStyle w:val="MAINTEXT1"/>
        <w:rPr>
          <w:b/>
        </w:rPr>
      </w:pPr>
      <w:r w:rsidRPr="0054028A">
        <w:t>Требования к адаптивности страницы</w:t>
      </w:r>
      <w:r>
        <w:t xml:space="preserve"> – п</w:t>
      </w:r>
      <w:r w:rsidRPr="0054028A">
        <w:t>ри ширин</w:t>
      </w:r>
      <w:r>
        <w:t>е</w:t>
      </w:r>
      <w:r w:rsidRPr="0054028A">
        <w:t xml:space="preserve"> экрана меньшей </w:t>
      </w:r>
      <w:r>
        <w:t>7</w:t>
      </w:r>
      <w:r w:rsidRPr="0054028A">
        <w:t xml:space="preserve">00 </w:t>
      </w:r>
      <w:r w:rsidRPr="0054028A">
        <w:rPr>
          <w:lang w:val="en-US"/>
        </w:rPr>
        <w:t>px</w:t>
      </w:r>
      <w:r w:rsidRPr="0054028A">
        <w:t xml:space="preserve"> </w:t>
      </w:r>
      <w:r>
        <w:t>все элементы страницы должны выстроиться в одну колонку друг под другом (см. рис. 4).</w:t>
      </w:r>
    </w:p>
    <w:p w:rsidR="00AB3C33" w:rsidRDefault="00AB3C33" w:rsidP="00FB4D27">
      <w:pPr>
        <w:pStyle w:val="PICTURE"/>
      </w:pPr>
      <w:r>
        <w:drawing>
          <wp:inline distT="0" distB="0" distL="0" distR="0" wp14:anchorId="1EEB4AF7" wp14:editId="43A79828">
            <wp:extent cx="2796989" cy="2451906"/>
            <wp:effectExtent l="0" t="0" r="0" b="0"/>
            <wp:docPr id="4" name="Рисунок 4" descr="Gri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id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380" cy="247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D27" w:rsidRPr="007C6CC9" w:rsidRDefault="00FB4D27" w:rsidP="00FB4D2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12BA6">
        <w:rPr>
          <w:noProof/>
        </w:rPr>
        <w:t>4</w:t>
      </w:r>
      <w:r>
        <w:rPr>
          <w:noProof/>
        </w:rPr>
        <w:fldChar w:fldCharType="end"/>
      </w:r>
    </w:p>
    <w:p w:rsidR="00C50AB4" w:rsidRDefault="00C50AB4" w:rsidP="00C50AB4">
      <w:pPr>
        <w:pStyle w:val="DIV1"/>
        <w:rPr>
          <w:lang w:val="en-US"/>
        </w:rPr>
      </w:pPr>
      <w:r>
        <w:t>Ход выполнения</w:t>
      </w:r>
    </w:p>
    <w:p w:rsidR="00720C33" w:rsidRPr="00E679E6" w:rsidRDefault="00720C33" w:rsidP="00720C33">
      <w:pPr>
        <w:pStyle w:val="MAINTEXT1"/>
      </w:pPr>
      <w:r w:rsidRPr="00E679E6">
        <w:t xml:space="preserve">В первой части лабораторной работы был создан макет, повторяющий </w:t>
      </w:r>
      <w:r w:rsidRPr="00E679E6">
        <w:lastRenderedPageBreak/>
        <w:t xml:space="preserve">заданную схему. Основным контейнером для него является блок с классом </w:t>
      </w:r>
      <w:r w:rsidRPr="00720C33">
        <w:rPr>
          <w:lang w:val="en-US"/>
        </w:rPr>
        <w:t>grid</w:t>
      </w:r>
      <w:r w:rsidRPr="00E679E6">
        <w:t>-</w:t>
      </w:r>
      <w:r w:rsidRPr="00720C33">
        <w:rPr>
          <w:lang w:val="en-US"/>
        </w:rPr>
        <w:t>lines</w:t>
      </w:r>
      <w:r w:rsidRPr="00E679E6">
        <w:t xml:space="preserve">. Для этого контейнера было задано свойство </w:t>
      </w:r>
      <w:r w:rsidRPr="00720C33">
        <w:rPr>
          <w:lang w:val="en-US"/>
        </w:rPr>
        <w:t>display</w:t>
      </w:r>
      <w:r w:rsidRPr="00E679E6">
        <w:t xml:space="preserve">: </w:t>
      </w:r>
      <w:r w:rsidRPr="00720C33">
        <w:rPr>
          <w:lang w:val="en-US"/>
        </w:rPr>
        <w:t>grid</w:t>
      </w:r>
      <w:r w:rsidRPr="00E679E6">
        <w:t xml:space="preserve">, после чего была описана сетка из трех столбцов и четырех строк. Размеры столбцов заданы с применением гибкой единицы измерения </w:t>
      </w:r>
      <w:r w:rsidRPr="00720C33">
        <w:rPr>
          <w:lang w:val="en-US"/>
        </w:rPr>
        <w:t>fr</w:t>
      </w:r>
      <w:r w:rsidRPr="00E679E6">
        <w:t xml:space="preserve">, что позволяет элементам пропорционально занимать доступное пространство. Также использовались относительные единицы </w:t>
      </w:r>
      <w:r w:rsidRPr="00720C33">
        <w:rPr>
          <w:lang w:val="en-US"/>
        </w:rPr>
        <w:t>vh</w:t>
      </w:r>
      <w:r w:rsidRPr="00E679E6">
        <w:t xml:space="preserve"> и </w:t>
      </w:r>
      <w:r w:rsidRPr="00720C33">
        <w:rPr>
          <w:lang w:val="en-US"/>
        </w:rPr>
        <w:t>vw</w:t>
      </w:r>
      <w:r w:rsidRPr="00E679E6">
        <w:t xml:space="preserve">, благодаря чему высота строк и расстояния между элементами зависят от размеров окна браузера. На рисунке </w:t>
      </w:r>
      <w:r w:rsidR="00524EAF" w:rsidRPr="00524EAF">
        <w:t>5</w:t>
      </w:r>
      <w:r w:rsidRPr="00E679E6">
        <w:t xml:space="preserve"> изображена </w:t>
      </w:r>
      <w:r w:rsidRPr="00720C33">
        <w:rPr>
          <w:lang w:val="en-US"/>
        </w:rPr>
        <w:t>CSS</w:t>
      </w:r>
      <w:r w:rsidRPr="00E679E6">
        <w:t>-разметка первой сетки, где задаются столбцы, строки и промежутки между блоками.</w:t>
      </w:r>
    </w:p>
    <w:p w:rsidR="00524EAF" w:rsidRDefault="00524EAF" w:rsidP="00524EAF">
      <w:pPr>
        <w:pStyle w:val="PICTURE"/>
      </w:pPr>
      <w:r>
        <w:drawing>
          <wp:inline distT="0" distB="0" distL="0" distR="0" wp14:anchorId="0596DFEA" wp14:editId="0818CCE2">
            <wp:extent cx="4000445" cy="2097741"/>
            <wp:effectExtent l="0" t="0" r="63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405" cy="21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AF" w:rsidRPr="00A337C1" w:rsidRDefault="00524EAF" w:rsidP="00524EAF">
      <w:pPr>
        <w:pStyle w:val="PICTURECAPTION"/>
      </w:pPr>
      <w:r>
        <w:t>Рисунок</w:t>
      </w:r>
      <w:r w:rsidRPr="00A337C1">
        <w:t xml:space="preserve"> </w:t>
      </w:r>
      <w:r>
        <w:fldChar w:fldCharType="begin"/>
      </w:r>
      <w:r w:rsidRPr="00A337C1">
        <w:instrText xml:space="preserve"> </w:instrText>
      </w:r>
      <w:r w:rsidRPr="00417ACD">
        <w:rPr>
          <w:lang w:val="en-US"/>
        </w:rPr>
        <w:instrText>SEQ</w:instrText>
      </w:r>
      <w:r w:rsidRPr="00A337C1">
        <w:instrText xml:space="preserve"> </w:instrText>
      </w:r>
      <w:r>
        <w:instrText>Рисунок</w:instrText>
      </w:r>
      <w:r w:rsidRPr="00A337C1">
        <w:instrText xml:space="preserve"> \* </w:instrText>
      </w:r>
      <w:r w:rsidRPr="00417ACD">
        <w:rPr>
          <w:lang w:val="en-US"/>
        </w:rPr>
        <w:instrText>ARABIC</w:instrText>
      </w:r>
      <w:r w:rsidRPr="00A337C1">
        <w:instrText xml:space="preserve"> </w:instrText>
      </w:r>
      <w:r>
        <w:fldChar w:fldCharType="separate"/>
      </w:r>
      <w:r w:rsidR="00312BA6">
        <w:rPr>
          <w:noProof/>
          <w:lang w:val="en-US"/>
        </w:rPr>
        <w:t>5</w:t>
      </w:r>
      <w:r>
        <w:rPr>
          <w:noProof/>
        </w:rPr>
        <w:fldChar w:fldCharType="end"/>
      </w:r>
      <w:r w:rsidRPr="00A337C1">
        <w:t xml:space="preserve"> — </w:t>
      </w:r>
      <w:r w:rsidR="00E82A89">
        <w:rPr>
          <w:lang w:val="en-US"/>
        </w:rPr>
        <w:t>CSS</w:t>
      </w:r>
      <w:r w:rsidR="00E82A89">
        <w:t>-стили первой сетки</w:t>
      </w:r>
    </w:p>
    <w:p w:rsidR="00720C33" w:rsidRPr="00E679E6" w:rsidRDefault="00720C33" w:rsidP="00720C33">
      <w:pPr>
        <w:pStyle w:val="MAINTEXT1"/>
      </w:pPr>
      <w:r w:rsidRPr="00E679E6">
        <w:t>Размещение</w:t>
      </w:r>
      <w:r w:rsidRPr="00417ACD">
        <w:rPr>
          <w:lang w:val="en-US"/>
        </w:rPr>
        <w:t xml:space="preserve"> </w:t>
      </w:r>
      <w:r w:rsidRPr="00E679E6">
        <w:t>элементов</w:t>
      </w:r>
      <w:r w:rsidRPr="00417ACD">
        <w:rPr>
          <w:lang w:val="en-US"/>
        </w:rPr>
        <w:t xml:space="preserve"> </w:t>
      </w:r>
      <w:r w:rsidRPr="00E679E6">
        <w:t>в</w:t>
      </w:r>
      <w:r w:rsidRPr="00417ACD">
        <w:rPr>
          <w:lang w:val="en-US"/>
        </w:rPr>
        <w:t xml:space="preserve"> </w:t>
      </w:r>
      <w:r w:rsidRPr="00E679E6">
        <w:t>первой</w:t>
      </w:r>
      <w:r w:rsidRPr="00417ACD">
        <w:rPr>
          <w:lang w:val="en-US"/>
        </w:rPr>
        <w:t xml:space="preserve"> </w:t>
      </w:r>
      <w:r w:rsidRPr="00E679E6">
        <w:t>сетке</w:t>
      </w:r>
      <w:r w:rsidRPr="00417ACD">
        <w:rPr>
          <w:lang w:val="en-US"/>
        </w:rPr>
        <w:t xml:space="preserve"> </w:t>
      </w:r>
      <w:r w:rsidRPr="00E679E6">
        <w:t>выполнено</w:t>
      </w:r>
      <w:r w:rsidRPr="00417ACD">
        <w:rPr>
          <w:lang w:val="en-US"/>
        </w:rPr>
        <w:t xml:space="preserve"> </w:t>
      </w:r>
      <w:r w:rsidRPr="00E679E6">
        <w:t>с</w:t>
      </w:r>
      <w:r w:rsidRPr="00417ACD">
        <w:rPr>
          <w:lang w:val="en-US"/>
        </w:rPr>
        <w:t xml:space="preserve"> </w:t>
      </w:r>
      <w:r w:rsidRPr="00E679E6">
        <w:t>помощью</w:t>
      </w:r>
      <w:r w:rsidRPr="00417ACD">
        <w:rPr>
          <w:lang w:val="en-US"/>
        </w:rPr>
        <w:t xml:space="preserve"> </w:t>
      </w:r>
      <w:r w:rsidRPr="00E679E6">
        <w:t>свойств</w:t>
      </w:r>
      <w:r w:rsidRPr="00417ACD">
        <w:rPr>
          <w:lang w:val="en-US"/>
        </w:rPr>
        <w:t xml:space="preserve"> </w:t>
      </w:r>
      <w:r w:rsidRPr="00720C33">
        <w:rPr>
          <w:lang w:val="en-US"/>
        </w:rPr>
        <w:t>grid</w:t>
      </w:r>
      <w:r w:rsidRPr="00417ACD">
        <w:rPr>
          <w:lang w:val="en-US"/>
        </w:rPr>
        <w:t>-</w:t>
      </w:r>
      <w:r w:rsidRPr="00720C33">
        <w:rPr>
          <w:lang w:val="en-US"/>
        </w:rPr>
        <w:t>row</w:t>
      </w:r>
      <w:r w:rsidRPr="00417ACD">
        <w:rPr>
          <w:lang w:val="en-US"/>
        </w:rPr>
        <w:t>-</w:t>
      </w:r>
      <w:r w:rsidRPr="00720C33">
        <w:rPr>
          <w:lang w:val="en-US"/>
        </w:rPr>
        <w:t>start</w:t>
      </w:r>
      <w:r w:rsidRPr="00417ACD">
        <w:rPr>
          <w:lang w:val="en-US"/>
        </w:rPr>
        <w:t xml:space="preserve">, </w:t>
      </w:r>
      <w:r w:rsidRPr="00720C33">
        <w:rPr>
          <w:lang w:val="en-US"/>
        </w:rPr>
        <w:t>grid</w:t>
      </w:r>
      <w:r w:rsidRPr="00417ACD">
        <w:rPr>
          <w:lang w:val="en-US"/>
        </w:rPr>
        <w:t>-</w:t>
      </w:r>
      <w:r w:rsidRPr="00720C33">
        <w:rPr>
          <w:lang w:val="en-US"/>
        </w:rPr>
        <w:t>row</w:t>
      </w:r>
      <w:r w:rsidRPr="00417ACD">
        <w:rPr>
          <w:lang w:val="en-US"/>
        </w:rPr>
        <w:t>-</w:t>
      </w:r>
      <w:r w:rsidRPr="00720C33">
        <w:rPr>
          <w:lang w:val="en-US"/>
        </w:rPr>
        <w:t>end</w:t>
      </w:r>
      <w:r w:rsidRPr="00417ACD">
        <w:rPr>
          <w:lang w:val="en-US"/>
        </w:rPr>
        <w:t xml:space="preserve">, </w:t>
      </w:r>
      <w:r w:rsidRPr="00720C33">
        <w:rPr>
          <w:lang w:val="en-US"/>
        </w:rPr>
        <w:t>grid</w:t>
      </w:r>
      <w:r w:rsidRPr="00417ACD">
        <w:rPr>
          <w:lang w:val="en-US"/>
        </w:rPr>
        <w:t>-</w:t>
      </w:r>
      <w:r w:rsidRPr="00720C33">
        <w:rPr>
          <w:lang w:val="en-US"/>
        </w:rPr>
        <w:t>column</w:t>
      </w:r>
      <w:r w:rsidRPr="00417ACD">
        <w:rPr>
          <w:lang w:val="en-US"/>
        </w:rPr>
        <w:t>-</w:t>
      </w:r>
      <w:r w:rsidRPr="00720C33">
        <w:rPr>
          <w:lang w:val="en-US"/>
        </w:rPr>
        <w:t>start</w:t>
      </w:r>
      <w:r w:rsidRPr="00417ACD">
        <w:rPr>
          <w:lang w:val="en-US"/>
        </w:rPr>
        <w:t xml:space="preserve"> </w:t>
      </w:r>
      <w:r w:rsidRPr="00E679E6">
        <w:t>и</w:t>
      </w:r>
      <w:r w:rsidRPr="00417ACD">
        <w:rPr>
          <w:lang w:val="en-US"/>
        </w:rPr>
        <w:t xml:space="preserve"> </w:t>
      </w:r>
      <w:r w:rsidRPr="00720C33">
        <w:rPr>
          <w:lang w:val="en-US"/>
        </w:rPr>
        <w:t>grid</w:t>
      </w:r>
      <w:r w:rsidRPr="00417ACD">
        <w:rPr>
          <w:lang w:val="en-US"/>
        </w:rPr>
        <w:t>-</w:t>
      </w:r>
      <w:r w:rsidRPr="00720C33">
        <w:rPr>
          <w:lang w:val="en-US"/>
        </w:rPr>
        <w:t>column</w:t>
      </w:r>
      <w:r w:rsidRPr="00417ACD">
        <w:rPr>
          <w:lang w:val="en-US"/>
        </w:rPr>
        <w:t>-</w:t>
      </w:r>
      <w:r w:rsidRPr="00720C33">
        <w:rPr>
          <w:lang w:val="en-US"/>
        </w:rPr>
        <w:t>end</w:t>
      </w:r>
      <w:r w:rsidRPr="00417ACD">
        <w:rPr>
          <w:lang w:val="en-US"/>
        </w:rPr>
        <w:t xml:space="preserve">. </w:t>
      </w:r>
      <w:r w:rsidRPr="00E679E6">
        <w:t xml:space="preserve">Навигационная панель размещена в первой строке и занимает все три столбца. Первый и второй блоки с фотографиями расположены в левом столбце, третий и четвертый блоки с фотографиями расположены в правом столбце. Блок статьи занимает центральный столбец и растягивается сразу на две строки, что соответствует исходному изображению из задания. Блок контактов размещен в нижней строке и также занимает всю ширину сетки. На рисунке </w:t>
      </w:r>
      <w:r w:rsidR="00146262">
        <w:t>6</w:t>
      </w:r>
      <w:r w:rsidRPr="00E679E6">
        <w:t xml:space="preserve"> изображен фрагмент </w:t>
      </w:r>
      <w:r w:rsidRPr="00720C33">
        <w:rPr>
          <w:lang w:val="en-US"/>
        </w:rPr>
        <w:t>CSS</w:t>
      </w:r>
      <w:r w:rsidRPr="00E679E6">
        <w:t>-кода, в котором показано позиционирование элементов первой части макета по номерам строк и столбцов.</w:t>
      </w:r>
    </w:p>
    <w:p w:rsidR="00417ACD" w:rsidRDefault="00417ACD" w:rsidP="00417ACD">
      <w:pPr>
        <w:pStyle w:val="PICTURE"/>
      </w:pPr>
      <w:r>
        <w:lastRenderedPageBreak/>
        <w:drawing>
          <wp:inline distT="0" distB="0" distL="0" distR="0" wp14:anchorId="48A64C3A" wp14:editId="2EC72304">
            <wp:extent cx="3550023" cy="7307713"/>
            <wp:effectExtent l="0" t="0" r="6350" b="0"/>
            <wp:docPr id="11976432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43201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5747" cy="73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CD" w:rsidRPr="00D82015" w:rsidRDefault="00417ACD" w:rsidP="00417ACD">
      <w:pPr>
        <w:pStyle w:val="PICTURECAPTION"/>
      </w:pPr>
      <w:r>
        <w:t>Рисунок</w:t>
      </w:r>
      <w:r w:rsidRPr="00417ACD">
        <w:t xml:space="preserve"> </w:t>
      </w:r>
      <w:r>
        <w:fldChar w:fldCharType="begin"/>
      </w:r>
      <w:r w:rsidRPr="00417ACD">
        <w:instrText xml:space="preserve"> </w:instrText>
      </w:r>
      <w:r w:rsidRPr="00417ACD">
        <w:rPr>
          <w:lang w:val="en-US"/>
        </w:rPr>
        <w:instrText>SEQ</w:instrText>
      </w:r>
      <w:r w:rsidRPr="00417ACD">
        <w:instrText xml:space="preserve"> </w:instrText>
      </w:r>
      <w:r>
        <w:instrText>Рисунок</w:instrText>
      </w:r>
      <w:r w:rsidRPr="00417ACD">
        <w:instrText xml:space="preserve"> \* </w:instrText>
      </w:r>
      <w:r w:rsidRPr="00417ACD">
        <w:rPr>
          <w:lang w:val="en-US"/>
        </w:rPr>
        <w:instrText>ARABIC</w:instrText>
      </w:r>
      <w:r w:rsidRPr="00417ACD">
        <w:instrText xml:space="preserve"> </w:instrText>
      </w:r>
      <w:r>
        <w:fldChar w:fldCharType="separate"/>
      </w:r>
      <w:r w:rsidR="00312BA6">
        <w:rPr>
          <w:noProof/>
          <w:lang w:val="en-US"/>
        </w:rPr>
        <w:t>6</w:t>
      </w:r>
      <w:r>
        <w:rPr>
          <w:noProof/>
        </w:rPr>
        <w:fldChar w:fldCharType="end"/>
      </w:r>
      <w:r w:rsidRPr="00417ACD">
        <w:t xml:space="preserve"> — </w:t>
      </w:r>
      <w:r w:rsidR="00D82015">
        <w:t>Стили распределения частей сетки по строкам и колонкам</w:t>
      </w:r>
    </w:p>
    <w:p w:rsidR="00720C33" w:rsidRPr="00E679E6" w:rsidRDefault="00720C33" w:rsidP="00720C33">
      <w:pPr>
        <w:pStyle w:val="MAINTEXT1"/>
      </w:pPr>
      <w:r w:rsidRPr="00E679E6">
        <w:t xml:space="preserve">В блоках Фото 1, Фото 2, Фото 3 и Фото 4 были размещены изображения. Для этого в </w:t>
      </w:r>
      <w:r w:rsidRPr="00720C33">
        <w:rPr>
          <w:lang w:val="en-US"/>
        </w:rPr>
        <w:t>HTML</w:t>
      </w:r>
      <w:r w:rsidRPr="00E679E6">
        <w:t xml:space="preserve">-документе использовались элементы </w:t>
      </w:r>
      <w:r w:rsidRPr="00720C33">
        <w:rPr>
          <w:lang w:val="en-US"/>
        </w:rPr>
        <w:t>img</w:t>
      </w:r>
      <w:r w:rsidRPr="00E679E6">
        <w:t xml:space="preserve">, помещенные внутрь </w:t>
      </w:r>
      <w:r w:rsidRPr="00720C33">
        <w:rPr>
          <w:lang w:val="en-US"/>
        </w:rPr>
        <w:t>figure</w:t>
      </w:r>
      <w:r w:rsidRPr="00E679E6">
        <w:t xml:space="preserve">. Каждое изображение имеет подпись </w:t>
      </w:r>
      <w:r w:rsidRPr="00720C33">
        <w:rPr>
          <w:lang w:val="en-US"/>
        </w:rPr>
        <w:t>figcaption</w:t>
      </w:r>
      <w:r w:rsidRPr="00E679E6">
        <w:t xml:space="preserve">, соответствующую номеру фотографии. В блоке статьи был размещен текст, описывающий назначение сайта и особенности используемого макета. На </w:t>
      </w:r>
      <w:r w:rsidRPr="00E679E6">
        <w:lastRenderedPageBreak/>
        <w:t xml:space="preserve">рисунке </w:t>
      </w:r>
      <w:r w:rsidR="00DD2190">
        <w:t>7</w:t>
      </w:r>
      <w:r w:rsidRPr="00E679E6">
        <w:t xml:space="preserve"> изображен результат отображения первой части страницы при ширине экрана больше 900 пикселей.</w:t>
      </w:r>
    </w:p>
    <w:p w:rsidR="00417ACD" w:rsidRDefault="00417ACD" w:rsidP="00417ACD">
      <w:pPr>
        <w:pStyle w:val="PICTURE"/>
      </w:pPr>
      <w:r>
        <w:drawing>
          <wp:inline distT="0" distB="0" distL="0" distR="0" wp14:anchorId="48A64C3A" wp14:editId="2EC72304">
            <wp:extent cx="4159623" cy="3736988"/>
            <wp:effectExtent l="0" t="0" r="6350" b="0"/>
            <wp:docPr id="10689890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9082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9737" cy="374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CD" w:rsidRPr="00417ACD" w:rsidRDefault="00417ACD" w:rsidP="00417ACD">
      <w:pPr>
        <w:pStyle w:val="PICTURECAPTION"/>
      </w:pPr>
      <w:r>
        <w:t>Рисунок</w:t>
      </w:r>
      <w:r w:rsidRPr="00417ACD">
        <w:t xml:space="preserve"> </w:t>
      </w:r>
      <w:r>
        <w:fldChar w:fldCharType="begin"/>
      </w:r>
      <w:r w:rsidRPr="00417ACD">
        <w:instrText xml:space="preserve"> </w:instrText>
      </w:r>
      <w:r w:rsidRPr="00417ACD">
        <w:rPr>
          <w:lang w:val="en-US"/>
        </w:rPr>
        <w:instrText>SEQ</w:instrText>
      </w:r>
      <w:r w:rsidRPr="00417ACD">
        <w:instrText xml:space="preserve"> </w:instrText>
      </w:r>
      <w:r>
        <w:instrText>Рисунок</w:instrText>
      </w:r>
      <w:r w:rsidRPr="00417ACD">
        <w:instrText xml:space="preserve"> \* </w:instrText>
      </w:r>
      <w:r w:rsidRPr="00417ACD">
        <w:rPr>
          <w:lang w:val="en-US"/>
        </w:rPr>
        <w:instrText>ARABIC</w:instrText>
      </w:r>
      <w:r w:rsidRPr="00417ACD">
        <w:instrText xml:space="preserve"> </w:instrText>
      </w:r>
      <w:r>
        <w:fldChar w:fldCharType="separate"/>
      </w:r>
      <w:r w:rsidR="00312BA6">
        <w:rPr>
          <w:noProof/>
          <w:lang w:val="en-US"/>
        </w:rPr>
        <w:t>7</w:t>
      </w:r>
      <w:r>
        <w:rPr>
          <w:noProof/>
        </w:rPr>
        <w:fldChar w:fldCharType="end"/>
      </w:r>
      <w:r w:rsidRPr="00417ACD">
        <w:t xml:space="preserve"> — </w:t>
      </w:r>
      <w:r w:rsidR="001F2FCB">
        <w:t>Первая сетка на большом экране</w:t>
      </w:r>
    </w:p>
    <w:p w:rsidR="00720C33" w:rsidRPr="00E679E6" w:rsidRDefault="00720C33" w:rsidP="00720C33">
      <w:pPr>
        <w:pStyle w:val="MAINTEXT1"/>
      </w:pPr>
      <w:r w:rsidRPr="00E679E6">
        <w:t>Для первой части также была реализована адаптивность. При ширине экрана от 900 до 700 пикселей макет перестраивается в две колонки. Навигационная панель остается сверху и занимает всю ширину, затем в первой строке содержимого располагаются Фото 1 и Фото 2, после них размещается статья, далее идут Фото 3 и Фото 4, а внизу находится блок контактов. Такая структура соответствует второму изображению из задания. Для реализации этого поведения использовался медиа</w:t>
      </w:r>
      <w:r w:rsidR="00D71AE3">
        <w:t>-</w:t>
      </w:r>
      <w:r w:rsidRPr="00E679E6">
        <w:t xml:space="preserve">запрос с условием </w:t>
      </w:r>
      <w:r w:rsidRPr="00720C33">
        <w:rPr>
          <w:lang w:val="en-US"/>
        </w:rPr>
        <w:t>max</w:t>
      </w:r>
      <w:r w:rsidRPr="00E679E6">
        <w:t>-</w:t>
      </w:r>
      <w:r w:rsidRPr="00720C33">
        <w:rPr>
          <w:lang w:val="en-US"/>
        </w:rPr>
        <w:t>width</w:t>
      </w:r>
      <w:r w:rsidRPr="00E679E6">
        <w:t>: 900</w:t>
      </w:r>
      <w:r w:rsidRPr="00720C33">
        <w:rPr>
          <w:lang w:val="en-US"/>
        </w:rPr>
        <w:t>px</w:t>
      </w:r>
      <w:r w:rsidRPr="00E679E6">
        <w:t xml:space="preserve"> и </w:t>
      </w:r>
      <w:r w:rsidRPr="00720C33">
        <w:rPr>
          <w:lang w:val="en-US"/>
        </w:rPr>
        <w:t>min</w:t>
      </w:r>
      <w:r w:rsidRPr="00E679E6">
        <w:t>-</w:t>
      </w:r>
      <w:r w:rsidRPr="00720C33">
        <w:rPr>
          <w:lang w:val="en-US"/>
        </w:rPr>
        <w:t>width</w:t>
      </w:r>
      <w:r w:rsidRPr="00E679E6">
        <w:t>: 700</w:t>
      </w:r>
      <w:r w:rsidRPr="00720C33">
        <w:rPr>
          <w:lang w:val="en-US"/>
        </w:rPr>
        <w:t>px</w:t>
      </w:r>
      <w:r w:rsidRPr="00E679E6">
        <w:t>. Внутри медиа</w:t>
      </w:r>
      <w:r w:rsidR="00D71AE3">
        <w:t>-</w:t>
      </w:r>
      <w:r w:rsidRPr="00E679E6">
        <w:t xml:space="preserve">запроса была изменена структура сетки, а также заново заданы значения </w:t>
      </w:r>
      <w:r w:rsidRPr="00720C33">
        <w:rPr>
          <w:lang w:val="en-US"/>
        </w:rPr>
        <w:t>grid</w:t>
      </w:r>
      <w:r w:rsidRPr="00E679E6">
        <w:t>-</w:t>
      </w:r>
      <w:r w:rsidRPr="00720C33">
        <w:rPr>
          <w:lang w:val="en-US"/>
        </w:rPr>
        <w:t>row</w:t>
      </w:r>
      <w:r w:rsidRPr="00E679E6">
        <w:t>-</w:t>
      </w:r>
      <w:r w:rsidRPr="00720C33">
        <w:rPr>
          <w:lang w:val="en-US"/>
        </w:rPr>
        <w:t>start</w:t>
      </w:r>
      <w:r w:rsidRPr="00E679E6">
        <w:t xml:space="preserve">, </w:t>
      </w:r>
      <w:r w:rsidRPr="00720C33">
        <w:rPr>
          <w:lang w:val="en-US"/>
        </w:rPr>
        <w:t>grid</w:t>
      </w:r>
      <w:r w:rsidRPr="00E679E6">
        <w:t>-</w:t>
      </w:r>
      <w:r w:rsidRPr="00720C33">
        <w:rPr>
          <w:lang w:val="en-US"/>
        </w:rPr>
        <w:t>row</w:t>
      </w:r>
      <w:r w:rsidRPr="00E679E6">
        <w:t>-</w:t>
      </w:r>
      <w:r w:rsidRPr="00720C33">
        <w:rPr>
          <w:lang w:val="en-US"/>
        </w:rPr>
        <w:t>end</w:t>
      </w:r>
      <w:r w:rsidRPr="00E679E6">
        <w:t xml:space="preserve">, </w:t>
      </w:r>
      <w:r w:rsidRPr="00720C33">
        <w:rPr>
          <w:lang w:val="en-US"/>
        </w:rPr>
        <w:t>grid</w:t>
      </w:r>
      <w:r w:rsidRPr="00E679E6">
        <w:t>-</w:t>
      </w:r>
      <w:r w:rsidRPr="00720C33">
        <w:rPr>
          <w:lang w:val="en-US"/>
        </w:rPr>
        <w:t>column</w:t>
      </w:r>
      <w:r w:rsidRPr="00E679E6">
        <w:t>-</w:t>
      </w:r>
      <w:r w:rsidRPr="00720C33">
        <w:rPr>
          <w:lang w:val="en-US"/>
        </w:rPr>
        <w:t>start</w:t>
      </w:r>
      <w:r w:rsidRPr="00E679E6">
        <w:t xml:space="preserve"> и </w:t>
      </w:r>
      <w:r w:rsidRPr="00720C33">
        <w:rPr>
          <w:lang w:val="en-US"/>
        </w:rPr>
        <w:t>grid</w:t>
      </w:r>
      <w:r w:rsidRPr="00E679E6">
        <w:t>-</w:t>
      </w:r>
      <w:r w:rsidRPr="00720C33">
        <w:rPr>
          <w:lang w:val="en-US"/>
        </w:rPr>
        <w:t>column</w:t>
      </w:r>
      <w:r w:rsidRPr="00E679E6">
        <w:t>-</w:t>
      </w:r>
      <w:r w:rsidRPr="00720C33">
        <w:rPr>
          <w:lang w:val="en-US"/>
        </w:rPr>
        <w:t>end</w:t>
      </w:r>
      <w:r w:rsidRPr="00E679E6">
        <w:t xml:space="preserve"> для каждого элемента. На рисунке </w:t>
      </w:r>
      <w:r w:rsidR="00D94DCB">
        <w:t>8</w:t>
      </w:r>
      <w:r w:rsidRPr="00E679E6">
        <w:t xml:space="preserve"> изображен адаптивный вариант первой части страницы при ширине окна от 900 до 700 пикселей.</w:t>
      </w:r>
    </w:p>
    <w:p w:rsidR="00417ACD" w:rsidRDefault="00417ACD" w:rsidP="00417ACD">
      <w:pPr>
        <w:pStyle w:val="PICTURE"/>
      </w:pPr>
      <w:r>
        <w:lastRenderedPageBreak/>
        <w:drawing>
          <wp:inline distT="0" distB="0" distL="0" distR="0" wp14:anchorId="48A64C3A" wp14:editId="2EC72304">
            <wp:extent cx="2330824" cy="3812468"/>
            <wp:effectExtent l="0" t="0" r="6350" b="0"/>
            <wp:docPr id="18107841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4155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5794" cy="382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CD" w:rsidRPr="00417ACD" w:rsidRDefault="00417ACD" w:rsidP="00417ACD">
      <w:pPr>
        <w:pStyle w:val="PICTURECAPTION"/>
      </w:pPr>
      <w:r>
        <w:t>Рисунок</w:t>
      </w:r>
      <w:r w:rsidRPr="00417ACD">
        <w:t xml:space="preserve"> </w:t>
      </w:r>
      <w:r>
        <w:fldChar w:fldCharType="begin"/>
      </w:r>
      <w:r w:rsidRPr="00417ACD">
        <w:instrText xml:space="preserve"> </w:instrText>
      </w:r>
      <w:r w:rsidRPr="00417ACD">
        <w:rPr>
          <w:lang w:val="en-US"/>
        </w:rPr>
        <w:instrText>SEQ</w:instrText>
      </w:r>
      <w:r w:rsidRPr="00417ACD">
        <w:instrText xml:space="preserve"> </w:instrText>
      </w:r>
      <w:r>
        <w:instrText>Рисунок</w:instrText>
      </w:r>
      <w:r w:rsidRPr="00417ACD">
        <w:instrText xml:space="preserve"> \* </w:instrText>
      </w:r>
      <w:r w:rsidRPr="00417ACD">
        <w:rPr>
          <w:lang w:val="en-US"/>
        </w:rPr>
        <w:instrText>ARABIC</w:instrText>
      </w:r>
      <w:r w:rsidRPr="00417ACD">
        <w:instrText xml:space="preserve"> </w:instrText>
      </w:r>
      <w:r>
        <w:fldChar w:fldCharType="separate"/>
      </w:r>
      <w:r w:rsidR="00312BA6">
        <w:rPr>
          <w:noProof/>
          <w:lang w:val="en-US"/>
        </w:rPr>
        <w:t>8</w:t>
      </w:r>
      <w:r>
        <w:rPr>
          <w:noProof/>
        </w:rPr>
        <w:fldChar w:fldCharType="end"/>
      </w:r>
      <w:r w:rsidRPr="00417ACD">
        <w:t xml:space="preserve"> — </w:t>
      </w:r>
      <w:r w:rsidR="00C12D8F">
        <w:t>Первая сетка на узком экране</w:t>
      </w:r>
    </w:p>
    <w:p w:rsidR="00720C33" w:rsidRPr="00E679E6" w:rsidRDefault="00720C33" w:rsidP="00720C33">
      <w:pPr>
        <w:pStyle w:val="MAINTEXT1"/>
      </w:pPr>
      <w:r w:rsidRPr="00E679E6">
        <w:t xml:space="preserve">При ширине экрана меньше 700 пикселей все элементы первой части выстраиваются в одну колонку друг под другом. Такой вариант удобен для просмотра страницы на мобильных устройствах. В этом режиме сетка содержит только один столбец, а элементы последовательно занимают отдельные строки. Сначала отображается навигационная панель, затем фотографии, статья и контакты. На рисунке </w:t>
      </w:r>
      <w:r w:rsidR="00075AE7">
        <w:t>9</w:t>
      </w:r>
      <w:r w:rsidRPr="00E679E6">
        <w:t xml:space="preserve"> изображен мобильный вариант первой части страницы, где все блоки расположены вертикально.</w:t>
      </w:r>
    </w:p>
    <w:p w:rsidR="00417ACD" w:rsidRDefault="00417ACD" w:rsidP="00417ACD">
      <w:pPr>
        <w:pStyle w:val="PICTURE"/>
      </w:pPr>
      <w:r>
        <w:lastRenderedPageBreak/>
        <w:drawing>
          <wp:inline distT="0" distB="0" distL="0" distR="0" wp14:anchorId="48A64C3A" wp14:editId="2EC72304">
            <wp:extent cx="1927412" cy="4130863"/>
            <wp:effectExtent l="0" t="0" r="3175" b="0"/>
            <wp:docPr id="15983647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4743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1484" cy="418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CD" w:rsidRPr="00417ACD" w:rsidRDefault="00417ACD" w:rsidP="00417ACD">
      <w:pPr>
        <w:pStyle w:val="PICTURECAPTION"/>
      </w:pPr>
      <w:r>
        <w:t>Рисунок</w:t>
      </w:r>
      <w:r w:rsidRPr="00417ACD">
        <w:t xml:space="preserve"> </w:t>
      </w:r>
      <w:r>
        <w:fldChar w:fldCharType="begin"/>
      </w:r>
      <w:r w:rsidRPr="00417ACD">
        <w:instrText xml:space="preserve"> </w:instrText>
      </w:r>
      <w:r w:rsidRPr="00417ACD">
        <w:rPr>
          <w:lang w:val="en-US"/>
        </w:rPr>
        <w:instrText>SEQ</w:instrText>
      </w:r>
      <w:r w:rsidRPr="00417ACD">
        <w:instrText xml:space="preserve"> </w:instrText>
      </w:r>
      <w:r>
        <w:instrText>Рисунок</w:instrText>
      </w:r>
      <w:r w:rsidRPr="00417ACD">
        <w:instrText xml:space="preserve"> \* </w:instrText>
      </w:r>
      <w:r w:rsidRPr="00417ACD">
        <w:rPr>
          <w:lang w:val="en-US"/>
        </w:rPr>
        <w:instrText>ARABIC</w:instrText>
      </w:r>
      <w:r w:rsidRPr="00417ACD">
        <w:instrText xml:space="preserve"> </w:instrText>
      </w:r>
      <w:r>
        <w:fldChar w:fldCharType="separate"/>
      </w:r>
      <w:r w:rsidR="00312BA6">
        <w:rPr>
          <w:noProof/>
          <w:lang w:val="en-US"/>
        </w:rPr>
        <w:t>9</w:t>
      </w:r>
      <w:r>
        <w:rPr>
          <w:noProof/>
        </w:rPr>
        <w:fldChar w:fldCharType="end"/>
      </w:r>
      <w:r w:rsidRPr="00417ACD">
        <w:t xml:space="preserve"> — </w:t>
      </w:r>
      <w:r w:rsidR="00721167">
        <w:t>Первая сетка на мобильном экране</w:t>
      </w:r>
    </w:p>
    <w:p w:rsidR="00720C33" w:rsidRPr="00E679E6" w:rsidRDefault="00720C33" w:rsidP="00720C33">
      <w:pPr>
        <w:pStyle w:val="MAINTEXT1"/>
      </w:pPr>
      <w:r w:rsidRPr="00E679E6">
        <w:t xml:space="preserve">Во второй части лабораторной работы был создан отдельный макет с использованием именованных областей сетки. Для этого был создан контейнер с классом </w:t>
      </w:r>
      <w:r w:rsidRPr="00720C33">
        <w:rPr>
          <w:lang w:val="en-US"/>
        </w:rPr>
        <w:t>grid</w:t>
      </w:r>
      <w:r w:rsidRPr="00E679E6">
        <w:t>-</w:t>
      </w:r>
      <w:r w:rsidRPr="00720C33">
        <w:rPr>
          <w:lang w:val="en-US"/>
        </w:rPr>
        <w:t>areas</w:t>
      </w:r>
      <w:r w:rsidRPr="00E679E6">
        <w:t xml:space="preserve">. В нем также используется </w:t>
      </w:r>
      <w:r w:rsidRPr="00720C33">
        <w:rPr>
          <w:lang w:val="en-US"/>
        </w:rPr>
        <w:t>display</w:t>
      </w:r>
      <w:r w:rsidRPr="00E679E6">
        <w:t xml:space="preserve">: </w:t>
      </w:r>
      <w:r w:rsidRPr="00720C33">
        <w:rPr>
          <w:lang w:val="en-US"/>
        </w:rPr>
        <w:t>grid</w:t>
      </w:r>
      <w:r w:rsidRPr="00E679E6">
        <w:t xml:space="preserve">, но размещение элементов выполняется не через номера строк и столбцов, а с помощью свойства </w:t>
      </w:r>
      <w:r w:rsidRPr="00720C33">
        <w:rPr>
          <w:lang w:val="en-US"/>
        </w:rPr>
        <w:t>grid</w:t>
      </w:r>
      <w:r w:rsidRPr="00E679E6">
        <w:t>-</w:t>
      </w:r>
      <w:r w:rsidRPr="00720C33">
        <w:rPr>
          <w:lang w:val="en-US"/>
        </w:rPr>
        <w:t>template</w:t>
      </w:r>
      <w:r w:rsidRPr="00E679E6">
        <w:t>-</w:t>
      </w:r>
      <w:r w:rsidRPr="00720C33">
        <w:rPr>
          <w:lang w:val="en-US"/>
        </w:rPr>
        <w:t>areas</w:t>
      </w:r>
      <w:r w:rsidRPr="00E679E6">
        <w:t xml:space="preserve">. Такой способ позволяет задавать структуру страницы более наглядно, так как каждая область имеет имя. В данной части были использованы области </w:t>
      </w:r>
      <w:r w:rsidRPr="00720C33">
        <w:rPr>
          <w:lang w:val="en-US"/>
        </w:rPr>
        <w:t>title</w:t>
      </w:r>
      <w:r w:rsidRPr="00E679E6">
        <w:t xml:space="preserve">, </w:t>
      </w:r>
      <w:r w:rsidRPr="00720C33">
        <w:rPr>
          <w:lang w:val="en-US"/>
        </w:rPr>
        <w:t>menu</w:t>
      </w:r>
      <w:r w:rsidRPr="00E679E6">
        <w:t xml:space="preserve">, </w:t>
      </w:r>
      <w:r w:rsidRPr="00720C33">
        <w:rPr>
          <w:lang w:val="en-US"/>
        </w:rPr>
        <w:t>article</w:t>
      </w:r>
      <w:r w:rsidRPr="00E679E6">
        <w:t xml:space="preserve"> и </w:t>
      </w:r>
      <w:r w:rsidRPr="00720C33">
        <w:rPr>
          <w:lang w:val="en-US"/>
        </w:rPr>
        <w:t>footer</w:t>
      </w:r>
      <w:r w:rsidRPr="00E679E6">
        <w:t xml:space="preserve">. На рисунке </w:t>
      </w:r>
      <w:r w:rsidR="00E9466C">
        <w:t>10</w:t>
      </w:r>
      <w:r w:rsidRPr="00E679E6">
        <w:t xml:space="preserve"> изображен фрагмент </w:t>
      </w:r>
      <w:r w:rsidRPr="00720C33">
        <w:rPr>
          <w:lang w:val="en-US"/>
        </w:rPr>
        <w:t>CSS</w:t>
      </w:r>
      <w:r w:rsidRPr="00E679E6">
        <w:t>-кода, в котором задается структура именованных областей сетки.</w:t>
      </w:r>
    </w:p>
    <w:p w:rsidR="00417ACD" w:rsidRDefault="00417ACD" w:rsidP="00417ACD">
      <w:pPr>
        <w:pStyle w:val="PICTURE"/>
      </w:pPr>
      <w:r>
        <w:lastRenderedPageBreak/>
        <w:drawing>
          <wp:inline distT="0" distB="0" distL="0" distR="0" wp14:anchorId="48A64C3A" wp14:editId="2EC72304">
            <wp:extent cx="3424518" cy="5293535"/>
            <wp:effectExtent l="0" t="0" r="5080" b="2540"/>
            <wp:docPr id="4589400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40081" name="Graphic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1813" cy="532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CD" w:rsidRPr="00DE3767" w:rsidRDefault="00417ACD" w:rsidP="00417ACD">
      <w:pPr>
        <w:pStyle w:val="PICTURECAPTION"/>
      </w:pPr>
      <w:r>
        <w:t>Рисунок</w:t>
      </w:r>
      <w:r w:rsidRPr="00417ACD">
        <w:t xml:space="preserve"> </w:t>
      </w:r>
      <w:r>
        <w:fldChar w:fldCharType="begin"/>
      </w:r>
      <w:r w:rsidRPr="00417ACD">
        <w:instrText xml:space="preserve"> </w:instrText>
      </w:r>
      <w:r w:rsidRPr="00417ACD">
        <w:rPr>
          <w:lang w:val="en-US"/>
        </w:rPr>
        <w:instrText>SEQ</w:instrText>
      </w:r>
      <w:r w:rsidRPr="00417ACD">
        <w:instrText xml:space="preserve"> </w:instrText>
      </w:r>
      <w:r>
        <w:instrText>Рисунок</w:instrText>
      </w:r>
      <w:r w:rsidRPr="00417ACD">
        <w:instrText xml:space="preserve"> \* </w:instrText>
      </w:r>
      <w:r w:rsidRPr="00417ACD">
        <w:rPr>
          <w:lang w:val="en-US"/>
        </w:rPr>
        <w:instrText>ARABIC</w:instrText>
      </w:r>
      <w:r w:rsidRPr="00417ACD">
        <w:instrText xml:space="preserve"> </w:instrText>
      </w:r>
      <w:r>
        <w:fldChar w:fldCharType="separate"/>
      </w:r>
      <w:r w:rsidR="00312BA6">
        <w:rPr>
          <w:noProof/>
          <w:lang w:val="en-US"/>
        </w:rPr>
        <w:t>10</w:t>
      </w:r>
      <w:r>
        <w:rPr>
          <w:noProof/>
        </w:rPr>
        <w:fldChar w:fldCharType="end"/>
      </w:r>
      <w:r w:rsidRPr="00417ACD">
        <w:t xml:space="preserve"> — </w:t>
      </w:r>
      <w:r w:rsidR="00DE3767">
        <w:rPr>
          <w:lang w:val="en-US"/>
        </w:rPr>
        <w:t>CSS</w:t>
      </w:r>
      <w:r w:rsidR="00DE3767" w:rsidRPr="00DE3767">
        <w:t>-</w:t>
      </w:r>
      <w:r w:rsidR="00DE3767">
        <w:t>стили второй сетки</w:t>
      </w:r>
      <w:r w:rsidR="00AE4E64">
        <w:t xml:space="preserve"> с именованными зонами</w:t>
      </w:r>
    </w:p>
    <w:p w:rsidR="00720C33" w:rsidRPr="00E679E6" w:rsidRDefault="00720C33" w:rsidP="00720C33">
      <w:pPr>
        <w:pStyle w:val="MAINTEXT1"/>
      </w:pPr>
      <w:r w:rsidRPr="00E679E6">
        <w:t xml:space="preserve">В верхней части второй сетки располагается название сайта. Эта область занимает всю ширину макета. Ниже находится основная часть страницы, которая состоит из меню слева и статьи справа. Меню содержит несколько гиперссылок. В нижней части макета расположен блок контактов. На рисунке </w:t>
      </w:r>
      <w:r w:rsidR="002C6299">
        <w:t>11</w:t>
      </w:r>
      <w:r w:rsidRPr="00E679E6">
        <w:t xml:space="preserve"> изображен результат отображения второй части страницы на широком экране.</w:t>
      </w:r>
    </w:p>
    <w:p w:rsidR="00417ACD" w:rsidRDefault="00417ACD" w:rsidP="00417ACD">
      <w:pPr>
        <w:pStyle w:val="PICTURE"/>
      </w:pPr>
      <w:r>
        <w:lastRenderedPageBreak/>
        <w:drawing>
          <wp:inline distT="0" distB="0" distL="0" distR="0" wp14:anchorId="48A64C3A" wp14:editId="2EC72304">
            <wp:extent cx="3774141" cy="3395004"/>
            <wp:effectExtent l="0" t="0" r="0" b="0"/>
            <wp:docPr id="64950301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03016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3133" cy="340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CD" w:rsidRPr="00417ACD" w:rsidRDefault="00417ACD" w:rsidP="00417ACD">
      <w:pPr>
        <w:pStyle w:val="PICTURECAPTION"/>
      </w:pPr>
      <w:r>
        <w:t>Рисунок</w:t>
      </w:r>
      <w:r w:rsidRPr="00417ACD">
        <w:t xml:space="preserve"> </w:t>
      </w:r>
      <w:r>
        <w:fldChar w:fldCharType="begin"/>
      </w:r>
      <w:r w:rsidRPr="00417ACD">
        <w:instrText xml:space="preserve"> </w:instrText>
      </w:r>
      <w:r w:rsidRPr="00417ACD">
        <w:rPr>
          <w:lang w:val="en-US"/>
        </w:rPr>
        <w:instrText>SEQ</w:instrText>
      </w:r>
      <w:r w:rsidRPr="00417ACD">
        <w:instrText xml:space="preserve"> </w:instrText>
      </w:r>
      <w:r>
        <w:instrText>Рисунок</w:instrText>
      </w:r>
      <w:r w:rsidRPr="00417ACD">
        <w:instrText xml:space="preserve"> \* </w:instrText>
      </w:r>
      <w:r w:rsidRPr="00417ACD">
        <w:rPr>
          <w:lang w:val="en-US"/>
        </w:rPr>
        <w:instrText>ARABIC</w:instrText>
      </w:r>
      <w:r w:rsidRPr="00417ACD">
        <w:instrText xml:space="preserve"> </w:instrText>
      </w:r>
      <w:r>
        <w:fldChar w:fldCharType="separate"/>
      </w:r>
      <w:r w:rsidR="00312BA6">
        <w:rPr>
          <w:noProof/>
          <w:lang w:val="en-US"/>
        </w:rPr>
        <w:t>11</w:t>
      </w:r>
      <w:r>
        <w:rPr>
          <w:noProof/>
        </w:rPr>
        <w:fldChar w:fldCharType="end"/>
      </w:r>
      <w:r w:rsidRPr="00417ACD">
        <w:t xml:space="preserve"> — </w:t>
      </w:r>
      <w:r w:rsidR="00921BDB">
        <w:t>Вторая сетка на большом экране</w:t>
      </w:r>
    </w:p>
    <w:p w:rsidR="00417ACD" w:rsidRPr="00417ACD" w:rsidRDefault="00720C33" w:rsidP="00BC6638">
      <w:pPr>
        <w:pStyle w:val="MAINTEXT1"/>
      </w:pPr>
      <w:r w:rsidRPr="00E679E6">
        <w:t xml:space="preserve">Для каждого элемента второй части было задано соответствующее значение свойства </w:t>
      </w:r>
      <w:r w:rsidRPr="00720C33">
        <w:rPr>
          <w:lang w:val="en-US"/>
        </w:rPr>
        <w:t>grid</w:t>
      </w:r>
      <w:r w:rsidRPr="00E679E6">
        <w:t>-</w:t>
      </w:r>
      <w:r w:rsidRPr="00720C33">
        <w:rPr>
          <w:lang w:val="en-US"/>
        </w:rPr>
        <w:t>area</w:t>
      </w:r>
      <w:r w:rsidRPr="00E679E6">
        <w:t xml:space="preserve">. Название сайта связано с областью </w:t>
      </w:r>
      <w:r w:rsidRPr="00720C33">
        <w:rPr>
          <w:lang w:val="en-US"/>
        </w:rPr>
        <w:t>title</w:t>
      </w:r>
      <w:r w:rsidRPr="00E679E6">
        <w:t xml:space="preserve">, меню связано с областью </w:t>
      </w:r>
      <w:r w:rsidRPr="00720C33">
        <w:rPr>
          <w:lang w:val="en-US"/>
        </w:rPr>
        <w:t>menu</w:t>
      </w:r>
      <w:r w:rsidRPr="00E679E6">
        <w:t xml:space="preserve">, статья связана с областью </w:t>
      </w:r>
      <w:r w:rsidRPr="00720C33">
        <w:rPr>
          <w:lang w:val="en-US"/>
        </w:rPr>
        <w:t>article</w:t>
      </w:r>
      <w:r w:rsidRPr="00E679E6">
        <w:t xml:space="preserve">, а блок контактов связан с областью </w:t>
      </w:r>
      <w:r w:rsidRPr="00720C33">
        <w:rPr>
          <w:lang w:val="en-US"/>
        </w:rPr>
        <w:t>footer</w:t>
      </w:r>
      <w:r w:rsidRPr="00E679E6">
        <w:t xml:space="preserve">. Благодаря этому элементы автоматически размещаются в тех областях, которые описаны в </w:t>
      </w:r>
      <w:r w:rsidRPr="00720C33">
        <w:rPr>
          <w:lang w:val="en-US"/>
        </w:rPr>
        <w:t>grid</w:t>
      </w:r>
      <w:r w:rsidRPr="00E679E6">
        <w:t>-</w:t>
      </w:r>
      <w:r w:rsidRPr="00720C33">
        <w:rPr>
          <w:lang w:val="en-US"/>
        </w:rPr>
        <w:t>template</w:t>
      </w:r>
      <w:r w:rsidRPr="00E679E6">
        <w:t>-</w:t>
      </w:r>
      <w:r w:rsidRPr="00720C33">
        <w:rPr>
          <w:lang w:val="en-US"/>
        </w:rPr>
        <w:t>areas</w:t>
      </w:r>
      <w:r w:rsidRPr="00E679E6">
        <w:t xml:space="preserve">. Такой подход делает </w:t>
      </w:r>
      <w:r w:rsidRPr="00720C33">
        <w:rPr>
          <w:lang w:val="en-US"/>
        </w:rPr>
        <w:t>CSS</w:t>
      </w:r>
      <w:r w:rsidRPr="00E679E6">
        <w:t>-код более понятным и удобным для поддержки, особенно при работе с крупными макетами.</w:t>
      </w:r>
    </w:p>
    <w:p w:rsidR="00720C33" w:rsidRPr="00E679E6" w:rsidRDefault="00720C33" w:rsidP="00720C33">
      <w:pPr>
        <w:pStyle w:val="MAINTEXT1"/>
      </w:pPr>
      <w:r w:rsidRPr="00E679E6">
        <w:t>Для второй части также была реализована адаптивная верстка. При ширине экрана меньше 700 пикселей сетка перестраивается в один столбец. В этом случае области располагаются последовательно: сначала название сайта, затем меню, затем статья и контакты. Для этого в медиа</w:t>
      </w:r>
      <w:r w:rsidR="00BC6638">
        <w:t>-</w:t>
      </w:r>
      <w:r w:rsidRPr="00E679E6">
        <w:t xml:space="preserve">запросе было изменено значение </w:t>
      </w:r>
      <w:r w:rsidRPr="00720C33">
        <w:rPr>
          <w:lang w:val="en-US"/>
        </w:rPr>
        <w:t>grid</w:t>
      </w:r>
      <w:r w:rsidRPr="00E679E6">
        <w:t>-</w:t>
      </w:r>
      <w:r w:rsidRPr="00720C33">
        <w:rPr>
          <w:lang w:val="en-US"/>
        </w:rPr>
        <w:t>template</w:t>
      </w:r>
      <w:r w:rsidRPr="00E679E6">
        <w:t>-</w:t>
      </w:r>
      <w:r w:rsidRPr="00720C33">
        <w:rPr>
          <w:lang w:val="en-US"/>
        </w:rPr>
        <w:t>areas</w:t>
      </w:r>
      <w:r w:rsidRPr="00E679E6">
        <w:t>, а количество столбцов уменьшено до одного. На рисунке 1</w:t>
      </w:r>
      <w:r w:rsidR="00A337C1">
        <w:t>2</w:t>
      </w:r>
      <w:r w:rsidRPr="00E679E6">
        <w:t xml:space="preserve"> изображен мобильный вариант второй части страницы.</w:t>
      </w:r>
    </w:p>
    <w:p w:rsidR="00417ACD" w:rsidRDefault="00417ACD" w:rsidP="00417ACD">
      <w:pPr>
        <w:pStyle w:val="PICTURE"/>
      </w:pPr>
      <w:r>
        <w:lastRenderedPageBreak/>
        <w:drawing>
          <wp:inline distT="0" distB="0" distL="0" distR="0" wp14:anchorId="48A64C3A" wp14:editId="2EC72304">
            <wp:extent cx="2268070" cy="4169359"/>
            <wp:effectExtent l="0" t="0" r="5715" b="0"/>
            <wp:docPr id="9749618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61882" name="Graphic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6769" cy="41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CD" w:rsidRPr="00417ACD" w:rsidRDefault="00417ACD" w:rsidP="00417ACD">
      <w:pPr>
        <w:pStyle w:val="PICTURECAPTION"/>
      </w:pPr>
      <w:r>
        <w:t>Рисунок</w:t>
      </w:r>
      <w:r w:rsidRPr="00417ACD">
        <w:t xml:space="preserve"> </w:t>
      </w:r>
      <w:r>
        <w:fldChar w:fldCharType="begin"/>
      </w:r>
      <w:r w:rsidRPr="00417ACD">
        <w:instrText xml:space="preserve"> </w:instrText>
      </w:r>
      <w:r w:rsidRPr="00417ACD">
        <w:rPr>
          <w:lang w:val="en-US"/>
        </w:rPr>
        <w:instrText>SEQ</w:instrText>
      </w:r>
      <w:r w:rsidRPr="00417ACD">
        <w:instrText xml:space="preserve"> </w:instrText>
      </w:r>
      <w:r>
        <w:instrText>Рисунок</w:instrText>
      </w:r>
      <w:r w:rsidRPr="00417ACD">
        <w:instrText xml:space="preserve"> \* </w:instrText>
      </w:r>
      <w:r w:rsidRPr="00417ACD">
        <w:rPr>
          <w:lang w:val="en-US"/>
        </w:rPr>
        <w:instrText>ARABIC</w:instrText>
      </w:r>
      <w:r w:rsidRPr="00417ACD">
        <w:instrText xml:space="preserve"> </w:instrText>
      </w:r>
      <w:r>
        <w:fldChar w:fldCharType="separate"/>
      </w:r>
      <w:r w:rsidR="00312BA6">
        <w:rPr>
          <w:noProof/>
          <w:lang w:val="en-US"/>
        </w:rPr>
        <w:t>12</w:t>
      </w:r>
      <w:r>
        <w:rPr>
          <w:noProof/>
        </w:rPr>
        <w:fldChar w:fldCharType="end"/>
      </w:r>
      <w:r w:rsidRPr="00417ACD">
        <w:t xml:space="preserve"> — </w:t>
      </w:r>
      <w:r w:rsidR="00B615AA">
        <w:t>Вторая сетка с мобильного экрана</w:t>
      </w:r>
    </w:p>
    <w:p w:rsidR="00720C33" w:rsidRPr="00417ACD" w:rsidRDefault="00720C33" w:rsidP="00417ACD">
      <w:pPr>
        <w:pStyle w:val="MAINTEXT1"/>
        <w:rPr>
          <w:lang w:val="en-US"/>
        </w:rPr>
      </w:pPr>
      <w:r w:rsidRPr="00E679E6">
        <w:t xml:space="preserve">Оформление страницы выполнено во внешнем файле </w:t>
      </w:r>
      <w:r w:rsidRPr="00720C33">
        <w:rPr>
          <w:lang w:val="en-US"/>
        </w:rPr>
        <w:t>style</w:t>
      </w:r>
      <w:r w:rsidRPr="00E679E6">
        <w:t>.</w:t>
      </w:r>
      <w:r w:rsidRPr="00720C33">
        <w:rPr>
          <w:lang w:val="en-US"/>
        </w:rPr>
        <w:t>css</w:t>
      </w:r>
      <w:r w:rsidRPr="00E679E6">
        <w:t xml:space="preserve">. В нем заданы базовые параметры документа, размеры контейнеров, стили блоков, оформление изображений, текста, ссылок и адаптивные правила. Для всех блоков используется единый визуальный стиль: светло-серый фон, рамка, внутренние отступы и выравнивание содержимого. Это позволяет визуально приблизить результат к макетам из задания, где основные области представлены прямоугольными блоками. Изображения внутри блоков масштабируются с помощью свойства </w:t>
      </w:r>
      <w:r w:rsidRPr="00720C33">
        <w:rPr>
          <w:lang w:val="en-US"/>
        </w:rPr>
        <w:t>object</w:t>
      </w:r>
      <w:r w:rsidRPr="00E679E6">
        <w:t>-</w:t>
      </w:r>
      <w:r w:rsidRPr="00720C33">
        <w:rPr>
          <w:lang w:val="en-US"/>
        </w:rPr>
        <w:t>fit</w:t>
      </w:r>
      <w:r w:rsidRPr="00E679E6">
        <w:t xml:space="preserve">: </w:t>
      </w:r>
      <w:r w:rsidRPr="00720C33">
        <w:rPr>
          <w:lang w:val="en-US"/>
        </w:rPr>
        <w:t>cover</w:t>
      </w:r>
      <w:r w:rsidRPr="00E679E6">
        <w:t>, поэтому они полностью заполняют доступную область и сохраняют аккуратный внешний вид.</w:t>
      </w:r>
    </w:p>
    <w:p w:rsidR="000214A2" w:rsidRDefault="00C50AB4" w:rsidP="007C6CC9">
      <w:pPr>
        <w:pStyle w:val="DIV1"/>
      </w:pPr>
      <w:r>
        <w:t>Выводы</w:t>
      </w:r>
    </w:p>
    <w:p w:rsidR="00720C33" w:rsidRDefault="00720C33" w:rsidP="00720C33">
      <w:pPr>
        <w:pStyle w:val="MAINTEXT1"/>
      </w:pPr>
      <w:r>
        <w:t xml:space="preserve">В ходе лабораторной работы были изучены основные возможности технологии CSS Grid для построения сеточных макетов web-страниц. Было показано, что CSS Grid позволяет удобно создавать сложные структуры страницы без использования таблиц и большого количества вспомогательных блоков. В первой части работы был освоен способ позиционирования </w:t>
      </w:r>
      <w:r>
        <w:lastRenderedPageBreak/>
        <w:t>элементов через свойства grid-row-start, grid-row-end, grid-column-start и grid-column-end. Этот подход удобен в тех случаях, когда необходимо точно указать, какие строки и столбцы должен занимать каждый элемент.</w:t>
      </w:r>
    </w:p>
    <w:p w:rsidR="00720C33" w:rsidRDefault="00720C33" w:rsidP="00720C33">
      <w:pPr>
        <w:pStyle w:val="MAINTEXT1"/>
      </w:pPr>
      <w:r>
        <w:t>Во второй части работы был изучен способ создания макета через именованные области сетки с использованием свойства grid-template-areas. Этот способ оказался более наглядным, так как структура страницы описывается визуально прямо в CSS-коде. Такой подход удобно применять для типовых макетов, состоящих из шапки, меню, основной области и подвала.</w:t>
      </w:r>
    </w:p>
    <w:p w:rsidR="007C6CC9" w:rsidRPr="007C6CC9" w:rsidRDefault="00720C33" w:rsidP="00720C33">
      <w:pPr>
        <w:pStyle w:val="MAINTEXT1"/>
      </w:pPr>
      <w:r>
        <w:t>Также в работе были закреплены навыки адаптивной верстки. С помощью медиазапросов страница была настроена для трех вариантов отображения: широкого экрана, промежуточной ширины и мобильного устройства. Это позволило сделать макет гибким и удобным для просмотра на разных устройствах. В результате лабораторной работы были получены практические навыки использования CSS Grid, гибких единиц измерения fr, относительных единиц vh и vw, а также медиазапросов для адаптации страницы.</w:t>
      </w:r>
    </w:p>
    <w:p w:rsidR="0034013E" w:rsidRDefault="0034013E">
      <w:pPr>
        <w:spacing w:after="200" w:line="276" w:lineRule="auto"/>
        <w:rPr>
          <w:iCs/>
          <w:color w:val="000000" w:themeColor="text1"/>
          <w:sz w:val="28"/>
          <w:szCs w:val="28"/>
        </w:rPr>
      </w:pPr>
      <w:r>
        <w:br w:type="page"/>
      </w:r>
    </w:p>
    <w:p w:rsidR="0034013E" w:rsidRDefault="0034013E" w:rsidP="0034013E">
      <w:pPr>
        <w:pStyle w:val="H1"/>
      </w:pPr>
      <w:r>
        <w:lastRenderedPageBreak/>
        <w:t>ПРИЛОЖЕНИЕ</w:t>
      </w:r>
    </w:p>
    <w:p w:rsidR="0034013E" w:rsidRPr="00F43AC3" w:rsidRDefault="0034013E" w:rsidP="0034013E">
      <w:pPr>
        <w:pStyle w:val="LISTINGCAPTION"/>
        <w:rPr>
          <w:lang w:val="en-US"/>
        </w:rPr>
      </w:pPr>
      <w:r>
        <w:t>Листинг</w:t>
      </w:r>
      <w:r w:rsidRPr="001730B7">
        <w:rPr>
          <w:lang w:val="en-US"/>
        </w:rPr>
        <w:t xml:space="preserve"> </w:t>
      </w:r>
      <w:r>
        <w:fldChar w:fldCharType="begin"/>
      </w:r>
      <w:r w:rsidRPr="001730B7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1730B7">
        <w:rPr>
          <w:lang w:val="en-US"/>
        </w:rPr>
        <w:instrText xml:space="preserve"> </w:instrText>
      </w:r>
      <w:r>
        <w:instrText>Листинг</w:instrText>
      </w:r>
      <w:r w:rsidRPr="001730B7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1730B7">
        <w:rPr>
          <w:lang w:val="en-US"/>
        </w:rPr>
        <w:instrText xml:space="preserve"> </w:instrText>
      </w:r>
      <w:r>
        <w:fldChar w:fldCharType="separate"/>
      </w:r>
      <w:r w:rsidR="00312BA6">
        <w:rPr>
          <w:noProof/>
          <w:lang w:val="en-US"/>
        </w:rPr>
        <w:t>1</w:t>
      </w:r>
      <w:r>
        <w:fldChar w:fldCharType="end"/>
      </w:r>
      <w:r w:rsidRPr="001730B7">
        <w:rPr>
          <w:lang w:val="en-US"/>
        </w:rPr>
        <w:t xml:space="preserve"> — </w:t>
      </w:r>
      <w:r w:rsidR="00F43AC3">
        <w:rPr>
          <w:lang w:val="en-US"/>
        </w:rPr>
        <w:t>index.html</w:t>
      </w:r>
    </w:p>
    <w:p w:rsidR="001730B7" w:rsidRDefault="001730B7" w:rsidP="001730B7">
      <w:pPr>
        <w:pStyle w:val="LISTINGBODY"/>
      </w:pPr>
      <w:r>
        <w:t>&lt;!doctype html&gt;</w:t>
      </w:r>
    </w:p>
    <w:p w:rsidR="001730B7" w:rsidRDefault="001730B7" w:rsidP="001730B7">
      <w:pPr>
        <w:pStyle w:val="LISTINGBODY"/>
      </w:pPr>
      <w:r>
        <w:t>&lt;html lang="ru"&gt;</w:t>
      </w:r>
    </w:p>
    <w:p w:rsidR="001730B7" w:rsidRDefault="001730B7" w:rsidP="001730B7">
      <w:pPr>
        <w:pStyle w:val="LISTINGBODY"/>
      </w:pPr>
      <w:r>
        <w:tab/>
        <w:t>&lt;head&gt;</w:t>
      </w:r>
    </w:p>
    <w:p w:rsidR="001730B7" w:rsidRDefault="001730B7" w:rsidP="001730B7">
      <w:pPr>
        <w:pStyle w:val="LISTINGBODY"/>
      </w:pPr>
      <w:r>
        <w:tab/>
      </w:r>
      <w:r>
        <w:tab/>
        <w:t>&lt;meta charset="UTF-8" /&gt;</w:t>
      </w:r>
    </w:p>
    <w:p w:rsidR="001730B7" w:rsidRDefault="001730B7" w:rsidP="001730B7">
      <w:pPr>
        <w:pStyle w:val="LISTINGBODY"/>
      </w:pPr>
      <w:r>
        <w:tab/>
      </w:r>
      <w:r>
        <w:tab/>
        <w:t>&lt;meta name="viewport" content="width=device-width, initial-scale=1.0" /&gt;</w:t>
      </w:r>
    </w:p>
    <w:p w:rsidR="001730B7" w:rsidRDefault="001730B7" w:rsidP="001730B7">
      <w:pPr>
        <w:pStyle w:val="LISTINGBODY"/>
      </w:pPr>
      <w:r>
        <w:tab/>
      </w:r>
      <w:r>
        <w:tab/>
        <w:t>&lt;link rel="stylesheet" href="style.css" /&gt;</w:t>
      </w:r>
    </w:p>
    <w:p w:rsidR="001730B7" w:rsidRDefault="001730B7" w:rsidP="001730B7">
      <w:pPr>
        <w:pStyle w:val="LISTINGBODY"/>
      </w:pPr>
      <w:r>
        <w:tab/>
        <w:t>&lt;/head&gt;</w:t>
      </w:r>
    </w:p>
    <w:p w:rsidR="001730B7" w:rsidRDefault="001730B7" w:rsidP="001730B7">
      <w:pPr>
        <w:pStyle w:val="LISTINGBODY"/>
      </w:pPr>
      <w:r>
        <w:tab/>
        <w:t>&lt;body&gt;</w:t>
      </w:r>
    </w:p>
    <w:p w:rsidR="001730B7" w:rsidRDefault="001730B7" w:rsidP="001730B7">
      <w:pPr>
        <w:pStyle w:val="LISTINGBODY"/>
      </w:pPr>
      <w:r>
        <w:tab/>
      </w:r>
      <w:r>
        <w:tab/>
        <w:t>&lt;main class="page"&gt;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&lt;section class="task"&gt;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  <w:t>&lt;div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class="grid-lines"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aria-label="Макет на основе grid-row-start, grid-row-end, grid-column-start и grid-column-end"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  <w:t>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&lt;nav class="block nav"&gt;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&lt;a href="#"&gt;Главная&lt;/a&gt;</w:t>
      </w:r>
    </w:p>
    <w:p w:rsidR="001730B7" w:rsidRPr="001730B7" w:rsidRDefault="001730B7" w:rsidP="001730B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30B7">
        <w:rPr>
          <w:lang w:val="ru-RU"/>
        </w:rPr>
        <w:t>&lt;</w:t>
      </w:r>
      <w:r>
        <w:t>a</w:t>
      </w:r>
      <w:r w:rsidRPr="001730B7">
        <w:rPr>
          <w:lang w:val="ru-RU"/>
        </w:rPr>
        <w:t xml:space="preserve"> </w:t>
      </w:r>
      <w:r>
        <w:t>href</w:t>
      </w:r>
      <w:r w:rsidRPr="001730B7">
        <w:rPr>
          <w:lang w:val="ru-RU"/>
        </w:rPr>
        <w:t>="#"&gt;Маршруты&lt;/</w:t>
      </w:r>
      <w:r>
        <w:t>a</w:t>
      </w:r>
      <w:r w:rsidRPr="001730B7">
        <w:rPr>
          <w:lang w:val="ru-RU"/>
        </w:rPr>
        <w:t>&gt;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&lt;</w:t>
      </w:r>
      <w:r>
        <w:t>a</w:t>
      </w:r>
      <w:r w:rsidRPr="001730B7">
        <w:rPr>
          <w:lang w:val="ru-RU"/>
        </w:rPr>
        <w:t xml:space="preserve"> </w:t>
      </w:r>
      <w:r>
        <w:t>href</w:t>
      </w:r>
      <w:r w:rsidRPr="001730B7">
        <w:rPr>
          <w:lang w:val="ru-RU"/>
        </w:rPr>
        <w:t>="#"&gt;Достопримечательности&lt;/</w:t>
      </w:r>
      <w:r>
        <w:t>a</w:t>
      </w:r>
      <w:r w:rsidRPr="001730B7">
        <w:rPr>
          <w:lang w:val="ru-RU"/>
        </w:rPr>
        <w:t>&gt;</w:t>
      </w:r>
    </w:p>
    <w:p w:rsidR="001730B7" w:rsidRDefault="001730B7" w:rsidP="001730B7">
      <w:pPr>
        <w:pStyle w:val="LISTINGBODY"/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>
        <w:t>&lt;a href="#"&gt;Галерея&lt;/a&gt;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&lt;a href="#"&gt;Контакты&lt;/a&gt;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&lt;/nav&gt;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&lt;figure class="block photo photo-1"&gt;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&lt;img src="images/image1.jpg" alt="Исаакиевский собор" /&gt;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&lt;figcaption&gt;Фото 1&lt;/figcaption&gt;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&lt;/figure&gt;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&lt;figure class="block photo photo-2"&gt;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&lt;img src="images/image2.jpg" alt="Дворцовый мост" /&gt;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&lt;figcaption&gt;Фото 2&lt;/figcaption&gt;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&lt;/figure&gt;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&lt;article class="block article"&gt;</w:t>
      </w:r>
    </w:p>
    <w:p w:rsidR="001730B7" w:rsidRPr="001730B7" w:rsidRDefault="001730B7" w:rsidP="001730B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30B7">
        <w:rPr>
          <w:lang w:val="ru-RU"/>
        </w:rPr>
        <w:t>&lt;</w:t>
      </w:r>
      <w:r>
        <w:t>h</w:t>
      </w:r>
      <w:r w:rsidRPr="001730B7">
        <w:rPr>
          <w:lang w:val="ru-RU"/>
        </w:rPr>
        <w:t>1&gt;Статья&lt;/</w:t>
      </w:r>
      <w:r>
        <w:t>h</w:t>
      </w:r>
      <w:r w:rsidRPr="001730B7">
        <w:rPr>
          <w:lang w:val="ru-RU"/>
        </w:rPr>
        <w:t>1&gt;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&lt;</w:t>
      </w:r>
      <w:r>
        <w:t>p</w:t>
      </w:r>
      <w:r w:rsidRPr="001730B7">
        <w:rPr>
          <w:lang w:val="ru-RU"/>
        </w:rPr>
        <w:t>&gt;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Сайт посвящен архитектурному путеводителю по Санкт-Петербургу. На нем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можно познакомиться с известными достопримечательностями города, выбрать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маршрут прогулки и узнать краткую историю памятников, мостов, площадей и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дворцов.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&lt;/</w:t>
      </w:r>
      <w:r>
        <w:t>p</w:t>
      </w:r>
      <w:r w:rsidRPr="001730B7">
        <w:rPr>
          <w:lang w:val="ru-RU"/>
        </w:rPr>
        <w:t>&gt;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&lt;</w:t>
      </w:r>
      <w:r>
        <w:t>p</w:t>
      </w:r>
      <w:r w:rsidRPr="001730B7">
        <w:rPr>
          <w:lang w:val="ru-RU"/>
        </w:rPr>
        <w:t>&gt;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 xml:space="preserve">При разработке макета используется </w:t>
      </w:r>
      <w:r>
        <w:t>CSS</w:t>
      </w:r>
      <w:r w:rsidRPr="001730B7">
        <w:rPr>
          <w:lang w:val="ru-RU"/>
        </w:rPr>
        <w:t xml:space="preserve"> </w:t>
      </w:r>
      <w:r>
        <w:t>Grid</w:t>
      </w:r>
      <w:r w:rsidRPr="001730B7">
        <w:rPr>
          <w:lang w:val="ru-RU"/>
        </w:rPr>
        <w:t>: элементы помещаются в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заданные строки и столбцы сетки, а размеры дорожек задаются гибкими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 xml:space="preserve">единицами </w:t>
      </w:r>
      <w:r>
        <w:t>fr</w:t>
      </w:r>
      <w:r w:rsidRPr="001730B7">
        <w:rPr>
          <w:lang w:val="ru-RU"/>
        </w:rPr>
        <w:t xml:space="preserve"> и относительными величинами.</w:t>
      </w:r>
    </w:p>
    <w:p w:rsidR="001730B7" w:rsidRDefault="001730B7" w:rsidP="001730B7">
      <w:pPr>
        <w:pStyle w:val="LISTINGBODY"/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>
        <w:t>&lt;/p&gt;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&lt;p&gt;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Lorem ipsum dolor sit amet, consectetur adipisicing elit. Eos quisquam,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dignissimos maxime porro, quam ex minima, officia repellendus assumenda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mollitia eveniet accusantium quasi dolor aspernatur provident tempora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possimus. Deleniti officiis modi assumenda error nisi odit rem a aut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voluptatibus vero, maiores quasi repellat earum, tempora autem ad qui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nihil unde, quibusdam perspiciatis voluptate veritatis corporis odio.</w:t>
      </w:r>
    </w:p>
    <w:p w:rsidR="001730B7" w:rsidRDefault="001730B7" w:rsidP="001730B7">
      <w:pPr>
        <w:pStyle w:val="LISTINGBODY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Maiores ipsa labore alias aut, ducimus voluptas consectetur!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&lt;/article&gt;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&lt;figure class="block photo photo-3"&gt;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&lt;img src="images/image3.jpg" alt="Казанский собор" /&gt;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&lt;figcaption&gt;Фото 3&lt;/figcaption&gt;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&lt;/figure&gt;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&lt;figure class="block photo photo-4"&gt;</w:t>
      </w:r>
    </w:p>
    <w:p w:rsidR="001730B7" w:rsidRPr="001730B7" w:rsidRDefault="001730B7" w:rsidP="001730B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30B7">
        <w:rPr>
          <w:lang w:val="ru-RU"/>
        </w:rPr>
        <w:t>&lt;</w:t>
      </w:r>
      <w:r>
        <w:t>img</w:t>
      </w:r>
      <w:r w:rsidRPr="001730B7">
        <w:rPr>
          <w:lang w:val="ru-RU"/>
        </w:rPr>
        <w:t xml:space="preserve"> </w:t>
      </w:r>
      <w:r>
        <w:t>src</w:t>
      </w:r>
      <w:r w:rsidRPr="001730B7">
        <w:rPr>
          <w:lang w:val="ru-RU"/>
        </w:rPr>
        <w:t>="</w:t>
      </w:r>
      <w:r>
        <w:t>images</w:t>
      </w:r>
      <w:r w:rsidRPr="001730B7">
        <w:rPr>
          <w:lang w:val="ru-RU"/>
        </w:rPr>
        <w:t>/</w:t>
      </w:r>
      <w:r>
        <w:t>image</w:t>
      </w:r>
      <w:r w:rsidRPr="001730B7">
        <w:rPr>
          <w:lang w:val="ru-RU"/>
        </w:rPr>
        <w:t>4.</w:t>
      </w:r>
      <w:r>
        <w:t>jpg</w:t>
      </w:r>
      <w:r w:rsidRPr="001730B7">
        <w:rPr>
          <w:lang w:val="ru-RU"/>
        </w:rPr>
        <w:t xml:space="preserve">" </w:t>
      </w:r>
      <w:r>
        <w:t>alt</w:t>
      </w:r>
      <w:r w:rsidRPr="001730B7">
        <w:rPr>
          <w:lang w:val="ru-RU"/>
        </w:rPr>
        <w:t>="Нева и историческая набережная" /&gt;</w:t>
      </w:r>
    </w:p>
    <w:p w:rsidR="001730B7" w:rsidRDefault="001730B7" w:rsidP="001730B7">
      <w:pPr>
        <w:pStyle w:val="LISTINGBODY"/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>
        <w:t>&lt;figcaption&gt;Фото 4&lt;/figcaption&gt;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&lt;/figure&gt;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&lt;footer class="block contacts"&gt;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&lt;a href="tel:+78121234567"&gt;+7 (812) 123-45-67&lt;/a&gt;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&lt;/footer&gt;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&lt;/section&gt;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&lt;section class="task"&gt;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  <w:t>&lt;div class="grid-areas" aria-label="Макет на основе grid-template-areas"&gt;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&lt;header class="block site-title"&gt;</w:t>
      </w:r>
    </w:p>
    <w:p w:rsidR="001730B7" w:rsidRPr="001730B7" w:rsidRDefault="001730B7" w:rsidP="001730B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30B7">
        <w:rPr>
          <w:lang w:val="ru-RU"/>
        </w:rPr>
        <w:t>Архитектурный путеводитель Санкт-Петербурга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&lt;/</w:t>
      </w:r>
      <w:r>
        <w:t>header</w:t>
      </w:r>
      <w:r w:rsidRPr="001730B7">
        <w:rPr>
          <w:lang w:val="ru-RU"/>
        </w:rPr>
        <w:t>&gt;</w:t>
      </w:r>
    </w:p>
    <w:p w:rsidR="001730B7" w:rsidRPr="001730B7" w:rsidRDefault="001730B7" w:rsidP="001730B7">
      <w:pPr>
        <w:pStyle w:val="LISTINGBODY"/>
        <w:rPr>
          <w:lang w:val="ru-RU"/>
        </w:rPr>
      </w:pPr>
    </w:p>
    <w:p w:rsidR="001730B7" w:rsidRDefault="001730B7" w:rsidP="001730B7">
      <w:pPr>
        <w:pStyle w:val="LISTINGBODY"/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>
        <w:t>&lt;aside class="block menu"&gt;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&lt;h1&gt;Меню&lt;/h1&gt;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&lt;a href="#"&gt;Главная&lt;/a&gt;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&lt;a href="#"&gt;Маршруты&lt;/a&gt;</w:t>
      </w:r>
    </w:p>
    <w:p w:rsidR="001730B7" w:rsidRPr="001730B7" w:rsidRDefault="001730B7" w:rsidP="001730B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30B7">
        <w:rPr>
          <w:lang w:val="ru-RU"/>
        </w:rPr>
        <w:t>&lt;</w:t>
      </w:r>
      <w:r>
        <w:t>a</w:t>
      </w:r>
      <w:r w:rsidRPr="001730B7">
        <w:rPr>
          <w:lang w:val="ru-RU"/>
        </w:rPr>
        <w:t xml:space="preserve"> </w:t>
      </w:r>
      <w:r>
        <w:t>href</w:t>
      </w:r>
      <w:r w:rsidRPr="001730B7">
        <w:rPr>
          <w:lang w:val="ru-RU"/>
        </w:rPr>
        <w:t>="#"&gt;Достопримечательности&lt;/</w:t>
      </w:r>
      <w:r>
        <w:t>a</w:t>
      </w:r>
      <w:r w:rsidRPr="001730B7">
        <w:rPr>
          <w:lang w:val="ru-RU"/>
        </w:rPr>
        <w:t>&gt;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&lt;</w:t>
      </w:r>
      <w:r>
        <w:t>a</w:t>
      </w:r>
      <w:r w:rsidRPr="001730B7">
        <w:rPr>
          <w:lang w:val="ru-RU"/>
        </w:rPr>
        <w:t xml:space="preserve"> </w:t>
      </w:r>
      <w:r>
        <w:t>href</w:t>
      </w:r>
      <w:r w:rsidRPr="001730B7">
        <w:rPr>
          <w:lang w:val="ru-RU"/>
        </w:rPr>
        <w:t>="#"&gt;Галерея&lt;/</w:t>
      </w:r>
      <w:r>
        <w:t>a</w:t>
      </w:r>
      <w:r w:rsidRPr="001730B7">
        <w:rPr>
          <w:lang w:val="ru-RU"/>
        </w:rPr>
        <w:t>&gt;</w:t>
      </w:r>
    </w:p>
    <w:p w:rsidR="001730B7" w:rsidRDefault="001730B7" w:rsidP="001730B7">
      <w:pPr>
        <w:pStyle w:val="LISTINGBODY"/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>
        <w:t>&lt;a href="#"&gt;Контакты&lt;/a&gt;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&lt;/aside&gt;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&lt;article class="block area-article"&gt;</w:t>
      </w:r>
    </w:p>
    <w:p w:rsidR="001730B7" w:rsidRPr="001730B7" w:rsidRDefault="001730B7" w:rsidP="001730B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30B7">
        <w:rPr>
          <w:lang w:val="ru-RU"/>
        </w:rPr>
        <w:t>&lt;</w:t>
      </w:r>
      <w:r>
        <w:t>h</w:t>
      </w:r>
      <w:r w:rsidRPr="001730B7">
        <w:rPr>
          <w:lang w:val="ru-RU"/>
        </w:rPr>
        <w:t>1&gt;Статья&lt;/</w:t>
      </w:r>
      <w:r>
        <w:t>h</w:t>
      </w:r>
      <w:r w:rsidRPr="001730B7">
        <w:rPr>
          <w:lang w:val="ru-RU"/>
        </w:rPr>
        <w:t>1&gt;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&lt;</w:t>
      </w:r>
      <w:r>
        <w:t>p</w:t>
      </w:r>
      <w:r w:rsidRPr="001730B7">
        <w:rPr>
          <w:lang w:val="ru-RU"/>
        </w:rPr>
        <w:t>&gt;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Курсовой сайт рассказывает о культурных и архитектурных объектах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Санкт-Петербурга. Пользователь сможет просмотреть подборку мест, изучить</w:t>
      </w:r>
    </w:p>
    <w:p w:rsidR="001730B7" w:rsidRPr="001730B7" w:rsidRDefault="001730B7" w:rsidP="001730B7">
      <w:pPr>
        <w:pStyle w:val="LISTINGBODY"/>
        <w:rPr>
          <w:lang w:val="ru-RU"/>
        </w:rPr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  <w:t>краткие описания и выбрать интересные точки для самостоятельной</w:t>
      </w:r>
    </w:p>
    <w:p w:rsidR="001730B7" w:rsidRDefault="001730B7" w:rsidP="001730B7">
      <w:pPr>
        <w:pStyle w:val="LISTINGBODY"/>
      </w:pP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 w:rsidRPr="001730B7">
        <w:rPr>
          <w:lang w:val="ru-RU"/>
        </w:rPr>
        <w:tab/>
      </w:r>
      <w:r>
        <w:t>прогулки.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&lt;p&gt;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Lorem ipsum dolor sit amet, consectetur adipisicing elit. Eos quisquam,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dignissimos maxime porro, quam ex minima, officia repellendus assumenda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mollitia eveniet accusantium quasi dolor aspernatur provident tempora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possimus. Deleniti officiis modi assumenda error nisi odit rem a aut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voluptatibus vero, maiores quasi repellat earum, tempora autem ad qui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nihil unde, quibusdam perspiciatis voluptate veritatis corporis odio.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Maiores ipsa labore alias aut, ducimus voluptas consectetur!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&lt;/article&gt;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&lt;footer class="block area-contacts"&gt;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&lt;a href="tel:+78121234567"&gt;+7 (812) 123-45-67&lt;/a&gt;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&lt;/footer&gt;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&lt;/section&gt;</w:t>
      </w:r>
    </w:p>
    <w:p w:rsidR="001730B7" w:rsidRDefault="001730B7" w:rsidP="001730B7">
      <w:pPr>
        <w:pStyle w:val="LISTINGBODY"/>
      </w:pPr>
      <w:r>
        <w:lastRenderedPageBreak/>
        <w:tab/>
      </w:r>
      <w:r>
        <w:tab/>
        <w:t>&lt;/main&gt;</w:t>
      </w:r>
    </w:p>
    <w:p w:rsidR="001730B7" w:rsidRDefault="001730B7" w:rsidP="001730B7">
      <w:pPr>
        <w:pStyle w:val="LISTINGBODY"/>
      </w:pPr>
      <w:r>
        <w:tab/>
        <w:t>&lt;/body&gt;</w:t>
      </w:r>
    </w:p>
    <w:p w:rsidR="0034013E" w:rsidRPr="001730B7" w:rsidRDefault="001730B7" w:rsidP="001730B7">
      <w:pPr>
        <w:pStyle w:val="LISTINGBODY"/>
      </w:pPr>
      <w:r>
        <w:t>&lt;/html&gt;</w:t>
      </w:r>
    </w:p>
    <w:p w:rsidR="00F43AC3" w:rsidRPr="00F43AC3" w:rsidRDefault="00F43AC3" w:rsidP="00F43AC3">
      <w:pPr>
        <w:pStyle w:val="LISTINGCAPTION"/>
        <w:rPr>
          <w:lang w:val="en-US"/>
        </w:rPr>
      </w:pPr>
      <w:r>
        <w:t>Листинг</w:t>
      </w:r>
      <w:r w:rsidRPr="00F43AC3">
        <w:rPr>
          <w:lang w:val="en-US"/>
        </w:rPr>
        <w:t xml:space="preserve"> </w:t>
      </w:r>
      <w:r>
        <w:fldChar w:fldCharType="begin"/>
      </w:r>
      <w:r w:rsidRPr="00F43AC3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F43AC3">
        <w:rPr>
          <w:lang w:val="en-US"/>
        </w:rPr>
        <w:instrText xml:space="preserve"> </w:instrText>
      </w:r>
      <w:r>
        <w:instrText>Листинг</w:instrText>
      </w:r>
      <w:r w:rsidRPr="00F43AC3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F43AC3">
        <w:rPr>
          <w:lang w:val="en-US"/>
        </w:rPr>
        <w:instrText xml:space="preserve"> </w:instrText>
      </w:r>
      <w:r>
        <w:fldChar w:fldCharType="separate"/>
      </w:r>
      <w:r w:rsidR="00312BA6">
        <w:rPr>
          <w:noProof/>
          <w:lang w:val="en-US"/>
        </w:rPr>
        <w:t>2</w:t>
      </w:r>
      <w:r>
        <w:fldChar w:fldCharType="end"/>
      </w:r>
      <w:r w:rsidRPr="00F43AC3">
        <w:rPr>
          <w:lang w:val="en-US"/>
        </w:rPr>
        <w:t xml:space="preserve"> — </w:t>
      </w:r>
      <w:r>
        <w:rPr>
          <w:lang w:val="en-US"/>
        </w:rPr>
        <w:t>style.css</w:t>
      </w:r>
    </w:p>
    <w:p w:rsidR="001730B7" w:rsidRDefault="001730B7" w:rsidP="001730B7">
      <w:pPr>
        <w:pStyle w:val="LISTINGBODY"/>
      </w:pPr>
      <w:r>
        <w:t>* {</w:t>
      </w:r>
    </w:p>
    <w:p w:rsidR="001730B7" w:rsidRDefault="001730B7" w:rsidP="001730B7">
      <w:pPr>
        <w:pStyle w:val="LISTINGBODY"/>
      </w:pPr>
      <w:r>
        <w:tab/>
        <w:t>box-sizing: border-box;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html {</w:t>
      </w:r>
    </w:p>
    <w:p w:rsidR="001730B7" w:rsidRDefault="001730B7" w:rsidP="001730B7">
      <w:pPr>
        <w:pStyle w:val="LISTINGBODY"/>
      </w:pPr>
      <w:r>
        <w:tab/>
        <w:t>background: #f6f7f4;</w:t>
      </w:r>
    </w:p>
    <w:p w:rsidR="001730B7" w:rsidRDefault="001730B7" w:rsidP="001730B7">
      <w:pPr>
        <w:pStyle w:val="LISTINGBODY"/>
      </w:pPr>
      <w:r>
        <w:tab/>
        <w:t>color: #171717;</w:t>
      </w:r>
    </w:p>
    <w:p w:rsidR="001730B7" w:rsidRDefault="001730B7" w:rsidP="001730B7">
      <w:pPr>
        <w:pStyle w:val="LISTINGBODY"/>
      </w:pPr>
      <w:r>
        <w:tab/>
        <w:t>font-family: Georgia, "Times New Roman", serif;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body {</w:t>
      </w:r>
    </w:p>
    <w:p w:rsidR="001730B7" w:rsidRDefault="001730B7" w:rsidP="001730B7">
      <w:pPr>
        <w:pStyle w:val="LISTINGBODY"/>
      </w:pPr>
      <w:r>
        <w:tab/>
        <w:t>margin: 0;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.page {</w:t>
      </w:r>
    </w:p>
    <w:p w:rsidR="001730B7" w:rsidRDefault="001730B7" w:rsidP="001730B7">
      <w:pPr>
        <w:pStyle w:val="LISTINGBODY"/>
      </w:pPr>
      <w:r>
        <w:tab/>
        <w:t>margin: 0 auto;</w:t>
      </w:r>
    </w:p>
    <w:p w:rsidR="001730B7" w:rsidRDefault="001730B7" w:rsidP="001730B7">
      <w:pPr>
        <w:pStyle w:val="LISTINGBODY"/>
      </w:pPr>
      <w:r>
        <w:tab/>
        <w:t>padding: 24px 0 40px;</w:t>
      </w:r>
    </w:p>
    <w:p w:rsidR="001730B7" w:rsidRDefault="001730B7" w:rsidP="001730B7">
      <w:pPr>
        <w:pStyle w:val="LISTINGBODY"/>
      </w:pPr>
      <w:r>
        <w:tab/>
        <w:t>width: min(1180px, 96vw);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h1,</w:t>
      </w:r>
    </w:p>
    <w:p w:rsidR="001730B7" w:rsidRDefault="001730B7" w:rsidP="001730B7">
      <w:pPr>
        <w:pStyle w:val="LISTINGBODY"/>
      </w:pPr>
      <w:r>
        <w:t>p,</w:t>
      </w:r>
    </w:p>
    <w:p w:rsidR="001730B7" w:rsidRDefault="001730B7" w:rsidP="001730B7">
      <w:pPr>
        <w:pStyle w:val="LISTINGBODY"/>
      </w:pPr>
      <w:r>
        <w:t>figure {</w:t>
      </w:r>
    </w:p>
    <w:p w:rsidR="001730B7" w:rsidRDefault="001730B7" w:rsidP="001730B7">
      <w:pPr>
        <w:pStyle w:val="LISTINGBODY"/>
      </w:pPr>
      <w:r>
        <w:tab/>
        <w:t>margin: 0;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h1 {</w:t>
      </w:r>
    </w:p>
    <w:p w:rsidR="001730B7" w:rsidRDefault="001730B7" w:rsidP="001730B7">
      <w:pPr>
        <w:pStyle w:val="LISTINGBODY"/>
      </w:pPr>
      <w:r>
        <w:tab/>
        <w:t>margin-bottom: 24px;</w:t>
      </w:r>
    </w:p>
    <w:p w:rsidR="001730B7" w:rsidRDefault="001730B7" w:rsidP="001730B7">
      <w:pPr>
        <w:pStyle w:val="LISTINGBODY"/>
      </w:pPr>
      <w:r>
        <w:tab/>
        <w:t>font-size: 30px;</w:t>
      </w:r>
    </w:p>
    <w:p w:rsidR="001730B7" w:rsidRDefault="001730B7" w:rsidP="001730B7">
      <w:pPr>
        <w:pStyle w:val="LISTINGBODY"/>
      </w:pPr>
      <w:r>
        <w:tab/>
        <w:t>text-align: center;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.task + .task {</w:t>
      </w:r>
    </w:p>
    <w:p w:rsidR="001730B7" w:rsidRDefault="001730B7" w:rsidP="001730B7">
      <w:pPr>
        <w:pStyle w:val="LISTINGBODY"/>
      </w:pPr>
      <w:r>
        <w:tab/>
        <w:t>margin-top: 44px;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.block {</w:t>
      </w:r>
    </w:p>
    <w:p w:rsidR="001730B7" w:rsidRDefault="001730B7" w:rsidP="001730B7">
      <w:pPr>
        <w:pStyle w:val="LISTINGBODY"/>
      </w:pPr>
      <w:r>
        <w:tab/>
        <w:t>display: flex;</w:t>
      </w:r>
    </w:p>
    <w:p w:rsidR="001730B7" w:rsidRDefault="001730B7" w:rsidP="001730B7">
      <w:pPr>
        <w:pStyle w:val="LISTINGBODY"/>
      </w:pPr>
      <w:r>
        <w:tab/>
        <w:t>justify-content: center;</w:t>
      </w:r>
    </w:p>
    <w:p w:rsidR="001730B7" w:rsidRDefault="001730B7" w:rsidP="001730B7">
      <w:pPr>
        <w:pStyle w:val="LISTINGBODY"/>
      </w:pPr>
      <w:r>
        <w:tab/>
        <w:t>align-items: center;</w:t>
      </w:r>
    </w:p>
    <w:p w:rsidR="001730B7" w:rsidRDefault="001730B7" w:rsidP="001730B7">
      <w:pPr>
        <w:pStyle w:val="LISTINGBODY"/>
      </w:pPr>
      <w:r>
        <w:tab/>
        <w:t>border: 1px solid #deded8;</w:t>
      </w:r>
    </w:p>
    <w:p w:rsidR="001730B7" w:rsidRDefault="001730B7" w:rsidP="001730B7">
      <w:pPr>
        <w:pStyle w:val="LISTINGBODY"/>
      </w:pPr>
      <w:r>
        <w:tab/>
        <w:t>background: #c9c9c5;</w:t>
      </w:r>
    </w:p>
    <w:p w:rsidR="001730B7" w:rsidRDefault="001730B7" w:rsidP="001730B7">
      <w:pPr>
        <w:pStyle w:val="LISTINGBODY"/>
      </w:pPr>
      <w:r>
        <w:tab/>
        <w:t>padding: 18px;</w:t>
      </w:r>
    </w:p>
    <w:p w:rsidR="001730B7" w:rsidRDefault="001730B7" w:rsidP="001730B7">
      <w:pPr>
        <w:pStyle w:val="LISTINGBODY"/>
      </w:pPr>
      <w:r>
        <w:tab/>
        <w:t>min-height: 80px;</w:t>
      </w:r>
    </w:p>
    <w:p w:rsidR="001730B7" w:rsidRDefault="001730B7" w:rsidP="001730B7">
      <w:pPr>
        <w:pStyle w:val="LISTINGBODY"/>
      </w:pPr>
      <w:r>
        <w:tab/>
        <w:t>overflow: hidden;</w:t>
      </w:r>
    </w:p>
    <w:p w:rsidR="001730B7" w:rsidRDefault="001730B7" w:rsidP="001730B7">
      <w:pPr>
        <w:pStyle w:val="LISTINGBODY"/>
      </w:pPr>
      <w:r>
        <w:tab/>
        <w:t>font-size: 18px;</w:t>
      </w:r>
    </w:p>
    <w:p w:rsidR="001730B7" w:rsidRDefault="001730B7" w:rsidP="001730B7">
      <w:pPr>
        <w:pStyle w:val="LISTINGBODY"/>
      </w:pPr>
      <w:r>
        <w:tab/>
        <w:t>text-align: center;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.grid-lines {</w:t>
      </w:r>
    </w:p>
    <w:p w:rsidR="001730B7" w:rsidRDefault="001730B7" w:rsidP="001730B7">
      <w:pPr>
        <w:pStyle w:val="LISTINGBODY"/>
      </w:pPr>
      <w:r>
        <w:tab/>
        <w:t>display: grid;</w:t>
      </w:r>
    </w:p>
    <w:p w:rsidR="001730B7" w:rsidRDefault="001730B7" w:rsidP="001730B7">
      <w:pPr>
        <w:pStyle w:val="LISTINGBODY"/>
      </w:pPr>
      <w:r>
        <w:tab/>
        <w:t>grid-template-rows: minmax(74px, 12vh) repeat(2, minmax(210px, 1fr)) minmax(74px, 12vh);</w:t>
      </w:r>
    </w:p>
    <w:p w:rsidR="001730B7" w:rsidRDefault="001730B7" w:rsidP="001730B7">
      <w:pPr>
        <w:pStyle w:val="LISTINGBODY"/>
      </w:pPr>
      <w:r>
        <w:tab/>
        <w:t>grid-template-columns: minmax(160px, 1fr) minmax(320px, 2fr) minmax(160px, 1fr);</w:t>
      </w:r>
    </w:p>
    <w:p w:rsidR="001730B7" w:rsidRDefault="001730B7" w:rsidP="001730B7">
      <w:pPr>
        <w:pStyle w:val="LISTINGBODY"/>
      </w:pPr>
      <w:r>
        <w:tab/>
        <w:t>gap: min(1vw, 12px);</w:t>
      </w:r>
    </w:p>
    <w:p w:rsidR="001730B7" w:rsidRDefault="001730B7" w:rsidP="001730B7">
      <w:pPr>
        <w:pStyle w:val="LISTINGBODY"/>
      </w:pPr>
      <w:r>
        <w:tab/>
        <w:t>min-height: 74vh;</w:t>
      </w:r>
    </w:p>
    <w:p w:rsidR="001730B7" w:rsidRDefault="001730B7" w:rsidP="001730B7">
      <w:pPr>
        <w:pStyle w:val="LISTINGBODY"/>
      </w:pPr>
      <w:r>
        <w:lastRenderedPageBreak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.nav {</w:t>
      </w:r>
    </w:p>
    <w:p w:rsidR="001730B7" w:rsidRDefault="001730B7" w:rsidP="001730B7">
      <w:pPr>
        <w:pStyle w:val="LISTINGBODY"/>
      </w:pPr>
      <w:r>
        <w:tab/>
        <w:t>display: flex;</w:t>
      </w:r>
    </w:p>
    <w:p w:rsidR="001730B7" w:rsidRDefault="001730B7" w:rsidP="001730B7">
      <w:pPr>
        <w:pStyle w:val="LISTINGBODY"/>
      </w:pPr>
      <w:r>
        <w:tab/>
        <w:t>grid-row-start: 1;</w:t>
      </w:r>
    </w:p>
    <w:p w:rsidR="001730B7" w:rsidRDefault="001730B7" w:rsidP="001730B7">
      <w:pPr>
        <w:pStyle w:val="LISTINGBODY"/>
      </w:pPr>
      <w:r>
        <w:tab/>
        <w:t>grid-row-end: 2;</w:t>
      </w:r>
    </w:p>
    <w:p w:rsidR="001730B7" w:rsidRDefault="001730B7" w:rsidP="001730B7">
      <w:pPr>
        <w:pStyle w:val="LISTINGBODY"/>
      </w:pPr>
      <w:r>
        <w:tab/>
        <w:t>grid-column-start: 1;</w:t>
      </w:r>
    </w:p>
    <w:p w:rsidR="001730B7" w:rsidRDefault="001730B7" w:rsidP="001730B7">
      <w:pPr>
        <w:pStyle w:val="LISTINGBODY"/>
      </w:pPr>
      <w:r>
        <w:tab/>
        <w:t>grid-column-end: 4;</w:t>
      </w:r>
    </w:p>
    <w:p w:rsidR="001730B7" w:rsidRDefault="001730B7" w:rsidP="001730B7">
      <w:pPr>
        <w:pStyle w:val="LISTINGBODY"/>
      </w:pPr>
      <w:r>
        <w:tab/>
        <w:t>flex-wrap: wrap;</w:t>
      </w:r>
    </w:p>
    <w:p w:rsidR="001730B7" w:rsidRDefault="001730B7" w:rsidP="001730B7">
      <w:pPr>
        <w:pStyle w:val="LISTINGBODY"/>
      </w:pPr>
      <w:r>
        <w:tab/>
        <w:t>gap: 16px;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.photo-1 {</w:t>
      </w:r>
    </w:p>
    <w:p w:rsidR="001730B7" w:rsidRDefault="001730B7" w:rsidP="001730B7">
      <w:pPr>
        <w:pStyle w:val="LISTINGBODY"/>
      </w:pPr>
      <w:r>
        <w:tab/>
        <w:t>grid-row-start: 2;</w:t>
      </w:r>
    </w:p>
    <w:p w:rsidR="001730B7" w:rsidRDefault="001730B7" w:rsidP="001730B7">
      <w:pPr>
        <w:pStyle w:val="LISTINGBODY"/>
      </w:pPr>
      <w:r>
        <w:tab/>
        <w:t>grid-row-end: 3;</w:t>
      </w:r>
    </w:p>
    <w:p w:rsidR="001730B7" w:rsidRDefault="001730B7" w:rsidP="001730B7">
      <w:pPr>
        <w:pStyle w:val="LISTINGBODY"/>
      </w:pPr>
      <w:r>
        <w:tab/>
        <w:t>grid-column-start: 1;</w:t>
      </w:r>
    </w:p>
    <w:p w:rsidR="001730B7" w:rsidRDefault="001730B7" w:rsidP="001730B7">
      <w:pPr>
        <w:pStyle w:val="LISTINGBODY"/>
      </w:pPr>
      <w:r>
        <w:tab/>
        <w:t>grid-column-end: 2;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.photo-2 {</w:t>
      </w:r>
    </w:p>
    <w:p w:rsidR="001730B7" w:rsidRDefault="001730B7" w:rsidP="001730B7">
      <w:pPr>
        <w:pStyle w:val="LISTINGBODY"/>
      </w:pPr>
      <w:r>
        <w:tab/>
        <w:t>grid-row-start: 3;</w:t>
      </w:r>
    </w:p>
    <w:p w:rsidR="001730B7" w:rsidRDefault="001730B7" w:rsidP="001730B7">
      <w:pPr>
        <w:pStyle w:val="LISTINGBODY"/>
      </w:pPr>
      <w:r>
        <w:tab/>
        <w:t>grid-row-end: 4;</w:t>
      </w:r>
    </w:p>
    <w:p w:rsidR="001730B7" w:rsidRDefault="001730B7" w:rsidP="001730B7">
      <w:pPr>
        <w:pStyle w:val="LISTINGBODY"/>
      </w:pPr>
      <w:r>
        <w:tab/>
        <w:t>grid-column-start: 1;</w:t>
      </w:r>
    </w:p>
    <w:p w:rsidR="001730B7" w:rsidRDefault="001730B7" w:rsidP="001730B7">
      <w:pPr>
        <w:pStyle w:val="LISTINGBODY"/>
      </w:pPr>
      <w:r>
        <w:tab/>
        <w:t>grid-column-end: 2;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.article {</w:t>
      </w:r>
    </w:p>
    <w:p w:rsidR="001730B7" w:rsidRDefault="001730B7" w:rsidP="001730B7">
      <w:pPr>
        <w:pStyle w:val="LISTINGBODY"/>
      </w:pPr>
      <w:r>
        <w:tab/>
        <w:t>grid-row-start: 2;</w:t>
      </w:r>
    </w:p>
    <w:p w:rsidR="001730B7" w:rsidRDefault="001730B7" w:rsidP="001730B7">
      <w:pPr>
        <w:pStyle w:val="LISTINGBODY"/>
      </w:pPr>
      <w:r>
        <w:tab/>
        <w:t>grid-row-end: 4;</w:t>
      </w:r>
    </w:p>
    <w:p w:rsidR="001730B7" w:rsidRDefault="001730B7" w:rsidP="001730B7">
      <w:pPr>
        <w:pStyle w:val="LISTINGBODY"/>
      </w:pPr>
      <w:r>
        <w:tab/>
        <w:t>grid-column-start: 2;</w:t>
      </w:r>
    </w:p>
    <w:p w:rsidR="001730B7" w:rsidRDefault="001730B7" w:rsidP="001730B7">
      <w:pPr>
        <w:pStyle w:val="LISTINGBODY"/>
      </w:pPr>
      <w:r>
        <w:tab/>
        <w:t>grid-column-end: 3;</w:t>
      </w:r>
    </w:p>
    <w:p w:rsidR="001730B7" w:rsidRDefault="001730B7" w:rsidP="001730B7">
      <w:pPr>
        <w:pStyle w:val="LISTINGBODY"/>
      </w:pPr>
      <w:r>
        <w:tab/>
        <w:t>flex-direction: column;</w:t>
      </w:r>
    </w:p>
    <w:p w:rsidR="001730B7" w:rsidRDefault="001730B7" w:rsidP="001730B7">
      <w:pPr>
        <w:pStyle w:val="LISTINGBODY"/>
      </w:pPr>
      <w:r>
        <w:tab/>
        <w:t>justify-content: flex-start;</w:t>
      </w:r>
    </w:p>
    <w:p w:rsidR="001730B7" w:rsidRDefault="001730B7" w:rsidP="001730B7">
      <w:pPr>
        <w:pStyle w:val="LISTINGBODY"/>
      </w:pPr>
      <w:r>
        <w:tab/>
        <w:t>align-items: flex-start;</w:t>
      </w:r>
    </w:p>
    <w:p w:rsidR="001730B7" w:rsidRDefault="001730B7" w:rsidP="001730B7">
      <w:pPr>
        <w:pStyle w:val="LISTINGBODY"/>
      </w:pPr>
      <w:r>
        <w:tab/>
        <w:t>gap: 16px;</w:t>
      </w:r>
    </w:p>
    <w:p w:rsidR="001730B7" w:rsidRDefault="001730B7" w:rsidP="001730B7">
      <w:pPr>
        <w:pStyle w:val="LISTINGBODY"/>
      </w:pPr>
      <w:r>
        <w:tab/>
        <w:t>padding: clamp(20px, 3vw, 38px);</w:t>
      </w:r>
    </w:p>
    <w:p w:rsidR="001730B7" w:rsidRDefault="001730B7" w:rsidP="001730B7">
      <w:pPr>
        <w:pStyle w:val="LISTINGBODY"/>
      </w:pPr>
      <w:r>
        <w:tab/>
        <w:t>line-height: 1.55;</w:t>
      </w:r>
    </w:p>
    <w:p w:rsidR="001730B7" w:rsidRDefault="001730B7" w:rsidP="001730B7">
      <w:pPr>
        <w:pStyle w:val="LISTINGBODY"/>
      </w:pPr>
      <w:r>
        <w:tab/>
        <w:t>text-align: left;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.article h1,</w:t>
      </w:r>
    </w:p>
    <w:p w:rsidR="001730B7" w:rsidRDefault="001730B7" w:rsidP="001730B7">
      <w:pPr>
        <w:pStyle w:val="LISTINGBODY"/>
      </w:pPr>
      <w:r>
        <w:t>.area-article h1 {</w:t>
      </w:r>
    </w:p>
    <w:p w:rsidR="001730B7" w:rsidRDefault="001730B7" w:rsidP="001730B7">
      <w:pPr>
        <w:pStyle w:val="LISTINGBODY"/>
      </w:pPr>
      <w:r>
        <w:tab/>
        <w:t>align-self: center;</w:t>
      </w:r>
    </w:p>
    <w:p w:rsidR="001730B7" w:rsidRDefault="001730B7" w:rsidP="001730B7">
      <w:pPr>
        <w:pStyle w:val="LISTINGBODY"/>
      </w:pPr>
      <w:r>
        <w:tab/>
        <w:t>font-size: 22px;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.photo-3 {</w:t>
      </w:r>
    </w:p>
    <w:p w:rsidR="001730B7" w:rsidRDefault="001730B7" w:rsidP="001730B7">
      <w:pPr>
        <w:pStyle w:val="LISTINGBODY"/>
      </w:pPr>
      <w:r>
        <w:tab/>
        <w:t>grid-row-start: 2;</w:t>
      </w:r>
    </w:p>
    <w:p w:rsidR="001730B7" w:rsidRDefault="001730B7" w:rsidP="001730B7">
      <w:pPr>
        <w:pStyle w:val="LISTINGBODY"/>
      </w:pPr>
      <w:r>
        <w:tab/>
        <w:t>grid-row-end: 3;</w:t>
      </w:r>
    </w:p>
    <w:p w:rsidR="001730B7" w:rsidRDefault="001730B7" w:rsidP="001730B7">
      <w:pPr>
        <w:pStyle w:val="LISTINGBODY"/>
      </w:pPr>
      <w:r>
        <w:tab/>
        <w:t>grid-column-start: 3;</w:t>
      </w:r>
    </w:p>
    <w:p w:rsidR="001730B7" w:rsidRDefault="001730B7" w:rsidP="001730B7">
      <w:pPr>
        <w:pStyle w:val="LISTINGBODY"/>
      </w:pPr>
      <w:r>
        <w:tab/>
        <w:t>grid-column-end: 4;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.photo-4 {</w:t>
      </w:r>
    </w:p>
    <w:p w:rsidR="001730B7" w:rsidRDefault="001730B7" w:rsidP="001730B7">
      <w:pPr>
        <w:pStyle w:val="LISTINGBODY"/>
      </w:pPr>
      <w:r>
        <w:tab/>
        <w:t>grid-row-start: 3;</w:t>
      </w:r>
    </w:p>
    <w:p w:rsidR="001730B7" w:rsidRDefault="001730B7" w:rsidP="001730B7">
      <w:pPr>
        <w:pStyle w:val="LISTINGBODY"/>
      </w:pPr>
      <w:r>
        <w:tab/>
        <w:t>grid-row-end: 4;</w:t>
      </w:r>
    </w:p>
    <w:p w:rsidR="001730B7" w:rsidRDefault="001730B7" w:rsidP="001730B7">
      <w:pPr>
        <w:pStyle w:val="LISTINGBODY"/>
      </w:pPr>
      <w:r>
        <w:tab/>
        <w:t>grid-column-start: 3;</w:t>
      </w:r>
    </w:p>
    <w:p w:rsidR="001730B7" w:rsidRDefault="001730B7" w:rsidP="001730B7">
      <w:pPr>
        <w:pStyle w:val="LISTINGBODY"/>
      </w:pPr>
      <w:r>
        <w:tab/>
        <w:t>grid-column-end: 4;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.contacts {</w:t>
      </w:r>
    </w:p>
    <w:p w:rsidR="001730B7" w:rsidRDefault="001730B7" w:rsidP="001730B7">
      <w:pPr>
        <w:pStyle w:val="LISTINGBODY"/>
      </w:pPr>
      <w:r>
        <w:tab/>
        <w:t>grid-row-start: 4;</w:t>
      </w:r>
    </w:p>
    <w:p w:rsidR="001730B7" w:rsidRDefault="001730B7" w:rsidP="001730B7">
      <w:pPr>
        <w:pStyle w:val="LISTINGBODY"/>
      </w:pPr>
      <w:r>
        <w:lastRenderedPageBreak/>
        <w:tab/>
        <w:t>grid-row-end: 5;</w:t>
      </w:r>
    </w:p>
    <w:p w:rsidR="001730B7" w:rsidRDefault="001730B7" w:rsidP="001730B7">
      <w:pPr>
        <w:pStyle w:val="LISTINGBODY"/>
      </w:pPr>
      <w:r>
        <w:tab/>
        <w:t>grid-column-start: 1;</w:t>
      </w:r>
    </w:p>
    <w:p w:rsidR="001730B7" w:rsidRDefault="001730B7" w:rsidP="001730B7">
      <w:pPr>
        <w:pStyle w:val="LISTINGBODY"/>
      </w:pPr>
      <w:r>
        <w:tab/>
        <w:t>grid-column-end: 4;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.photo {</w:t>
      </w:r>
    </w:p>
    <w:p w:rsidR="001730B7" w:rsidRDefault="001730B7" w:rsidP="001730B7">
      <w:pPr>
        <w:pStyle w:val="LISTINGBODY"/>
      </w:pPr>
      <w:r>
        <w:tab/>
        <w:t>position: relative;</w:t>
      </w:r>
    </w:p>
    <w:p w:rsidR="001730B7" w:rsidRDefault="001730B7" w:rsidP="001730B7">
      <w:pPr>
        <w:pStyle w:val="LISTINGBODY"/>
      </w:pPr>
      <w:r>
        <w:tab/>
        <w:t>background: #bfc8c5;</w:t>
      </w:r>
    </w:p>
    <w:p w:rsidR="001730B7" w:rsidRDefault="001730B7" w:rsidP="001730B7">
      <w:pPr>
        <w:pStyle w:val="LISTINGBODY"/>
      </w:pPr>
      <w:r>
        <w:tab/>
        <w:t>padding: 0;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.photo img {</w:t>
      </w:r>
    </w:p>
    <w:p w:rsidR="001730B7" w:rsidRDefault="001730B7" w:rsidP="001730B7">
      <w:pPr>
        <w:pStyle w:val="LISTINGBODY"/>
      </w:pPr>
      <w:r>
        <w:tab/>
        <w:t>width: 100%;</w:t>
      </w:r>
    </w:p>
    <w:p w:rsidR="001730B7" w:rsidRDefault="001730B7" w:rsidP="001730B7">
      <w:pPr>
        <w:pStyle w:val="LISTINGBODY"/>
      </w:pPr>
      <w:r>
        <w:tab/>
        <w:t>height: 100%;</w:t>
      </w:r>
    </w:p>
    <w:p w:rsidR="001730B7" w:rsidRDefault="001730B7" w:rsidP="001730B7">
      <w:pPr>
        <w:pStyle w:val="LISTINGBODY"/>
      </w:pPr>
      <w:r>
        <w:tab/>
        <w:t>min-height: 100%;</w:t>
      </w:r>
    </w:p>
    <w:p w:rsidR="001730B7" w:rsidRDefault="001730B7" w:rsidP="001730B7">
      <w:pPr>
        <w:pStyle w:val="LISTINGBODY"/>
      </w:pPr>
      <w:r>
        <w:tab/>
        <w:t>object-fit: cover;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.photo figcaption {</w:t>
      </w:r>
    </w:p>
    <w:p w:rsidR="001730B7" w:rsidRDefault="001730B7" w:rsidP="001730B7">
      <w:pPr>
        <w:pStyle w:val="LISTINGBODY"/>
      </w:pPr>
      <w:r>
        <w:tab/>
        <w:t>position: absolute;</w:t>
      </w:r>
    </w:p>
    <w:p w:rsidR="001730B7" w:rsidRDefault="001730B7" w:rsidP="001730B7">
      <w:pPr>
        <w:pStyle w:val="LISTINGBODY"/>
      </w:pPr>
      <w:r>
        <w:tab/>
        <w:t>inset: auto 12px 12px;</w:t>
      </w:r>
    </w:p>
    <w:p w:rsidR="001730B7" w:rsidRDefault="001730B7" w:rsidP="001730B7">
      <w:pPr>
        <w:pStyle w:val="LISTINGBODY"/>
      </w:pPr>
      <w:r>
        <w:tab/>
        <w:t>border-radius: 6px;</w:t>
      </w:r>
    </w:p>
    <w:p w:rsidR="001730B7" w:rsidRDefault="001730B7" w:rsidP="001730B7">
      <w:pPr>
        <w:pStyle w:val="LISTINGBODY"/>
      </w:pPr>
      <w:r>
        <w:tab/>
        <w:t>background: rgba(255, 255, 255, 0.82);</w:t>
      </w:r>
    </w:p>
    <w:p w:rsidR="001730B7" w:rsidRDefault="001730B7" w:rsidP="001730B7">
      <w:pPr>
        <w:pStyle w:val="LISTINGBODY"/>
      </w:pPr>
      <w:r>
        <w:tab/>
        <w:t>padding: 8px 12px;</w:t>
      </w:r>
    </w:p>
    <w:p w:rsidR="001730B7" w:rsidRDefault="001730B7" w:rsidP="001730B7">
      <w:pPr>
        <w:pStyle w:val="LISTINGBODY"/>
      </w:pPr>
      <w:r>
        <w:tab/>
        <w:t>font-size: 17px;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.grid-areas {</w:t>
      </w:r>
    </w:p>
    <w:p w:rsidR="001730B7" w:rsidRDefault="001730B7" w:rsidP="001730B7">
      <w:pPr>
        <w:pStyle w:val="LISTINGBODY"/>
      </w:pPr>
      <w:r>
        <w:tab/>
        <w:t>display: grid;</w:t>
      </w:r>
    </w:p>
    <w:p w:rsidR="001730B7" w:rsidRDefault="001730B7" w:rsidP="001730B7">
      <w:pPr>
        <w:pStyle w:val="LISTINGBODY"/>
      </w:pPr>
      <w:r>
        <w:tab/>
        <w:t>grid-template-rows: minmax(80px, 12vh) minmax(320px, 44vh) minmax(80px, 12vh);</w:t>
      </w:r>
    </w:p>
    <w:p w:rsidR="001730B7" w:rsidRDefault="001730B7" w:rsidP="001730B7">
      <w:pPr>
        <w:pStyle w:val="LISTINGBODY"/>
      </w:pPr>
      <w:r>
        <w:tab/>
        <w:t>grid-template-columns: minmax(210px, 1fr) minmax(420px, 3fr);</w:t>
      </w:r>
    </w:p>
    <w:p w:rsidR="001730B7" w:rsidRDefault="001730B7" w:rsidP="001730B7">
      <w:pPr>
        <w:pStyle w:val="LISTINGBODY"/>
      </w:pPr>
      <w:r>
        <w:tab/>
        <w:t>grid-template-areas:</w:t>
      </w:r>
    </w:p>
    <w:p w:rsidR="001730B7" w:rsidRDefault="001730B7" w:rsidP="001730B7">
      <w:pPr>
        <w:pStyle w:val="LISTINGBODY"/>
      </w:pPr>
      <w:r>
        <w:tab/>
      </w:r>
      <w:r>
        <w:tab/>
        <w:t>"title title"</w:t>
      </w:r>
    </w:p>
    <w:p w:rsidR="001730B7" w:rsidRDefault="001730B7" w:rsidP="001730B7">
      <w:pPr>
        <w:pStyle w:val="LISTINGBODY"/>
      </w:pPr>
      <w:r>
        <w:tab/>
      </w:r>
      <w:r>
        <w:tab/>
        <w:t>"menu article"</w:t>
      </w:r>
    </w:p>
    <w:p w:rsidR="001730B7" w:rsidRDefault="001730B7" w:rsidP="001730B7">
      <w:pPr>
        <w:pStyle w:val="LISTINGBODY"/>
      </w:pPr>
      <w:r>
        <w:tab/>
      </w:r>
      <w:r>
        <w:tab/>
        <w:t>"footer footer";</w:t>
      </w:r>
    </w:p>
    <w:p w:rsidR="001730B7" w:rsidRDefault="001730B7" w:rsidP="001730B7">
      <w:pPr>
        <w:pStyle w:val="LISTINGBODY"/>
      </w:pPr>
      <w:r>
        <w:tab/>
        <w:t>gap: min(1vw, 12px);</w:t>
      </w:r>
    </w:p>
    <w:p w:rsidR="001730B7" w:rsidRDefault="001730B7" w:rsidP="001730B7">
      <w:pPr>
        <w:pStyle w:val="LISTINGBODY"/>
      </w:pPr>
      <w:r>
        <w:tab/>
        <w:t>min-height: 68vh;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.site-title {</w:t>
      </w:r>
    </w:p>
    <w:p w:rsidR="001730B7" w:rsidRDefault="001730B7" w:rsidP="001730B7">
      <w:pPr>
        <w:pStyle w:val="LISTINGBODY"/>
      </w:pPr>
      <w:r>
        <w:tab/>
        <w:t>grid-area: title;</w:t>
      </w:r>
    </w:p>
    <w:p w:rsidR="001730B7" w:rsidRDefault="001730B7" w:rsidP="001730B7">
      <w:pPr>
        <w:pStyle w:val="LISTINGBODY"/>
      </w:pPr>
      <w:r>
        <w:tab/>
        <w:t>font-weight: 700;</w:t>
      </w:r>
    </w:p>
    <w:p w:rsidR="001730B7" w:rsidRDefault="001730B7" w:rsidP="001730B7">
      <w:pPr>
        <w:pStyle w:val="LISTINGBODY"/>
      </w:pPr>
      <w:r>
        <w:tab/>
        <w:t>font-size: 28px;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.menu {</w:t>
      </w:r>
    </w:p>
    <w:p w:rsidR="001730B7" w:rsidRDefault="001730B7" w:rsidP="001730B7">
      <w:pPr>
        <w:pStyle w:val="LISTINGBODY"/>
      </w:pPr>
      <w:r>
        <w:tab/>
        <w:t>grid-area: menu;</w:t>
      </w:r>
    </w:p>
    <w:p w:rsidR="001730B7" w:rsidRDefault="001730B7" w:rsidP="001730B7">
      <w:pPr>
        <w:pStyle w:val="LISTINGBODY"/>
      </w:pPr>
      <w:r>
        <w:tab/>
        <w:t>flex-direction: column;</w:t>
      </w:r>
    </w:p>
    <w:p w:rsidR="001730B7" w:rsidRDefault="001730B7" w:rsidP="001730B7">
      <w:pPr>
        <w:pStyle w:val="LISTINGBODY"/>
      </w:pPr>
      <w:r>
        <w:tab/>
        <w:t>justify-content: flex-start;</w:t>
      </w:r>
    </w:p>
    <w:p w:rsidR="001730B7" w:rsidRDefault="001730B7" w:rsidP="001730B7">
      <w:pPr>
        <w:pStyle w:val="LISTINGBODY"/>
      </w:pPr>
      <w:r>
        <w:tab/>
        <w:t>align-items: stretch;</w:t>
      </w:r>
    </w:p>
    <w:p w:rsidR="001730B7" w:rsidRDefault="001730B7" w:rsidP="001730B7">
      <w:pPr>
        <w:pStyle w:val="LISTINGBODY"/>
      </w:pPr>
      <w:r>
        <w:tab/>
        <w:t>gap: 12px;</w:t>
      </w:r>
    </w:p>
    <w:p w:rsidR="001730B7" w:rsidRDefault="001730B7" w:rsidP="001730B7">
      <w:pPr>
        <w:pStyle w:val="LISTINGBODY"/>
      </w:pPr>
      <w:r>
        <w:tab/>
        <w:t>padding: 26px;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.menu h1 {</w:t>
      </w:r>
    </w:p>
    <w:p w:rsidR="001730B7" w:rsidRDefault="001730B7" w:rsidP="001730B7">
      <w:pPr>
        <w:pStyle w:val="LISTINGBODY"/>
      </w:pPr>
      <w:r>
        <w:tab/>
        <w:t>margin-bottom: 10px;</w:t>
      </w:r>
    </w:p>
    <w:p w:rsidR="001730B7" w:rsidRDefault="001730B7" w:rsidP="001730B7">
      <w:pPr>
        <w:pStyle w:val="LISTINGBODY"/>
      </w:pPr>
      <w:r>
        <w:tab/>
        <w:t>font-size: 24px;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.menu a,</w:t>
      </w:r>
    </w:p>
    <w:p w:rsidR="001730B7" w:rsidRDefault="001730B7" w:rsidP="001730B7">
      <w:pPr>
        <w:pStyle w:val="LISTINGBODY"/>
      </w:pPr>
      <w:r>
        <w:t>.nav a {</w:t>
      </w:r>
    </w:p>
    <w:p w:rsidR="001730B7" w:rsidRDefault="001730B7" w:rsidP="001730B7">
      <w:pPr>
        <w:pStyle w:val="LISTINGBODY"/>
      </w:pPr>
      <w:r>
        <w:tab/>
        <w:t>display: block;</w:t>
      </w:r>
    </w:p>
    <w:p w:rsidR="001730B7" w:rsidRDefault="001730B7" w:rsidP="001730B7">
      <w:pPr>
        <w:pStyle w:val="LISTINGBODY"/>
      </w:pPr>
      <w:r>
        <w:lastRenderedPageBreak/>
        <w:tab/>
        <w:t>border: 1px solid #a7aba7;</w:t>
      </w:r>
    </w:p>
    <w:p w:rsidR="001730B7" w:rsidRDefault="001730B7" w:rsidP="001730B7">
      <w:pPr>
        <w:pStyle w:val="LISTINGBODY"/>
      </w:pPr>
      <w:r>
        <w:tab/>
        <w:t>border-radius: 6px;</w:t>
      </w:r>
    </w:p>
    <w:p w:rsidR="001730B7" w:rsidRDefault="001730B7" w:rsidP="001730B7">
      <w:pPr>
        <w:pStyle w:val="LISTINGBODY"/>
      </w:pPr>
      <w:r>
        <w:tab/>
        <w:t>background: rgba(255, 255, 255, 0.42);</w:t>
      </w:r>
    </w:p>
    <w:p w:rsidR="001730B7" w:rsidRDefault="001730B7" w:rsidP="001730B7">
      <w:pPr>
        <w:pStyle w:val="LISTINGBODY"/>
      </w:pPr>
      <w:r>
        <w:tab/>
        <w:t>padding: 10px 12px;</w:t>
      </w:r>
    </w:p>
    <w:p w:rsidR="001730B7" w:rsidRDefault="001730B7" w:rsidP="001730B7">
      <w:pPr>
        <w:pStyle w:val="LISTINGBODY"/>
      </w:pPr>
      <w:r>
        <w:tab/>
        <w:t>color: #16231f;</w:t>
      </w:r>
    </w:p>
    <w:p w:rsidR="001730B7" w:rsidRDefault="001730B7" w:rsidP="001730B7">
      <w:pPr>
        <w:pStyle w:val="LISTINGBODY"/>
      </w:pPr>
      <w:r>
        <w:tab/>
        <w:t>text-decoration: none;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.area-article {</w:t>
      </w:r>
    </w:p>
    <w:p w:rsidR="001730B7" w:rsidRDefault="001730B7" w:rsidP="001730B7">
      <w:pPr>
        <w:pStyle w:val="LISTINGBODY"/>
      </w:pPr>
      <w:r>
        <w:tab/>
        <w:t>grid-area: article;</w:t>
      </w:r>
    </w:p>
    <w:p w:rsidR="001730B7" w:rsidRDefault="001730B7" w:rsidP="001730B7">
      <w:pPr>
        <w:pStyle w:val="LISTINGBODY"/>
      </w:pPr>
      <w:r>
        <w:tab/>
        <w:t>flex-direction: column;</w:t>
      </w:r>
    </w:p>
    <w:p w:rsidR="001730B7" w:rsidRDefault="001730B7" w:rsidP="001730B7">
      <w:pPr>
        <w:pStyle w:val="LISTINGBODY"/>
      </w:pPr>
      <w:r>
        <w:tab/>
        <w:t>justify-content: flex-start;</w:t>
      </w:r>
    </w:p>
    <w:p w:rsidR="001730B7" w:rsidRDefault="001730B7" w:rsidP="001730B7">
      <w:pPr>
        <w:pStyle w:val="LISTINGBODY"/>
      </w:pPr>
      <w:r>
        <w:tab/>
        <w:t>align-items: flex-start;</w:t>
      </w:r>
    </w:p>
    <w:p w:rsidR="001730B7" w:rsidRDefault="001730B7" w:rsidP="001730B7">
      <w:pPr>
        <w:pStyle w:val="LISTINGBODY"/>
      </w:pPr>
      <w:r>
        <w:tab/>
        <w:t>gap: 18px;</w:t>
      </w:r>
    </w:p>
    <w:p w:rsidR="001730B7" w:rsidRDefault="001730B7" w:rsidP="001730B7">
      <w:pPr>
        <w:pStyle w:val="LISTINGBODY"/>
      </w:pPr>
      <w:r>
        <w:tab/>
        <w:t>padding: clamp(24px, 4vw, 44px);</w:t>
      </w:r>
    </w:p>
    <w:p w:rsidR="001730B7" w:rsidRDefault="001730B7" w:rsidP="001730B7">
      <w:pPr>
        <w:pStyle w:val="LISTINGBODY"/>
      </w:pPr>
      <w:r>
        <w:tab/>
        <w:t>line-height: 1.6;</w:t>
      </w:r>
    </w:p>
    <w:p w:rsidR="001730B7" w:rsidRDefault="001730B7" w:rsidP="001730B7">
      <w:pPr>
        <w:pStyle w:val="LISTINGBODY"/>
      </w:pPr>
      <w:r>
        <w:tab/>
        <w:t>text-align: left;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.area-contacts {</w:t>
      </w:r>
    </w:p>
    <w:p w:rsidR="001730B7" w:rsidRDefault="001730B7" w:rsidP="001730B7">
      <w:pPr>
        <w:pStyle w:val="LISTINGBODY"/>
      </w:pPr>
      <w:r>
        <w:tab/>
        <w:t>grid-area: footer;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@media (max-width: 900px) and (min-width: 700px) {</w:t>
      </w:r>
    </w:p>
    <w:p w:rsidR="001730B7" w:rsidRDefault="001730B7" w:rsidP="001730B7">
      <w:pPr>
        <w:pStyle w:val="LISTINGBODY"/>
      </w:pPr>
      <w:r>
        <w:tab/>
        <w:t>.grid-lines {</w:t>
      </w:r>
    </w:p>
    <w:p w:rsidR="001730B7" w:rsidRDefault="001730B7" w:rsidP="001730B7">
      <w:pPr>
        <w:pStyle w:val="LISTINGBODY"/>
      </w:pPr>
      <w:r>
        <w:tab/>
      </w:r>
      <w:r>
        <w:tab/>
        <w:t>grid-template-rows: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minmax(68px, 10vh)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minmax(190px, 24vh)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minmax(280px, 38vh)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minmax(190px, 24vh)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minmax(68px, 10vh);</w:t>
      </w:r>
    </w:p>
    <w:p w:rsidR="001730B7" w:rsidRDefault="001730B7" w:rsidP="001730B7">
      <w:pPr>
        <w:pStyle w:val="LISTINGBODY"/>
      </w:pPr>
      <w:r>
        <w:tab/>
      </w:r>
      <w:r>
        <w:tab/>
        <w:t>grid-template-columns: repeat(2, minmax(0, 1fr));</w:t>
      </w:r>
    </w:p>
    <w:p w:rsidR="001730B7" w:rsidRDefault="001730B7" w:rsidP="001730B7">
      <w:pPr>
        <w:pStyle w:val="LISTINGBODY"/>
      </w:pPr>
      <w:r>
        <w:tab/>
      </w:r>
      <w:r>
        <w:tab/>
        <w:t>min-height: 92vh;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.nav {</w:t>
      </w:r>
    </w:p>
    <w:p w:rsidR="001730B7" w:rsidRDefault="001730B7" w:rsidP="001730B7">
      <w:pPr>
        <w:pStyle w:val="LISTINGBODY"/>
      </w:pPr>
      <w:r>
        <w:tab/>
      </w:r>
      <w:r>
        <w:tab/>
        <w:t>grid-row-start: 1;</w:t>
      </w:r>
    </w:p>
    <w:p w:rsidR="001730B7" w:rsidRDefault="001730B7" w:rsidP="001730B7">
      <w:pPr>
        <w:pStyle w:val="LISTINGBODY"/>
      </w:pPr>
      <w:r>
        <w:tab/>
      </w:r>
      <w:r>
        <w:tab/>
        <w:t>grid-row-end: 2;</w:t>
      </w:r>
    </w:p>
    <w:p w:rsidR="001730B7" w:rsidRDefault="001730B7" w:rsidP="001730B7">
      <w:pPr>
        <w:pStyle w:val="LISTINGBODY"/>
      </w:pPr>
      <w:r>
        <w:tab/>
      </w:r>
      <w:r>
        <w:tab/>
        <w:t>grid-column-start: 1;</w:t>
      </w:r>
    </w:p>
    <w:p w:rsidR="001730B7" w:rsidRDefault="001730B7" w:rsidP="001730B7">
      <w:pPr>
        <w:pStyle w:val="LISTINGBODY"/>
      </w:pPr>
      <w:r>
        <w:tab/>
      </w:r>
      <w:r>
        <w:tab/>
        <w:t>grid-column-end: 3;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.photo-1 {</w:t>
      </w:r>
    </w:p>
    <w:p w:rsidR="001730B7" w:rsidRDefault="001730B7" w:rsidP="001730B7">
      <w:pPr>
        <w:pStyle w:val="LISTINGBODY"/>
      </w:pPr>
      <w:r>
        <w:tab/>
      </w:r>
      <w:r>
        <w:tab/>
        <w:t>grid-row-start: 2;</w:t>
      </w:r>
    </w:p>
    <w:p w:rsidR="001730B7" w:rsidRDefault="001730B7" w:rsidP="001730B7">
      <w:pPr>
        <w:pStyle w:val="LISTINGBODY"/>
      </w:pPr>
      <w:r>
        <w:tab/>
      </w:r>
      <w:r>
        <w:tab/>
        <w:t>grid-row-end: 3;</w:t>
      </w:r>
    </w:p>
    <w:p w:rsidR="001730B7" w:rsidRDefault="001730B7" w:rsidP="001730B7">
      <w:pPr>
        <w:pStyle w:val="LISTINGBODY"/>
      </w:pPr>
      <w:r>
        <w:tab/>
      </w:r>
      <w:r>
        <w:tab/>
        <w:t>grid-column-start: 1;</w:t>
      </w:r>
    </w:p>
    <w:p w:rsidR="001730B7" w:rsidRDefault="001730B7" w:rsidP="001730B7">
      <w:pPr>
        <w:pStyle w:val="LISTINGBODY"/>
      </w:pPr>
      <w:r>
        <w:tab/>
      </w:r>
      <w:r>
        <w:tab/>
        <w:t>grid-column-end: 2;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.photo-2 {</w:t>
      </w:r>
    </w:p>
    <w:p w:rsidR="001730B7" w:rsidRDefault="001730B7" w:rsidP="001730B7">
      <w:pPr>
        <w:pStyle w:val="LISTINGBODY"/>
      </w:pPr>
      <w:r>
        <w:tab/>
      </w:r>
      <w:r>
        <w:tab/>
        <w:t>grid-row-start: 2;</w:t>
      </w:r>
    </w:p>
    <w:p w:rsidR="001730B7" w:rsidRDefault="001730B7" w:rsidP="001730B7">
      <w:pPr>
        <w:pStyle w:val="LISTINGBODY"/>
      </w:pPr>
      <w:r>
        <w:tab/>
      </w:r>
      <w:r>
        <w:tab/>
        <w:t>grid-row-end: 3;</w:t>
      </w:r>
    </w:p>
    <w:p w:rsidR="001730B7" w:rsidRDefault="001730B7" w:rsidP="001730B7">
      <w:pPr>
        <w:pStyle w:val="LISTINGBODY"/>
      </w:pPr>
      <w:r>
        <w:tab/>
      </w:r>
      <w:r>
        <w:tab/>
        <w:t>grid-column-start: 2;</w:t>
      </w:r>
    </w:p>
    <w:p w:rsidR="001730B7" w:rsidRDefault="001730B7" w:rsidP="001730B7">
      <w:pPr>
        <w:pStyle w:val="LISTINGBODY"/>
      </w:pPr>
      <w:r>
        <w:tab/>
      </w:r>
      <w:r>
        <w:tab/>
        <w:t>grid-column-end: 3;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.article {</w:t>
      </w:r>
    </w:p>
    <w:p w:rsidR="001730B7" w:rsidRDefault="001730B7" w:rsidP="001730B7">
      <w:pPr>
        <w:pStyle w:val="LISTINGBODY"/>
      </w:pPr>
      <w:r>
        <w:tab/>
      </w:r>
      <w:r>
        <w:tab/>
        <w:t>grid-row-start: 3;</w:t>
      </w:r>
    </w:p>
    <w:p w:rsidR="001730B7" w:rsidRDefault="001730B7" w:rsidP="001730B7">
      <w:pPr>
        <w:pStyle w:val="LISTINGBODY"/>
      </w:pPr>
      <w:r>
        <w:tab/>
      </w:r>
      <w:r>
        <w:tab/>
        <w:t>grid-row-end: 4;</w:t>
      </w:r>
    </w:p>
    <w:p w:rsidR="001730B7" w:rsidRDefault="001730B7" w:rsidP="001730B7">
      <w:pPr>
        <w:pStyle w:val="LISTINGBODY"/>
      </w:pPr>
      <w:r>
        <w:tab/>
      </w:r>
      <w:r>
        <w:tab/>
        <w:t>grid-column-start: 1;</w:t>
      </w:r>
    </w:p>
    <w:p w:rsidR="001730B7" w:rsidRDefault="001730B7" w:rsidP="001730B7">
      <w:pPr>
        <w:pStyle w:val="LISTINGBODY"/>
      </w:pPr>
      <w:r>
        <w:tab/>
      </w:r>
      <w:r>
        <w:tab/>
        <w:t>grid-column-end: 3;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.photo-3 {</w:t>
      </w:r>
    </w:p>
    <w:p w:rsidR="001730B7" w:rsidRDefault="001730B7" w:rsidP="001730B7">
      <w:pPr>
        <w:pStyle w:val="LISTINGBODY"/>
      </w:pPr>
      <w:r>
        <w:tab/>
      </w:r>
      <w:r>
        <w:tab/>
        <w:t>grid-row-start: 4;</w:t>
      </w:r>
    </w:p>
    <w:p w:rsidR="001730B7" w:rsidRDefault="001730B7" w:rsidP="001730B7">
      <w:pPr>
        <w:pStyle w:val="LISTINGBODY"/>
      </w:pPr>
      <w:r>
        <w:tab/>
      </w:r>
      <w:r>
        <w:tab/>
        <w:t>grid-row-end: 5;</w:t>
      </w:r>
    </w:p>
    <w:p w:rsidR="001730B7" w:rsidRDefault="001730B7" w:rsidP="001730B7">
      <w:pPr>
        <w:pStyle w:val="LISTINGBODY"/>
      </w:pPr>
      <w:r>
        <w:tab/>
      </w:r>
      <w:r>
        <w:tab/>
        <w:t>grid-column-start: 1;</w:t>
      </w:r>
    </w:p>
    <w:p w:rsidR="001730B7" w:rsidRDefault="001730B7" w:rsidP="001730B7">
      <w:pPr>
        <w:pStyle w:val="LISTINGBODY"/>
      </w:pPr>
      <w:r>
        <w:tab/>
      </w:r>
      <w:r>
        <w:tab/>
        <w:t>grid-column-end: 2;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.photo-4 {</w:t>
      </w:r>
    </w:p>
    <w:p w:rsidR="001730B7" w:rsidRDefault="001730B7" w:rsidP="001730B7">
      <w:pPr>
        <w:pStyle w:val="LISTINGBODY"/>
      </w:pPr>
      <w:r>
        <w:tab/>
      </w:r>
      <w:r>
        <w:tab/>
        <w:t>grid-row-start: 4;</w:t>
      </w:r>
    </w:p>
    <w:p w:rsidR="001730B7" w:rsidRDefault="001730B7" w:rsidP="001730B7">
      <w:pPr>
        <w:pStyle w:val="LISTINGBODY"/>
      </w:pPr>
      <w:r>
        <w:tab/>
      </w:r>
      <w:r>
        <w:tab/>
        <w:t>grid-row-end: 5;</w:t>
      </w:r>
    </w:p>
    <w:p w:rsidR="001730B7" w:rsidRDefault="001730B7" w:rsidP="001730B7">
      <w:pPr>
        <w:pStyle w:val="LISTINGBODY"/>
      </w:pPr>
      <w:r>
        <w:tab/>
      </w:r>
      <w:r>
        <w:tab/>
        <w:t>grid-column-start: 2;</w:t>
      </w:r>
    </w:p>
    <w:p w:rsidR="001730B7" w:rsidRDefault="001730B7" w:rsidP="001730B7">
      <w:pPr>
        <w:pStyle w:val="LISTINGBODY"/>
      </w:pPr>
      <w:r>
        <w:tab/>
      </w:r>
      <w:r>
        <w:tab/>
        <w:t>grid-column-end: 3;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.contacts {</w:t>
      </w:r>
    </w:p>
    <w:p w:rsidR="001730B7" w:rsidRDefault="001730B7" w:rsidP="001730B7">
      <w:pPr>
        <w:pStyle w:val="LISTINGBODY"/>
      </w:pPr>
      <w:r>
        <w:tab/>
      </w:r>
      <w:r>
        <w:tab/>
        <w:t>grid-row-start: 5;</w:t>
      </w:r>
    </w:p>
    <w:p w:rsidR="001730B7" w:rsidRDefault="001730B7" w:rsidP="001730B7">
      <w:pPr>
        <w:pStyle w:val="LISTINGBODY"/>
      </w:pPr>
      <w:r>
        <w:tab/>
      </w:r>
      <w:r>
        <w:tab/>
        <w:t>grid-row-end: 6;</w:t>
      </w:r>
    </w:p>
    <w:p w:rsidR="001730B7" w:rsidRDefault="001730B7" w:rsidP="001730B7">
      <w:pPr>
        <w:pStyle w:val="LISTINGBODY"/>
      </w:pPr>
      <w:r>
        <w:tab/>
      </w:r>
      <w:r>
        <w:tab/>
        <w:t>grid-column-start: 1;</w:t>
      </w:r>
    </w:p>
    <w:p w:rsidR="001730B7" w:rsidRDefault="001730B7" w:rsidP="001730B7">
      <w:pPr>
        <w:pStyle w:val="LISTINGBODY"/>
      </w:pPr>
      <w:r>
        <w:tab/>
      </w:r>
      <w:r>
        <w:tab/>
        <w:t>grid-column-end: 3;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  <w:r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>@media (max-width: 699px) {</w:t>
      </w:r>
    </w:p>
    <w:p w:rsidR="001730B7" w:rsidRDefault="001730B7" w:rsidP="001730B7">
      <w:pPr>
        <w:pStyle w:val="LISTINGBODY"/>
      </w:pPr>
      <w:r>
        <w:tab/>
        <w:t>.page {</w:t>
      </w:r>
    </w:p>
    <w:p w:rsidR="001730B7" w:rsidRDefault="001730B7" w:rsidP="001730B7">
      <w:pPr>
        <w:pStyle w:val="LISTINGBODY"/>
      </w:pPr>
      <w:r>
        <w:tab/>
      </w:r>
      <w:r>
        <w:tab/>
        <w:t>padding-top: 18px;</w:t>
      </w:r>
    </w:p>
    <w:p w:rsidR="001730B7" w:rsidRDefault="001730B7" w:rsidP="001730B7">
      <w:pPr>
        <w:pStyle w:val="LISTINGBODY"/>
      </w:pPr>
      <w:r>
        <w:tab/>
      </w:r>
      <w:r>
        <w:tab/>
        <w:t>width: min(94vw, 560px);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h1 {</w:t>
      </w:r>
    </w:p>
    <w:p w:rsidR="001730B7" w:rsidRDefault="001730B7" w:rsidP="001730B7">
      <w:pPr>
        <w:pStyle w:val="LISTINGBODY"/>
      </w:pPr>
      <w:r>
        <w:tab/>
      </w:r>
      <w:r>
        <w:tab/>
        <w:t>font-size: 24px;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.grid-lines {</w:t>
      </w:r>
    </w:p>
    <w:p w:rsidR="001730B7" w:rsidRDefault="001730B7" w:rsidP="001730B7">
      <w:pPr>
        <w:pStyle w:val="LISTINGBODY"/>
      </w:pPr>
      <w:r>
        <w:tab/>
      </w:r>
      <w:r>
        <w:tab/>
        <w:t>grid-template-rows: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minmax(64px, auto)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repeat(4, minmax(180px, 28vh))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minmax(260px, auto)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minmax(64px, auto);</w:t>
      </w:r>
    </w:p>
    <w:p w:rsidR="001730B7" w:rsidRDefault="001730B7" w:rsidP="001730B7">
      <w:pPr>
        <w:pStyle w:val="LISTINGBODY"/>
      </w:pPr>
      <w:r>
        <w:tab/>
      </w:r>
      <w:r>
        <w:tab/>
        <w:t>grid-template-columns: 1fr;</w:t>
      </w:r>
    </w:p>
    <w:p w:rsidR="001730B7" w:rsidRDefault="001730B7" w:rsidP="001730B7">
      <w:pPr>
        <w:pStyle w:val="LISTINGBODY"/>
      </w:pPr>
      <w:r>
        <w:tab/>
      </w:r>
      <w:r>
        <w:tab/>
        <w:t>min-height: auto;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.nav,</w:t>
      </w:r>
    </w:p>
    <w:p w:rsidR="001730B7" w:rsidRDefault="001730B7" w:rsidP="001730B7">
      <w:pPr>
        <w:pStyle w:val="LISTINGBODY"/>
      </w:pPr>
      <w:r>
        <w:tab/>
        <w:t>.photo-1,</w:t>
      </w:r>
    </w:p>
    <w:p w:rsidR="001730B7" w:rsidRDefault="001730B7" w:rsidP="001730B7">
      <w:pPr>
        <w:pStyle w:val="LISTINGBODY"/>
      </w:pPr>
      <w:r>
        <w:tab/>
        <w:t>.photo-2,</w:t>
      </w:r>
    </w:p>
    <w:p w:rsidR="001730B7" w:rsidRDefault="001730B7" w:rsidP="001730B7">
      <w:pPr>
        <w:pStyle w:val="LISTINGBODY"/>
      </w:pPr>
      <w:r>
        <w:tab/>
        <w:t>.photo-3,</w:t>
      </w:r>
    </w:p>
    <w:p w:rsidR="001730B7" w:rsidRDefault="001730B7" w:rsidP="001730B7">
      <w:pPr>
        <w:pStyle w:val="LISTINGBODY"/>
      </w:pPr>
      <w:r>
        <w:tab/>
        <w:t>.photo-4,</w:t>
      </w:r>
    </w:p>
    <w:p w:rsidR="001730B7" w:rsidRDefault="001730B7" w:rsidP="001730B7">
      <w:pPr>
        <w:pStyle w:val="LISTINGBODY"/>
      </w:pPr>
      <w:r>
        <w:tab/>
        <w:t>.article,</w:t>
      </w:r>
    </w:p>
    <w:p w:rsidR="001730B7" w:rsidRDefault="001730B7" w:rsidP="001730B7">
      <w:pPr>
        <w:pStyle w:val="LISTINGBODY"/>
      </w:pPr>
      <w:r>
        <w:tab/>
        <w:t>.contacts {</w:t>
      </w:r>
    </w:p>
    <w:p w:rsidR="001730B7" w:rsidRDefault="001730B7" w:rsidP="001730B7">
      <w:pPr>
        <w:pStyle w:val="LISTINGBODY"/>
      </w:pPr>
      <w:r>
        <w:tab/>
      </w:r>
      <w:r>
        <w:tab/>
        <w:t>grid-column-start: 1;</w:t>
      </w:r>
    </w:p>
    <w:p w:rsidR="001730B7" w:rsidRDefault="001730B7" w:rsidP="001730B7">
      <w:pPr>
        <w:pStyle w:val="LISTINGBODY"/>
      </w:pPr>
      <w:r>
        <w:tab/>
      </w:r>
      <w:r>
        <w:tab/>
        <w:t>grid-column-end: 2;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.nav {</w:t>
      </w:r>
    </w:p>
    <w:p w:rsidR="001730B7" w:rsidRDefault="001730B7" w:rsidP="001730B7">
      <w:pPr>
        <w:pStyle w:val="LISTINGBODY"/>
      </w:pPr>
      <w:r>
        <w:tab/>
      </w:r>
      <w:r>
        <w:tab/>
        <w:t>grid-row-start: 1;</w:t>
      </w:r>
    </w:p>
    <w:p w:rsidR="001730B7" w:rsidRDefault="001730B7" w:rsidP="001730B7">
      <w:pPr>
        <w:pStyle w:val="LISTINGBODY"/>
      </w:pPr>
      <w:r>
        <w:tab/>
      </w:r>
      <w:r>
        <w:tab/>
        <w:t>grid-row-end: 2;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.photo-1 {</w:t>
      </w:r>
    </w:p>
    <w:p w:rsidR="001730B7" w:rsidRDefault="001730B7" w:rsidP="001730B7">
      <w:pPr>
        <w:pStyle w:val="LISTINGBODY"/>
      </w:pPr>
      <w:r>
        <w:tab/>
      </w:r>
      <w:r>
        <w:tab/>
        <w:t>grid-row-start: 2;</w:t>
      </w:r>
    </w:p>
    <w:p w:rsidR="001730B7" w:rsidRDefault="001730B7" w:rsidP="001730B7">
      <w:pPr>
        <w:pStyle w:val="LISTINGBODY"/>
      </w:pPr>
      <w:r>
        <w:tab/>
      </w:r>
      <w:r>
        <w:tab/>
        <w:t>grid-row-end: 3;</w:t>
      </w:r>
    </w:p>
    <w:p w:rsidR="001730B7" w:rsidRDefault="001730B7" w:rsidP="001730B7">
      <w:pPr>
        <w:pStyle w:val="LISTINGBODY"/>
      </w:pPr>
      <w:r>
        <w:lastRenderedPageBreak/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.photo-2 {</w:t>
      </w:r>
    </w:p>
    <w:p w:rsidR="001730B7" w:rsidRDefault="001730B7" w:rsidP="001730B7">
      <w:pPr>
        <w:pStyle w:val="LISTINGBODY"/>
      </w:pPr>
      <w:r>
        <w:tab/>
      </w:r>
      <w:r>
        <w:tab/>
        <w:t>grid-row-start: 3;</w:t>
      </w:r>
    </w:p>
    <w:p w:rsidR="001730B7" w:rsidRDefault="001730B7" w:rsidP="001730B7">
      <w:pPr>
        <w:pStyle w:val="LISTINGBODY"/>
      </w:pPr>
      <w:r>
        <w:tab/>
      </w:r>
      <w:r>
        <w:tab/>
        <w:t>grid-row-end: 4;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.photo-3 {</w:t>
      </w:r>
    </w:p>
    <w:p w:rsidR="001730B7" w:rsidRDefault="001730B7" w:rsidP="001730B7">
      <w:pPr>
        <w:pStyle w:val="LISTINGBODY"/>
      </w:pPr>
      <w:r>
        <w:tab/>
      </w:r>
      <w:r>
        <w:tab/>
        <w:t>grid-row-start: 5;</w:t>
      </w:r>
    </w:p>
    <w:p w:rsidR="001730B7" w:rsidRDefault="001730B7" w:rsidP="001730B7">
      <w:pPr>
        <w:pStyle w:val="LISTINGBODY"/>
      </w:pPr>
      <w:r>
        <w:tab/>
      </w:r>
      <w:r>
        <w:tab/>
        <w:t>grid-row-end: 6;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.photo-4 {</w:t>
      </w:r>
    </w:p>
    <w:p w:rsidR="001730B7" w:rsidRDefault="001730B7" w:rsidP="001730B7">
      <w:pPr>
        <w:pStyle w:val="LISTINGBODY"/>
      </w:pPr>
      <w:r>
        <w:tab/>
      </w:r>
      <w:r>
        <w:tab/>
        <w:t>grid-row-start: 6;</w:t>
      </w:r>
    </w:p>
    <w:p w:rsidR="001730B7" w:rsidRDefault="001730B7" w:rsidP="001730B7">
      <w:pPr>
        <w:pStyle w:val="LISTINGBODY"/>
      </w:pPr>
      <w:r>
        <w:tab/>
      </w:r>
      <w:r>
        <w:tab/>
        <w:t>grid-row-end: 7;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.article {</w:t>
      </w:r>
    </w:p>
    <w:p w:rsidR="001730B7" w:rsidRDefault="001730B7" w:rsidP="001730B7">
      <w:pPr>
        <w:pStyle w:val="LISTINGBODY"/>
      </w:pPr>
      <w:r>
        <w:tab/>
      </w:r>
      <w:r>
        <w:tab/>
        <w:t>grid-row-start: 4;</w:t>
      </w:r>
    </w:p>
    <w:p w:rsidR="001730B7" w:rsidRDefault="001730B7" w:rsidP="001730B7">
      <w:pPr>
        <w:pStyle w:val="LISTINGBODY"/>
      </w:pPr>
      <w:r>
        <w:tab/>
      </w:r>
      <w:r>
        <w:tab/>
        <w:t>grid-row-end: 5;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.contacts {</w:t>
      </w:r>
    </w:p>
    <w:p w:rsidR="001730B7" w:rsidRDefault="001730B7" w:rsidP="001730B7">
      <w:pPr>
        <w:pStyle w:val="LISTINGBODY"/>
      </w:pPr>
      <w:r>
        <w:tab/>
      </w:r>
      <w:r>
        <w:tab/>
        <w:t>grid-row-start: 7;</w:t>
      </w:r>
    </w:p>
    <w:p w:rsidR="001730B7" w:rsidRDefault="001730B7" w:rsidP="001730B7">
      <w:pPr>
        <w:pStyle w:val="LISTINGBODY"/>
      </w:pPr>
      <w:r>
        <w:tab/>
      </w:r>
      <w:r>
        <w:tab/>
        <w:t>grid-row-end: 8;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.grid-areas {</w:t>
      </w:r>
    </w:p>
    <w:p w:rsidR="001730B7" w:rsidRDefault="001730B7" w:rsidP="001730B7">
      <w:pPr>
        <w:pStyle w:val="LISTINGBODY"/>
      </w:pPr>
      <w:r>
        <w:tab/>
      </w:r>
      <w:r>
        <w:tab/>
        <w:t>grid-template-rows: auto auto minmax(260px, auto) auto;</w:t>
      </w:r>
    </w:p>
    <w:p w:rsidR="001730B7" w:rsidRDefault="001730B7" w:rsidP="001730B7">
      <w:pPr>
        <w:pStyle w:val="LISTINGBODY"/>
      </w:pPr>
      <w:r>
        <w:tab/>
      </w:r>
      <w:r>
        <w:tab/>
        <w:t>grid-template-columns: 1fr;</w:t>
      </w:r>
    </w:p>
    <w:p w:rsidR="001730B7" w:rsidRDefault="001730B7" w:rsidP="001730B7">
      <w:pPr>
        <w:pStyle w:val="LISTINGBODY"/>
      </w:pPr>
      <w:r>
        <w:tab/>
      </w:r>
      <w:r>
        <w:tab/>
        <w:t>grid-template-areas: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"title"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"menu"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"article"</w:t>
      </w:r>
    </w:p>
    <w:p w:rsidR="001730B7" w:rsidRDefault="001730B7" w:rsidP="001730B7">
      <w:pPr>
        <w:pStyle w:val="LISTINGBODY"/>
      </w:pPr>
      <w:r>
        <w:tab/>
      </w:r>
      <w:r>
        <w:tab/>
      </w:r>
      <w:r>
        <w:tab/>
        <w:t>"footer";</w:t>
      </w:r>
    </w:p>
    <w:p w:rsidR="001730B7" w:rsidRDefault="001730B7" w:rsidP="001730B7">
      <w:pPr>
        <w:pStyle w:val="LISTINGBODY"/>
      </w:pPr>
      <w:r>
        <w:tab/>
      </w:r>
      <w:r>
        <w:tab/>
        <w:t>min-height: auto;</w:t>
      </w:r>
    </w:p>
    <w:p w:rsidR="001730B7" w:rsidRDefault="001730B7" w:rsidP="001730B7">
      <w:pPr>
        <w:pStyle w:val="LISTINGBODY"/>
      </w:pPr>
      <w:r>
        <w:tab/>
        <w:t>}</w:t>
      </w:r>
    </w:p>
    <w:p w:rsidR="001730B7" w:rsidRDefault="001730B7" w:rsidP="001730B7">
      <w:pPr>
        <w:pStyle w:val="LISTINGBODY"/>
      </w:pPr>
    </w:p>
    <w:p w:rsidR="001730B7" w:rsidRDefault="001730B7" w:rsidP="001730B7">
      <w:pPr>
        <w:pStyle w:val="LISTINGBODY"/>
      </w:pPr>
      <w:r>
        <w:tab/>
        <w:t>.site-title {</w:t>
      </w:r>
    </w:p>
    <w:p w:rsidR="001730B7" w:rsidRDefault="001730B7" w:rsidP="001730B7">
      <w:pPr>
        <w:pStyle w:val="LISTINGBODY"/>
      </w:pPr>
      <w:r>
        <w:tab/>
      </w:r>
      <w:r>
        <w:tab/>
        <w:t>font-size: 22px;</w:t>
      </w:r>
    </w:p>
    <w:p w:rsidR="001730B7" w:rsidRDefault="001730B7" w:rsidP="001730B7">
      <w:pPr>
        <w:pStyle w:val="LISTINGBODY"/>
      </w:pPr>
      <w:r>
        <w:tab/>
        <w:t>}</w:t>
      </w:r>
    </w:p>
    <w:p w:rsidR="00F43AC3" w:rsidRPr="009411EA" w:rsidRDefault="001730B7" w:rsidP="001730B7">
      <w:pPr>
        <w:pStyle w:val="LISTINGBODY"/>
      </w:pPr>
      <w:r>
        <w:t>}</w:t>
      </w:r>
    </w:p>
    <w:p w:rsidR="00F43AC3" w:rsidRPr="00F43AC3" w:rsidRDefault="00F43AC3" w:rsidP="00F43AC3">
      <w:pPr>
        <w:pStyle w:val="MAINTEXT1"/>
      </w:pPr>
    </w:p>
    <w:sectPr w:rsidR="00F43AC3" w:rsidRPr="00F43AC3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A10E3" w:rsidRDefault="005A10E3" w:rsidP="0002180F">
      <w:r>
        <w:separator/>
      </w:r>
    </w:p>
  </w:endnote>
  <w:endnote w:type="continuationSeparator" w:id="0">
    <w:p w:rsidR="005A10E3" w:rsidRDefault="005A10E3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A10E3" w:rsidRDefault="005A10E3" w:rsidP="0002180F">
      <w:r>
        <w:separator/>
      </w:r>
    </w:p>
  </w:footnote>
  <w:footnote w:type="continuationSeparator" w:id="0">
    <w:p w:rsidR="005A10E3" w:rsidRDefault="005A10E3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A5529D"/>
    <w:multiLevelType w:val="hybridMultilevel"/>
    <w:tmpl w:val="51546D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03D1A5A"/>
    <w:multiLevelType w:val="multilevel"/>
    <w:tmpl w:val="326A910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7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8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5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9"/>
  </w:num>
  <w:num w:numId="41" w16cid:durableId="1295334840">
    <w:abstractNumId w:val="46"/>
  </w:num>
  <w:num w:numId="42" w16cid:durableId="1760104189">
    <w:abstractNumId w:val="2"/>
  </w:num>
  <w:num w:numId="43" w16cid:durableId="507210303">
    <w:abstractNumId w:val="43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  <w:num w:numId="49" w16cid:durableId="1763455349">
    <w:abstractNumId w:val="42"/>
  </w:num>
  <w:num w:numId="50" w16cid:durableId="69647113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46FC"/>
    <w:rsid w:val="00016F54"/>
    <w:rsid w:val="000214A2"/>
    <w:rsid w:val="000215AF"/>
    <w:rsid w:val="0002172C"/>
    <w:rsid w:val="0002180F"/>
    <w:rsid w:val="000244B3"/>
    <w:rsid w:val="0004168B"/>
    <w:rsid w:val="00056A43"/>
    <w:rsid w:val="000707C8"/>
    <w:rsid w:val="00075AE7"/>
    <w:rsid w:val="00086994"/>
    <w:rsid w:val="00090445"/>
    <w:rsid w:val="0009111D"/>
    <w:rsid w:val="000928CE"/>
    <w:rsid w:val="000A2CF1"/>
    <w:rsid w:val="000A67BE"/>
    <w:rsid w:val="000C031F"/>
    <w:rsid w:val="000C3775"/>
    <w:rsid w:val="000F019B"/>
    <w:rsid w:val="00112CBF"/>
    <w:rsid w:val="00116F39"/>
    <w:rsid w:val="00121A46"/>
    <w:rsid w:val="00136236"/>
    <w:rsid w:val="00146262"/>
    <w:rsid w:val="00146E7E"/>
    <w:rsid w:val="00164280"/>
    <w:rsid w:val="00166165"/>
    <w:rsid w:val="001709E6"/>
    <w:rsid w:val="001730B7"/>
    <w:rsid w:val="00177559"/>
    <w:rsid w:val="00187D39"/>
    <w:rsid w:val="00194A01"/>
    <w:rsid w:val="001D7ED5"/>
    <w:rsid w:val="001F2FCB"/>
    <w:rsid w:val="002565CE"/>
    <w:rsid w:val="00271C67"/>
    <w:rsid w:val="00284869"/>
    <w:rsid w:val="002956BD"/>
    <w:rsid w:val="002A7B49"/>
    <w:rsid w:val="002B4F79"/>
    <w:rsid w:val="002C6299"/>
    <w:rsid w:val="002D5C30"/>
    <w:rsid w:val="002F6184"/>
    <w:rsid w:val="00300DD1"/>
    <w:rsid w:val="00312BA6"/>
    <w:rsid w:val="00314D60"/>
    <w:rsid w:val="00326699"/>
    <w:rsid w:val="0034013E"/>
    <w:rsid w:val="00346AE5"/>
    <w:rsid w:val="00352422"/>
    <w:rsid w:val="00353F7B"/>
    <w:rsid w:val="00374808"/>
    <w:rsid w:val="00374C75"/>
    <w:rsid w:val="00392A4B"/>
    <w:rsid w:val="003B3807"/>
    <w:rsid w:val="003D538D"/>
    <w:rsid w:val="003F448A"/>
    <w:rsid w:val="00404D15"/>
    <w:rsid w:val="00405D24"/>
    <w:rsid w:val="00413AAB"/>
    <w:rsid w:val="00417ACD"/>
    <w:rsid w:val="0046213A"/>
    <w:rsid w:val="00474DAE"/>
    <w:rsid w:val="0047521D"/>
    <w:rsid w:val="00490A54"/>
    <w:rsid w:val="004C674A"/>
    <w:rsid w:val="004D0F2B"/>
    <w:rsid w:val="004E6711"/>
    <w:rsid w:val="004E7C23"/>
    <w:rsid w:val="00520864"/>
    <w:rsid w:val="00524674"/>
    <w:rsid w:val="00524EAF"/>
    <w:rsid w:val="00535B4C"/>
    <w:rsid w:val="005364DC"/>
    <w:rsid w:val="0055167E"/>
    <w:rsid w:val="00552C4F"/>
    <w:rsid w:val="005A10E3"/>
    <w:rsid w:val="005A2A15"/>
    <w:rsid w:val="005B566D"/>
    <w:rsid w:val="005C6680"/>
    <w:rsid w:val="005E3C66"/>
    <w:rsid w:val="00615ECA"/>
    <w:rsid w:val="006375AF"/>
    <w:rsid w:val="00651F7A"/>
    <w:rsid w:val="00657326"/>
    <w:rsid w:val="00671556"/>
    <w:rsid w:val="006854F9"/>
    <w:rsid w:val="00690FF0"/>
    <w:rsid w:val="006A42CB"/>
    <w:rsid w:val="006B3869"/>
    <w:rsid w:val="006C07E7"/>
    <w:rsid w:val="006C565E"/>
    <w:rsid w:val="006E1739"/>
    <w:rsid w:val="006F20BB"/>
    <w:rsid w:val="00707EE1"/>
    <w:rsid w:val="007151DF"/>
    <w:rsid w:val="00720C33"/>
    <w:rsid w:val="00721167"/>
    <w:rsid w:val="007260EC"/>
    <w:rsid w:val="00747212"/>
    <w:rsid w:val="00756A1D"/>
    <w:rsid w:val="00764548"/>
    <w:rsid w:val="007B2A9E"/>
    <w:rsid w:val="007C55D8"/>
    <w:rsid w:val="007C6CC9"/>
    <w:rsid w:val="007F31BE"/>
    <w:rsid w:val="007F77C5"/>
    <w:rsid w:val="00804172"/>
    <w:rsid w:val="00810104"/>
    <w:rsid w:val="00822BE1"/>
    <w:rsid w:val="008331DB"/>
    <w:rsid w:val="00837726"/>
    <w:rsid w:val="008C376C"/>
    <w:rsid w:val="008C7F36"/>
    <w:rsid w:val="008D017A"/>
    <w:rsid w:val="008D1AAC"/>
    <w:rsid w:val="008E080A"/>
    <w:rsid w:val="009042D8"/>
    <w:rsid w:val="00921BDB"/>
    <w:rsid w:val="009265C5"/>
    <w:rsid w:val="00926DFF"/>
    <w:rsid w:val="009411EA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F3F79"/>
    <w:rsid w:val="00A337C1"/>
    <w:rsid w:val="00A37C30"/>
    <w:rsid w:val="00A552DE"/>
    <w:rsid w:val="00A73C84"/>
    <w:rsid w:val="00A74901"/>
    <w:rsid w:val="00AB3C33"/>
    <w:rsid w:val="00AD26EC"/>
    <w:rsid w:val="00AD3198"/>
    <w:rsid w:val="00AE4E64"/>
    <w:rsid w:val="00AF6555"/>
    <w:rsid w:val="00B20256"/>
    <w:rsid w:val="00B2042C"/>
    <w:rsid w:val="00B314C4"/>
    <w:rsid w:val="00B366F0"/>
    <w:rsid w:val="00B449C4"/>
    <w:rsid w:val="00B613E6"/>
    <w:rsid w:val="00B615AA"/>
    <w:rsid w:val="00B632F0"/>
    <w:rsid w:val="00B71FEE"/>
    <w:rsid w:val="00B727FC"/>
    <w:rsid w:val="00B923A5"/>
    <w:rsid w:val="00BA50FA"/>
    <w:rsid w:val="00BC6638"/>
    <w:rsid w:val="00BE66A1"/>
    <w:rsid w:val="00BF7993"/>
    <w:rsid w:val="00C03BE7"/>
    <w:rsid w:val="00C12D8F"/>
    <w:rsid w:val="00C21B6C"/>
    <w:rsid w:val="00C35669"/>
    <w:rsid w:val="00C44E77"/>
    <w:rsid w:val="00C50AB4"/>
    <w:rsid w:val="00C51E65"/>
    <w:rsid w:val="00C60A88"/>
    <w:rsid w:val="00C6314C"/>
    <w:rsid w:val="00C72183"/>
    <w:rsid w:val="00C7552A"/>
    <w:rsid w:val="00C91D3A"/>
    <w:rsid w:val="00C969C1"/>
    <w:rsid w:val="00CA1852"/>
    <w:rsid w:val="00CE07DB"/>
    <w:rsid w:val="00D25F01"/>
    <w:rsid w:val="00D347D3"/>
    <w:rsid w:val="00D36C22"/>
    <w:rsid w:val="00D45F03"/>
    <w:rsid w:val="00D71AE3"/>
    <w:rsid w:val="00D82015"/>
    <w:rsid w:val="00D94DCB"/>
    <w:rsid w:val="00DA7C82"/>
    <w:rsid w:val="00DC1B09"/>
    <w:rsid w:val="00DD2190"/>
    <w:rsid w:val="00DE3767"/>
    <w:rsid w:val="00DE665F"/>
    <w:rsid w:val="00DF362A"/>
    <w:rsid w:val="00DF7735"/>
    <w:rsid w:val="00E01D70"/>
    <w:rsid w:val="00E14232"/>
    <w:rsid w:val="00E172D7"/>
    <w:rsid w:val="00E22832"/>
    <w:rsid w:val="00E303EA"/>
    <w:rsid w:val="00E51362"/>
    <w:rsid w:val="00E5207F"/>
    <w:rsid w:val="00E679E6"/>
    <w:rsid w:val="00E7252C"/>
    <w:rsid w:val="00E82A89"/>
    <w:rsid w:val="00E9466C"/>
    <w:rsid w:val="00E951CF"/>
    <w:rsid w:val="00EA3B1D"/>
    <w:rsid w:val="00ED3C71"/>
    <w:rsid w:val="00ED438A"/>
    <w:rsid w:val="00EE1F7E"/>
    <w:rsid w:val="00EE3B59"/>
    <w:rsid w:val="00EE3F95"/>
    <w:rsid w:val="00EF07F5"/>
    <w:rsid w:val="00F04F95"/>
    <w:rsid w:val="00F26346"/>
    <w:rsid w:val="00F43AC3"/>
    <w:rsid w:val="00F50713"/>
    <w:rsid w:val="00F57E13"/>
    <w:rsid w:val="00F6317F"/>
    <w:rsid w:val="00F631E2"/>
    <w:rsid w:val="00F65A25"/>
    <w:rsid w:val="00F75E61"/>
    <w:rsid w:val="00F87EBD"/>
    <w:rsid w:val="00F960C9"/>
    <w:rsid w:val="00FA1CB4"/>
    <w:rsid w:val="00FA3569"/>
    <w:rsid w:val="00FB4D27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F6D0A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xsltdev.ru/css/grid-template-area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21</Pages>
  <Words>2927</Words>
  <Characters>16689</Characters>
  <Application>Microsoft Office Word</Application>
  <DocSecurity>0</DocSecurity>
  <Lines>139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2026-05-31T19:42:00Z</cp:lastPrinted>
  <dcterms:created xsi:type="dcterms:W3CDTF">2026-05-31T19:42:00Z</dcterms:created>
  <dcterms:modified xsi:type="dcterms:W3CDTF">2026-05-31T19:42:00Z</dcterms:modified>
  <cp:category/>
</cp:coreProperties>
</file>
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6C07E7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6C07E7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6C07E7">
              <w:rPr>
                <w:lang w:val="en-US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6C07E7" w:rsidRDefault="006C07E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Ю. В. </w:t>
            </w:r>
            <w:r w:rsidRPr="006C07E7">
              <w:t>Ветрова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CF4D08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6C07E7">
              <w:rPr>
                <w:lang w:val="en-US"/>
              </w:rPr>
              <w:t xml:space="preserve"> </w:t>
            </w:r>
            <w:r w:rsidR="006C07E7">
              <w:t xml:space="preserve">№ </w:t>
            </w:r>
            <w:r w:rsidR="00CF4D08">
              <w:rPr>
                <w:lang w:val="en-US"/>
              </w:rPr>
              <w:t>7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C07E7" w:rsidRDefault="003F14CD" w:rsidP="006C07E7">
            <w:pPr>
              <w:pStyle w:val="Heading1"/>
              <w:spacing w:before="720" w:after="720"/>
              <w:rPr>
                <w:b w:val="0"/>
                <w:szCs w:val="32"/>
              </w:rPr>
            </w:pPr>
            <w:r w:rsidRPr="003F14CD">
              <w:rPr>
                <w:b w:val="0"/>
                <w:szCs w:val="32"/>
              </w:rPr>
              <w:t>СОЗДАНИЕ СЦЕНАРИЕВ НА JAVASCRIPT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6C07E7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6C07E7">
              <w:rPr>
                <w:sz w:val="28"/>
                <w:szCs w:val="28"/>
                <w:lang w:val="ru-RU"/>
              </w:rPr>
              <w:t>WEB-ТЕХНОЛОГИИ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6C07E7">
        <w:t>2026</w:t>
      </w:r>
      <w:r w:rsidR="006C07E7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:rsidR="008331DB" w:rsidRDefault="00C50AB4" w:rsidP="00C72183">
      <w:pPr>
        <w:pStyle w:val="DIV1"/>
      </w:pPr>
      <w:r>
        <w:lastRenderedPageBreak/>
        <w:t>Цель работы</w:t>
      </w:r>
    </w:p>
    <w:p w:rsidR="007C6CC9" w:rsidRPr="007C6CC9" w:rsidRDefault="007C6CC9" w:rsidP="007C6CC9">
      <w:pPr>
        <w:pStyle w:val="MAINTEXT1"/>
      </w:pPr>
      <w:r>
        <w:t xml:space="preserve">Цель работы: </w:t>
      </w:r>
      <w:r w:rsidR="007D17EE" w:rsidRPr="007D17EE">
        <w:t>с использованием языка JavaScript научиться создавать различные сценарии, выполняемые в web-страницах</w:t>
      </w:r>
      <w:r>
        <w:t>.</w:t>
      </w:r>
    </w:p>
    <w:p w:rsidR="00C50AB4" w:rsidRDefault="00C50AB4" w:rsidP="00C50AB4">
      <w:pPr>
        <w:pStyle w:val="DIV1"/>
      </w:pPr>
      <w:r>
        <w:t>Задание</w:t>
      </w:r>
    </w:p>
    <w:p w:rsidR="00D47A2D" w:rsidRPr="00275CBE" w:rsidRDefault="00D47A2D" w:rsidP="00D82FDF">
      <w:pPr>
        <w:pStyle w:val="DIV2"/>
        <w:rPr>
          <w:lang w:val="en-US"/>
        </w:rPr>
      </w:pPr>
      <w:r w:rsidRPr="00275CBE">
        <w:t>1-я часть задания</w:t>
      </w:r>
      <w:r w:rsidR="00275CBE">
        <w:rPr>
          <w:lang w:val="en-US"/>
        </w:rPr>
        <w:t>.</w:t>
      </w:r>
    </w:p>
    <w:p w:rsidR="00D47A2D" w:rsidRPr="00275CBE" w:rsidRDefault="00D47A2D" w:rsidP="001A7A78">
      <w:pPr>
        <w:pStyle w:val="ListParagraph"/>
        <w:numPr>
          <w:ilvl w:val="0"/>
          <w:numId w:val="49"/>
        </w:numPr>
        <w:tabs>
          <w:tab w:val="left" w:pos="709"/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75CBE">
        <w:rPr>
          <w:bCs/>
          <w:sz w:val="28"/>
          <w:szCs w:val="28"/>
        </w:rPr>
        <w:t>Создайте и подключите к HTML-документу внешний скрипт, выводящий сообщение типа alert с текстом «Здравствуйте! Меня зовут…». Укажите свои фамилию и имя.</w:t>
      </w:r>
    </w:p>
    <w:p w:rsidR="00D47A2D" w:rsidRPr="00275CBE" w:rsidRDefault="00D47A2D" w:rsidP="001A7A78">
      <w:pPr>
        <w:pStyle w:val="ListParagraph"/>
        <w:numPr>
          <w:ilvl w:val="0"/>
          <w:numId w:val="49"/>
        </w:numPr>
        <w:tabs>
          <w:tab w:val="left" w:pos="709"/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75CBE">
        <w:rPr>
          <w:bCs/>
          <w:sz w:val="28"/>
          <w:szCs w:val="28"/>
        </w:rPr>
        <w:t xml:space="preserve">Напишите коды объявления функций, используя 3 способа:  </w:t>
      </w:r>
    </w:p>
    <w:p w:rsidR="00D47A2D" w:rsidRPr="00275CBE" w:rsidRDefault="00D47A2D" w:rsidP="001A7A78">
      <w:pPr>
        <w:pStyle w:val="ListParagraph"/>
        <w:numPr>
          <w:ilvl w:val="0"/>
          <w:numId w:val="50"/>
        </w:numPr>
        <w:tabs>
          <w:tab w:val="left" w:pos="709"/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75CBE">
        <w:rPr>
          <w:bCs/>
          <w:sz w:val="28"/>
          <w:szCs w:val="28"/>
        </w:rPr>
        <w:t xml:space="preserve">Function Declaration, </w:t>
      </w:r>
    </w:p>
    <w:p w:rsidR="00D47A2D" w:rsidRPr="00275CBE" w:rsidRDefault="00D47A2D" w:rsidP="001A7A78">
      <w:pPr>
        <w:pStyle w:val="ListParagraph"/>
        <w:numPr>
          <w:ilvl w:val="0"/>
          <w:numId w:val="50"/>
        </w:numPr>
        <w:tabs>
          <w:tab w:val="left" w:pos="709"/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75CBE">
        <w:rPr>
          <w:bCs/>
          <w:sz w:val="28"/>
          <w:szCs w:val="28"/>
        </w:rPr>
        <w:t xml:space="preserve">Function Expression, </w:t>
      </w:r>
    </w:p>
    <w:p w:rsidR="00D47A2D" w:rsidRPr="00275CBE" w:rsidRDefault="00D47A2D" w:rsidP="001A7A78">
      <w:pPr>
        <w:pStyle w:val="ListParagraph"/>
        <w:numPr>
          <w:ilvl w:val="0"/>
          <w:numId w:val="50"/>
        </w:numPr>
        <w:tabs>
          <w:tab w:val="left" w:pos="709"/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75CBE">
        <w:rPr>
          <w:bCs/>
          <w:sz w:val="28"/>
          <w:szCs w:val="28"/>
        </w:rPr>
        <w:t>Стрелочная функция (arrow function).</w:t>
      </w:r>
    </w:p>
    <w:p w:rsidR="00D47A2D" w:rsidRPr="00275CBE" w:rsidRDefault="00D47A2D" w:rsidP="001A7A78">
      <w:pPr>
        <w:pStyle w:val="MAINTEXT1"/>
      </w:pPr>
      <w:r w:rsidRPr="00275CBE">
        <w:t>Каждая из этих функций должна решать одну и ту же достаточно простую задачу. Вызовите каждую из этих функций по клику на кнопке с соответствующей надписью. Результат выполнения должен быть одинаковым во всех трех случаях.</w:t>
      </w:r>
    </w:p>
    <w:p w:rsidR="00D47A2D" w:rsidRPr="00275CBE" w:rsidRDefault="00D47A2D" w:rsidP="001A7A78">
      <w:pPr>
        <w:pStyle w:val="DIV2"/>
      </w:pPr>
      <w:r w:rsidRPr="00275CBE">
        <w:t>2-я часть задания</w:t>
      </w:r>
    </w:p>
    <w:p w:rsidR="00D47A2D" w:rsidRPr="00275CBE" w:rsidRDefault="00D47A2D" w:rsidP="001A7A78">
      <w:pPr>
        <w:pStyle w:val="MAINTEXT1"/>
      </w:pPr>
      <w:r w:rsidRPr="00275CBE">
        <w:t>По 2-ой части задания предусмотрены варианты.</w:t>
      </w:r>
    </w:p>
    <w:p w:rsidR="00D47A2D" w:rsidRPr="00275CBE" w:rsidRDefault="00D47A2D" w:rsidP="001A7A78">
      <w:pPr>
        <w:spacing w:line="360" w:lineRule="auto"/>
        <w:jc w:val="both"/>
        <w:rPr>
          <w:bCs/>
          <w:sz w:val="28"/>
          <w:szCs w:val="28"/>
        </w:rPr>
      </w:pPr>
      <w:r w:rsidRPr="00275CBE">
        <w:rPr>
          <w:bCs/>
          <w:sz w:val="28"/>
          <w:szCs w:val="28"/>
        </w:rPr>
        <w:t>Вариант 6.</w:t>
      </w:r>
    </w:p>
    <w:p w:rsidR="00D47A2D" w:rsidRPr="00275CBE" w:rsidRDefault="00D47A2D" w:rsidP="001A7A78">
      <w:pPr>
        <w:pStyle w:val="ListParagraph"/>
        <w:numPr>
          <w:ilvl w:val="0"/>
          <w:numId w:val="52"/>
        </w:numPr>
        <w:tabs>
          <w:tab w:val="left" w:pos="993"/>
          <w:tab w:val="left" w:pos="1276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75CBE">
        <w:rPr>
          <w:bCs/>
          <w:sz w:val="28"/>
          <w:szCs w:val="28"/>
        </w:rPr>
        <w:t>Создайте на веб-странице список (например, список обычных дел на воскресенье). Под списком поместите несколько кнопок с надписями, по щелчку на каждой из них в список должен быть добавлен новый элемент, например:</w:t>
      </w:r>
    </w:p>
    <w:p w:rsidR="00D47A2D" w:rsidRPr="00275CBE" w:rsidRDefault="00D47A2D" w:rsidP="001A7A78">
      <w:pPr>
        <w:numPr>
          <w:ilvl w:val="0"/>
          <w:numId w:val="51"/>
        </w:numPr>
        <w:tabs>
          <w:tab w:val="left" w:pos="851"/>
          <w:tab w:val="left" w:pos="993"/>
        </w:tabs>
        <w:spacing w:line="360" w:lineRule="auto"/>
        <w:ind w:left="0" w:firstLine="709"/>
        <w:contextualSpacing/>
        <w:jc w:val="both"/>
        <w:rPr>
          <w:bCs/>
          <w:sz w:val="28"/>
          <w:szCs w:val="28"/>
        </w:rPr>
      </w:pPr>
      <w:r w:rsidRPr="00275CBE">
        <w:rPr>
          <w:bCs/>
          <w:sz w:val="28"/>
          <w:szCs w:val="28"/>
        </w:rPr>
        <w:t>кнопка «Утренняя пробежка» (или «Зарядка») должна добавить соответствующий элемент в начало списка,</w:t>
      </w:r>
    </w:p>
    <w:p w:rsidR="00D47A2D" w:rsidRPr="00275CBE" w:rsidRDefault="00D47A2D" w:rsidP="001A7A78">
      <w:pPr>
        <w:numPr>
          <w:ilvl w:val="0"/>
          <w:numId w:val="51"/>
        </w:numPr>
        <w:tabs>
          <w:tab w:val="left" w:pos="851"/>
          <w:tab w:val="left" w:pos="993"/>
        </w:tabs>
        <w:spacing w:line="360" w:lineRule="auto"/>
        <w:ind w:left="0" w:firstLine="709"/>
        <w:contextualSpacing/>
        <w:jc w:val="both"/>
        <w:rPr>
          <w:bCs/>
          <w:sz w:val="28"/>
          <w:szCs w:val="28"/>
        </w:rPr>
      </w:pPr>
      <w:r w:rsidRPr="00275CBE">
        <w:rPr>
          <w:bCs/>
          <w:sz w:val="28"/>
          <w:szCs w:val="28"/>
        </w:rPr>
        <w:t>кнопка «Театр» (или «Каток») должна добавить соответствующий элемент в конец списка,</w:t>
      </w:r>
    </w:p>
    <w:p w:rsidR="00D47A2D" w:rsidRPr="00275CBE" w:rsidRDefault="00D47A2D" w:rsidP="001A7A78">
      <w:pPr>
        <w:numPr>
          <w:ilvl w:val="0"/>
          <w:numId w:val="51"/>
        </w:numPr>
        <w:tabs>
          <w:tab w:val="left" w:pos="851"/>
          <w:tab w:val="left" w:pos="993"/>
        </w:tabs>
        <w:spacing w:line="360" w:lineRule="auto"/>
        <w:ind w:left="0" w:firstLine="709"/>
        <w:contextualSpacing/>
        <w:jc w:val="both"/>
        <w:rPr>
          <w:bCs/>
          <w:sz w:val="28"/>
          <w:szCs w:val="28"/>
        </w:rPr>
      </w:pPr>
      <w:r w:rsidRPr="00275CBE">
        <w:rPr>
          <w:bCs/>
          <w:sz w:val="28"/>
          <w:szCs w:val="28"/>
        </w:rPr>
        <w:t>кнопка «Выставка» должна добавить соответствующий элемент в середину списка.</w:t>
      </w:r>
    </w:p>
    <w:p w:rsidR="00D47A2D" w:rsidRPr="00275CBE" w:rsidRDefault="00D47A2D" w:rsidP="001A7A78">
      <w:pPr>
        <w:pStyle w:val="ListParagraph"/>
        <w:numPr>
          <w:ilvl w:val="0"/>
          <w:numId w:val="52"/>
        </w:numPr>
        <w:tabs>
          <w:tab w:val="left" w:pos="851"/>
          <w:tab w:val="left" w:pos="993"/>
        </w:tabs>
        <w:spacing w:line="360" w:lineRule="auto"/>
        <w:ind w:left="0" w:firstLine="709"/>
        <w:rPr>
          <w:rFonts w:eastAsiaTheme="minorHAnsi"/>
          <w:bCs/>
          <w:sz w:val="28"/>
          <w:szCs w:val="28"/>
        </w:rPr>
      </w:pPr>
      <w:r w:rsidRPr="00275CBE">
        <w:rPr>
          <w:rFonts w:eastAsiaTheme="minorHAnsi"/>
          <w:bCs/>
          <w:sz w:val="28"/>
          <w:szCs w:val="28"/>
        </w:rPr>
        <w:lastRenderedPageBreak/>
        <w:t>Создайте веб-страницу с кнопкой, на которой написано «Мои друзья». По клику на кнопке должны поочередно выводиться модальные окна типа "alert" с именами ваших друзей.</w:t>
      </w:r>
    </w:p>
    <w:p w:rsidR="00C50AB4" w:rsidRDefault="00C50AB4" w:rsidP="00C50AB4">
      <w:pPr>
        <w:pStyle w:val="DIV1"/>
        <w:rPr>
          <w:lang w:val="en-US"/>
        </w:rPr>
      </w:pPr>
      <w:r>
        <w:t>Ход выполнения</w:t>
      </w:r>
    </w:p>
    <w:p w:rsidR="00AD55EE" w:rsidRPr="00F52E3E" w:rsidRDefault="00AD55EE" w:rsidP="00AD55EE">
      <w:pPr>
        <w:pStyle w:val="MAINTEXT1"/>
      </w:pPr>
      <w:r w:rsidRPr="00F52E3E">
        <w:t xml:space="preserve">В ходе выполнения лабораторной работы был создан </w:t>
      </w:r>
      <w:r w:rsidRPr="00AD55EE">
        <w:rPr>
          <w:lang w:val="en-US"/>
        </w:rPr>
        <w:t>HTML</w:t>
      </w:r>
      <w:r w:rsidRPr="00F52E3E">
        <w:t xml:space="preserve">-документ, к которому подключены внешние файлы </w:t>
      </w:r>
      <w:r w:rsidRPr="00AD55EE">
        <w:rPr>
          <w:lang w:val="en-US"/>
        </w:rPr>
        <w:t>JavaScript</w:t>
      </w:r>
      <w:r w:rsidRPr="00F52E3E">
        <w:t xml:space="preserve"> и </w:t>
      </w:r>
      <w:r w:rsidRPr="00AD55EE">
        <w:rPr>
          <w:lang w:val="en-US"/>
        </w:rPr>
        <w:t>CSS</w:t>
      </w:r>
      <w:r w:rsidRPr="00F52E3E">
        <w:t xml:space="preserve">. Сначала был разработан внешний скрипт </w:t>
      </w:r>
      <w:r w:rsidRPr="00AD55EE">
        <w:rPr>
          <w:lang w:val="en-US"/>
        </w:rPr>
        <w:t>hello</w:t>
      </w:r>
      <w:r w:rsidRPr="00F52E3E">
        <w:t>.</w:t>
      </w:r>
      <w:r w:rsidRPr="00AD55EE">
        <w:rPr>
          <w:lang w:val="en-US"/>
        </w:rPr>
        <w:t>js</w:t>
      </w:r>
      <w:r w:rsidRPr="00F52E3E">
        <w:t xml:space="preserve">, который при загрузке основной страницы выводит модальное окно с приветствием и указанием фамилии и имени. На рисунке 1 изображено подключение внешнего скрипта к </w:t>
      </w:r>
      <w:r w:rsidRPr="00AD55EE">
        <w:rPr>
          <w:lang w:val="en-US"/>
        </w:rPr>
        <w:t>HTML</w:t>
      </w:r>
      <w:r w:rsidRPr="00F52E3E">
        <w:t>-документу, а на рисунке 2 показан результат его выполнения в браузере.</w:t>
      </w:r>
    </w:p>
    <w:p w:rsidR="00F52E3E" w:rsidRDefault="00F52E3E" w:rsidP="00F52E3E">
      <w:pPr>
        <w:pStyle w:val="PICTURE"/>
      </w:pPr>
      <w:r>
        <w:drawing>
          <wp:inline distT="0" distB="0" distL="0" distR="0" wp14:anchorId="05A518F0" wp14:editId="29BA51CE">
            <wp:extent cx="3818964" cy="2335827"/>
            <wp:effectExtent l="0" t="0" r="3810" b="127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6586" cy="23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E3E" w:rsidRPr="0013378C" w:rsidRDefault="00F52E3E" w:rsidP="00F52E3E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55A76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13378C">
        <w:t xml:space="preserve">Скрипт </w:t>
      </w:r>
      <w:r w:rsidR="0013378C">
        <w:rPr>
          <w:lang w:val="en-US"/>
        </w:rPr>
        <w:t>hello</w:t>
      </w:r>
      <w:r w:rsidR="0013378C" w:rsidRPr="0013378C">
        <w:t>.</w:t>
      </w:r>
      <w:r w:rsidR="0013378C">
        <w:rPr>
          <w:lang w:val="en-US"/>
        </w:rPr>
        <w:t>js</w:t>
      </w:r>
      <w:r w:rsidR="0013378C" w:rsidRPr="0013378C">
        <w:t xml:space="preserve"> </w:t>
      </w:r>
      <w:r w:rsidR="0013378C">
        <w:t>и его подключение</w:t>
      </w:r>
    </w:p>
    <w:p w:rsidR="008D14D8" w:rsidRDefault="008D14D8" w:rsidP="008D14D8">
      <w:pPr>
        <w:pStyle w:val="PICTURE"/>
      </w:pPr>
      <w:r>
        <w:drawing>
          <wp:inline distT="0" distB="0" distL="0" distR="0" wp14:anchorId="797B4196" wp14:editId="08901F91">
            <wp:extent cx="3836586" cy="1972076"/>
            <wp:effectExtent l="0" t="0" r="0" b="0"/>
            <wp:docPr id="122407809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78099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6586" cy="197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4D8" w:rsidRPr="00D17381" w:rsidRDefault="008D14D8" w:rsidP="008D14D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55A76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C65034">
        <w:t xml:space="preserve">Результат выполнения </w:t>
      </w:r>
      <w:r w:rsidR="00C65034">
        <w:rPr>
          <w:lang w:val="en-US"/>
        </w:rPr>
        <w:t>hello</w:t>
      </w:r>
      <w:r w:rsidR="00C65034" w:rsidRPr="00D17381">
        <w:t>.</w:t>
      </w:r>
      <w:r w:rsidR="00C65034">
        <w:rPr>
          <w:lang w:val="en-US"/>
        </w:rPr>
        <w:t>js</w:t>
      </w:r>
    </w:p>
    <w:p w:rsidR="00AD55EE" w:rsidRPr="00F52E3E" w:rsidRDefault="00AD55EE" w:rsidP="00AD55EE">
      <w:pPr>
        <w:pStyle w:val="MAINTEXT1"/>
      </w:pPr>
      <w:r w:rsidRPr="00F52E3E">
        <w:t xml:space="preserve">Далее была реализована первая часть задания, связанная с объявлением функций разными способами. В файле </w:t>
      </w:r>
      <w:r w:rsidRPr="00AD55EE">
        <w:rPr>
          <w:lang w:val="en-US"/>
        </w:rPr>
        <w:t>script</w:t>
      </w:r>
      <w:r w:rsidRPr="00F52E3E">
        <w:t>.</w:t>
      </w:r>
      <w:r w:rsidRPr="00AD55EE">
        <w:rPr>
          <w:lang w:val="en-US"/>
        </w:rPr>
        <w:t>js</w:t>
      </w:r>
      <w:r w:rsidRPr="00F52E3E">
        <w:t xml:space="preserve"> были созданы три функции, выполняющие одну и ту же простую задачу: вычисление суммы двух чисел. </w:t>
      </w:r>
      <w:r w:rsidRPr="00F52E3E">
        <w:lastRenderedPageBreak/>
        <w:t xml:space="preserve">Первая функция была объявлена с помощью </w:t>
      </w:r>
      <w:r w:rsidRPr="00AD55EE">
        <w:rPr>
          <w:lang w:val="en-US"/>
        </w:rPr>
        <w:t>Function</w:t>
      </w:r>
      <w:r w:rsidRPr="00F52E3E">
        <w:t xml:space="preserve"> </w:t>
      </w:r>
      <w:r w:rsidRPr="00AD55EE">
        <w:rPr>
          <w:lang w:val="en-US"/>
        </w:rPr>
        <w:t>Declaration</w:t>
      </w:r>
      <w:r w:rsidRPr="00F52E3E">
        <w:t xml:space="preserve">, вторая с помощью </w:t>
      </w:r>
      <w:r w:rsidRPr="00AD55EE">
        <w:rPr>
          <w:lang w:val="en-US"/>
        </w:rPr>
        <w:t>Function</w:t>
      </w:r>
      <w:r w:rsidRPr="00F52E3E">
        <w:t xml:space="preserve"> </w:t>
      </w:r>
      <w:r w:rsidRPr="00AD55EE">
        <w:rPr>
          <w:lang w:val="en-US"/>
        </w:rPr>
        <w:t>Expression</w:t>
      </w:r>
      <w:r w:rsidRPr="00F52E3E">
        <w:t>, а третья с помощью стрелочной функции. Для каждой функции на странице была создана отдельная кнопка с соответствующей подписью. После нажатия на любую из этих кнопок на странице отображается одинаковый результат вычисления. На рисунке 3 изображен фрагмент кода с тремя способами объявления функций, а на рисунке 4 показан результат работы кнопок на веб-странице.</w:t>
      </w:r>
    </w:p>
    <w:p w:rsidR="008D14D8" w:rsidRDefault="008D14D8" w:rsidP="008D14D8">
      <w:pPr>
        <w:pStyle w:val="PICTURE"/>
      </w:pPr>
      <w:r>
        <w:drawing>
          <wp:inline distT="0" distB="0" distL="0" distR="0" wp14:anchorId="4D83A75E" wp14:editId="4EB89AC3">
            <wp:extent cx="3836586" cy="2015668"/>
            <wp:effectExtent l="0" t="0" r="0" b="3810"/>
            <wp:docPr id="117793671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36713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6586" cy="201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4D8" w:rsidRPr="00CA75ED" w:rsidRDefault="008D14D8" w:rsidP="008D14D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55A76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CA75ED">
        <w:t>Три способа объявления функции</w:t>
      </w:r>
    </w:p>
    <w:p w:rsidR="008D14D8" w:rsidRDefault="008D14D8" w:rsidP="008D14D8">
      <w:pPr>
        <w:pStyle w:val="PICTURE"/>
      </w:pPr>
      <w:r>
        <w:drawing>
          <wp:inline distT="0" distB="0" distL="0" distR="0" wp14:anchorId="4D83A75E" wp14:editId="4EB89AC3">
            <wp:extent cx="4616824" cy="1375904"/>
            <wp:effectExtent l="0" t="0" r="0" b="0"/>
            <wp:docPr id="172536032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60325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8021" cy="138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4D8" w:rsidRPr="0013378C" w:rsidRDefault="008D14D8" w:rsidP="008D14D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55A76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E809CC">
        <w:t>Результат нажатия на кнопку «</w:t>
      </w:r>
      <w:r w:rsidR="00E809CC">
        <w:rPr>
          <w:lang w:val="en-US"/>
        </w:rPr>
        <w:t>Arrow</w:t>
      </w:r>
      <w:r w:rsidR="00E809CC" w:rsidRPr="000A20A2">
        <w:t xml:space="preserve"> </w:t>
      </w:r>
      <w:r w:rsidR="00E809CC">
        <w:rPr>
          <w:lang w:val="en-US"/>
        </w:rPr>
        <w:t>Function</w:t>
      </w:r>
      <w:r w:rsidR="00E809CC">
        <w:t>»</w:t>
      </w:r>
    </w:p>
    <w:p w:rsidR="00AD55EE" w:rsidRPr="00BF31D1" w:rsidRDefault="00AD55EE" w:rsidP="00AD55EE">
      <w:pPr>
        <w:pStyle w:val="MAINTEXT1"/>
      </w:pPr>
      <w:r w:rsidRPr="00F52E3E">
        <w:t xml:space="preserve">Затем была выполнена первая задача второй части лабораторной работы. На основной веб-странице был создан нумерованный список дел на воскресенье. </w:t>
      </w:r>
      <w:r w:rsidRPr="00BF31D1">
        <w:t xml:space="preserve">Под списком были размещены кнопки для добавления новых элементов. При нажатии на кнопку «Утренняя пробежка» новый пункт добавляется в начало списка, при нажатии на кнопку «Театр» пункт добавляется в конец списка, а при нажатии на кнопку «Выставка» элемент вставляется в середину списка. Для этого в </w:t>
      </w:r>
      <w:r w:rsidRPr="00AD55EE">
        <w:rPr>
          <w:lang w:val="en-US"/>
        </w:rPr>
        <w:t>JavaScript</w:t>
      </w:r>
      <w:r w:rsidRPr="00BF31D1">
        <w:t xml:space="preserve"> использовались методы работы с </w:t>
      </w:r>
      <w:r w:rsidRPr="00AD55EE">
        <w:rPr>
          <w:lang w:val="en-US"/>
        </w:rPr>
        <w:t>DOM</w:t>
      </w:r>
      <w:r w:rsidRPr="00BF31D1">
        <w:t xml:space="preserve">-структурой документа. На рисунке 5 изображен исходный список дел и кнопки управления, а на рисунке 6 показан измененный список </w:t>
      </w:r>
      <w:r w:rsidRPr="00BF31D1">
        <w:lastRenderedPageBreak/>
        <w:t>после добавления новых элементов.</w:t>
      </w:r>
    </w:p>
    <w:p w:rsidR="008D14D8" w:rsidRDefault="008D14D8" w:rsidP="008D14D8">
      <w:pPr>
        <w:pStyle w:val="PICTURE"/>
      </w:pPr>
      <w:r>
        <w:drawing>
          <wp:inline distT="0" distB="0" distL="0" distR="0" wp14:anchorId="4D83A75E" wp14:editId="4EB89AC3">
            <wp:extent cx="4610616" cy="1371600"/>
            <wp:effectExtent l="0" t="0" r="0" b="0"/>
            <wp:docPr id="91234740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47405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9856" cy="137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4D8" w:rsidRPr="003027DE" w:rsidRDefault="008D14D8" w:rsidP="008D14D8">
      <w:pPr>
        <w:pStyle w:val="PICTURE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55A76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="003027DE">
        <w:t xml:space="preserve"> Исходный список дел</w:t>
      </w:r>
    </w:p>
    <w:p w:rsidR="008D14D8" w:rsidRDefault="008D14D8" w:rsidP="008D14D8">
      <w:pPr>
        <w:pStyle w:val="PICTURE"/>
      </w:pPr>
      <w:r>
        <w:drawing>
          <wp:inline distT="0" distB="0" distL="0" distR="0" wp14:anchorId="4D83A75E" wp14:editId="4EB89AC3">
            <wp:extent cx="4509247" cy="1776231"/>
            <wp:effectExtent l="0" t="0" r="0" b="1905"/>
            <wp:docPr id="147064601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46016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6607" cy="177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4D8" w:rsidRPr="0013378C" w:rsidRDefault="008D14D8" w:rsidP="008D14D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55A76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3027DE">
        <w:t>Список дел с добавленными записями с помощью скрипта</w:t>
      </w:r>
    </w:p>
    <w:p w:rsidR="00AD55EE" w:rsidRPr="00BF31D1" w:rsidRDefault="00AD55EE" w:rsidP="00AD55EE">
      <w:pPr>
        <w:pStyle w:val="MAINTEXT1"/>
      </w:pPr>
      <w:r w:rsidRPr="00BF31D1">
        <w:t xml:space="preserve">После этого была создана отдельная веб-страница </w:t>
      </w:r>
      <w:r w:rsidRPr="00AD55EE">
        <w:rPr>
          <w:lang w:val="en-US"/>
        </w:rPr>
        <w:t>friends</w:t>
      </w:r>
      <w:r w:rsidRPr="00BF31D1">
        <w:t>.</w:t>
      </w:r>
      <w:r w:rsidRPr="00AD55EE">
        <w:rPr>
          <w:lang w:val="en-US"/>
        </w:rPr>
        <w:t>html</w:t>
      </w:r>
      <w:r w:rsidRPr="00BF31D1">
        <w:t xml:space="preserve"> для выполнения второй задачи второй части лабораторной работы. На этой странице размещена кнопка «Мои друзья». При нажатии на нее последовательно выводятся модальные окна типа </w:t>
      </w:r>
      <w:r w:rsidRPr="00AD55EE">
        <w:rPr>
          <w:lang w:val="en-US"/>
        </w:rPr>
        <w:t>alert</w:t>
      </w:r>
      <w:r w:rsidRPr="00BF31D1">
        <w:t xml:space="preserve"> с именами друзей. Имена были заранее записаны в массив, после чего каждый элемент массива выводится в отдельном модальном окне. На рисунке 7 изображен код функции для вывода имен друзей, а на рисунке 8 показан результат работы кнопки «Мои друзья» в браузере.</w:t>
      </w:r>
    </w:p>
    <w:p w:rsidR="008D14D8" w:rsidRDefault="008D14D8" w:rsidP="008D14D8">
      <w:pPr>
        <w:pStyle w:val="PICTURE"/>
      </w:pPr>
      <w:r>
        <w:drawing>
          <wp:inline distT="0" distB="0" distL="0" distR="0" wp14:anchorId="4D83A75E" wp14:editId="4EB89AC3">
            <wp:extent cx="4542963" cy="1048871"/>
            <wp:effectExtent l="0" t="0" r="3810" b="5715"/>
            <wp:docPr id="61225560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55602" name="Graphic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4109" cy="106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4D8" w:rsidRPr="003152D1" w:rsidRDefault="008D14D8" w:rsidP="008D14D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55A76">
        <w:rPr>
          <w:noProof/>
        </w:rPr>
        <w:t>7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3152D1">
        <w:t>Функция</w:t>
      </w:r>
      <w:r w:rsidR="00693DB3" w:rsidRPr="00693DB3">
        <w:t xml:space="preserve"> </w:t>
      </w:r>
      <w:r w:rsidR="00693DB3" w:rsidRPr="00693DB3">
        <w:t>showFriends</w:t>
      </w:r>
      <w:r w:rsidR="003152D1">
        <w:t xml:space="preserve"> вывода элементов массива</w:t>
      </w:r>
    </w:p>
    <w:p w:rsidR="008D14D8" w:rsidRDefault="008D14D8" w:rsidP="008D14D8">
      <w:pPr>
        <w:pStyle w:val="PICTURE"/>
      </w:pPr>
      <w:r>
        <w:lastRenderedPageBreak/>
        <w:drawing>
          <wp:inline distT="0" distB="0" distL="0" distR="0" wp14:anchorId="4D83A75E" wp14:editId="4EB89AC3">
            <wp:extent cx="2457473" cy="1613333"/>
            <wp:effectExtent l="0" t="0" r="0" b="0"/>
            <wp:docPr id="81778338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83382" name="Graphic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2448" cy="162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A21" w:rsidRPr="00C64A21">
        <w:drawing>
          <wp:inline distT="0" distB="0" distL="0" distR="0" wp14:anchorId="3981E89E" wp14:editId="70CD474F">
            <wp:extent cx="2787305" cy="1615129"/>
            <wp:effectExtent l="0" t="0" r="0" b="0"/>
            <wp:docPr id="5450970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9706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8502" cy="16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4D8" w:rsidRPr="00E87C49" w:rsidRDefault="008D14D8" w:rsidP="008D14D8">
      <w:pPr>
        <w:pStyle w:val="PICTURE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55A76">
        <w:rPr>
          <w:noProof/>
        </w:rPr>
        <w:t>8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E87C49">
        <w:t xml:space="preserve">Результат функции </w:t>
      </w:r>
      <w:r w:rsidR="00E87C49">
        <w:rPr>
          <w:lang w:val="en-US"/>
        </w:rPr>
        <w:t>showFriends</w:t>
      </w:r>
    </w:p>
    <w:p w:rsidR="00AD55EE" w:rsidRDefault="00AD55EE" w:rsidP="00AD55EE">
      <w:pPr>
        <w:pStyle w:val="MAINTEXT1"/>
      </w:pPr>
      <w:r w:rsidRPr="00BF31D1">
        <w:t xml:space="preserve">На завершающем этапе было выполнено оформление страниц с помощью файла </w:t>
      </w:r>
      <w:r w:rsidRPr="00AD55EE">
        <w:rPr>
          <w:lang w:val="en-US"/>
        </w:rPr>
        <w:t>style</w:t>
      </w:r>
      <w:r w:rsidRPr="00BF31D1">
        <w:t>.</w:t>
      </w:r>
      <w:r w:rsidRPr="00AD55EE">
        <w:rPr>
          <w:lang w:val="en-US"/>
        </w:rPr>
        <w:t>css</w:t>
      </w:r>
      <w:r w:rsidRPr="00BF31D1">
        <w:t xml:space="preserve">. Для элементов страницы были настроены отступы, цвета, размеры шрифтов, внешний вид кнопок и адаптация под небольшую ширину экрана. Также была проверена корректность подключения файлов и синтаксис </w:t>
      </w:r>
      <w:r w:rsidRPr="00AD55EE">
        <w:rPr>
          <w:lang w:val="en-US"/>
        </w:rPr>
        <w:t>JavaScript</w:t>
      </w:r>
      <w:r w:rsidRPr="00BF31D1">
        <w:t>-кода. На рисунке 9 изображен</w:t>
      </w:r>
      <w:r w:rsidR="001B695D">
        <w:t>о</w:t>
      </w:r>
      <w:r w:rsidRPr="00BF31D1">
        <w:t xml:space="preserve"> </w:t>
      </w:r>
      <w:r w:rsidR="001B695D">
        <w:t>о</w:t>
      </w:r>
      <w:r w:rsidR="001B695D" w:rsidRPr="001B695D">
        <w:t>формление основной и дополнительной страниц</w:t>
      </w:r>
      <w:r w:rsidRPr="00BF31D1">
        <w:t xml:space="preserve"> после применения стилей.</w:t>
      </w:r>
    </w:p>
    <w:p w:rsidR="008D14D8" w:rsidRDefault="008D14D8" w:rsidP="008D14D8">
      <w:pPr>
        <w:pStyle w:val="PICTURE"/>
      </w:pPr>
      <w:r>
        <w:drawing>
          <wp:inline distT="0" distB="0" distL="0" distR="0" wp14:anchorId="4D83A75E" wp14:editId="4EB89AC3">
            <wp:extent cx="3415553" cy="2700202"/>
            <wp:effectExtent l="0" t="0" r="1270" b="5080"/>
            <wp:docPr id="92748802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88024" name="Graphic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6363" cy="274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09A" w:rsidRPr="00BA409A">
        <w:drawing>
          <wp:inline distT="0" distB="0" distL="0" distR="0" wp14:anchorId="6C8D3C7F" wp14:editId="51DC75D0">
            <wp:extent cx="3415553" cy="1500624"/>
            <wp:effectExtent l="0" t="0" r="1270" b="0"/>
            <wp:docPr id="10758275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2758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9926" cy="151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4D8" w:rsidRPr="0013378C" w:rsidRDefault="008D14D8" w:rsidP="008D14D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55A76">
        <w:rPr>
          <w:noProof/>
        </w:rPr>
        <w:t>9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5746BD">
        <w:t>Оформление основной и дополнительной страниц</w:t>
      </w:r>
    </w:p>
    <w:p w:rsidR="000214A2" w:rsidRDefault="00C50AB4" w:rsidP="007C6CC9">
      <w:pPr>
        <w:pStyle w:val="DIV1"/>
      </w:pPr>
      <w:r>
        <w:t>Выводы</w:t>
      </w:r>
    </w:p>
    <w:p w:rsidR="00AD55EE" w:rsidRDefault="00AD55EE" w:rsidP="00AD55EE">
      <w:pPr>
        <w:pStyle w:val="MAINTEXT1"/>
      </w:pPr>
      <w:r>
        <w:t xml:space="preserve">В ходе лабораторной работы были получены практические навыки </w:t>
      </w:r>
      <w:r>
        <w:lastRenderedPageBreak/>
        <w:t>создания и подключения внешних JavaScript-файлов к HTML-документу. Были рассмотрены три способа объявления функций в JavaScript: Function Declaration, Function Expression и стрелочная функция. Также была изучена обработка событий нажатия на кнопки и вывод результатов работы функций на веб-страницу.</w:t>
      </w:r>
    </w:p>
    <w:p w:rsidR="007C6CC9" w:rsidRPr="007C6CC9" w:rsidRDefault="00AD55EE" w:rsidP="00AD55EE">
      <w:pPr>
        <w:pStyle w:val="MAINTEXT1"/>
      </w:pPr>
      <w:r>
        <w:t>Кроме того, в работе были применены методы взаимодействия с DOM-структурой документа. С их помощью были реализованы добавление элементов в начало, середину и конец списка, а также последовательный вывод модальных окон с помощью alert. В результате была создана веб-страница, демонстрирующая базовые возможности JavaScript для создания интерактивных элементов на сайте.</w:t>
      </w:r>
    </w:p>
    <w:p w:rsidR="0034013E" w:rsidRDefault="0034013E">
      <w:pPr>
        <w:spacing w:after="200" w:line="276" w:lineRule="auto"/>
        <w:rPr>
          <w:iCs/>
          <w:color w:val="000000" w:themeColor="text1"/>
          <w:sz w:val="28"/>
          <w:szCs w:val="28"/>
        </w:rPr>
      </w:pPr>
      <w:r>
        <w:br w:type="page"/>
      </w:r>
    </w:p>
    <w:p w:rsidR="0034013E" w:rsidRDefault="0034013E" w:rsidP="0034013E">
      <w:pPr>
        <w:pStyle w:val="H1"/>
      </w:pPr>
      <w:r>
        <w:lastRenderedPageBreak/>
        <w:t>ПРИЛОЖЕНИЕ</w:t>
      </w:r>
    </w:p>
    <w:p w:rsidR="0034013E" w:rsidRPr="002734FB" w:rsidRDefault="0034013E" w:rsidP="0034013E">
      <w:pPr>
        <w:pStyle w:val="LISTINGCAPTION"/>
        <w:rPr>
          <w:lang w:val="en-US"/>
        </w:rPr>
      </w:pPr>
      <w:r>
        <w:t>Листинг</w:t>
      </w:r>
      <w:r w:rsidRPr="00C33B27">
        <w:rPr>
          <w:lang w:val="en-US"/>
        </w:rPr>
        <w:t xml:space="preserve"> </w:t>
      </w:r>
      <w:r>
        <w:fldChar w:fldCharType="begin"/>
      </w:r>
      <w:r w:rsidRPr="00C33B27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C33B27">
        <w:rPr>
          <w:lang w:val="en-US"/>
        </w:rPr>
        <w:instrText xml:space="preserve"> </w:instrText>
      </w:r>
      <w:r>
        <w:instrText>Листинг</w:instrText>
      </w:r>
      <w:r w:rsidRPr="00C33B27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C33B27">
        <w:rPr>
          <w:lang w:val="en-US"/>
        </w:rPr>
        <w:instrText xml:space="preserve"> </w:instrText>
      </w:r>
      <w:r>
        <w:fldChar w:fldCharType="separate"/>
      </w:r>
      <w:r w:rsidR="00155A76">
        <w:rPr>
          <w:noProof/>
          <w:lang w:val="en-US"/>
        </w:rPr>
        <w:t>1</w:t>
      </w:r>
      <w:r>
        <w:fldChar w:fldCharType="end"/>
      </w:r>
      <w:r w:rsidRPr="00C33B27">
        <w:rPr>
          <w:lang w:val="en-US"/>
        </w:rPr>
        <w:t xml:space="preserve"> — </w:t>
      </w:r>
      <w:r w:rsidR="002734FB">
        <w:rPr>
          <w:lang w:val="en-US"/>
        </w:rPr>
        <w:t>index.html</w:t>
      </w:r>
    </w:p>
    <w:p w:rsidR="00C33B27" w:rsidRDefault="00C33B27" w:rsidP="00C33B27">
      <w:pPr>
        <w:pStyle w:val="LISTINGBODY"/>
      </w:pPr>
      <w:r>
        <w:t>&lt;!doctype html&gt;</w:t>
      </w:r>
    </w:p>
    <w:p w:rsidR="00C33B27" w:rsidRDefault="00C33B27" w:rsidP="00C33B27">
      <w:pPr>
        <w:pStyle w:val="LISTINGBODY"/>
      </w:pPr>
      <w:r>
        <w:t>&lt;html lang="ru"&gt;</w:t>
      </w:r>
    </w:p>
    <w:p w:rsidR="00C33B27" w:rsidRDefault="00C33B27" w:rsidP="00C33B27">
      <w:pPr>
        <w:pStyle w:val="LISTINGBODY"/>
      </w:pPr>
      <w:r>
        <w:tab/>
        <w:t>&lt;head&gt;</w:t>
      </w:r>
    </w:p>
    <w:p w:rsidR="00C33B27" w:rsidRDefault="00C33B27" w:rsidP="00C33B27">
      <w:pPr>
        <w:pStyle w:val="LISTINGBODY"/>
      </w:pPr>
      <w:r>
        <w:tab/>
      </w:r>
      <w:r>
        <w:tab/>
        <w:t>&lt;meta charset="UTF-8" /&gt;</w:t>
      </w:r>
    </w:p>
    <w:p w:rsidR="00C33B27" w:rsidRDefault="00C33B27" w:rsidP="00C33B27">
      <w:pPr>
        <w:pStyle w:val="LISTINGBODY"/>
      </w:pPr>
      <w:r>
        <w:tab/>
      </w:r>
      <w:r>
        <w:tab/>
        <w:t>&lt;meta name="viewport" content="width=device-width, initial-scale=1.0" /&gt;</w:t>
      </w:r>
    </w:p>
    <w:p w:rsidR="00C33B27" w:rsidRDefault="00C33B27" w:rsidP="00C33B27">
      <w:pPr>
        <w:pStyle w:val="LISTINGBODY"/>
      </w:pPr>
      <w:r>
        <w:tab/>
      </w:r>
      <w:r>
        <w:tab/>
        <w:t>&lt;link rel="stylesheet" href="style.css" /&gt;</w:t>
      </w:r>
    </w:p>
    <w:p w:rsidR="00C33B27" w:rsidRDefault="00C33B27" w:rsidP="00C33B27">
      <w:pPr>
        <w:pStyle w:val="LISTINGBODY"/>
      </w:pPr>
      <w:r>
        <w:tab/>
      </w:r>
      <w:r>
        <w:tab/>
        <w:t>&lt;script src="hello.js" defer&gt;&lt;/script&gt;</w:t>
      </w:r>
    </w:p>
    <w:p w:rsidR="00C33B27" w:rsidRDefault="00C33B27" w:rsidP="00C33B27">
      <w:pPr>
        <w:pStyle w:val="LISTINGBODY"/>
      </w:pPr>
      <w:r>
        <w:tab/>
      </w:r>
      <w:r>
        <w:tab/>
        <w:t>&lt;script src="script.js" defer&gt;&lt;/script&gt;</w:t>
      </w:r>
    </w:p>
    <w:p w:rsidR="00C33B27" w:rsidRDefault="00C33B27" w:rsidP="00C33B27">
      <w:pPr>
        <w:pStyle w:val="LISTINGBODY"/>
      </w:pPr>
      <w:r>
        <w:tab/>
        <w:t>&lt;/head&gt;</w:t>
      </w:r>
    </w:p>
    <w:p w:rsidR="00C33B27" w:rsidRDefault="00C33B27" w:rsidP="00C33B27">
      <w:pPr>
        <w:pStyle w:val="LISTINGBODY"/>
      </w:pPr>
      <w:r>
        <w:tab/>
        <w:t>&lt;body&gt;</w:t>
      </w:r>
    </w:p>
    <w:p w:rsidR="00C33B27" w:rsidRDefault="00C33B27" w:rsidP="00C33B27">
      <w:pPr>
        <w:pStyle w:val="LISTINGBODY"/>
      </w:pPr>
      <w:r>
        <w:tab/>
      </w:r>
      <w:r>
        <w:tab/>
        <w:t>&lt;main class="page"&gt;</w:t>
      </w:r>
    </w:p>
    <w:p w:rsidR="00C33B27" w:rsidRDefault="00C33B27" w:rsidP="00C33B27">
      <w:pPr>
        <w:pStyle w:val="LISTINGBODY"/>
      </w:pPr>
      <w:r>
        <w:tab/>
      </w:r>
      <w:r>
        <w:tab/>
      </w:r>
      <w:r>
        <w:tab/>
        <w:t>&lt;section class="section"&gt;</w:t>
      </w:r>
    </w:p>
    <w:p w:rsidR="00C33B27" w:rsidRPr="00C33B27" w:rsidRDefault="00C33B27" w:rsidP="00C33B27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  <w:t xml:space="preserve">&lt;h2&gt;Часть 1. </w:t>
      </w:r>
      <w:r w:rsidRPr="00C33B27">
        <w:rPr>
          <w:lang w:val="ru-RU"/>
        </w:rPr>
        <w:t>Объявление функций&lt;/</w:t>
      </w:r>
      <w:r>
        <w:t>h</w:t>
      </w:r>
      <w:r w:rsidRPr="00C33B27">
        <w:rPr>
          <w:lang w:val="ru-RU"/>
        </w:rPr>
        <w:t>2&gt;</w:t>
      </w:r>
    </w:p>
    <w:p w:rsidR="00C33B27" w:rsidRPr="00C33B27" w:rsidRDefault="00C33B27" w:rsidP="00C33B27">
      <w:pPr>
        <w:pStyle w:val="LISTINGBODY"/>
        <w:rPr>
          <w:lang w:val="ru-RU"/>
        </w:rPr>
      </w:pP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  <w:t>&lt;</w:t>
      </w:r>
      <w:r>
        <w:t>p</w:t>
      </w:r>
      <w:r w:rsidRPr="00C33B27">
        <w:rPr>
          <w:lang w:val="ru-RU"/>
        </w:rPr>
        <w:t xml:space="preserve"> </w:t>
      </w:r>
      <w:r>
        <w:t>class</w:t>
      </w:r>
      <w:r w:rsidRPr="00C33B27">
        <w:rPr>
          <w:lang w:val="ru-RU"/>
        </w:rPr>
        <w:t>="</w:t>
      </w:r>
      <w:r>
        <w:t>task</w:t>
      </w:r>
      <w:r w:rsidRPr="00C33B27">
        <w:rPr>
          <w:lang w:val="ru-RU"/>
        </w:rPr>
        <w:t>-</w:t>
      </w:r>
      <w:r>
        <w:t>text</w:t>
      </w:r>
      <w:r w:rsidRPr="00C33B27">
        <w:rPr>
          <w:lang w:val="ru-RU"/>
        </w:rPr>
        <w:t>"&gt;</w:t>
      </w:r>
    </w:p>
    <w:p w:rsidR="00C33B27" w:rsidRPr="00C33B27" w:rsidRDefault="00C33B27" w:rsidP="00C33B27">
      <w:pPr>
        <w:pStyle w:val="LISTINGBODY"/>
        <w:rPr>
          <w:lang w:val="ru-RU"/>
        </w:rPr>
      </w:pP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  <w:t>Каждая кнопка вызывает функцию, объявленную разным способом. Все функции решают</w:t>
      </w:r>
    </w:p>
    <w:p w:rsidR="00C33B27" w:rsidRPr="00C33B27" w:rsidRDefault="00C33B27" w:rsidP="00C33B27">
      <w:pPr>
        <w:pStyle w:val="LISTINGBODY"/>
        <w:rPr>
          <w:lang w:val="ru-RU"/>
        </w:rPr>
      </w:pP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  <w:t>одну задачу: вычисляют сумму чисел 15 и 27.</w:t>
      </w:r>
    </w:p>
    <w:p w:rsidR="00C33B27" w:rsidRPr="00C33B27" w:rsidRDefault="00C33B27" w:rsidP="00C33B27">
      <w:pPr>
        <w:pStyle w:val="LISTINGBODY"/>
        <w:rPr>
          <w:lang w:val="ru-RU"/>
        </w:rPr>
      </w:pP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  <w:t>&lt;/</w:t>
      </w:r>
      <w:r>
        <w:t>p</w:t>
      </w:r>
      <w:r w:rsidRPr="00C33B27">
        <w:rPr>
          <w:lang w:val="ru-RU"/>
        </w:rPr>
        <w:t>&gt;</w:t>
      </w:r>
    </w:p>
    <w:p w:rsidR="00C33B27" w:rsidRPr="00C33B27" w:rsidRDefault="00C33B27" w:rsidP="00C33B27">
      <w:pPr>
        <w:pStyle w:val="LISTINGBODY"/>
        <w:rPr>
          <w:lang w:val="ru-RU"/>
        </w:rPr>
      </w:pPr>
    </w:p>
    <w:p w:rsidR="00C33B27" w:rsidRDefault="00C33B27" w:rsidP="00C33B27">
      <w:pPr>
        <w:pStyle w:val="LISTINGBODY"/>
      </w:pP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</w:r>
      <w:r>
        <w:t>&lt;div class="button-row"&gt;</w:t>
      </w:r>
    </w:p>
    <w:p w:rsidR="00C33B27" w:rsidRDefault="00C33B27" w:rsidP="00C33B2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&lt;button type="button" id="declarationBtn"&gt;Function Declaration&lt;/button&gt;</w:t>
      </w:r>
    </w:p>
    <w:p w:rsidR="00C33B27" w:rsidRDefault="00C33B27" w:rsidP="00C33B2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&lt;button type="button" id="expressionBtn"&gt;Function Expression&lt;/button&gt;</w:t>
      </w:r>
    </w:p>
    <w:p w:rsidR="00C33B27" w:rsidRDefault="00C33B27" w:rsidP="00C33B2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&lt;button type="button" id="arrowBtn"&gt;Arrow Function&lt;/button&gt;</w:t>
      </w:r>
    </w:p>
    <w:p w:rsidR="00C33B27" w:rsidRDefault="00C33B27" w:rsidP="00C33B27">
      <w:pPr>
        <w:pStyle w:val="LISTINGBODY"/>
      </w:pPr>
      <w:r>
        <w:tab/>
      </w:r>
      <w:r>
        <w:tab/>
      </w:r>
      <w:r>
        <w:tab/>
      </w:r>
      <w:r>
        <w:tab/>
        <w:t>&lt;/div&gt;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ab/>
      </w:r>
      <w:r>
        <w:tab/>
      </w:r>
      <w:r>
        <w:tab/>
      </w:r>
      <w:r>
        <w:tab/>
        <w:t>&lt;p class="result" id="functionResult"&gt;Результат появится здесь.&lt;/p&gt;</w:t>
      </w:r>
    </w:p>
    <w:p w:rsidR="00C33B27" w:rsidRDefault="00C33B27" w:rsidP="00C33B27">
      <w:pPr>
        <w:pStyle w:val="LISTINGBODY"/>
      </w:pPr>
      <w:r>
        <w:tab/>
      </w:r>
      <w:r>
        <w:tab/>
      </w:r>
      <w:r>
        <w:tab/>
        <w:t>&lt;/section&gt;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ab/>
      </w:r>
      <w:r>
        <w:tab/>
      </w:r>
      <w:r>
        <w:tab/>
        <w:t>&lt;section class="section"&gt;</w:t>
      </w:r>
    </w:p>
    <w:p w:rsidR="00C33B27" w:rsidRPr="00C33B27" w:rsidRDefault="00C33B27" w:rsidP="00C33B27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  <w:t xml:space="preserve">&lt;h2&gt;Часть 2. </w:t>
      </w:r>
      <w:r w:rsidRPr="00C33B27">
        <w:rPr>
          <w:lang w:val="ru-RU"/>
        </w:rPr>
        <w:t>Список дел на воскресенье&lt;/</w:t>
      </w:r>
      <w:r>
        <w:t>h</w:t>
      </w:r>
      <w:r w:rsidRPr="00C33B27">
        <w:rPr>
          <w:lang w:val="ru-RU"/>
        </w:rPr>
        <w:t>2&gt;</w:t>
      </w:r>
    </w:p>
    <w:p w:rsidR="00C33B27" w:rsidRPr="00C33B27" w:rsidRDefault="00C33B27" w:rsidP="00C33B27">
      <w:pPr>
        <w:pStyle w:val="LISTINGBODY"/>
        <w:rPr>
          <w:lang w:val="ru-RU"/>
        </w:rPr>
      </w:pPr>
    </w:p>
    <w:p w:rsidR="00C33B27" w:rsidRDefault="00C33B27" w:rsidP="00C33B27">
      <w:pPr>
        <w:pStyle w:val="LISTINGBODY"/>
      </w:pP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</w:r>
      <w:r>
        <w:t>&lt;ol class="todo-list" id="todoList"&gt;</w:t>
      </w:r>
    </w:p>
    <w:p w:rsidR="00C33B27" w:rsidRPr="00C33B27" w:rsidRDefault="00C33B27" w:rsidP="00C33B27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 w:rsidRPr="00C33B27">
        <w:rPr>
          <w:lang w:val="ru-RU"/>
        </w:rPr>
        <w:t>&lt;</w:t>
      </w:r>
      <w:r>
        <w:t>li</w:t>
      </w:r>
      <w:r w:rsidRPr="00C33B27">
        <w:rPr>
          <w:lang w:val="ru-RU"/>
        </w:rPr>
        <w:t>&gt;Позавтракать&lt;/</w:t>
      </w:r>
      <w:r>
        <w:t>li</w:t>
      </w:r>
      <w:r w:rsidRPr="00C33B27">
        <w:rPr>
          <w:lang w:val="ru-RU"/>
        </w:rPr>
        <w:t>&gt;</w:t>
      </w:r>
    </w:p>
    <w:p w:rsidR="00C33B27" w:rsidRPr="00C33B27" w:rsidRDefault="00C33B27" w:rsidP="00C33B27">
      <w:pPr>
        <w:pStyle w:val="LISTINGBODY"/>
        <w:rPr>
          <w:lang w:val="ru-RU"/>
        </w:rPr>
      </w:pP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  <w:t>&lt;</w:t>
      </w:r>
      <w:r>
        <w:t>li</w:t>
      </w:r>
      <w:r w:rsidRPr="00C33B27">
        <w:rPr>
          <w:lang w:val="ru-RU"/>
        </w:rPr>
        <w:t>&gt;Сделать домашнее задание&lt;/</w:t>
      </w:r>
      <w:r>
        <w:t>li</w:t>
      </w:r>
      <w:r w:rsidRPr="00C33B27">
        <w:rPr>
          <w:lang w:val="ru-RU"/>
        </w:rPr>
        <w:t>&gt;</w:t>
      </w:r>
    </w:p>
    <w:p w:rsidR="00C33B27" w:rsidRPr="00C33B27" w:rsidRDefault="00C33B27" w:rsidP="00C33B27">
      <w:pPr>
        <w:pStyle w:val="LISTINGBODY"/>
        <w:rPr>
          <w:lang w:val="ru-RU"/>
        </w:rPr>
      </w:pP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  <w:t>&lt;</w:t>
      </w:r>
      <w:r>
        <w:t>li</w:t>
      </w:r>
      <w:r w:rsidRPr="00C33B27">
        <w:rPr>
          <w:lang w:val="ru-RU"/>
        </w:rPr>
        <w:t>&gt;Погулять&lt;/</w:t>
      </w:r>
      <w:r>
        <w:t>li</w:t>
      </w:r>
      <w:r w:rsidRPr="00C33B27">
        <w:rPr>
          <w:lang w:val="ru-RU"/>
        </w:rPr>
        <w:t>&gt;</w:t>
      </w:r>
    </w:p>
    <w:p w:rsidR="00C33B27" w:rsidRPr="00C33B27" w:rsidRDefault="00C33B27" w:rsidP="00C33B27">
      <w:pPr>
        <w:pStyle w:val="LISTINGBODY"/>
        <w:rPr>
          <w:lang w:val="ru-RU"/>
        </w:rPr>
      </w:pP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  <w:t>&lt;</w:t>
      </w:r>
      <w:r>
        <w:t>li</w:t>
      </w:r>
      <w:r w:rsidRPr="00C33B27">
        <w:rPr>
          <w:lang w:val="ru-RU"/>
        </w:rPr>
        <w:t>&gt;Подготовиться к понедельнику&lt;/</w:t>
      </w:r>
      <w:r>
        <w:t>li</w:t>
      </w:r>
      <w:r w:rsidRPr="00C33B27">
        <w:rPr>
          <w:lang w:val="ru-RU"/>
        </w:rPr>
        <w:t>&gt;</w:t>
      </w:r>
    </w:p>
    <w:p w:rsidR="00C33B27" w:rsidRDefault="00C33B27" w:rsidP="00C33B27">
      <w:pPr>
        <w:pStyle w:val="LISTINGBODY"/>
      </w:pP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</w:r>
      <w:r>
        <w:t>&lt;/ol&gt;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ab/>
      </w:r>
      <w:r>
        <w:tab/>
      </w:r>
      <w:r>
        <w:tab/>
      </w:r>
      <w:r>
        <w:tab/>
        <w:t>&lt;div class="button-row"&gt;</w:t>
      </w:r>
    </w:p>
    <w:p w:rsidR="00C33B27" w:rsidRDefault="00C33B27" w:rsidP="00C33B2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&lt;button type="button" id="addMorningBtn"&gt;Утренняя пробежка&lt;/button&gt;</w:t>
      </w:r>
    </w:p>
    <w:p w:rsidR="00C33B27" w:rsidRDefault="00C33B27" w:rsidP="00C33B2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&lt;button type="button" id="addExhibitionBtn"&gt;Выставка&lt;/button&gt;</w:t>
      </w:r>
    </w:p>
    <w:p w:rsidR="00C33B27" w:rsidRDefault="00C33B27" w:rsidP="00C33B27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&lt;button type="button" id="addTheatreBtn"&gt;Театр&lt;/button&gt;</w:t>
      </w:r>
    </w:p>
    <w:p w:rsidR="00C33B27" w:rsidRDefault="00C33B27" w:rsidP="00C33B27">
      <w:pPr>
        <w:pStyle w:val="LISTINGBODY"/>
      </w:pPr>
      <w:r>
        <w:tab/>
      </w:r>
      <w:r>
        <w:tab/>
      </w:r>
      <w:r>
        <w:tab/>
      </w:r>
      <w:r>
        <w:tab/>
        <w:t>&lt;/div&gt;</w:t>
      </w:r>
    </w:p>
    <w:p w:rsidR="00C33B27" w:rsidRDefault="00C33B27" w:rsidP="00C33B27">
      <w:pPr>
        <w:pStyle w:val="LISTINGBODY"/>
      </w:pPr>
      <w:r>
        <w:tab/>
      </w:r>
      <w:r>
        <w:tab/>
      </w:r>
      <w:r>
        <w:tab/>
        <w:t>&lt;/section&gt;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ab/>
      </w:r>
      <w:r>
        <w:tab/>
      </w:r>
      <w:r>
        <w:tab/>
        <w:t>&lt;section class="section compact"&gt;</w:t>
      </w:r>
    </w:p>
    <w:p w:rsidR="00C33B27" w:rsidRPr="00C33B27" w:rsidRDefault="00C33B27" w:rsidP="00C33B27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C33B27">
        <w:rPr>
          <w:lang w:val="ru-RU"/>
        </w:rPr>
        <w:t>&lt;</w:t>
      </w:r>
      <w:r>
        <w:t>h</w:t>
      </w:r>
      <w:r w:rsidRPr="00C33B27">
        <w:rPr>
          <w:lang w:val="ru-RU"/>
        </w:rPr>
        <w:t>2&gt;Модальные окна с именами друзей&lt;/</w:t>
      </w:r>
      <w:r>
        <w:t>h</w:t>
      </w:r>
      <w:r w:rsidRPr="00C33B27">
        <w:rPr>
          <w:lang w:val="ru-RU"/>
        </w:rPr>
        <w:t>2&gt;</w:t>
      </w:r>
    </w:p>
    <w:p w:rsidR="00C33B27" w:rsidRDefault="00C33B27" w:rsidP="00C33B27">
      <w:pPr>
        <w:pStyle w:val="LISTINGBODY"/>
      </w:pP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</w:r>
      <w:r w:rsidRPr="00C33B27">
        <w:rPr>
          <w:lang w:val="ru-RU"/>
        </w:rPr>
        <w:tab/>
      </w:r>
      <w:r>
        <w:t>&lt;a class="link-button" href="friends.html"&gt;Открыть страницу «Мои друзья»&lt;/a&gt;</w:t>
      </w:r>
    </w:p>
    <w:p w:rsidR="00C33B27" w:rsidRDefault="00C33B27" w:rsidP="00C33B27">
      <w:pPr>
        <w:pStyle w:val="LISTINGBODY"/>
      </w:pPr>
      <w:r>
        <w:tab/>
      </w:r>
      <w:r>
        <w:tab/>
      </w:r>
      <w:r>
        <w:tab/>
        <w:t>&lt;/section&gt;</w:t>
      </w:r>
    </w:p>
    <w:p w:rsidR="00C33B27" w:rsidRDefault="00C33B27" w:rsidP="00C33B27">
      <w:pPr>
        <w:pStyle w:val="LISTINGBODY"/>
      </w:pPr>
      <w:r>
        <w:tab/>
      </w:r>
      <w:r>
        <w:tab/>
        <w:t>&lt;/main&gt;</w:t>
      </w:r>
    </w:p>
    <w:p w:rsidR="00C33B27" w:rsidRDefault="00C33B27" w:rsidP="00C33B27">
      <w:pPr>
        <w:pStyle w:val="LISTINGBODY"/>
      </w:pPr>
      <w:r>
        <w:tab/>
        <w:t>&lt;/body&gt;</w:t>
      </w:r>
    </w:p>
    <w:p w:rsidR="0034013E" w:rsidRPr="00C33B27" w:rsidRDefault="00C33B27" w:rsidP="00C33B27">
      <w:pPr>
        <w:pStyle w:val="LISTINGBODY"/>
      </w:pPr>
      <w:r>
        <w:t>&lt;/html&gt;</w:t>
      </w:r>
    </w:p>
    <w:p w:rsidR="009B0C93" w:rsidRPr="002734FB" w:rsidRDefault="009B0C93" w:rsidP="009B0C93">
      <w:pPr>
        <w:pStyle w:val="LISTINGCAPTION"/>
        <w:rPr>
          <w:lang w:val="en-US"/>
        </w:rPr>
      </w:pPr>
      <w:r>
        <w:t>Листинг</w:t>
      </w:r>
      <w:r w:rsidRPr="002734FB">
        <w:rPr>
          <w:lang w:val="en-US"/>
        </w:rPr>
        <w:t xml:space="preserve"> </w:t>
      </w:r>
      <w:r>
        <w:fldChar w:fldCharType="begin"/>
      </w:r>
      <w:r w:rsidRPr="002734FB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2734FB">
        <w:rPr>
          <w:lang w:val="en-US"/>
        </w:rPr>
        <w:instrText xml:space="preserve"> </w:instrText>
      </w:r>
      <w:r>
        <w:instrText>Листинг</w:instrText>
      </w:r>
      <w:r w:rsidRPr="002734FB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2734FB">
        <w:rPr>
          <w:lang w:val="en-US"/>
        </w:rPr>
        <w:instrText xml:space="preserve"> </w:instrText>
      </w:r>
      <w:r>
        <w:fldChar w:fldCharType="separate"/>
      </w:r>
      <w:r w:rsidR="00155A76">
        <w:rPr>
          <w:noProof/>
          <w:lang w:val="en-US"/>
        </w:rPr>
        <w:t>2</w:t>
      </w:r>
      <w:r>
        <w:fldChar w:fldCharType="end"/>
      </w:r>
      <w:r w:rsidRPr="002734FB">
        <w:rPr>
          <w:lang w:val="en-US"/>
        </w:rPr>
        <w:t xml:space="preserve"> — </w:t>
      </w:r>
      <w:r w:rsidR="002734FB">
        <w:rPr>
          <w:lang w:val="en-US"/>
        </w:rPr>
        <w:t>friends.html</w:t>
      </w:r>
    </w:p>
    <w:p w:rsidR="00C33B27" w:rsidRDefault="00C33B27" w:rsidP="00C33B27">
      <w:pPr>
        <w:pStyle w:val="LISTINGBODY"/>
      </w:pPr>
      <w:r>
        <w:t>&lt;!doctype html&gt;</w:t>
      </w:r>
    </w:p>
    <w:p w:rsidR="00C33B27" w:rsidRDefault="00C33B27" w:rsidP="00C33B27">
      <w:pPr>
        <w:pStyle w:val="LISTINGBODY"/>
      </w:pPr>
      <w:r>
        <w:t>&lt;html lang="ru"&gt;</w:t>
      </w:r>
    </w:p>
    <w:p w:rsidR="00C33B27" w:rsidRDefault="00C33B27" w:rsidP="00C33B27">
      <w:pPr>
        <w:pStyle w:val="LISTINGBODY"/>
      </w:pPr>
      <w:r>
        <w:lastRenderedPageBreak/>
        <w:tab/>
        <w:t>&lt;head&gt;</w:t>
      </w:r>
    </w:p>
    <w:p w:rsidR="00C33B27" w:rsidRDefault="00C33B27" w:rsidP="00C33B27">
      <w:pPr>
        <w:pStyle w:val="LISTINGBODY"/>
      </w:pPr>
      <w:r>
        <w:tab/>
      </w:r>
      <w:r>
        <w:tab/>
        <w:t>&lt;meta charset="UTF-8" /&gt;</w:t>
      </w:r>
    </w:p>
    <w:p w:rsidR="00C33B27" w:rsidRDefault="00C33B27" w:rsidP="00C33B27">
      <w:pPr>
        <w:pStyle w:val="LISTINGBODY"/>
      </w:pPr>
      <w:r>
        <w:tab/>
      </w:r>
      <w:r>
        <w:tab/>
        <w:t>&lt;meta name="viewport" content="width=device-width, initial-scale=1.0" /&gt;</w:t>
      </w:r>
    </w:p>
    <w:p w:rsidR="00C33B27" w:rsidRDefault="00C33B27" w:rsidP="00C33B27">
      <w:pPr>
        <w:pStyle w:val="LISTINGBODY"/>
      </w:pPr>
      <w:r>
        <w:tab/>
      </w:r>
      <w:r>
        <w:tab/>
        <w:t>&lt;link rel="stylesheet" href="style.css" /&gt;</w:t>
      </w:r>
    </w:p>
    <w:p w:rsidR="00C33B27" w:rsidRDefault="00C33B27" w:rsidP="00C33B27">
      <w:pPr>
        <w:pStyle w:val="LISTINGBODY"/>
      </w:pPr>
      <w:r>
        <w:tab/>
      </w:r>
      <w:r>
        <w:tab/>
        <w:t>&lt;script src="script.js" defer&gt;&lt;/script&gt;</w:t>
      </w:r>
    </w:p>
    <w:p w:rsidR="00C33B27" w:rsidRDefault="00C33B27" w:rsidP="00C33B27">
      <w:pPr>
        <w:pStyle w:val="LISTINGBODY"/>
      </w:pPr>
      <w:r>
        <w:tab/>
        <w:t>&lt;/head&gt;</w:t>
      </w:r>
    </w:p>
    <w:p w:rsidR="00C33B27" w:rsidRDefault="00C33B27" w:rsidP="00C33B27">
      <w:pPr>
        <w:pStyle w:val="LISTINGBODY"/>
      </w:pPr>
      <w:r>
        <w:tab/>
        <w:t>&lt;body&gt;</w:t>
      </w:r>
    </w:p>
    <w:p w:rsidR="00C33B27" w:rsidRDefault="00C33B27" w:rsidP="00C33B27">
      <w:pPr>
        <w:pStyle w:val="LISTINGBODY"/>
      </w:pPr>
      <w:r>
        <w:tab/>
      </w:r>
      <w:r>
        <w:tab/>
        <w:t>&lt;main class="page narrow"&gt;</w:t>
      </w:r>
    </w:p>
    <w:p w:rsidR="00C33B27" w:rsidRDefault="00C33B27" w:rsidP="00C33B27">
      <w:pPr>
        <w:pStyle w:val="LISTINGBODY"/>
      </w:pPr>
      <w:r>
        <w:tab/>
      </w:r>
      <w:r>
        <w:tab/>
      </w:r>
      <w:r>
        <w:tab/>
        <w:t>&lt;header class="header"&gt;</w:t>
      </w:r>
    </w:p>
    <w:p w:rsidR="00C33B27" w:rsidRDefault="00C33B27" w:rsidP="00C33B27">
      <w:pPr>
        <w:pStyle w:val="LISTINGBODY"/>
      </w:pPr>
      <w:r>
        <w:tab/>
      </w:r>
      <w:r>
        <w:tab/>
      </w:r>
      <w:r>
        <w:tab/>
      </w:r>
      <w:r>
        <w:tab/>
        <w:t>&lt;h1&gt;Мои друзья&lt;/h1&gt;</w:t>
      </w:r>
    </w:p>
    <w:p w:rsidR="00C33B27" w:rsidRDefault="00C33B27" w:rsidP="00C33B27">
      <w:pPr>
        <w:pStyle w:val="LISTINGBODY"/>
      </w:pPr>
      <w:r>
        <w:tab/>
      </w:r>
      <w:r>
        <w:tab/>
      </w:r>
      <w:r>
        <w:tab/>
        <w:t>&lt;/header&gt;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ab/>
      </w:r>
      <w:r>
        <w:tab/>
      </w:r>
      <w:r>
        <w:tab/>
        <w:t>&lt;section class="section compact"&gt;</w:t>
      </w:r>
    </w:p>
    <w:p w:rsidR="00C33B27" w:rsidRDefault="00C33B27" w:rsidP="00C33B27">
      <w:pPr>
        <w:pStyle w:val="LISTINGBODY"/>
      </w:pPr>
      <w:r>
        <w:tab/>
      </w:r>
      <w:r>
        <w:tab/>
      </w:r>
      <w:r>
        <w:tab/>
      </w:r>
      <w:r>
        <w:tab/>
        <w:t>&lt;button type="button" id="friendsBtn"&gt;Мои друзья&lt;/button&gt;</w:t>
      </w:r>
    </w:p>
    <w:p w:rsidR="00C33B27" w:rsidRPr="009F6120" w:rsidRDefault="00C33B27" w:rsidP="00C33B27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 w:rsidRPr="009F6120">
        <w:rPr>
          <w:lang w:val="ru-RU"/>
        </w:rPr>
        <w:t>&lt;</w:t>
      </w:r>
      <w:r>
        <w:t>p</w:t>
      </w:r>
      <w:r w:rsidRPr="009F6120">
        <w:rPr>
          <w:lang w:val="ru-RU"/>
        </w:rPr>
        <w:t xml:space="preserve"> </w:t>
      </w:r>
      <w:r>
        <w:t>class</w:t>
      </w:r>
      <w:r w:rsidRPr="009F6120">
        <w:rPr>
          <w:lang w:val="ru-RU"/>
        </w:rPr>
        <w:t>="</w:t>
      </w:r>
      <w:r>
        <w:t>task</w:t>
      </w:r>
      <w:r w:rsidRPr="009F6120">
        <w:rPr>
          <w:lang w:val="ru-RU"/>
        </w:rPr>
        <w:t>-</w:t>
      </w:r>
      <w:r>
        <w:t>text</w:t>
      </w:r>
      <w:r w:rsidRPr="009F6120">
        <w:rPr>
          <w:lang w:val="ru-RU"/>
        </w:rPr>
        <w:t>"&gt;</w:t>
      </w:r>
    </w:p>
    <w:p w:rsidR="00C33B27" w:rsidRPr="009F6120" w:rsidRDefault="00C33B27" w:rsidP="00C33B27">
      <w:pPr>
        <w:pStyle w:val="LISTINGBODY"/>
        <w:rPr>
          <w:lang w:val="ru-RU"/>
        </w:rPr>
      </w:pPr>
      <w:r w:rsidRPr="009F6120">
        <w:rPr>
          <w:lang w:val="ru-RU"/>
        </w:rPr>
        <w:tab/>
      </w:r>
      <w:r w:rsidRPr="009F6120">
        <w:rPr>
          <w:lang w:val="ru-RU"/>
        </w:rPr>
        <w:tab/>
      </w:r>
      <w:r w:rsidRPr="009F6120">
        <w:rPr>
          <w:lang w:val="ru-RU"/>
        </w:rPr>
        <w:tab/>
      </w:r>
      <w:r w:rsidRPr="009F6120">
        <w:rPr>
          <w:lang w:val="ru-RU"/>
        </w:rPr>
        <w:tab/>
      </w:r>
      <w:r w:rsidRPr="009F6120">
        <w:rPr>
          <w:lang w:val="ru-RU"/>
        </w:rPr>
        <w:tab/>
        <w:t>После нажатия будут поочередно выведены модальные окна с именами друзей.</w:t>
      </w:r>
    </w:p>
    <w:p w:rsidR="00C33B27" w:rsidRDefault="00C33B27" w:rsidP="00C33B27">
      <w:pPr>
        <w:pStyle w:val="LISTINGBODY"/>
      </w:pPr>
      <w:r w:rsidRPr="009F6120">
        <w:rPr>
          <w:lang w:val="ru-RU"/>
        </w:rPr>
        <w:tab/>
      </w:r>
      <w:r w:rsidRPr="009F6120">
        <w:rPr>
          <w:lang w:val="ru-RU"/>
        </w:rPr>
        <w:tab/>
      </w:r>
      <w:r w:rsidRPr="009F6120">
        <w:rPr>
          <w:lang w:val="ru-RU"/>
        </w:rPr>
        <w:tab/>
      </w:r>
      <w:r w:rsidRPr="009F6120">
        <w:rPr>
          <w:lang w:val="ru-RU"/>
        </w:rPr>
        <w:tab/>
      </w:r>
      <w:r>
        <w:t>&lt;/p&gt;</w:t>
      </w:r>
    </w:p>
    <w:p w:rsidR="00C33B27" w:rsidRDefault="00C33B27" w:rsidP="00C33B27">
      <w:pPr>
        <w:pStyle w:val="LISTINGBODY"/>
      </w:pPr>
      <w:r>
        <w:tab/>
      </w:r>
      <w:r>
        <w:tab/>
      </w:r>
      <w:r>
        <w:tab/>
      </w:r>
      <w:r>
        <w:tab/>
        <w:t>&lt;a class="text-link" href="index.html"&gt;Вернуться к основной странице&lt;/a&gt;</w:t>
      </w:r>
    </w:p>
    <w:p w:rsidR="00C33B27" w:rsidRDefault="00C33B27" w:rsidP="00C33B27">
      <w:pPr>
        <w:pStyle w:val="LISTINGBODY"/>
      </w:pPr>
      <w:r>
        <w:tab/>
      </w:r>
      <w:r>
        <w:tab/>
      </w:r>
      <w:r>
        <w:tab/>
        <w:t>&lt;/section&gt;</w:t>
      </w:r>
    </w:p>
    <w:p w:rsidR="00C33B27" w:rsidRDefault="00C33B27" w:rsidP="00C33B27">
      <w:pPr>
        <w:pStyle w:val="LISTINGBODY"/>
      </w:pPr>
      <w:r>
        <w:tab/>
      </w:r>
      <w:r>
        <w:tab/>
        <w:t>&lt;/main&gt;</w:t>
      </w:r>
    </w:p>
    <w:p w:rsidR="00C33B27" w:rsidRDefault="00C33B27" w:rsidP="00C33B27">
      <w:pPr>
        <w:pStyle w:val="LISTINGBODY"/>
      </w:pPr>
      <w:r>
        <w:tab/>
        <w:t>&lt;/body&gt;</w:t>
      </w:r>
    </w:p>
    <w:p w:rsidR="009B0C93" w:rsidRPr="00CF4D08" w:rsidRDefault="00C33B27" w:rsidP="00C33B27">
      <w:pPr>
        <w:pStyle w:val="LISTINGBODY"/>
      </w:pPr>
      <w:r>
        <w:t>&lt;/html&gt;</w:t>
      </w:r>
    </w:p>
    <w:p w:rsidR="009B0C93" w:rsidRPr="002734FB" w:rsidRDefault="009B0C93" w:rsidP="009B0C93">
      <w:pPr>
        <w:pStyle w:val="LISTINGCAPTION"/>
        <w:rPr>
          <w:lang w:val="en-US"/>
        </w:rPr>
      </w:pPr>
      <w:r>
        <w:t>Листинг</w:t>
      </w:r>
      <w:r w:rsidRPr="002734FB">
        <w:rPr>
          <w:lang w:val="en-US"/>
        </w:rPr>
        <w:t xml:space="preserve"> </w:t>
      </w:r>
      <w:r>
        <w:fldChar w:fldCharType="begin"/>
      </w:r>
      <w:r w:rsidRPr="002734FB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2734FB">
        <w:rPr>
          <w:lang w:val="en-US"/>
        </w:rPr>
        <w:instrText xml:space="preserve"> </w:instrText>
      </w:r>
      <w:r>
        <w:instrText>Листинг</w:instrText>
      </w:r>
      <w:r w:rsidRPr="002734FB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2734FB">
        <w:rPr>
          <w:lang w:val="en-US"/>
        </w:rPr>
        <w:instrText xml:space="preserve"> </w:instrText>
      </w:r>
      <w:r>
        <w:fldChar w:fldCharType="separate"/>
      </w:r>
      <w:r w:rsidR="00155A76">
        <w:rPr>
          <w:noProof/>
          <w:lang w:val="en-US"/>
        </w:rPr>
        <w:t>3</w:t>
      </w:r>
      <w:r>
        <w:fldChar w:fldCharType="end"/>
      </w:r>
      <w:r w:rsidRPr="002734FB">
        <w:rPr>
          <w:lang w:val="en-US"/>
        </w:rPr>
        <w:t xml:space="preserve"> — </w:t>
      </w:r>
      <w:r w:rsidR="002734FB">
        <w:rPr>
          <w:lang w:val="en-US"/>
        </w:rPr>
        <w:t>script.js</w:t>
      </w:r>
    </w:p>
    <w:p w:rsidR="00C33B27" w:rsidRDefault="00C33B27" w:rsidP="00C33B27">
      <w:pPr>
        <w:pStyle w:val="LISTINGBODY"/>
      </w:pPr>
      <w:r>
        <w:t>function getSumDeclaration() {</w:t>
      </w:r>
    </w:p>
    <w:p w:rsidR="00C33B27" w:rsidRDefault="00C33B27" w:rsidP="00C33B27">
      <w:pPr>
        <w:pStyle w:val="LISTINGBODY"/>
      </w:pPr>
      <w:r>
        <w:tab/>
        <w:t>return 15 + 27;</w:t>
      </w:r>
    </w:p>
    <w:p w:rsidR="00C33B27" w:rsidRDefault="00C33B27" w:rsidP="00C33B27">
      <w:pPr>
        <w:pStyle w:val="LISTINGBODY"/>
      </w:pPr>
      <w:r>
        <w:t>}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>const getSumExpression = function () {</w:t>
      </w:r>
    </w:p>
    <w:p w:rsidR="00C33B27" w:rsidRDefault="00C33B27" w:rsidP="00C33B27">
      <w:pPr>
        <w:pStyle w:val="LISTINGBODY"/>
      </w:pPr>
      <w:r>
        <w:tab/>
        <w:t>return 15 + 27;</w:t>
      </w:r>
    </w:p>
    <w:p w:rsidR="00C33B27" w:rsidRDefault="00C33B27" w:rsidP="00C33B27">
      <w:pPr>
        <w:pStyle w:val="LISTINGBODY"/>
      </w:pPr>
      <w:r>
        <w:t>};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>const getSumArrow = () =&gt; 15 + 27;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>function showFunctionResult(methodName, result) {</w:t>
      </w:r>
    </w:p>
    <w:p w:rsidR="00C33B27" w:rsidRDefault="00C33B27" w:rsidP="00C33B27">
      <w:pPr>
        <w:pStyle w:val="LISTINGBODY"/>
      </w:pPr>
      <w:r>
        <w:tab/>
        <w:t>const resultElement = document.getElementById("functionResult");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ab/>
        <w:t>if (resultElement) {</w:t>
      </w:r>
    </w:p>
    <w:p w:rsidR="00C33B27" w:rsidRDefault="00C33B27" w:rsidP="00C33B27">
      <w:pPr>
        <w:pStyle w:val="LISTINGBODY"/>
      </w:pPr>
      <w:r>
        <w:tab/>
      </w:r>
      <w:r>
        <w:tab/>
        <w:t>resultElement.textContent = `${methodName}: 15 + 27 = ${result}`;</w:t>
      </w:r>
    </w:p>
    <w:p w:rsidR="00C33B27" w:rsidRDefault="00C33B27" w:rsidP="00C33B27">
      <w:pPr>
        <w:pStyle w:val="LISTINGBODY"/>
      </w:pPr>
      <w:r>
        <w:tab/>
        <w:t>}</w:t>
      </w:r>
    </w:p>
    <w:p w:rsidR="00C33B27" w:rsidRDefault="00C33B27" w:rsidP="00C33B27">
      <w:pPr>
        <w:pStyle w:val="LISTINGBODY"/>
      </w:pPr>
      <w:r>
        <w:t>}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>function addTodoItem(text, position) {</w:t>
      </w:r>
    </w:p>
    <w:p w:rsidR="00C33B27" w:rsidRDefault="00C33B27" w:rsidP="00C33B27">
      <w:pPr>
        <w:pStyle w:val="LISTINGBODY"/>
      </w:pPr>
      <w:r>
        <w:tab/>
        <w:t>const todoList = document.getElementById("todoList");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ab/>
        <w:t>if (!todoList) {</w:t>
      </w:r>
    </w:p>
    <w:p w:rsidR="00C33B27" w:rsidRDefault="00C33B27" w:rsidP="00C33B27">
      <w:pPr>
        <w:pStyle w:val="LISTINGBODY"/>
      </w:pPr>
      <w:r>
        <w:tab/>
      </w:r>
      <w:r>
        <w:tab/>
        <w:t>return;</w:t>
      </w:r>
    </w:p>
    <w:p w:rsidR="00C33B27" w:rsidRDefault="00C33B27" w:rsidP="00C33B27">
      <w:pPr>
        <w:pStyle w:val="LISTINGBODY"/>
      </w:pPr>
      <w:r>
        <w:tab/>
        <w:t>}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ab/>
        <w:t>const item = document.createElement("li");</w:t>
      </w:r>
    </w:p>
    <w:p w:rsidR="00C33B27" w:rsidRDefault="00C33B27" w:rsidP="00C33B27">
      <w:pPr>
        <w:pStyle w:val="LISTINGBODY"/>
      </w:pPr>
      <w:r>
        <w:tab/>
        <w:t>item.textContent = text;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ab/>
        <w:t>if (position === "start") {</w:t>
      </w:r>
    </w:p>
    <w:p w:rsidR="00C33B27" w:rsidRDefault="00C33B27" w:rsidP="00C33B27">
      <w:pPr>
        <w:pStyle w:val="LISTINGBODY"/>
      </w:pPr>
      <w:r>
        <w:tab/>
      </w:r>
      <w:r>
        <w:tab/>
        <w:t>todoList.prepend(item);</w:t>
      </w:r>
    </w:p>
    <w:p w:rsidR="00C33B27" w:rsidRDefault="00C33B27" w:rsidP="00C33B27">
      <w:pPr>
        <w:pStyle w:val="LISTINGBODY"/>
      </w:pPr>
      <w:r>
        <w:tab/>
      </w:r>
      <w:r>
        <w:tab/>
        <w:t>return;</w:t>
      </w:r>
    </w:p>
    <w:p w:rsidR="00C33B27" w:rsidRDefault="00C33B27" w:rsidP="00C33B27">
      <w:pPr>
        <w:pStyle w:val="LISTINGBODY"/>
      </w:pPr>
      <w:r>
        <w:tab/>
        <w:t>}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ab/>
        <w:t>if (position === "middle") {</w:t>
      </w:r>
    </w:p>
    <w:p w:rsidR="00C33B27" w:rsidRDefault="00C33B27" w:rsidP="00C33B27">
      <w:pPr>
        <w:pStyle w:val="LISTINGBODY"/>
      </w:pPr>
      <w:r>
        <w:tab/>
      </w:r>
      <w:r>
        <w:tab/>
        <w:t>const middleIndex = Math.floor(todoList.children.length / 2);</w:t>
      </w:r>
    </w:p>
    <w:p w:rsidR="00C33B27" w:rsidRDefault="00C33B27" w:rsidP="00C33B27">
      <w:pPr>
        <w:pStyle w:val="LISTINGBODY"/>
      </w:pPr>
      <w:r>
        <w:tab/>
      </w:r>
      <w:r>
        <w:tab/>
        <w:t>todoList.insertBefore(item, todoList.children[middleIndex]);</w:t>
      </w:r>
    </w:p>
    <w:p w:rsidR="00C33B27" w:rsidRDefault="00C33B27" w:rsidP="00C33B27">
      <w:pPr>
        <w:pStyle w:val="LISTINGBODY"/>
      </w:pPr>
      <w:r>
        <w:tab/>
      </w:r>
      <w:r>
        <w:tab/>
        <w:t>return;</w:t>
      </w:r>
    </w:p>
    <w:p w:rsidR="00C33B27" w:rsidRDefault="00C33B27" w:rsidP="00C33B27">
      <w:pPr>
        <w:pStyle w:val="LISTINGBODY"/>
      </w:pPr>
      <w:r>
        <w:lastRenderedPageBreak/>
        <w:tab/>
        <w:t>}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ab/>
        <w:t>todoList.append(item);</w:t>
      </w:r>
    </w:p>
    <w:p w:rsidR="00C33B27" w:rsidRDefault="00C33B27" w:rsidP="00C33B27">
      <w:pPr>
        <w:pStyle w:val="LISTINGBODY"/>
      </w:pPr>
      <w:r>
        <w:t>}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>function showFriends() {</w:t>
      </w:r>
    </w:p>
    <w:p w:rsidR="00C33B27" w:rsidRPr="003152D1" w:rsidRDefault="00C33B27" w:rsidP="00C33B27">
      <w:pPr>
        <w:pStyle w:val="LISTINGBODY"/>
        <w:rPr>
          <w:lang w:val="ru-RU"/>
        </w:rPr>
      </w:pPr>
      <w:r>
        <w:tab/>
        <w:t>const</w:t>
      </w:r>
      <w:r w:rsidRPr="003152D1">
        <w:rPr>
          <w:lang w:val="ru-RU"/>
        </w:rPr>
        <w:t xml:space="preserve"> </w:t>
      </w:r>
      <w:r>
        <w:t>friends</w:t>
      </w:r>
      <w:r w:rsidRPr="003152D1">
        <w:rPr>
          <w:lang w:val="ru-RU"/>
        </w:rPr>
        <w:t xml:space="preserve"> = ["Алексей", "Мария", "Иван", "Екатерина"];</w:t>
      </w:r>
    </w:p>
    <w:p w:rsidR="00C33B27" w:rsidRPr="003152D1" w:rsidRDefault="00C33B27" w:rsidP="00C33B27">
      <w:pPr>
        <w:pStyle w:val="LISTINGBODY"/>
        <w:rPr>
          <w:lang w:val="ru-RU"/>
        </w:rPr>
      </w:pPr>
    </w:p>
    <w:p w:rsidR="00C33B27" w:rsidRDefault="00C33B27" w:rsidP="00C33B27">
      <w:pPr>
        <w:pStyle w:val="LISTINGBODY"/>
      </w:pPr>
      <w:r w:rsidRPr="003152D1">
        <w:rPr>
          <w:lang w:val="ru-RU"/>
        </w:rPr>
        <w:tab/>
      </w:r>
      <w:r>
        <w:t>friends.forEach((friend) =&gt; {</w:t>
      </w:r>
    </w:p>
    <w:p w:rsidR="00C33B27" w:rsidRDefault="00C33B27" w:rsidP="00C33B27">
      <w:pPr>
        <w:pStyle w:val="LISTINGBODY"/>
      </w:pPr>
      <w:r>
        <w:tab/>
      </w:r>
      <w:r>
        <w:tab/>
        <w:t>alert(friend);</w:t>
      </w:r>
    </w:p>
    <w:p w:rsidR="00C33B27" w:rsidRDefault="00C33B27" w:rsidP="00C33B27">
      <w:pPr>
        <w:pStyle w:val="LISTINGBODY"/>
      </w:pPr>
      <w:r>
        <w:tab/>
        <w:t>});</w:t>
      </w:r>
    </w:p>
    <w:p w:rsidR="00C33B27" w:rsidRDefault="00C33B27" w:rsidP="00C33B27">
      <w:pPr>
        <w:pStyle w:val="LISTINGBODY"/>
      </w:pPr>
      <w:r>
        <w:t>}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>document.addEventListener("DOMContentLoaded", () =&gt; {</w:t>
      </w:r>
    </w:p>
    <w:p w:rsidR="00C33B27" w:rsidRDefault="00C33B27" w:rsidP="00C33B27">
      <w:pPr>
        <w:pStyle w:val="LISTINGBODY"/>
      </w:pPr>
      <w:r>
        <w:tab/>
        <w:t>document.getElementById("declarationBtn")?.addEventListener("click", () =&gt; {</w:t>
      </w:r>
    </w:p>
    <w:p w:rsidR="00C33B27" w:rsidRDefault="00C33B27" w:rsidP="00C33B27">
      <w:pPr>
        <w:pStyle w:val="LISTINGBODY"/>
      </w:pPr>
      <w:r>
        <w:tab/>
      </w:r>
      <w:r>
        <w:tab/>
        <w:t>showFunctionResult("Function Declaration", getSumDeclaration());</w:t>
      </w:r>
    </w:p>
    <w:p w:rsidR="00C33B27" w:rsidRDefault="00C33B27" w:rsidP="00C33B27">
      <w:pPr>
        <w:pStyle w:val="LISTINGBODY"/>
      </w:pPr>
      <w:r>
        <w:tab/>
        <w:t>});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ab/>
        <w:t>document.getElementById("expressionBtn")?.addEventListener("click", () =&gt; {</w:t>
      </w:r>
    </w:p>
    <w:p w:rsidR="00C33B27" w:rsidRDefault="00C33B27" w:rsidP="00C33B27">
      <w:pPr>
        <w:pStyle w:val="LISTINGBODY"/>
      </w:pPr>
      <w:r>
        <w:tab/>
      </w:r>
      <w:r>
        <w:tab/>
        <w:t>showFunctionResult("Function Expression", getSumExpression());</w:t>
      </w:r>
    </w:p>
    <w:p w:rsidR="00C33B27" w:rsidRDefault="00C33B27" w:rsidP="00C33B27">
      <w:pPr>
        <w:pStyle w:val="LISTINGBODY"/>
      </w:pPr>
      <w:r>
        <w:tab/>
        <w:t>});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ab/>
        <w:t>document.getElementById("arrowBtn")?.addEventListener("click", () =&gt; {</w:t>
      </w:r>
    </w:p>
    <w:p w:rsidR="00C33B27" w:rsidRDefault="00C33B27" w:rsidP="00C33B27">
      <w:pPr>
        <w:pStyle w:val="LISTINGBODY"/>
      </w:pPr>
      <w:r>
        <w:tab/>
      </w:r>
      <w:r>
        <w:tab/>
        <w:t>showFunctionResult("Arrow Function", getSumArrow());</w:t>
      </w:r>
    </w:p>
    <w:p w:rsidR="00C33B27" w:rsidRDefault="00C33B27" w:rsidP="00C33B27">
      <w:pPr>
        <w:pStyle w:val="LISTINGBODY"/>
      </w:pPr>
      <w:r>
        <w:tab/>
        <w:t>});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ab/>
        <w:t>document.getElementById("addMorningBtn")?.addEventListener("click", () =&gt; {</w:t>
      </w:r>
    </w:p>
    <w:p w:rsidR="00C33B27" w:rsidRDefault="00C33B27" w:rsidP="00C33B27">
      <w:pPr>
        <w:pStyle w:val="LISTINGBODY"/>
      </w:pPr>
      <w:r>
        <w:tab/>
      </w:r>
      <w:r>
        <w:tab/>
        <w:t>addTodoItem("Утренняя пробежка", "start");</w:t>
      </w:r>
    </w:p>
    <w:p w:rsidR="00C33B27" w:rsidRDefault="00C33B27" w:rsidP="00C33B27">
      <w:pPr>
        <w:pStyle w:val="LISTINGBODY"/>
      </w:pPr>
      <w:r>
        <w:tab/>
        <w:t>});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ab/>
        <w:t>document.getElementById("addExhibitionBtn")?.addEventListener("click", () =&gt; {</w:t>
      </w:r>
    </w:p>
    <w:p w:rsidR="00C33B27" w:rsidRDefault="00C33B27" w:rsidP="00C33B27">
      <w:pPr>
        <w:pStyle w:val="LISTINGBODY"/>
      </w:pPr>
      <w:r>
        <w:tab/>
      </w:r>
      <w:r>
        <w:tab/>
        <w:t>addTodoItem("Выставка", "middle");</w:t>
      </w:r>
    </w:p>
    <w:p w:rsidR="00C33B27" w:rsidRDefault="00C33B27" w:rsidP="00C33B27">
      <w:pPr>
        <w:pStyle w:val="LISTINGBODY"/>
      </w:pPr>
      <w:r>
        <w:tab/>
        <w:t>});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ab/>
        <w:t>document.getElementById("addTheatreBtn")?.addEventListener("click", () =&gt; {</w:t>
      </w:r>
    </w:p>
    <w:p w:rsidR="00C33B27" w:rsidRDefault="00C33B27" w:rsidP="00C33B27">
      <w:pPr>
        <w:pStyle w:val="LISTINGBODY"/>
      </w:pPr>
      <w:r>
        <w:tab/>
      </w:r>
      <w:r>
        <w:tab/>
        <w:t>addTodoItem("Театр", "end");</w:t>
      </w:r>
    </w:p>
    <w:p w:rsidR="00C33B27" w:rsidRDefault="00C33B27" w:rsidP="00C33B27">
      <w:pPr>
        <w:pStyle w:val="LISTINGBODY"/>
      </w:pPr>
      <w:r>
        <w:tab/>
        <w:t>});</w:t>
      </w:r>
    </w:p>
    <w:p w:rsidR="00C33B27" w:rsidRDefault="00C33B27" w:rsidP="00C33B27">
      <w:pPr>
        <w:pStyle w:val="LISTINGBODY"/>
      </w:pPr>
    </w:p>
    <w:p w:rsidR="00C33B27" w:rsidRDefault="00C33B27" w:rsidP="00C33B27">
      <w:pPr>
        <w:pStyle w:val="LISTINGBODY"/>
      </w:pPr>
      <w:r>
        <w:tab/>
        <w:t>document.getElementById("friendsBtn")?.addEventListener("click", showFriends);</w:t>
      </w:r>
    </w:p>
    <w:p w:rsidR="009B0C93" w:rsidRPr="00CF4D08" w:rsidRDefault="00C33B27" w:rsidP="00C33B27">
      <w:pPr>
        <w:pStyle w:val="LISTINGBODY"/>
      </w:pPr>
      <w:r>
        <w:t>});</w:t>
      </w:r>
    </w:p>
    <w:p w:rsidR="009B0C93" w:rsidRPr="002734FB" w:rsidRDefault="009B0C93" w:rsidP="009B0C93">
      <w:pPr>
        <w:pStyle w:val="LISTINGCAPTION"/>
        <w:rPr>
          <w:lang w:val="en-US"/>
        </w:rPr>
      </w:pPr>
      <w:r>
        <w:t>Листинг</w:t>
      </w:r>
      <w:r w:rsidRPr="002734FB">
        <w:rPr>
          <w:lang w:val="en-US"/>
        </w:rPr>
        <w:t xml:space="preserve"> </w:t>
      </w:r>
      <w:r>
        <w:fldChar w:fldCharType="begin"/>
      </w:r>
      <w:r w:rsidRPr="002734FB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2734FB">
        <w:rPr>
          <w:lang w:val="en-US"/>
        </w:rPr>
        <w:instrText xml:space="preserve"> </w:instrText>
      </w:r>
      <w:r>
        <w:instrText>Листинг</w:instrText>
      </w:r>
      <w:r w:rsidRPr="002734FB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2734FB">
        <w:rPr>
          <w:lang w:val="en-US"/>
        </w:rPr>
        <w:instrText xml:space="preserve"> </w:instrText>
      </w:r>
      <w:r>
        <w:fldChar w:fldCharType="separate"/>
      </w:r>
      <w:r w:rsidR="00155A76">
        <w:rPr>
          <w:noProof/>
          <w:lang w:val="en-US"/>
        </w:rPr>
        <w:t>4</w:t>
      </w:r>
      <w:r>
        <w:fldChar w:fldCharType="end"/>
      </w:r>
      <w:r w:rsidRPr="002734FB">
        <w:rPr>
          <w:lang w:val="en-US"/>
        </w:rPr>
        <w:t xml:space="preserve"> — </w:t>
      </w:r>
      <w:r w:rsidR="002734FB">
        <w:rPr>
          <w:lang w:val="en-US"/>
        </w:rPr>
        <w:t>style.css</w:t>
      </w:r>
    </w:p>
    <w:p w:rsidR="009F6120" w:rsidRDefault="009F6120" w:rsidP="009F6120">
      <w:pPr>
        <w:pStyle w:val="LISTINGBODY"/>
      </w:pPr>
      <w:r>
        <w:t>* {</w:t>
      </w:r>
    </w:p>
    <w:p w:rsidR="009F6120" w:rsidRDefault="009F6120" w:rsidP="009F6120">
      <w:pPr>
        <w:pStyle w:val="LISTINGBODY"/>
      </w:pPr>
      <w:r>
        <w:tab/>
        <w:t>box-sizing: border-box;</w:t>
      </w:r>
    </w:p>
    <w:p w:rsidR="009F6120" w:rsidRDefault="009F6120" w:rsidP="009F6120">
      <w:pPr>
        <w:pStyle w:val="LISTINGBODY"/>
      </w:pPr>
      <w:r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>body {</w:t>
      </w:r>
    </w:p>
    <w:p w:rsidR="009F6120" w:rsidRDefault="009F6120" w:rsidP="009F6120">
      <w:pPr>
        <w:pStyle w:val="LISTINGBODY"/>
      </w:pPr>
      <w:r>
        <w:tab/>
        <w:t>margin: 0;</w:t>
      </w:r>
    </w:p>
    <w:p w:rsidR="009F6120" w:rsidRDefault="009F6120" w:rsidP="009F6120">
      <w:pPr>
        <w:pStyle w:val="LISTINGBODY"/>
      </w:pPr>
      <w:r>
        <w:tab/>
        <w:t>background: #f2f5f7;</w:t>
      </w:r>
    </w:p>
    <w:p w:rsidR="009F6120" w:rsidRDefault="009F6120" w:rsidP="009F6120">
      <w:pPr>
        <w:pStyle w:val="LISTINGBODY"/>
      </w:pPr>
      <w:r>
        <w:tab/>
        <w:t>min-height: 100vh;</w:t>
      </w:r>
    </w:p>
    <w:p w:rsidR="009F6120" w:rsidRDefault="009F6120" w:rsidP="009F6120">
      <w:pPr>
        <w:pStyle w:val="LISTINGBODY"/>
      </w:pPr>
      <w:r>
        <w:tab/>
        <w:t>color: #222;</w:t>
      </w:r>
    </w:p>
    <w:p w:rsidR="009F6120" w:rsidRDefault="009F6120" w:rsidP="009F6120">
      <w:pPr>
        <w:pStyle w:val="LISTINGBODY"/>
      </w:pPr>
      <w:r>
        <w:tab/>
        <w:t>font-family: Arial, Helvetica, sans-serif;</w:t>
      </w:r>
    </w:p>
    <w:p w:rsidR="009F6120" w:rsidRDefault="009F6120" w:rsidP="009F6120">
      <w:pPr>
        <w:pStyle w:val="LISTINGBODY"/>
      </w:pPr>
      <w:r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>button,</w:t>
      </w:r>
    </w:p>
    <w:p w:rsidR="009F6120" w:rsidRDefault="009F6120" w:rsidP="009F6120">
      <w:pPr>
        <w:pStyle w:val="LISTINGBODY"/>
      </w:pPr>
      <w:r>
        <w:t>.link-button {</w:t>
      </w:r>
    </w:p>
    <w:p w:rsidR="009F6120" w:rsidRDefault="009F6120" w:rsidP="009F6120">
      <w:pPr>
        <w:pStyle w:val="LISTINGBODY"/>
      </w:pPr>
      <w:r>
        <w:tab/>
        <w:t>transition:</w:t>
      </w:r>
    </w:p>
    <w:p w:rsidR="009F6120" w:rsidRDefault="009F6120" w:rsidP="009F6120">
      <w:pPr>
        <w:pStyle w:val="LISTINGBODY"/>
      </w:pPr>
      <w:r>
        <w:tab/>
      </w:r>
      <w:r>
        <w:tab/>
        <w:t>background 0.2s ease,</w:t>
      </w:r>
    </w:p>
    <w:p w:rsidR="009F6120" w:rsidRDefault="009F6120" w:rsidP="009F6120">
      <w:pPr>
        <w:pStyle w:val="LISTINGBODY"/>
      </w:pPr>
      <w:r>
        <w:tab/>
      </w:r>
      <w:r>
        <w:tab/>
        <w:t>transform 0.2s ease;</w:t>
      </w:r>
    </w:p>
    <w:p w:rsidR="009F6120" w:rsidRDefault="009F6120" w:rsidP="009F6120">
      <w:pPr>
        <w:pStyle w:val="LISTINGBODY"/>
      </w:pPr>
      <w:r>
        <w:tab/>
        <w:t>cursor: pointer;</w:t>
      </w:r>
    </w:p>
    <w:p w:rsidR="009F6120" w:rsidRDefault="009F6120" w:rsidP="009F6120">
      <w:pPr>
        <w:pStyle w:val="LISTINGBODY"/>
      </w:pPr>
      <w:r>
        <w:tab/>
        <w:t>border: 0;</w:t>
      </w:r>
    </w:p>
    <w:p w:rsidR="009F6120" w:rsidRDefault="009F6120" w:rsidP="009F6120">
      <w:pPr>
        <w:pStyle w:val="LISTINGBODY"/>
      </w:pPr>
      <w:r>
        <w:lastRenderedPageBreak/>
        <w:tab/>
        <w:t>border-radius: 6px;</w:t>
      </w:r>
    </w:p>
    <w:p w:rsidR="009F6120" w:rsidRDefault="009F6120" w:rsidP="009F6120">
      <w:pPr>
        <w:pStyle w:val="LISTINGBODY"/>
      </w:pPr>
      <w:r>
        <w:tab/>
        <w:t>background: #2f6f8f;</w:t>
      </w:r>
    </w:p>
    <w:p w:rsidR="009F6120" w:rsidRDefault="009F6120" w:rsidP="009F6120">
      <w:pPr>
        <w:pStyle w:val="LISTINGBODY"/>
      </w:pPr>
      <w:r>
        <w:tab/>
        <w:t>padding: 12px 16px;</w:t>
      </w:r>
    </w:p>
    <w:p w:rsidR="009F6120" w:rsidRDefault="009F6120" w:rsidP="009F6120">
      <w:pPr>
        <w:pStyle w:val="LISTINGBODY"/>
      </w:pPr>
      <w:r>
        <w:tab/>
        <w:t>color: #fff;</w:t>
      </w:r>
    </w:p>
    <w:p w:rsidR="009F6120" w:rsidRDefault="009F6120" w:rsidP="009F6120">
      <w:pPr>
        <w:pStyle w:val="LISTINGBODY"/>
      </w:pPr>
      <w:r>
        <w:tab/>
        <w:t>font: inherit;</w:t>
      </w:r>
    </w:p>
    <w:p w:rsidR="009F6120" w:rsidRDefault="009F6120" w:rsidP="009F6120">
      <w:pPr>
        <w:pStyle w:val="LISTINGBODY"/>
      </w:pPr>
      <w:r>
        <w:tab/>
        <w:t>font-weight: 700;</w:t>
      </w:r>
    </w:p>
    <w:p w:rsidR="009F6120" w:rsidRDefault="009F6120" w:rsidP="009F6120">
      <w:pPr>
        <w:pStyle w:val="LISTINGBODY"/>
      </w:pPr>
      <w:r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>button:hover,</w:t>
      </w:r>
    </w:p>
    <w:p w:rsidR="009F6120" w:rsidRDefault="009F6120" w:rsidP="009F6120">
      <w:pPr>
        <w:pStyle w:val="LISTINGBODY"/>
      </w:pPr>
      <w:r>
        <w:t>.link-button:hover {</w:t>
      </w:r>
    </w:p>
    <w:p w:rsidR="009F6120" w:rsidRDefault="009F6120" w:rsidP="009F6120">
      <w:pPr>
        <w:pStyle w:val="LISTINGBODY"/>
      </w:pPr>
      <w:r>
        <w:tab/>
        <w:t>transform: translateY(-1px);</w:t>
      </w:r>
    </w:p>
    <w:p w:rsidR="009F6120" w:rsidRDefault="009F6120" w:rsidP="009F6120">
      <w:pPr>
        <w:pStyle w:val="LISTINGBODY"/>
      </w:pPr>
      <w:r>
        <w:tab/>
        <w:t>background: #24566f;</w:t>
      </w:r>
    </w:p>
    <w:p w:rsidR="009F6120" w:rsidRDefault="009F6120" w:rsidP="009F6120">
      <w:pPr>
        <w:pStyle w:val="LISTINGBODY"/>
      </w:pPr>
      <w:r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>.page {</w:t>
      </w:r>
    </w:p>
    <w:p w:rsidR="009F6120" w:rsidRDefault="009F6120" w:rsidP="009F6120">
      <w:pPr>
        <w:pStyle w:val="LISTINGBODY"/>
      </w:pPr>
      <w:r>
        <w:tab/>
        <w:t>margin: 0 auto;</w:t>
      </w:r>
    </w:p>
    <w:p w:rsidR="009F6120" w:rsidRDefault="009F6120" w:rsidP="009F6120">
      <w:pPr>
        <w:pStyle w:val="LISTINGBODY"/>
      </w:pPr>
      <w:r>
        <w:tab/>
        <w:t>padding: 40px 0;</w:t>
      </w:r>
    </w:p>
    <w:p w:rsidR="009F6120" w:rsidRDefault="009F6120" w:rsidP="009F6120">
      <w:pPr>
        <w:pStyle w:val="LISTINGBODY"/>
      </w:pPr>
      <w:r>
        <w:tab/>
        <w:t>width: min(920px, calc(100% - 32px));</w:t>
      </w:r>
    </w:p>
    <w:p w:rsidR="009F6120" w:rsidRDefault="009F6120" w:rsidP="009F6120">
      <w:pPr>
        <w:pStyle w:val="LISTINGBODY"/>
      </w:pPr>
      <w:r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>.page.narrow {</w:t>
      </w:r>
    </w:p>
    <w:p w:rsidR="009F6120" w:rsidRDefault="009F6120" w:rsidP="009F6120">
      <w:pPr>
        <w:pStyle w:val="LISTINGBODY"/>
      </w:pPr>
      <w:r>
        <w:tab/>
        <w:t>width: min(560px, calc(100% - 32px));</w:t>
      </w:r>
    </w:p>
    <w:p w:rsidR="009F6120" w:rsidRDefault="009F6120" w:rsidP="009F6120">
      <w:pPr>
        <w:pStyle w:val="LISTINGBODY"/>
      </w:pPr>
      <w:r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>.header {</w:t>
      </w:r>
    </w:p>
    <w:p w:rsidR="009F6120" w:rsidRDefault="009F6120" w:rsidP="009F6120">
      <w:pPr>
        <w:pStyle w:val="LISTINGBODY"/>
      </w:pPr>
      <w:r>
        <w:tab/>
        <w:t>margin-bottom: 24px;</w:t>
      </w:r>
    </w:p>
    <w:p w:rsidR="009F6120" w:rsidRDefault="009F6120" w:rsidP="009F6120">
      <w:pPr>
        <w:pStyle w:val="LISTINGBODY"/>
      </w:pPr>
      <w:r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>.label {</w:t>
      </w:r>
    </w:p>
    <w:p w:rsidR="009F6120" w:rsidRDefault="009F6120" w:rsidP="009F6120">
      <w:pPr>
        <w:pStyle w:val="LISTINGBODY"/>
      </w:pPr>
      <w:r>
        <w:tab/>
        <w:t>margin: 0 0 8px;</w:t>
      </w:r>
    </w:p>
    <w:p w:rsidR="009F6120" w:rsidRDefault="009F6120" w:rsidP="009F6120">
      <w:pPr>
        <w:pStyle w:val="LISTINGBODY"/>
      </w:pPr>
      <w:r>
        <w:tab/>
        <w:t>color: #2f6f8f;</w:t>
      </w:r>
    </w:p>
    <w:p w:rsidR="009F6120" w:rsidRDefault="009F6120" w:rsidP="009F6120">
      <w:pPr>
        <w:pStyle w:val="LISTINGBODY"/>
      </w:pPr>
      <w:r>
        <w:tab/>
        <w:t>font-weight: 700;</w:t>
      </w:r>
    </w:p>
    <w:p w:rsidR="009F6120" w:rsidRDefault="009F6120" w:rsidP="009F6120">
      <w:pPr>
        <w:pStyle w:val="LISTINGBODY"/>
      </w:pPr>
      <w:r>
        <w:tab/>
        <w:t>text-transform: uppercase;</w:t>
      </w:r>
    </w:p>
    <w:p w:rsidR="009F6120" w:rsidRDefault="009F6120" w:rsidP="009F6120">
      <w:pPr>
        <w:pStyle w:val="LISTINGBODY"/>
      </w:pPr>
      <w:r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>h1,</w:t>
      </w:r>
    </w:p>
    <w:p w:rsidR="009F6120" w:rsidRDefault="009F6120" w:rsidP="009F6120">
      <w:pPr>
        <w:pStyle w:val="LISTINGBODY"/>
      </w:pPr>
      <w:r>
        <w:t>h2,</w:t>
      </w:r>
    </w:p>
    <w:p w:rsidR="009F6120" w:rsidRDefault="009F6120" w:rsidP="009F6120">
      <w:pPr>
        <w:pStyle w:val="LISTINGBODY"/>
      </w:pPr>
      <w:r>
        <w:t>p {</w:t>
      </w:r>
    </w:p>
    <w:p w:rsidR="009F6120" w:rsidRDefault="009F6120" w:rsidP="009F6120">
      <w:pPr>
        <w:pStyle w:val="LISTINGBODY"/>
      </w:pPr>
      <w:r>
        <w:tab/>
        <w:t>margin-top: 0;</w:t>
      </w:r>
    </w:p>
    <w:p w:rsidR="009F6120" w:rsidRDefault="009F6120" w:rsidP="009F6120">
      <w:pPr>
        <w:pStyle w:val="LISTINGBODY"/>
      </w:pPr>
      <w:r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>h1 {</w:t>
      </w:r>
    </w:p>
    <w:p w:rsidR="009F6120" w:rsidRDefault="009F6120" w:rsidP="009F6120">
      <w:pPr>
        <w:pStyle w:val="LISTINGBODY"/>
      </w:pPr>
      <w:r>
        <w:tab/>
        <w:t>margin-bottom: 0;</w:t>
      </w:r>
    </w:p>
    <w:p w:rsidR="009F6120" w:rsidRDefault="009F6120" w:rsidP="009F6120">
      <w:pPr>
        <w:pStyle w:val="LISTINGBODY"/>
      </w:pPr>
      <w:r>
        <w:tab/>
        <w:t>font-size: 34px;</w:t>
      </w:r>
    </w:p>
    <w:p w:rsidR="009F6120" w:rsidRDefault="009F6120" w:rsidP="009F6120">
      <w:pPr>
        <w:pStyle w:val="LISTINGBODY"/>
      </w:pPr>
      <w:r>
        <w:tab/>
        <w:t>line-height: 1.2;</w:t>
      </w:r>
    </w:p>
    <w:p w:rsidR="009F6120" w:rsidRDefault="009F6120" w:rsidP="009F6120">
      <w:pPr>
        <w:pStyle w:val="LISTINGBODY"/>
      </w:pPr>
      <w:r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>h2 {</w:t>
      </w:r>
    </w:p>
    <w:p w:rsidR="009F6120" w:rsidRDefault="009F6120" w:rsidP="009F6120">
      <w:pPr>
        <w:pStyle w:val="LISTINGBODY"/>
      </w:pPr>
      <w:r>
        <w:tab/>
        <w:t>margin-bottom: 14px;</w:t>
      </w:r>
    </w:p>
    <w:p w:rsidR="009F6120" w:rsidRDefault="009F6120" w:rsidP="009F6120">
      <w:pPr>
        <w:pStyle w:val="LISTINGBODY"/>
      </w:pPr>
      <w:r>
        <w:tab/>
        <w:t>font-size: 24px;</w:t>
      </w:r>
    </w:p>
    <w:p w:rsidR="009F6120" w:rsidRDefault="009F6120" w:rsidP="009F6120">
      <w:pPr>
        <w:pStyle w:val="LISTINGBODY"/>
      </w:pPr>
      <w:r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>.section {</w:t>
      </w:r>
    </w:p>
    <w:p w:rsidR="009F6120" w:rsidRDefault="009F6120" w:rsidP="009F6120">
      <w:pPr>
        <w:pStyle w:val="LISTINGBODY"/>
      </w:pPr>
      <w:r>
        <w:tab/>
        <w:t>margin-bottom: 22px;</w:t>
      </w:r>
    </w:p>
    <w:p w:rsidR="009F6120" w:rsidRDefault="009F6120" w:rsidP="009F6120">
      <w:pPr>
        <w:pStyle w:val="LISTINGBODY"/>
      </w:pPr>
      <w:r>
        <w:tab/>
        <w:t>border: 1px solid #d9e1e6;</w:t>
      </w:r>
    </w:p>
    <w:p w:rsidR="009F6120" w:rsidRDefault="009F6120" w:rsidP="009F6120">
      <w:pPr>
        <w:pStyle w:val="LISTINGBODY"/>
      </w:pPr>
      <w:r>
        <w:tab/>
        <w:t>border-radius: 8px;</w:t>
      </w:r>
    </w:p>
    <w:p w:rsidR="009F6120" w:rsidRDefault="009F6120" w:rsidP="009F6120">
      <w:pPr>
        <w:pStyle w:val="LISTINGBODY"/>
      </w:pPr>
      <w:r>
        <w:tab/>
        <w:t>background: #fff;</w:t>
      </w:r>
    </w:p>
    <w:p w:rsidR="009F6120" w:rsidRDefault="009F6120" w:rsidP="009F6120">
      <w:pPr>
        <w:pStyle w:val="LISTINGBODY"/>
      </w:pPr>
      <w:r>
        <w:tab/>
        <w:t>padding: 24px;</w:t>
      </w:r>
    </w:p>
    <w:p w:rsidR="009F6120" w:rsidRDefault="009F6120" w:rsidP="009F6120">
      <w:pPr>
        <w:pStyle w:val="LISTINGBODY"/>
      </w:pPr>
      <w:r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>.section.compact {</w:t>
      </w:r>
    </w:p>
    <w:p w:rsidR="009F6120" w:rsidRDefault="009F6120" w:rsidP="009F6120">
      <w:pPr>
        <w:pStyle w:val="LISTINGBODY"/>
      </w:pPr>
      <w:r>
        <w:tab/>
        <w:t>margin-bottom: 0;</w:t>
      </w:r>
    </w:p>
    <w:p w:rsidR="009F6120" w:rsidRDefault="009F6120" w:rsidP="009F6120">
      <w:pPr>
        <w:pStyle w:val="LISTINGBODY"/>
      </w:pPr>
      <w:r>
        <w:lastRenderedPageBreak/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>.task-text {</w:t>
      </w:r>
    </w:p>
    <w:p w:rsidR="009F6120" w:rsidRDefault="009F6120" w:rsidP="009F6120">
      <w:pPr>
        <w:pStyle w:val="LISTINGBODY"/>
      </w:pPr>
      <w:r>
        <w:tab/>
        <w:t>color: #4f5d66;</w:t>
      </w:r>
    </w:p>
    <w:p w:rsidR="009F6120" w:rsidRDefault="009F6120" w:rsidP="009F6120">
      <w:pPr>
        <w:pStyle w:val="LISTINGBODY"/>
      </w:pPr>
      <w:r>
        <w:tab/>
        <w:t>line-height: 1.5;</w:t>
      </w:r>
    </w:p>
    <w:p w:rsidR="009F6120" w:rsidRDefault="009F6120" w:rsidP="009F6120">
      <w:pPr>
        <w:pStyle w:val="LISTINGBODY"/>
      </w:pPr>
      <w:r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>.button-row {</w:t>
      </w:r>
    </w:p>
    <w:p w:rsidR="009F6120" w:rsidRDefault="009F6120" w:rsidP="009F6120">
      <w:pPr>
        <w:pStyle w:val="LISTINGBODY"/>
      </w:pPr>
      <w:r>
        <w:tab/>
        <w:t>display: flex;</w:t>
      </w:r>
    </w:p>
    <w:p w:rsidR="009F6120" w:rsidRDefault="009F6120" w:rsidP="009F6120">
      <w:pPr>
        <w:pStyle w:val="LISTINGBODY"/>
      </w:pPr>
      <w:r>
        <w:tab/>
        <w:t>flex-wrap: wrap;</w:t>
      </w:r>
    </w:p>
    <w:p w:rsidR="009F6120" w:rsidRDefault="009F6120" w:rsidP="009F6120">
      <w:pPr>
        <w:pStyle w:val="LISTINGBODY"/>
      </w:pPr>
      <w:r>
        <w:tab/>
        <w:t>gap: 10px;</w:t>
      </w:r>
    </w:p>
    <w:p w:rsidR="009F6120" w:rsidRDefault="009F6120" w:rsidP="009F6120">
      <w:pPr>
        <w:pStyle w:val="LISTINGBODY"/>
      </w:pPr>
      <w:r>
        <w:tab/>
        <w:t>margin-top: 18px;</w:t>
      </w:r>
    </w:p>
    <w:p w:rsidR="009F6120" w:rsidRDefault="009F6120" w:rsidP="009F6120">
      <w:pPr>
        <w:pStyle w:val="LISTINGBODY"/>
      </w:pPr>
      <w:r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>.result {</w:t>
      </w:r>
    </w:p>
    <w:p w:rsidR="009F6120" w:rsidRDefault="009F6120" w:rsidP="009F6120">
      <w:pPr>
        <w:pStyle w:val="LISTINGBODY"/>
      </w:pPr>
      <w:r>
        <w:tab/>
        <w:t>margin: 18px 0 0;</w:t>
      </w:r>
    </w:p>
    <w:p w:rsidR="009F6120" w:rsidRDefault="009F6120" w:rsidP="009F6120">
      <w:pPr>
        <w:pStyle w:val="LISTINGBODY"/>
      </w:pPr>
      <w:r>
        <w:tab/>
        <w:t>border-left: 4px solid #e0a52b;</w:t>
      </w:r>
    </w:p>
    <w:p w:rsidR="009F6120" w:rsidRDefault="009F6120" w:rsidP="009F6120">
      <w:pPr>
        <w:pStyle w:val="LISTINGBODY"/>
      </w:pPr>
      <w:r>
        <w:tab/>
        <w:t>background: #fff7e6;</w:t>
      </w:r>
    </w:p>
    <w:p w:rsidR="009F6120" w:rsidRDefault="009F6120" w:rsidP="009F6120">
      <w:pPr>
        <w:pStyle w:val="LISTINGBODY"/>
      </w:pPr>
      <w:r>
        <w:tab/>
        <w:t>padding: 12px 14px;</w:t>
      </w:r>
    </w:p>
    <w:p w:rsidR="009F6120" w:rsidRDefault="009F6120" w:rsidP="009F6120">
      <w:pPr>
        <w:pStyle w:val="LISTINGBODY"/>
      </w:pPr>
      <w:r>
        <w:tab/>
        <w:t>min-height: 44px;</w:t>
      </w:r>
    </w:p>
    <w:p w:rsidR="009F6120" w:rsidRDefault="009F6120" w:rsidP="009F6120">
      <w:pPr>
        <w:pStyle w:val="LISTINGBODY"/>
      </w:pPr>
      <w:r>
        <w:tab/>
        <w:t>font-weight: 700;</w:t>
      </w:r>
    </w:p>
    <w:p w:rsidR="009F6120" w:rsidRDefault="009F6120" w:rsidP="009F6120">
      <w:pPr>
        <w:pStyle w:val="LISTINGBODY"/>
      </w:pPr>
      <w:r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>.todo-list {</w:t>
      </w:r>
    </w:p>
    <w:p w:rsidR="009F6120" w:rsidRDefault="009F6120" w:rsidP="009F6120">
      <w:pPr>
        <w:pStyle w:val="LISTINGBODY"/>
      </w:pPr>
      <w:r>
        <w:tab/>
        <w:t>margin: 0;</w:t>
      </w:r>
    </w:p>
    <w:p w:rsidR="009F6120" w:rsidRDefault="009F6120" w:rsidP="009F6120">
      <w:pPr>
        <w:pStyle w:val="LISTINGBODY"/>
      </w:pPr>
      <w:r>
        <w:tab/>
        <w:t>padding: 0 0 0 26px;</w:t>
      </w:r>
    </w:p>
    <w:p w:rsidR="009F6120" w:rsidRDefault="009F6120" w:rsidP="009F6120">
      <w:pPr>
        <w:pStyle w:val="LISTINGBODY"/>
      </w:pPr>
      <w:r>
        <w:tab/>
        <w:t>line-height: 1.8;</w:t>
      </w:r>
    </w:p>
    <w:p w:rsidR="009F6120" w:rsidRDefault="009F6120" w:rsidP="009F6120">
      <w:pPr>
        <w:pStyle w:val="LISTINGBODY"/>
      </w:pPr>
      <w:r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>.todo-list li {</w:t>
      </w:r>
    </w:p>
    <w:p w:rsidR="009F6120" w:rsidRDefault="009F6120" w:rsidP="009F6120">
      <w:pPr>
        <w:pStyle w:val="LISTINGBODY"/>
      </w:pPr>
      <w:r>
        <w:tab/>
        <w:t>padding-left: 6px;</w:t>
      </w:r>
    </w:p>
    <w:p w:rsidR="009F6120" w:rsidRDefault="009F6120" w:rsidP="009F6120">
      <w:pPr>
        <w:pStyle w:val="LISTINGBODY"/>
      </w:pPr>
      <w:r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>.link-button {</w:t>
      </w:r>
    </w:p>
    <w:p w:rsidR="009F6120" w:rsidRDefault="009F6120" w:rsidP="009F6120">
      <w:pPr>
        <w:pStyle w:val="LISTINGBODY"/>
      </w:pPr>
      <w:r>
        <w:tab/>
        <w:t>display: inline-block;</w:t>
      </w:r>
    </w:p>
    <w:p w:rsidR="009F6120" w:rsidRDefault="009F6120" w:rsidP="009F6120">
      <w:pPr>
        <w:pStyle w:val="LISTINGBODY"/>
      </w:pPr>
      <w:r>
        <w:tab/>
        <w:t>margin-top: 8px;</w:t>
      </w:r>
    </w:p>
    <w:p w:rsidR="009F6120" w:rsidRDefault="009F6120" w:rsidP="009F6120">
      <w:pPr>
        <w:pStyle w:val="LISTINGBODY"/>
      </w:pPr>
      <w:r>
        <w:tab/>
        <w:t>text-decoration: none;</w:t>
      </w:r>
    </w:p>
    <w:p w:rsidR="009F6120" w:rsidRDefault="009F6120" w:rsidP="009F6120">
      <w:pPr>
        <w:pStyle w:val="LISTINGBODY"/>
      </w:pPr>
      <w:r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>.text-link {</w:t>
      </w:r>
    </w:p>
    <w:p w:rsidR="009F6120" w:rsidRDefault="009F6120" w:rsidP="009F6120">
      <w:pPr>
        <w:pStyle w:val="LISTINGBODY"/>
      </w:pPr>
      <w:r>
        <w:tab/>
        <w:t>display: inline-block;</w:t>
      </w:r>
    </w:p>
    <w:p w:rsidR="009F6120" w:rsidRDefault="009F6120" w:rsidP="009F6120">
      <w:pPr>
        <w:pStyle w:val="LISTINGBODY"/>
      </w:pPr>
      <w:r>
        <w:tab/>
        <w:t>margin-top: 12px;</w:t>
      </w:r>
    </w:p>
    <w:p w:rsidR="009F6120" w:rsidRDefault="009F6120" w:rsidP="009F6120">
      <w:pPr>
        <w:pStyle w:val="LISTINGBODY"/>
      </w:pPr>
      <w:r>
        <w:tab/>
        <w:t>color: #2f6f8f;</w:t>
      </w:r>
    </w:p>
    <w:p w:rsidR="009F6120" w:rsidRDefault="009F6120" w:rsidP="009F6120">
      <w:pPr>
        <w:pStyle w:val="LISTINGBODY"/>
      </w:pPr>
      <w:r>
        <w:tab/>
        <w:t>font-weight: 700;</w:t>
      </w:r>
    </w:p>
    <w:p w:rsidR="009F6120" w:rsidRDefault="009F6120" w:rsidP="009F6120">
      <w:pPr>
        <w:pStyle w:val="LISTINGBODY"/>
      </w:pPr>
      <w:r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>@media (max-width: 560px) {</w:t>
      </w:r>
    </w:p>
    <w:p w:rsidR="009F6120" w:rsidRDefault="009F6120" w:rsidP="009F6120">
      <w:pPr>
        <w:pStyle w:val="LISTINGBODY"/>
      </w:pPr>
      <w:r>
        <w:tab/>
        <w:t>.page {</w:t>
      </w:r>
    </w:p>
    <w:p w:rsidR="009F6120" w:rsidRDefault="009F6120" w:rsidP="009F6120">
      <w:pPr>
        <w:pStyle w:val="LISTINGBODY"/>
      </w:pPr>
      <w:r>
        <w:tab/>
      </w:r>
      <w:r>
        <w:tab/>
        <w:t>padding: 24px 0;</w:t>
      </w:r>
    </w:p>
    <w:p w:rsidR="009F6120" w:rsidRDefault="009F6120" w:rsidP="009F6120">
      <w:pPr>
        <w:pStyle w:val="LISTINGBODY"/>
      </w:pPr>
      <w:r>
        <w:tab/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ab/>
        <w:t>h1 {</w:t>
      </w:r>
    </w:p>
    <w:p w:rsidR="009F6120" w:rsidRDefault="009F6120" w:rsidP="009F6120">
      <w:pPr>
        <w:pStyle w:val="LISTINGBODY"/>
      </w:pPr>
      <w:r>
        <w:tab/>
      </w:r>
      <w:r>
        <w:tab/>
        <w:t>font-size: 28px;</w:t>
      </w:r>
    </w:p>
    <w:p w:rsidR="009F6120" w:rsidRDefault="009F6120" w:rsidP="009F6120">
      <w:pPr>
        <w:pStyle w:val="LISTINGBODY"/>
      </w:pPr>
      <w:r>
        <w:tab/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ab/>
        <w:t>.section {</w:t>
      </w:r>
    </w:p>
    <w:p w:rsidR="009F6120" w:rsidRDefault="009F6120" w:rsidP="009F6120">
      <w:pPr>
        <w:pStyle w:val="LISTINGBODY"/>
      </w:pPr>
      <w:r>
        <w:tab/>
      </w:r>
      <w:r>
        <w:tab/>
        <w:t>padding: 18px;</w:t>
      </w:r>
    </w:p>
    <w:p w:rsidR="009F6120" w:rsidRDefault="009F6120" w:rsidP="009F6120">
      <w:pPr>
        <w:pStyle w:val="LISTINGBODY"/>
      </w:pPr>
      <w:r>
        <w:tab/>
        <w:t>}</w:t>
      </w:r>
    </w:p>
    <w:p w:rsidR="009F6120" w:rsidRDefault="009F6120" w:rsidP="009F6120">
      <w:pPr>
        <w:pStyle w:val="LISTINGBODY"/>
      </w:pPr>
    </w:p>
    <w:p w:rsidR="009F6120" w:rsidRDefault="009F6120" w:rsidP="009F6120">
      <w:pPr>
        <w:pStyle w:val="LISTINGBODY"/>
      </w:pPr>
      <w:r>
        <w:tab/>
        <w:t>button,</w:t>
      </w:r>
    </w:p>
    <w:p w:rsidR="009F6120" w:rsidRDefault="009F6120" w:rsidP="009F6120">
      <w:pPr>
        <w:pStyle w:val="LISTINGBODY"/>
      </w:pPr>
      <w:r>
        <w:tab/>
        <w:t>.link-button {</w:t>
      </w:r>
    </w:p>
    <w:p w:rsidR="009F6120" w:rsidRDefault="009F6120" w:rsidP="009F6120">
      <w:pPr>
        <w:pStyle w:val="LISTINGBODY"/>
      </w:pPr>
      <w:r>
        <w:tab/>
      </w:r>
      <w:r>
        <w:tab/>
        <w:t>width: 100%;</w:t>
      </w:r>
    </w:p>
    <w:p w:rsidR="009F6120" w:rsidRDefault="009F6120" w:rsidP="009F6120">
      <w:pPr>
        <w:pStyle w:val="LISTINGBODY"/>
      </w:pPr>
      <w:r>
        <w:lastRenderedPageBreak/>
        <w:tab/>
        <w:t>}</w:t>
      </w:r>
    </w:p>
    <w:p w:rsidR="009B0C93" w:rsidRPr="00CF4D08" w:rsidRDefault="009F6120" w:rsidP="009F6120">
      <w:pPr>
        <w:pStyle w:val="LISTINGBODY"/>
      </w:pPr>
      <w:r>
        <w:t>}</w:t>
      </w:r>
    </w:p>
    <w:sectPr w:rsidR="009B0C93" w:rsidRPr="00CF4D08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F34D2" w:rsidRDefault="003F34D2" w:rsidP="0002180F">
      <w:r>
        <w:separator/>
      </w:r>
    </w:p>
  </w:endnote>
  <w:endnote w:type="continuationSeparator" w:id="0">
    <w:p w:rsidR="003F34D2" w:rsidRDefault="003F34D2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F34D2" w:rsidRDefault="003F34D2" w:rsidP="0002180F">
      <w:r>
        <w:separator/>
      </w:r>
    </w:p>
  </w:footnote>
  <w:footnote w:type="continuationSeparator" w:id="0">
    <w:p w:rsidR="003F34D2" w:rsidRDefault="003F34D2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15C3480"/>
    <w:multiLevelType w:val="hybridMultilevel"/>
    <w:tmpl w:val="9A1A4AE4"/>
    <w:lvl w:ilvl="0" w:tplc="92B23F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9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1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9193A76"/>
    <w:multiLevelType w:val="hybridMultilevel"/>
    <w:tmpl w:val="00842918"/>
    <w:lvl w:ilvl="0" w:tplc="A8A695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675394B"/>
    <w:multiLevelType w:val="hybridMultilevel"/>
    <w:tmpl w:val="74CC2814"/>
    <w:lvl w:ilvl="0" w:tplc="9F24B0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6DC204B"/>
    <w:multiLevelType w:val="hybridMultilevel"/>
    <w:tmpl w:val="3C840936"/>
    <w:lvl w:ilvl="0" w:tplc="A8A695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9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0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1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8"/>
  </w:num>
  <w:num w:numId="2" w16cid:durableId="51000295">
    <w:abstractNumId w:val="11"/>
  </w:num>
  <w:num w:numId="3" w16cid:durableId="7803424">
    <w:abstractNumId w:val="3"/>
  </w:num>
  <w:num w:numId="4" w16cid:durableId="1588266987">
    <w:abstractNumId w:val="21"/>
  </w:num>
  <w:num w:numId="5" w16cid:durableId="1694988039">
    <w:abstractNumId w:val="19"/>
  </w:num>
  <w:num w:numId="6" w16cid:durableId="905725245">
    <w:abstractNumId w:val="49"/>
  </w:num>
  <w:num w:numId="7" w16cid:durableId="2087654054">
    <w:abstractNumId w:val="18"/>
  </w:num>
  <w:num w:numId="8" w16cid:durableId="99379667">
    <w:abstractNumId w:val="5"/>
  </w:num>
  <w:num w:numId="9" w16cid:durableId="286661867">
    <w:abstractNumId w:val="23"/>
  </w:num>
  <w:num w:numId="10" w16cid:durableId="1807970584">
    <w:abstractNumId w:val="27"/>
  </w:num>
  <w:num w:numId="11" w16cid:durableId="1580169564">
    <w:abstractNumId w:val="37"/>
  </w:num>
  <w:num w:numId="12" w16cid:durableId="1337418905">
    <w:abstractNumId w:val="9"/>
  </w:num>
  <w:num w:numId="13" w16cid:durableId="1602107157">
    <w:abstractNumId w:val="35"/>
  </w:num>
  <w:num w:numId="14" w16cid:durableId="878014083">
    <w:abstractNumId w:val="15"/>
  </w:num>
  <w:num w:numId="15" w16cid:durableId="1567036711">
    <w:abstractNumId w:val="12"/>
  </w:num>
  <w:num w:numId="16" w16cid:durableId="806313730">
    <w:abstractNumId w:val="14"/>
  </w:num>
  <w:num w:numId="17" w16cid:durableId="1398626414">
    <w:abstractNumId w:val="4"/>
  </w:num>
  <w:num w:numId="18" w16cid:durableId="1875539266">
    <w:abstractNumId w:val="50"/>
  </w:num>
  <w:num w:numId="19" w16cid:durableId="949632104">
    <w:abstractNumId w:val="20"/>
  </w:num>
  <w:num w:numId="20" w16cid:durableId="339623686">
    <w:abstractNumId w:val="6"/>
  </w:num>
  <w:num w:numId="21" w16cid:durableId="2036956411">
    <w:abstractNumId w:val="17"/>
  </w:num>
  <w:num w:numId="22" w16cid:durableId="1264530015">
    <w:abstractNumId w:val="33"/>
  </w:num>
  <w:num w:numId="23" w16cid:durableId="640966182">
    <w:abstractNumId w:val="26"/>
  </w:num>
  <w:num w:numId="24" w16cid:durableId="568002818">
    <w:abstractNumId w:val="22"/>
  </w:num>
  <w:num w:numId="25" w16cid:durableId="669990759">
    <w:abstractNumId w:val="41"/>
  </w:num>
  <w:num w:numId="26" w16cid:durableId="1588153943">
    <w:abstractNumId w:val="43"/>
  </w:num>
  <w:num w:numId="27" w16cid:durableId="1588611934">
    <w:abstractNumId w:val="13"/>
  </w:num>
  <w:num w:numId="28" w16cid:durableId="188178172">
    <w:abstractNumId w:val="38"/>
  </w:num>
  <w:num w:numId="29" w16cid:durableId="837769139">
    <w:abstractNumId w:val="32"/>
  </w:num>
  <w:num w:numId="30" w16cid:durableId="896745036">
    <w:abstractNumId w:val="0"/>
  </w:num>
  <w:num w:numId="31" w16cid:durableId="2041591886">
    <w:abstractNumId w:val="24"/>
  </w:num>
  <w:num w:numId="32" w16cid:durableId="1834759801">
    <w:abstractNumId w:val="29"/>
  </w:num>
  <w:num w:numId="33" w16cid:durableId="158811944">
    <w:abstractNumId w:val="31"/>
  </w:num>
  <w:num w:numId="34" w16cid:durableId="635914590">
    <w:abstractNumId w:val="30"/>
  </w:num>
  <w:num w:numId="35" w16cid:durableId="1211922188">
    <w:abstractNumId w:val="45"/>
  </w:num>
  <w:num w:numId="36" w16cid:durableId="623854524">
    <w:abstractNumId w:val="10"/>
  </w:num>
  <w:num w:numId="37" w16cid:durableId="456459562">
    <w:abstractNumId w:val="16"/>
  </w:num>
  <w:num w:numId="38" w16cid:durableId="474029193">
    <w:abstractNumId w:val="8"/>
  </w:num>
  <w:num w:numId="39" w16cid:durableId="133719902">
    <w:abstractNumId w:val="36"/>
  </w:num>
  <w:num w:numId="40" w16cid:durableId="670302458">
    <w:abstractNumId w:val="51"/>
  </w:num>
  <w:num w:numId="41" w16cid:durableId="1295334840">
    <w:abstractNumId w:val="48"/>
  </w:num>
  <w:num w:numId="42" w16cid:durableId="1760104189">
    <w:abstractNumId w:val="2"/>
  </w:num>
  <w:num w:numId="43" w16cid:durableId="507210303">
    <w:abstractNumId w:val="44"/>
  </w:num>
  <w:num w:numId="44" w16cid:durableId="163861233">
    <w:abstractNumId w:val="1"/>
  </w:num>
  <w:num w:numId="45" w16cid:durableId="1184436289">
    <w:abstractNumId w:val="39"/>
  </w:num>
  <w:num w:numId="46" w16cid:durableId="2061517125">
    <w:abstractNumId w:val="34"/>
  </w:num>
  <w:num w:numId="47" w16cid:durableId="1036538417">
    <w:abstractNumId w:val="42"/>
  </w:num>
  <w:num w:numId="48" w16cid:durableId="1769040316">
    <w:abstractNumId w:val="25"/>
  </w:num>
  <w:num w:numId="49" w16cid:durableId="1446079092">
    <w:abstractNumId w:val="7"/>
  </w:num>
  <w:num w:numId="50" w16cid:durableId="1596212122">
    <w:abstractNumId w:val="40"/>
  </w:num>
  <w:num w:numId="51" w16cid:durableId="826819645">
    <w:abstractNumId w:val="47"/>
  </w:num>
  <w:num w:numId="52" w16cid:durableId="1917469955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E7"/>
    <w:rsid w:val="000146FC"/>
    <w:rsid w:val="00016F54"/>
    <w:rsid w:val="000214A2"/>
    <w:rsid w:val="000215AF"/>
    <w:rsid w:val="0002172C"/>
    <w:rsid w:val="0002180F"/>
    <w:rsid w:val="000244B3"/>
    <w:rsid w:val="0004168B"/>
    <w:rsid w:val="000707C8"/>
    <w:rsid w:val="00086994"/>
    <w:rsid w:val="00090445"/>
    <w:rsid w:val="000928CE"/>
    <w:rsid w:val="000A20A2"/>
    <w:rsid w:val="000A2CF1"/>
    <w:rsid w:val="000A67BE"/>
    <w:rsid w:val="000C031F"/>
    <w:rsid w:val="000F019B"/>
    <w:rsid w:val="00112CBF"/>
    <w:rsid w:val="00116F39"/>
    <w:rsid w:val="0013378C"/>
    <w:rsid w:val="00136236"/>
    <w:rsid w:val="00146E7E"/>
    <w:rsid w:val="00155A76"/>
    <w:rsid w:val="00164280"/>
    <w:rsid w:val="00166165"/>
    <w:rsid w:val="001709E6"/>
    <w:rsid w:val="0017197F"/>
    <w:rsid w:val="00177559"/>
    <w:rsid w:val="00187D39"/>
    <w:rsid w:val="00194A01"/>
    <w:rsid w:val="001A7A78"/>
    <w:rsid w:val="001B695D"/>
    <w:rsid w:val="001C2E44"/>
    <w:rsid w:val="001D7ED5"/>
    <w:rsid w:val="002373EF"/>
    <w:rsid w:val="00271C67"/>
    <w:rsid w:val="002734FB"/>
    <w:rsid w:val="00275CBE"/>
    <w:rsid w:val="00284869"/>
    <w:rsid w:val="002956BD"/>
    <w:rsid w:val="002A7B49"/>
    <w:rsid w:val="002B4F79"/>
    <w:rsid w:val="002D5C30"/>
    <w:rsid w:val="002F6184"/>
    <w:rsid w:val="00300DD1"/>
    <w:rsid w:val="003027DE"/>
    <w:rsid w:val="00314D60"/>
    <w:rsid w:val="003152D1"/>
    <w:rsid w:val="00326699"/>
    <w:rsid w:val="0034013E"/>
    <w:rsid w:val="00352422"/>
    <w:rsid w:val="00353F7B"/>
    <w:rsid w:val="00374808"/>
    <w:rsid w:val="003B3807"/>
    <w:rsid w:val="003D538D"/>
    <w:rsid w:val="003F14CD"/>
    <w:rsid w:val="003F34D2"/>
    <w:rsid w:val="003F448A"/>
    <w:rsid w:val="00404D15"/>
    <w:rsid w:val="00405D24"/>
    <w:rsid w:val="00413AAB"/>
    <w:rsid w:val="00474DAE"/>
    <w:rsid w:val="0047521D"/>
    <w:rsid w:val="00490A54"/>
    <w:rsid w:val="004C674A"/>
    <w:rsid w:val="004D4EBA"/>
    <w:rsid w:val="004E7C23"/>
    <w:rsid w:val="00524674"/>
    <w:rsid w:val="005364DC"/>
    <w:rsid w:val="00552C4F"/>
    <w:rsid w:val="005746BD"/>
    <w:rsid w:val="005A2A15"/>
    <w:rsid w:val="005B566D"/>
    <w:rsid w:val="005C6680"/>
    <w:rsid w:val="005E3C66"/>
    <w:rsid w:val="00615ECA"/>
    <w:rsid w:val="006375AF"/>
    <w:rsid w:val="00651F7A"/>
    <w:rsid w:val="00657326"/>
    <w:rsid w:val="006854F9"/>
    <w:rsid w:val="00690FF0"/>
    <w:rsid w:val="00693DB3"/>
    <w:rsid w:val="006A42CB"/>
    <w:rsid w:val="006B3869"/>
    <w:rsid w:val="006C07E7"/>
    <w:rsid w:val="006C565E"/>
    <w:rsid w:val="006F20BB"/>
    <w:rsid w:val="00707EE1"/>
    <w:rsid w:val="007151DF"/>
    <w:rsid w:val="007260EC"/>
    <w:rsid w:val="00747212"/>
    <w:rsid w:val="00764548"/>
    <w:rsid w:val="007B2A9E"/>
    <w:rsid w:val="007C55D8"/>
    <w:rsid w:val="007C6CC9"/>
    <w:rsid w:val="007D17EE"/>
    <w:rsid w:val="007F31BE"/>
    <w:rsid w:val="00804172"/>
    <w:rsid w:val="00810104"/>
    <w:rsid w:val="00822BE1"/>
    <w:rsid w:val="008331DB"/>
    <w:rsid w:val="00837726"/>
    <w:rsid w:val="008C376C"/>
    <w:rsid w:val="008C7F36"/>
    <w:rsid w:val="008D017A"/>
    <w:rsid w:val="008D14D8"/>
    <w:rsid w:val="008D1AAC"/>
    <w:rsid w:val="008E080A"/>
    <w:rsid w:val="009042D8"/>
    <w:rsid w:val="00906690"/>
    <w:rsid w:val="009265C5"/>
    <w:rsid w:val="00926DFF"/>
    <w:rsid w:val="00945836"/>
    <w:rsid w:val="00950472"/>
    <w:rsid w:val="00951A99"/>
    <w:rsid w:val="009600E8"/>
    <w:rsid w:val="009604D9"/>
    <w:rsid w:val="00975193"/>
    <w:rsid w:val="00984913"/>
    <w:rsid w:val="00986BC9"/>
    <w:rsid w:val="00992C96"/>
    <w:rsid w:val="009A6312"/>
    <w:rsid w:val="009B0C93"/>
    <w:rsid w:val="009B751E"/>
    <w:rsid w:val="009C14CB"/>
    <w:rsid w:val="009D2232"/>
    <w:rsid w:val="009D55AD"/>
    <w:rsid w:val="009E13DE"/>
    <w:rsid w:val="009E3329"/>
    <w:rsid w:val="009F3F79"/>
    <w:rsid w:val="009F6120"/>
    <w:rsid w:val="00A37C30"/>
    <w:rsid w:val="00A552DE"/>
    <w:rsid w:val="00A73C84"/>
    <w:rsid w:val="00A74901"/>
    <w:rsid w:val="00AD3198"/>
    <w:rsid w:val="00AD55EE"/>
    <w:rsid w:val="00AF6555"/>
    <w:rsid w:val="00B20256"/>
    <w:rsid w:val="00B2042C"/>
    <w:rsid w:val="00B366F0"/>
    <w:rsid w:val="00B449C4"/>
    <w:rsid w:val="00B613E6"/>
    <w:rsid w:val="00B632F0"/>
    <w:rsid w:val="00B71FEE"/>
    <w:rsid w:val="00B727FC"/>
    <w:rsid w:val="00B923A5"/>
    <w:rsid w:val="00B961CA"/>
    <w:rsid w:val="00BA409A"/>
    <w:rsid w:val="00BA50FA"/>
    <w:rsid w:val="00BB5B4D"/>
    <w:rsid w:val="00BE66A1"/>
    <w:rsid w:val="00BF31D1"/>
    <w:rsid w:val="00BF7993"/>
    <w:rsid w:val="00C03BE7"/>
    <w:rsid w:val="00C21B6C"/>
    <w:rsid w:val="00C33B27"/>
    <w:rsid w:val="00C35669"/>
    <w:rsid w:val="00C44E77"/>
    <w:rsid w:val="00C50AB4"/>
    <w:rsid w:val="00C51E65"/>
    <w:rsid w:val="00C60A88"/>
    <w:rsid w:val="00C6314C"/>
    <w:rsid w:val="00C64A21"/>
    <w:rsid w:val="00C65034"/>
    <w:rsid w:val="00C72183"/>
    <w:rsid w:val="00C7552A"/>
    <w:rsid w:val="00C91D3A"/>
    <w:rsid w:val="00C969C1"/>
    <w:rsid w:val="00CA1852"/>
    <w:rsid w:val="00CA75ED"/>
    <w:rsid w:val="00CC4243"/>
    <w:rsid w:val="00CF4D08"/>
    <w:rsid w:val="00D04B7C"/>
    <w:rsid w:val="00D17381"/>
    <w:rsid w:val="00D347D3"/>
    <w:rsid w:val="00D36C22"/>
    <w:rsid w:val="00D45F03"/>
    <w:rsid w:val="00D47A2D"/>
    <w:rsid w:val="00D52DA1"/>
    <w:rsid w:val="00D61466"/>
    <w:rsid w:val="00D82FDF"/>
    <w:rsid w:val="00D91AAD"/>
    <w:rsid w:val="00D9692A"/>
    <w:rsid w:val="00DA723E"/>
    <w:rsid w:val="00DA7C82"/>
    <w:rsid w:val="00DC19D1"/>
    <w:rsid w:val="00DC1B09"/>
    <w:rsid w:val="00DE665F"/>
    <w:rsid w:val="00DF362A"/>
    <w:rsid w:val="00DF7735"/>
    <w:rsid w:val="00E01D70"/>
    <w:rsid w:val="00E14232"/>
    <w:rsid w:val="00E1485B"/>
    <w:rsid w:val="00E22832"/>
    <w:rsid w:val="00E51362"/>
    <w:rsid w:val="00E5207F"/>
    <w:rsid w:val="00E7252C"/>
    <w:rsid w:val="00E809CC"/>
    <w:rsid w:val="00E87C49"/>
    <w:rsid w:val="00E951CF"/>
    <w:rsid w:val="00EA3B1D"/>
    <w:rsid w:val="00EB2443"/>
    <w:rsid w:val="00ED438A"/>
    <w:rsid w:val="00EE1F7E"/>
    <w:rsid w:val="00EE3B59"/>
    <w:rsid w:val="00EE3F95"/>
    <w:rsid w:val="00EF07F5"/>
    <w:rsid w:val="00F04F95"/>
    <w:rsid w:val="00F26346"/>
    <w:rsid w:val="00F50713"/>
    <w:rsid w:val="00F50E5E"/>
    <w:rsid w:val="00F52E3E"/>
    <w:rsid w:val="00F57E13"/>
    <w:rsid w:val="00F6317F"/>
    <w:rsid w:val="00F631E2"/>
    <w:rsid w:val="00F65A25"/>
    <w:rsid w:val="00F87EBD"/>
    <w:rsid w:val="00F960C9"/>
    <w:rsid w:val="00FA1CB4"/>
    <w:rsid w:val="00FA3569"/>
    <w:rsid w:val="00FC12B4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97976"/>
  <w15:docId w15:val="{EB001399-AA8B-2846-A984-05AAB518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13</Pages>
  <Words>1790</Words>
  <Characters>10203</Characters>
  <Application>Microsoft Office Word</Application>
  <DocSecurity>0</DocSecurity>
  <Lines>85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2026-05-31T20:03:00Z</cp:lastPrinted>
  <dcterms:created xsi:type="dcterms:W3CDTF">2026-05-31T20:03:00Z</dcterms:created>
  <dcterms:modified xsi:type="dcterms:W3CDTF">2026-05-31T20:03:00Z</dcterms:modified>
  <cp:category/>
</cp:coreProperties>
</file>
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7C3B9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C3B9E" w:rsidRPr="007C3B9E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7C3B9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7C3B9E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7C3B9E" w:rsidRDefault="007C3B9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И. А. </w:t>
            </w:r>
            <w:r w:rsidRPr="007C3B9E">
              <w:t>Юдин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7C3B9E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7C3B9E">
              <w:rPr>
                <w:lang w:val="en-US"/>
              </w:rPr>
              <w:t xml:space="preserve"> </w:t>
            </w:r>
            <w:r w:rsidR="007C3B9E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7C3B9E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7C3B9E">
              <w:rPr>
                <w:b w:val="0"/>
                <w:szCs w:val="32"/>
                <w:lang w:val="en-US"/>
              </w:rPr>
              <w:t>МОДЕЛИРОВАНИЕ БАЗОВОЙ СЛУЧАЙНОЙ ВЕЛИЧИНЫ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814AF6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814AF6">
              <w:rPr>
                <w:sz w:val="28"/>
                <w:szCs w:val="28"/>
                <w:lang w:val="ru-RU"/>
              </w:rPr>
              <w:t>МОДЕЛИРОВАНИЕ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7B2FB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391A89" w:rsidP="00C72183">
      <w:pPr>
        <w:pStyle w:val="DIV1"/>
      </w:pPr>
      <w:r>
        <w:lastRenderedPageBreak/>
        <w:t>Цель работы</w:t>
      </w:r>
    </w:p>
    <w:p w:rsidR="00C72183" w:rsidRDefault="00764F07" w:rsidP="00B502A4">
      <w:pPr>
        <w:pStyle w:val="MAINTEXT1"/>
      </w:pPr>
      <w:r>
        <w:t xml:space="preserve">Цель работы: </w:t>
      </w:r>
      <w:r w:rsidR="00B502A4">
        <w:t>построить датчик базовой случайной величины по</w:t>
      </w:r>
      <w:r w:rsidR="00B502A4" w:rsidRPr="00B502A4">
        <w:t xml:space="preserve"> </w:t>
      </w:r>
      <w:r w:rsidR="00B502A4">
        <w:t>заданному алгоритму и выполнить тестирование датчика на</w:t>
      </w:r>
      <w:r w:rsidR="00B502A4" w:rsidRPr="00B502A4">
        <w:t xml:space="preserve"> </w:t>
      </w:r>
      <w:r w:rsidR="00B502A4">
        <w:t>соответствие</w:t>
      </w:r>
      <w:r w:rsidR="00B502A4" w:rsidRPr="00B502A4">
        <w:t xml:space="preserve"> </w:t>
      </w:r>
      <w:r w:rsidR="00B502A4">
        <w:t>основным свойствам базовой случайной величины</w:t>
      </w:r>
      <w:r>
        <w:t>.</w:t>
      </w:r>
    </w:p>
    <w:p w:rsidR="00391A89" w:rsidRPr="00C72183" w:rsidRDefault="00983E17" w:rsidP="00391A89">
      <w:pPr>
        <w:pStyle w:val="DIV1"/>
      </w:pPr>
      <w:r>
        <w:t>Задание</w:t>
      </w:r>
    </w:p>
    <w:p w:rsidR="00C859B4" w:rsidRDefault="00C859B4" w:rsidP="005979A3">
      <w:pPr>
        <w:pStyle w:val="LIST1"/>
      </w:pPr>
      <w:r>
        <w:t xml:space="preserve">Построить датчик БСВ с периодом </w:t>
      </w:r>
      <m:oMath>
        <m:r>
          <w:rPr>
            <w:rFonts w:ascii="Cambria Math" w:hAnsi="Cambria Math"/>
          </w:rPr>
          <m:t>Т&gt;500</m:t>
        </m:r>
      </m:oMath>
      <w:r>
        <w:t>.</w:t>
      </w:r>
    </w:p>
    <w:p w:rsidR="00C859B4" w:rsidRDefault="00C859B4" w:rsidP="005979A3">
      <w:pPr>
        <w:pStyle w:val="LIST1"/>
      </w:pPr>
      <w:r>
        <w:t>Оценить математическое ожидание и дисперсию псевдослучайных</w:t>
      </w:r>
      <w:r w:rsidR="005979A3" w:rsidRPr="005979A3">
        <w:t xml:space="preserve"> </w:t>
      </w:r>
      <w:r>
        <w:t xml:space="preserve">значений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сравнить их с теоретическими значениями </w:t>
      </w:r>
      <m:oMath>
        <m:r>
          <w:rPr>
            <w:rFonts w:ascii="Cambria Math" w:hAnsi="Cambria Math"/>
          </w:rPr>
          <m:t>M</m:t>
        </m:r>
      </m:oMath>
      <w:r>
        <w:t xml:space="preserve"> и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:rsidR="00C859B4" w:rsidRDefault="00C859B4" w:rsidP="005979A3">
      <w:pPr>
        <w:pStyle w:val="LIST1"/>
      </w:pPr>
      <w:r>
        <w:t>Проверить датчик БСВ на равномерность и построить гистограмму</w:t>
      </w:r>
      <w:r w:rsidR="005979A3" w:rsidRPr="005979A3">
        <w:t xml:space="preserve"> </w:t>
      </w:r>
      <w:r>
        <w:t xml:space="preserve">распределения относительных частот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на </w:t>
      </w:r>
      <m:oMath>
        <m:r>
          <w:rPr>
            <w:rFonts w:ascii="Cambria Math" w:hAnsi="Cambria Math"/>
          </w:rPr>
          <m:t>K</m:t>
        </m:r>
      </m:oMath>
      <w:r>
        <w:t xml:space="preserve"> отрезках интервала [0,1].</w:t>
      </w:r>
    </w:p>
    <w:p w:rsidR="00C859B4" w:rsidRDefault="00C859B4" w:rsidP="005979A3">
      <w:pPr>
        <w:pStyle w:val="LIST1"/>
      </w:pPr>
      <w:r>
        <w:t>Проверить датчик БСВ на независимость, определяя коэффициент</w:t>
      </w:r>
      <w:r w:rsidR="000E7808" w:rsidRPr="005979A3">
        <w:t xml:space="preserve"> </w:t>
      </w:r>
      <w:r>
        <w:t xml:space="preserve">корреляции для разных значений </w:t>
      </w:r>
      <m:oMath>
        <m:r>
          <w:rPr>
            <w:rFonts w:ascii="Cambria Math" w:hAnsi="Cambria Math"/>
          </w:rPr>
          <m:t>s</m:t>
        </m:r>
      </m:oMath>
      <w:r>
        <w:t xml:space="preserve"> и </w:t>
      </w:r>
      <m:oMath>
        <m:r>
          <w:rPr>
            <w:rFonts w:ascii="Cambria Math" w:hAnsi="Cambria Math"/>
          </w:rPr>
          <m:t>T</m:t>
        </m:r>
      </m:oMath>
      <w:r>
        <w:t>. Построить в одном графическом окне</w:t>
      </w:r>
      <w:r w:rsidR="000E7808" w:rsidRPr="000E7808">
        <w:t xml:space="preserve"> </w:t>
      </w:r>
      <w:r>
        <w:t>графики зависимости</w:t>
      </w:r>
      <w:r w:rsidR="0048225D" w:rsidRPr="0048225D"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48225D" w:rsidRPr="003C61E5">
        <w:t xml:space="preserve"> </w:t>
      </w:r>
      <w:r>
        <w:t xml:space="preserve">для </w:t>
      </w:r>
      <m:oMath>
        <m:r>
          <w:rPr>
            <w:rFonts w:ascii="Cambria Math" w:hAnsi="Cambria Math"/>
          </w:rPr>
          <m:t>s=2, s=5, s=10</m:t>
        </m:r>
      </m:oMath>
      <w:r>
        <w:t>.</w:t>
      </w:r>
    </w:p>
    <w:p w:rsidR="000C5276" w:rsidRDefault="000C5276" w:rsidP="000C5276">
      <w:pPr>
        <w:pStyle w:val="MAINTEXT1"/>
      </w:pPr>
      <w:r>
        <w:t>Вариант: № 2 «</w:t>
      </w:r>
      <w:r w:rsidRPr="000C5276">
        <w:t xml:space="preserve">Генератор </w:t>
      </w:r>
      <w:r w:rsidRPr="000C5276">
        <w:t>“</w:t>
      </w:r>
      <w:r w:rsidRPr="000C5276">
        <w:t>little-frog</w:t>
      </w:r>
      <w:r w:rsidRPr="000C5276">
        <w:t>”</w:t>
      </w:r>
      <w:r>
        <w:t>»</w:t>
      </w:r>
      <w:r w:rsidRPr="000C5276">
        <w:t xml:space="preserve">. </w:t>
      </w:r>
      <w:r>
        <w:t>На рисунке 1 изображен</w:t>
      </w:r>
      <w:r w:rsidR="006D0229">
        <w:t>о задание по варианту.</w:t>
      </w:r>
    </w:p>
    <w:p w:rsidR="006D0229" w:rsidRDefault="006D0229" w:rsidP="006D0229">
      <w:pPr>
        <w:pStyle w:val="PICTURE"/>
      </w:pPr>
      <w:r>
        <w:drawing>
          <wp:inline distT="0" distB="0" distL="0" distR="0" wp14:anchorId="71C358FA" wp14:editId="6E3953D2">
            <wp:extent cx="5437415" cy="2622300"/>
            <wp:effectExtent l="0" t="0" r="0" b="0"/>
            <wp:docPr id="765940530" name="Graphic 765940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0530" name="Graphic 7659405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298" cy="264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229" w:rsidRPr="009F4655" w:rsidRDefault="006D0229" w:rsidP="006D0229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3CE9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85E07">
        <w:t>Вариант задания</w:t>
      </w:r>
    </w:p>
    <w:p w:rsidR="00391A89" w:rsidRPr="00C72183" w:rsidRDefault="00983E17" w:rsidP="00391A89">
      <w:pPr>
        <w:pStyle w:val="DIV1"/>
      </w:pPr>
      <w:r>
        <w:t>Ход выполнения</w:t>
      </w:r>
    </w:p>
    <w:p w:rsidR="003216FB" w:rsidRDefault="009F4655" w:rsidP="00391A89">
      <w:pPr>
        <w:pStyle w:val="MAINTEXT1"/>
      </w:pPr>
      <w:r w:rsidRPr="009F4655">
        <w:t xml:space="preserve">В ходе выполнения лабораторной работы был реализован датчик базовой случайной величины на языке </w:t>
      </w:r>
      <w:r w:rsidRPr="009F4655">
        <w:rPr>
          <w:lang w:val="en-US"/>
        </w:rPr>
        <w:t>Python</w:t>
      </w:r>
      <w:r w:rsidRPr="009F4655">
        <w:t xml:space="preserve"> с использованием генератора </w:t>
      </w:r>
      <w:r w:rsidRPr="009F4655">
        <w:lastRenderedPageBreak/>
        <w:t>«</w:t>
      </w:r>
      <w:r w:rsidRPr="009F4655">
        <w:rPr>
          <w:lang w:val="en-US"/>
        </w:rPr>
        <w:t>little</w:t>
      </w:r>
      <w:r w:rsidRPr="009F4655">
        <w:t>-</w:t>
      </w:r>
      <w:r w:rsidRPr="009F4655">
        <w:rPr>
          <w:lang w:val="en-US"/>
        </w:rPr>
        <w:t>frog</w:t>
      </w:r>
      <w:r w:rsidRPr="009F4655">
        <w:t>».</w:t>
      </w:r>
      <w:r w:rsidR="00194C11">
        <w:t xml:space="preserve"> </w:t>
      </w:r>
      <w:r w:rsidR="00194C11" w:rsidRPr="00194C11">
        <w:t>В генераторе</w:t>
      </w:r>
      <w:r w:rsidR="00194C11">
        <w:t xml:space="preserve"> </w:t>
      </w:r>
      <w:r w:rsidR="00194C11" w:rsidRPr="00194C11">
        <w:t>последовательность разбивается на подпоследовательности длины m. Для перехода между начальными элементами подпоследовательностей используется механизм «прыжков».</w:t>
      </w:r>
      <w:r w:rsidR="00E14BD8" w:rsidRPr="00E14BD8">
        <w:t xml:space="preserve"> </w:t>
      </w:r>
      <w:r w:rsidR="003216FB" w:rsidRPr="003216FB">
        <w:t>Прыжковый множитель вычислялся по формуле:</w:t>
      </w:r>
    </w:p>
    <w:p w:rsidR="003216FB" w:rsidRPr="00921DDE" w:rsidRDefault="003216FB" w:rsidP="00391A89">
      <w:pPr>
        <w:pStyle w:val="MAINTEXT1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jump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:rsidR="00921DDE" w:rsidRPr="00921DDE" w:rsidRDefault="00C41ED4" w:rsidP="00921DDE">
      <w:pPr>
        <w:pStyle w:val="MAINTEXT1"/>
        <w:ind w:firstLine="0"/>
        <w:rPr>
          <w:i/>
        </w:rPr>
      </w:pPr>
      <w:r>
        <w:t>г</w:t>
      </w:r>
      <w:r w:rsidR="00921DDE" w:rsidRPr="009F4655">
        <w:t>де</w:t>
      </w:r>
      <w:r w:rsidRPr="00C41ED4">
        <w:t xml:space="preserve"> </w:t>
      </w:r>
      <m:oMath>
        <m:r>
          <w:rPr>
            <w:rFonts w:ascii="Cambria Math" w:hAnsi="Cambria Math"/>
          </w:rPr>
          <m:t>M</m:t>
        </m:r>
      </m:oMath>
      <w:r w:rsidRPr="009F4655">
        <w:t xml:space="preserve"> — множитель генератора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 w:rsidRPr="00C41ED4">
        <w:t xml:space="preserve"> — </w:t>
      </w:r>
      <w:r>
        <w:t>длина подпоследовательностей,</w:t>
      </w:r>
      <w:r w:rsidR="00921DDE" w:rsidRPr="009F4655">
        <w:t xml:space="preserve"> </w:t>
      </w:r>
      <m:oMath>
        <m:r>
          <w:rPr>
            <w:rFonts w:ascii="Cambria Math" w:hAnsi="Cambria Math"/>
            <w:lang w:val="en-US"/>
          </w:rPr>
          <m:t>r</m:t>
        </m:r>
      </m:oMath>
      <w:r w:rsidR="00921DDE" w:rsidRPr="009F4655">
        <w:t xml:space="preserve"> — количество двоичных разрядов</w:t>
      </w:r>
      <w:r w:rsidR="00960377">
        <w:t xml:space="preserve"> </w:t>
      </w:r>
      <w:r w:rsidR="00E43263">
        <w:t xml:space="preserve">представления </w:t>
      </w:r>
      <w:r w:rsidR="00960377">
        <w:t>чи</w:t>
      </w:r>
      <w:r w:rsidR="00E43263">
        <w:t>с</w:t>
      </w:r>
      <w:r w:rsidR="00960377">
        <w:t>ел</w:t>
      </w:r>
      <w:r w:rsidR="00921DDE" w:rsidRPr="00921DDE">
        <w:t>.</w:t>
      </w:r>
    </w:p>
    <w:p w:rsidR="00DD43E3" w:rsidRDefault="00E14BD8" w:rsidP="00391A89">
      <w:pPr>
        <w:pStyle w:val="MAINTEXT1"/>
      </w:pPr>
      <w:r w:rsidRPr="00194C11">
        <w:t>В работе выбран</w:t>
      </w:r>
      <w:r>
        <w:t>ы значения</w:t>
      </w:r>
      <w:r w:rsidRPr="00194C11">
        <w:t xml:space="preserve">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=65539, </m:t>
        </m:r>
        <m:r>
          <w:rPr>
            <w:rFonts w:ascii="Cambria Math" w:hAnsi="Cambria Math"/>
          </w:rPr>
          <m:t>m=</m:t>
        </m:r>
        <m:r>
          <w:rPr>
            <w:rFonts w:ascii="Cambria Math" w:hAnsi="Cambria Math"/>
          </w:rPr>
          <m:t>3,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=16</m:t>
        </m:r>
      </m:oMath>
      <w:r>
        <w:t>.</w:t>
      </w:r>
      <w:r w:rsidR="00DD43E3" w:rsidRPr="00DD43E3">
        <w:t xml:space="preserve"> </w:t>
      </w:r>
      <w:r w:rsidR="00DD43E3">
        <w:t>Тогда:</w:t>
      </w:r>
    </w:p>
    <w:p w:rsidR="00DD43E3" w:rsidRPr="00971BB7" w:rsidRDefault="00DD43E3" w:rsidP="00391A89">
      <w:pPr>
        <w:pStyle w:val="MAINTEXT1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jump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65539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65536=27</m:t>
          </m:r>
          <m:r>
            <w:rPr>
              <w:rFonts w:ascii="Cambria Math" w:hAnsi="Cambria Math"/>
            </w:rPr>
            <m:t>.</m:t>
          </m:r>
        </m:oMath>
      </m:oMathPara>
    </w:p>
    <w:p w:rsidR="00391A89" w:rsidRPr="009F4655" w:rsidRDefault="00971BB7" w:rsidP="00921DDE">
      <w:pPr>
        <w:pStyle w:val="MAINTEXT1"/>
        <w:ind w:left="227" w:firstLine="482"/>
      </w:pPr>
      <w:r w:rsidRPr="00971BB7">
        <w:t>Полученный множитель является нечетным и взаимно простым с</w:t>
      </w:r>
      <w:r w:rsidRPr="00971BB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Pr="00971BB7">
        <w:t xml:space="preserve">, </w:t>
      </w:r>
      <w:r w:rsidRPr="00971BB7">
        <w:t>что обеспечивает корректную работу генератора.</w:t>
      </w:r>
      <w:r w:rsidRPr="00714280">
        <w:t xml:space="preserve"> </w:t>
      </w:r>
      <w:r w:rsidR="008D7CF8" w:rsidRPr="008D7CF8">
        <w:t>После этого генерация выполнялась по рекуррентному соотношению:</w:t>
      </w:r>
    </w:p>
    <w:p w:rsidR="009F4655" w:rsidRPr="009F4655" w:rsidRDefault="00AD336C" w:rsidP="00391A89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jump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(mod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r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0B0FAE" w:rsidRPr="00921DDE" w:rsidRDefault="00921DDE" w:rsidP="009F4655">
      <w:pPr>
        <w:pStyle w:val="MAINTEXT1"/>
        <w:ind w:firstLine="0"/>
      </w:pPr>
      <w:r>
        <w:t>где</w:t>
      </w:r>
      <w:r w:rsidR="009F4655" w:rsidRPr="009F465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="009F4655" w:rsidRPr="009F4655">
        <w:t xml:space="preserve"> — </w:t>
      </w:r>
      <w:r w:rsidR="009F4655" w:rsidRPr="009F4655">
        <w:t>начальное значение последовательности</w:t>
      </w:r>
      <w:r w:rsidR="009F4655" w:rsidRPr="009F4655">
        <w:t>.</w:t>
      </w:r>
    </w:p>
    <w:p w:rsidR="000B0FAE" w:rsidRDefault="000B0FAE" w:rsidP="000B0FAE">
      <w:pPr>
        <w:pStyle w:val="MAINTEXT1"/>
        <w:rPr>
          <w:lang w:val="en-US"/>
        </w:rPr>
      </w:pPr>
      <w:r w:rsidRPr="000B0FAE">
        <w:t>Базовая случайная величина вычислялась по формуле:</w:t>
      </w:r>
    </w:p>
    <w:p w:rsidR="000B0FAE" w:rsidRPr="000B0FAE" w:rsidRDefault="000B0FAE" w:rsidP="000B0FAE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0B0FAE" w:rsidRDefault="00F72336" w:rsidP="000B0FAE">
      <w:pPr>
        <w:pStyle w:val="MAINTEXT1"/>
      </w:pPr>
      <w:r w:rsidRPr="00F72336">
        <w:t>Длина периода генератора — это количество элементов последовательности, после которого значения начинают повторяться. Для генератора «little-frog» период определяется выражением:</w:t>
      </w:r>
    </w:p>
    <w:p w:rsidR="00D9794E" w:rsidRPr="00D9794E" w:rsidRDefault="00D9794E" w:rsidP="000B0FAE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r-2</m:t>
              </m:r>
            </m:sup>
          </m:sSup>
          <m:r>
            <w:rPr>
              <w:rFonts w:ascii="Cambria Math"/>
              <w:lang w:val="en-US"/>
            </w:rPr>
            <m:t>.</m:t>
          </m:r>
        </m:oMath>
      </m:oMathPara>
    </w:p>
    <w:p w:rsidR="00D9794E" w:rsidRDefault="00D9794E" w:rsidP="000B0FAE">
      <w:pPr>
        <w:pStyle w:val="MAINTEXT1"/>
        <w:rPr>
          <w:lang w:val="en-US"/>
        </w:rPr>
      </w:pPr>
      <w:r w:rsidRPr="00D9794E">
        <w:rPr>
          <w:lang w:val="en-US"/>
        </w:rPr>
        <w:t>При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r=16</m:t>
        </m:r>
      </m:oMath>
      <w:r>
        <w:rPr>
          <w:lang w:val="en-US"/>
        </w:rPr>
        <w:t>:</w:t>
      </w:r>
    </w:p>
    <w:p w:rsidR="00D9794E" w:rsidRPr="00D9794E" w:rsidRDefault="00D9794E" w:rsidP="000B0FAE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14</m:t>
              </m:r>
            </m:sup>
          </m:sSup>
          <m:r>
            <w:rPr>
              <w:rFonts w:ascii="Cambria Math" w:hAnsi="Cambria Math"/>
              <w:lang w:val="en-US"/>
            </w:rPr>
            <m:t>=16384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D9794E" w:rsidRDefault="00D9794E" w:rsidP="000B0FAE">
      <w:pPr>
        <w:pStyle w:val="MAINTEXT1"/>
        <w:rPr>
          <w:lang w:val="en-US"/>
        </w:rPr>
      </w:pPr>
      <w:r w:rsidRPr="00FC3D4D">
        <w:t>В программе было сгенерировано 5000 псевдослучайных значений.</w:t>
      </w:r>
      <w:r w:rsidR="00B718F2" w:rsidRPr="00B718F2">
        <w:t xml:space="preserve"> </w:t>
      </w:r>
      <w:r w:rsidR="00B718F2" w:rsidRPr="00B718F2">
        <w:t>Для проверки корректности работы датчика были вычислены выборочное математическое ожидание и выборочная дисперсия последовательности.</w:t>
      </w:r>
      <w:r w:rsidR="00B718F2" w:rsidRPr="00B718F2">
        <w:t xml:space="preserve"> </w:t>
      </w:r>
      <w:r w:rsidR="00B718F2" w:rsidRPr="00B718F2">
        <w:rPr>
          <w:lang w:val="en-US"/>
        </w:rPr>
        <w:t>Теоретические значения:</w:t>
      </w:r>
    </w:p>
    <w:p w:rsidR="00B718F2" w:rsidRPr="00B718F2" w:rsidRDefault="00B718F2" w:rsidP="000B0FAE">
      <w:pPr>
        <w:pStyle w:val="MAINTEXT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=0.5</m:t>
          </m:r>
          <m:r>
            <w:rPr>
              <w:rFonts w:ascii="Cambria Math"/>
              <w:lang w:val="en-US"/>
            </w:rPr>
            <m:t xml:space="preserve">, </m:t>
          </m:r>
          <m:r>
            <w:rPr>
              <w:rFonts w:ascii="Cambria Math"/>
              <w:lang w:val="en-US"/>
            </w:rPr>
            <m:t>D(z)=</m:t>
          </m:r>
          <m:f>
            <m:fPr>
              <m:ctrlPr>
                <w:rPr>
                  <w:rFonts w:ascii="Cambria Math"/>
                  <w:lang w:val="en-US"/>
                </w:rPr>
              </m:ctrlPr>
            </m:fPr>
            <m:num>
              <m:r>
                <w:rPr>
                  <w:rFonts w:ascii="Cambria Math"/>
                  <w:lang w:val="en-US"/>
                </w:rPr>
                <m:t>1</m:t>
              </m:r>
            </m:num>
            <m:den>
              <m:r>
                <w:rPr>
                  <w:rFonts w:ascii="Cambria Math"/>
                  <w:lang w:val="en-US"/>
                </w:rPr>
                <m:t>12</m:t>
              </m:r>
            </m:den>
          </m:f>
          <m:r>
            <w:rPr>
              <w:rFonts w:ascii="Cambria Math"/>
              <w:lang w:val="en-US"/>
            </w:rPr>
            <m:t>≈</m:t>
          </m:r>
          <m:r>
            <w:rPr>
              <w:rFonts w:ascii="Cambria Math"/>
              <w:lang w:val="en-US"/>
            </w:rPr>
            <m:t>0.08333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B718F2" w:rsidRPr="00B718F2" w:rsidRDefault="00B718F2" w:rsidP="000B0FAE">
      <w:pPr>
        <w:pStyle w:val="MAINTEXT1"/>
      </w:pPr>
      <w:r w:rsidRPr="00B718F2">
        <w:t xml:space="preserve">Выборочные значения определялись средствами библиотеки </w:t>
      </w:r>
      <w:r w:rsidRPr="00B718F2">
        <w:rPr>
          <w:lang w:val="en-US"/>
        </w:rPr>
        <w:t>NumPy</w:t>
      </w:r>
      <w:r w:rsidRPr="00B718F2">
        <w:t>.</w:t>
      </w:r>
      <w:r w:rsidRPr="00B718F2">
        <w:t xml:space="preserve"> </w:t>
      </w:r>
      <w:r w:rsidRPr="00B718F2">
        <w:t xml:space="preserve">На </w:t>
      </w:r>
      <w:r w:rsidRPr="00B718F2">
        <w:lastRenderedPageBreak/>
        <w:t xml:space="preserve">рисунке </w:t>
      </w:r>
      <w:r w:rsidR="009854C3" w:rsidRPr="008B24F0">
        <w:t>2</w:t>
      </w:r>
      <w:r w:rsidRPr="00B718F2">
        <w:t xml:space="preserve"> представлен вывод программы с результатами вычисления математического ожидания и дисперсии.</w:t>
      </w:r>
    </w:p>
    <w:p w:rsidR="000D3A97" w:rsidRDefault="000D3A97" w:rsidP="000D3A97">
      <w:pPr>
        <w:pStyle w:val="PICTURE"/>
      </w:pPr>
      <w:r>
        <w:drawing>
          <wp:inline distT="0" distB="0" distL="0" distR="0" wp14:anchorId="0550476E" wp14:editId="73D0EC0C">
            <wp:extent cx="4102662" cy="168252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172" cy="168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97" w:rsidRPr="0004791C" w:rsidRDefault="000D3A97" w:rsidP="000D3A97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3CE9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04791C">
        <w:t>Вывод программы</w:t>
      </w:r>
    </w:p>
    <w:p w:rsidR="008B24F0" w:rsidRPr="00175288" w:rsidRDefault="008B24F0" w:rsidP="008B24F0">
      <w:pPr>
        <w:pStyle w:val="MAINTEXT1"/>
      </w:pPr>
      <w:r w:rsidRPr="005C0896">
        <w:t>Ожидается, что при увеличении количества генерируемых значений выборочные характеристики будут приближаться к теоретическим значениям.</w:t>
      </w:r>
      <w:r w:rsidR="005C0896" w:rsidRPr="005C0896">
        <w:t xml:space="preserve"> </w:t>
      </w:r>
      <w:r w:rsidR="005C0896" w:rsidRPr="005C0896">
        <w:t>Для проверки свойства равномерности распределения псевдослучайных чисел интервал</w:t>
      </w:r>
      <w:r w:rsidR="005C0896" w:rsidRPr="005C0896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0;1</m:t>
            </m:r>
          </m:e>
        </m:d>
      </m:oMath>
      <w:r w:rsidR="005C0896" w:rsidRPr="005C0896">
        <w:t xml:space="preserve"> </w:t>
      </w:r>
      <w:r w:rsidR="005C0896" w:rsidRPr="005C0896">
        <w:t>был разбит на</w:t>
      </w:r>
      <w:r w:rsidR="005C0896" w:rsidRPr="005C0896">
        <w:t xml:space="preserve"> </w:t>
      </w:r>
      <m:oMath>
        <m:r>
          <w:rPr>
            <w:rFonts w:ascii="Cambria Math" w:hAnsi="Cambria Math"/>
          </w:rPr>
          <m:t>K=10</m:t>
        </m:r>
      </m:oMath>
      <w:r w:rsidR="005C0896" w:rsidRPr="005C0896">
        <w:t xml:space="preserve"> </w:t>
      </w:r>
      <w:r w:rsidR="005C0896" w:rsidRPr="005C0896">
        <w:t>равных частей. Далее была построена гистограмма распределения относительных частот попадания случайных величин в каждый интервал.</w:t>
      </w:r>
      <w:r w:rsidR="006B19F6" w:rsidRPr="00175288">
        <w:t xml:space="preserve"> </w:t>
      </w:r>
      <w:r w:rsidR="006B19F6" w:rsidRPr="00175288">
        <w:t xml:space="preserve">Построение гистограммы выполнялось средствами библиотеки </w:t>
      </w:r>
      <w:r w:rsidR="006B19F6" w:rsidRPr="006B19F6">
        <w:rPr>
          <w:lang w:val="en-US"/>
        </w:rPr>
        <w:t>matplotlib</w:t>
      </w:r>
      <w:r w:rsidR="006B19F6" w:rsidRPr="00175288">
        <w:t>.</w:t>
      </w:r>
      <w:r w:rsidR="00175288" w:rsidRPr="00175288">
        <w:t xml:space="preserve"> </w:t>
      </w:r>
      <w:r w:rsidR="00175288" w:rsidRPr="00175288">
        <w:t xml:space="preserve">На рисунке </w:t>
      </w:r>
      <w:r w:rsidR="00175288">
        <w:rPr>
          <w:lang w:val="en-US"/>
        </w:rPr>
        <w:t>3</w:t>
      </w:r>
      <w:r w:rsidR="00175288" w:rsidRPr="00175288">
        <w:t xml:space="preserve"> представлена гистограмма распределения псевдослучайных чисел.</w:t>
      </w:r>
    </w:p>
    <w:p w:rsidR="00404BCA" w:rsidRDefault="00404BCA" w:rsidP="00404BCA">
      <w:pPr>
        <w:pStyle w:val="PICTURE"/>
      </w:pPr>
      <w:r>
        <w:drawing>
          <wp:inline distT="0" distB="0" distL="0" distR="0" wp14:anchorId="41E3BAAA" wp14:editId="587CF57B">
            <wp:extent cx="5077475" cy="2290046"/>
            <wp:effectExtent l="0" t="0" r="2540" b="0"/>
            <wp:docPr id="447452701" name="Graphic 447452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2701" name="Graphic 4474527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697" cy="23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BCA" w:rsidRPr="00335023" w:rsidRDefault="00404BCA" w:rsidP="00404BC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3CE9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4B24A5">
        <w:t>Гистограмма распределения БСВ</w:t>
      </w:r>
    </w:p>
    <w:p w:rsidR="008B24F0" w:rsidRDefault="00404BCA" w:rsidP="008B24F0">
      <w:pPr>
        <w:pStyle w:val="MAINTEXT1"/>
        <w:rPr>
          <w:lang w:val="en-US"/>
        </w:rPr>
      </w:pPr>
      <w:r w:rsidRPr="00335023">
        <w:t>По форме гистограммы можно сделать вывод, что распределение чисел близко к равномерному, так как высоты столбцов имеют приблизительно одинаковые значения.</w:t>
      </w:r>
    </w:p>
    <w:p w:rsidR="00335023" w:rsidRDefault="00335023" w:rsidP="008B24F0">
      <w:pPr>
        <w:pStyle w:val="MAINTEXT1"/>
        <w:rPr>
          <w:lang w:val="en-US"/>
        </w:rPr>
      </w:pPr>
      <w:r w:rsidRPr="00335023">
        <w:t xml:space="preserve">Для проверки независимости случайных величин был вычислен </w:t>
      </w:r>
      <w:r w:rsidRPr="00335023">
        <w:lastRenderedPageBreak/>
        <w:t>коэффициент корреляции:</w:t>
      </w:r>
    </w:p>
    <w:p w:rsidR="00335023" w:rsidRPr="00335023" w:rsidRDefault="00335023" w:rsidP="008B24F0">
      <w:pPr>
        <w:pStyle w:val="MAINTEXT1"/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lang w:val="en-US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bar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ba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</m:ba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404BCA" w:rsidRPr="00CE7347" w:rsidRDefault="00F57C03" w:rsidP="008B24F0">
      <w:pPr>
        <w:pStyle w:val="MAINTEXT1"/>
      </w:pPr>
      <w:r w:rsidRPr="00F57C03">
        <w:t>Исследование проводилось для значений</w:t>
      </w:r>
      <w:r w:rsidRPr="00F57C03">
        <w:t xml:space="preserve"> </w:t>
      </w:r>
      <m:oMath>
        <m:r>
          <w:rPr>
            <w:rFonts w:ascii="Cambria Math" w:hAnsi="Cambria Math"/>
          </w:rPr>
          <m:t>s=2, s=5, s=10</m:t>
        </m:r>
      </m:oMath>
      <w:r w:rsidRPr="00F57C03">
        <w:t>.</w:t>
      </w:r>
      <w:r w:rsidR="002E168F" w:rsidRPr="002E168F">
        <w:t xml:space="preserve"> </w:t>
      </w:r>
      <w:r w:rsidR="002E168F" w:rsidRPr="002E168F">
        <w:t>Коэффициент корреляции вычислялся для различных значений длины выборки</w:t>
      </w:r>
      <w:r w:rsidR="002E168F" w:rsidRPr="002E168F">
        <w:t xml:space="preserve"> </w:t>
      </w:r>
      <m:oMath>
        <m:r>
          <w:rPr>
            <w:rFonts w:ascii="Cambria Math" w:hAnsi="Cambria Math"/>
          </w:rPr>
          <m:t>T</m:t>
        </m:r>
      </m:oMath>
      <w:r w:rsidR="00090F45">
        <w:t xml:space="preserve"> </w:t>
      </w:r>
      <w:r w:rsidR="00090F45" w:rsidRPr="00090F45">
        <w:t xml:space="preserve">[100; 3000) </w:t>
      </w:r>
      <w:r w:rsidR="00090F45">
        <w:t>с шагом 100</w:t>
      </w:r>
      <w:r w:rsidR="002E168F" w:rsidRPr="002E168F">
        <w:t>.</w:t>
      </w:r>
      <w:r w:rsidR="007A00F0" w:rsidRPr="007A00F0">
        <w:t xml:space="preserve"> </w:t>
      </w:r>
      <w:r w:rsidR="007A00F0" w:rsidRPr="007A00F0">
        <w:t xml:space="preserve">На рисунке </w:t>
      </w:r>
      <w:r w:rsidR="00CE7347" w:rsidRPr="00CE7347">
        <w:t>4</w:t>
      </w:r>
      <w:r w:rsidR="007A00F0" w:rsidRPr="007A00F0">
        <w:t xml:space="preserve"> представлены графики зависимости коэффициента корреляции</w:t>
      </w:r>
      <w:r w:rsidR="007A00F0" w:rsidRPr="007A00F0">
        <w:t xml:space="preserve"> </w:t>
      </w:r>
      <m:oMath>
        <m:acc>
          <m:accPr>
            <m:ctrlPr>
              <w:rPr>
                <w:rFonts w:ascii="Cambria Math" w:hAnsi="Cambria Math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="007A00F0" w:rsidRPr="007A00F0">
        <w:t xml:space="preserve"> </w:t>
      </w:r>
      <w:r w:rsidR="007A00F0" w:rsidRPr="007A00F0">
        <w:t>от длины последовательности</w:t>
      </w:r>
      <w:r w:rsidR="007A00F0" w:rsidRPr="007A00F0">
        <w:t xml:space="preserve"> </w:t>
      </w:r>
      <m:oMath>
        <m:r>
          <w:rPr>
            <w:rFonts w:ascii="Cambria Math" w:hAnsi="Cambria Math"/>
          </w:rPr>
          <m:t>T</m:t>
        </m:r>
      </m:oMath>
      <w:r w:rsidR="007A00F0" w:rsidRPr="00CE7347">
        <w:t>.</w:t>
      </w:r>
    </w:p>
    <w:p w:rsidR="00CE7347" w:rsidRDefault="00CE7347" w:rsidP="00CE7347">
      <w:pPr>
        <w:pStyle w:val="PICTURE"/>
      </w:pPr>
      <w:r>
        <w:drawing>
          <wp:inline distT="0" distB="0" distL="0" distR="0" wp14:anchorId="23421F77" wp14:editId="3ABDE76E">
            <wp:extent cx="5421664" cy="2478001"/>
            <wp:effectExtent l="0" t="0" r="1270" b="0"/>
            <wp:docPr id="1655061836" name="Graphic 165506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1836" name="Graphic 16550618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2345" cy="250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47" w:rsidRPr="00B16383" w:rsidRDefault="00CE7347" w:rsidP="00CE734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3CE9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16383">
        <w:t xml:space="preserve">Графики зависимости коэф. корреляции от </w:t>
      </w:r>
      <w:r w:rsidR="00B16383">
        <w:rPr>
          <w:lang w:val="en-US"/>
        </w:rPr>
        <w:t>T</w:t>
      </w:r>
    </w:p>
    <w:p w:rsidR="00CE7347" w:rsidRPr="00CE7347" w:rsidRDefault="00CE7347" w:rsidP="008B24F0">
      <w:pPr>
        <w:pStyle w:val="MAINTEXT1"/>
      </w:pPr>
      <w:r w:rsidRPr="00CE7347">
        <w:t>По графикам видно, что значения коэффициента корреляции колеблются около нуля, что свидетельствует о слабой зависимости между элементами последовательности.</w:t>
      </w:r>
    </w:p>
    <w:p w:rsidR="00391A89" w:rsidRPr="00C72183" w:rsidRDefault="00983E17" w:rsidP="00391A89">
      <w:pPr>
        <w:pStyle w:val="DIV1"/>
      </w:pPr>
      <w:r>
        <w:t>Выводы</w:t>
      </w:r>
    </w:p>
    <w:p w:rsidR="00987B4A" w:rsidRDefault="009D6ED2" w:rsidP="009D6ED2">
      <w:pPr>
        <w:pStyle w:val="MAINTEXT1"/>
      </w:pPr>
      <w:r w:rsidRPr="009D6ED2">
        <w:t>В ходе лабораторной работы был реализован генератор базовой случайной величины «</w:t>
      </w:r>
      <w:r w:rsidRPr="009D6ED2">
        <w:rPr>
          <w:lang w:val="en-US"/>
        </w:rPr>
        <w:t>little</w:t>
      </w:r>
      <w:r w:rsidRPr="009D6ED2">
        <w:t>-</w:t>
      </w:r>
      <w:r w:rsidRPr="009D6ED2">
        <w:rPr>
          <w:lang w:val="en-US"/>
        </w:rPr>
        <w:t>frog</w:t>
      </w:r>
      <w:r w:rsidRPr="009D6ED2">
        <w:t>».</w:t>
      </w:r>
      <w:r w:rsidR="00053E72">
        <w:t xml:space="preserve"> </w:t>
      </w:r>
      <w:r w:rsidR="00053E72" w:rsidRPr="00053E72">
        <w:t>Для выбранных параметров генератора теоретическая длина периода составила</w:t>
      </w:r>
      <w:r w:rsidR="00053E72">
        <w:t xml:space="preserve"> </w:t>
      </w:r>
      <m:oMath>
        <m:r>
          <w:rPr>
            <w:rFonts w:ascii="Cambria Math" w:hAnsi="Cambria Math"/>
          </w:rPr>
          <m:t>T=16384</m:t>
        </m:r>
      </m:oMath>
      <w:r w:rsidR="00053E72" w:rsidRPr="00053E72">
        <w:t xml:space="preserve">, </w:t>
      </w:r>
      <w:r w:rsidR="00053E72" w:rsidRPr="00053E72">
        <w:t>что удовлетворяет условию задания</w:t>
      </w:r>
      <w:r w:rsidR="00053E72">
        <w:t xml:space="preserve"> </w:t>
      </w:r>
      <m:oMath>
        <m:r>
          <w:rPr>
            <w:rFonts w:ascii="Cambria Math" w:hAnsi="Cambria Math"/>
          </w:rPr>
          <m:t>T&gt;500</m:t>
        </m:r>
      </m:oMath>
      <w:r w:rsidR="00053E72">
        <w:t>.</w:t>
      </w:r>
    </w:p>
    <w:p w:rsidR="00391A89" w:rsidRPr="0056586C" w:rsidRDefault="009D6ED2" w:rsidP="0056586C">
      <w:pPr>
        <w:pStyle w:val="MAINTEXT1"/>
      </w:pPr>
      <w:r w:rsidRPr="009D6ED2">
        <w:t>Выполнено исследование статистических свойств полученной последовательности псевдослучайных чисел.</w:t>
      </w:r>
      <w:r w:rsidR="00987B4A">
        <w:t xml:space="preserve"> </w:t>
      </w:r>
      <w:r w:rsidRPr="009D6ED2">
        <w:t>Полученные значения математического ожидания и дисперсии оказались близки к теоретическим значениям</w:t>
      </w:r>
      <w:r w:rsidR="004D2F7D">
        <w:t xml:space="preserve">: </w:t>
      </w:r>
      <m:oMath>
        <m:r>
          <w:rPr>
            <w:rFonts w:ascii="Cambria Math" w:hAnsi="Cambria Math"/>
          </w:rPr>
          <m:t>M(z)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4946</m:t>
        </m:r>
      </m:oMath>
      <w:r w:rsidR="00D8447C">
        <w:t xml:space="preserve"> </w:t>
      </w:r>
      <w:r w:rsidR="00D8447C" w:rsidRPr="00D8447C">
        <w:t xml:space="preserve"> </w:t>
      </w:r>
      <w:r w:rsidR="00D8447C">
        <w:t xml:space="preserve">с отклонением </w:t>
      </w:r>
      <m:oMath>
        <m:r>
          <w:rPr>
            <w:rFonts w:ascii="Cambria Math" w:hAnsi="Cambria Math"/>
          </w:rPr>
          <m:t>-0,00544</m:t>
        </m:r>
      </m:oMath>
      <w:r w:rsidR="00171101" w:rsidRPr="00171101"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0840</m:t>
        </m:r>
      </m:oMath>
      <w:r w:rsidR="000320A5" w:rsidRPr="000320A5">
        <w:t xml:space="preserve"> </w:t>
      </w:r>
      <w:r w:rsidR="000320A5">
        <w:rPr>
          <w:lang w:val="en-US"/>
        </w:rPr>
        <w:t>c</w:t>
      </w:r>
      <w:r w:rsidR="000320A5" w:rsidRPr="000320A5">
        <w:t xml:space="preserve"> </w:t>
      </w:r>
      <w:r w:rsidR="000320A5">
        <w:t xml:space="preserve">отклонением </w:t>
      </w:r>
      <m:oMath>
        <m:r>
          <w:rPr>
            <w:rFonts w:ascii="Cambria Math" w:hAnsi="Cambria Math"/>
          </w:rPr>
          <m:t>0,000675</m:t>
        </m:r>
      </m:oMath>
      <w:r w:rsidR="00880652" w:rsidRPr="00880652">
        <w:t>.</w:t>
      </w:r>
      <w:r w:rsidR="0056586C" w:rsidRPr="0056586C">
        <w:t xml:space="preserve"> </w:t>
      </w:r>
      <w:r w:rsidR="0056586C">
        <w:t>Расхождения объясняются конечным объ</w:t>
      </w:r>
      <w:r w:rsidR="00350A46">
        <w:t>е</w:t>
      </w:r>
      <w:r w:rsidR="0056586C">
        <w:t xml:space="preserve">мом </w:t>
      </w:r>
      <w:r w:rsidR="0056586C">
        <w:lastRenderedPageBreak/>
        <w:t>выборки (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5000</m:t>
        </m:r>
      </m:oMath>
      <w:r w:rsidR="0056586C">
        <w:t>) и</w:t>
      </w:r>
      <w:r w:rsidR="0056586C" w:rsidRPr="0056586C">
        <w:t xml:space="preserve"> </w:t>
      </w:r>
      <w:r w:rsidR="0056586C">
        <w:t>особенностями псевдослучайного алгоритма</w:t>
      </w:r>
      <w:r w:rsidR="0056586C" w:rsidRPr="0056586C">
        <w:t>.</w:t>
      </w:r>
    </w:p>
    <w:p w:rsidR="00D517B7" w:rsidRPr="008B03C7" w:rsidRDefault="00D517B7" w:rsidP="008B03C7">
      <w:pPr>
        <w:pStyle w:val="MAINTEXT1"/>
      </w:pPr>
      <w:r w:rsidRPr="00493918">
        <w:t>Гистограмма распределения показала близость распределения к равномерному закону.</w:t>
      </w:r>
      <w:r w:rsidR="008B03C7" w:rsidRPr="008B03C7">
        <w:t xml:space="preserve"> </w:t>
      </w:r>
      <w:r w:rsidRPr="00493918">
        <w:t>Исследование коэффициента корреляции подтвердило слабую зависимость между элементами последовательности, что свидетельствует о приемлемом качестве генератора псевдослучайных чисел.</w:t>
      </w:r>
    </w:p>
    <w:p w:rsidR="008B03C7" w:rsidRPr="008B03C7" w:rsidRDefault="008B03C7" w:rsidP="00D517B7">
      <w:pPr>
        <w:pStyle w:val="MAINTEXT1"/>
      </w:pPr>
      <w:r w:rsidRPr="008B03C7">
        <w:t>Следовательно, разработанный датчик обладает основными свойствами базовой случайной величины и может использоваться для моделирования псевдослучайных процессов.</w:t>
      </w:r>
    </w:p>
    <w:p w:rsidR="00840261" w:rsidRDefault="00840261">
      <w:pPr>
        <w:spacing w:after="200" w:line="276" w:lineRule="auto"/>
        <w:rPr>
          <w:sz w:val="28"/>
          <w:szCs w:val="28"/>
        </w:rPr>
      </w:pPr>
      <w:r>
        <w:br w:type="page"/>
      </w:r>
    </w:p>
    <w:p w:rsidR="009D6ED2" w:rsidRDefault="00840261" w:rsidP="00840261">
      <w:pPr>
        <w:pStyle w:val="H1"/>
      </w:pPr>
      <w:r>
        <w:lastRenderedPageBreak/>
        <w:t>ПРИЛОЖЕНИЕ</w:t>
      </w:r>
    </w:p>
    <w:p w:rsidR="00840261" w:rsidRPr="009A15DC" w:rsidRDefault="00840261" w:rsidP="00840261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CD3CE9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F86064" w:rsidRDefault="00F86064" w:rsidP="00F86064">
      <w:pPr>
        <w:pStyle w:val="LISTINGBODY"/>
      </w:pPr>
      <w:r>
        <w:t>import numpy as np</w:t>
      </w:r>
    </w:p>
    <w:p w:rsidR="00F86064" w:rsidRDefault="00F86064" w:rsidP="00F86064">
      <w:pPr>
        <w:pStyle w:val="LISTINGBODY"/>
      </w:pPr>
      <w:r>
        <w:t>import matplotlib.pyplot as plt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def correlation(sequence, s, T):</w:t>
      </w:r>
    </w:p>
    <w:p w:rsidR="00F86064" w:rsidRDefault="00F86064" w:rsidP="00F86064">
      <w:pPr>
        <w:pStyle w:val="LISTINGBODY"/>
      </w:pPr>
      <w:r>
        <w:t xml:space="preserve">    x = sequence[:T]</w:t>
      </w:r>
    </w:p>
    <w:p w:rsidR="00F86064" w:rsidRDefault="00F86064" w:rsidP="00F86064">
      <w:pPr>
        <w:pStyle w:val="LISTINGBODY"/>
      </w:pPr>
      <w:r>
        <w:t xml:space="preserve">    y = sequence[s : s + T]</w:t>
      </w:r>
    </w:p>
    <w:p w:rsidR="00F86064" w:rsidRDefault="00F86064" w:rsidP="00F86064">
      <w:pPr>
        <w:pStyle w:val="LISTINGBODY"/>
      </w:pPr>
      <w:r>
        <w:t xml:space="preserve">    return np.corrcoef(x, y)[0, 1]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</w:p>
    <w:p w:rsidR="00F86064" w:rsidRPr="00261506" w:rsidRDefault="00F86064" w:rsidP="00F86064">
      <w:pPr>
        <w:pStyle w:val="LISTINGBODY"/>
        <w:rPr>
          <w:lang w:val="ru-RU"/>
        </w:rPr>
      </w:pPr>
      <w:r>
        <w:t>r</w:t>
      </w:r>
      <w:r w:rsidRPr="00261506">
        <w:rPr>
          <w:lang w:val="ru-RU"/>
        </w:rPr>
        <w:t xml:space="preserve"> = 16  # число двоичных разрядов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MOD</w:t>
      </w:r>
      <w:r w:rsidRPr="00261506">
        <w:rPr>
          <w:lang w:val="ru-RU"/>
        </w:rPr>
        <w:t xml:space="preserve"> = 2**</w:t>
      </w:r>
      <w:r>
        <w:t>r</w:t>
      </w:r>
      <w:r w:rsidRPr="00261506">
        <w:rPr>
          <w:lang w:val="ru-RU"/>
        </w:rPr>
        <w:t xml:space="preserve">  # модуль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M</w:t>
      </w:r>
      <w:r w:rsidRPr="00261506">
        <w:rPr>
          <w:lang w:val="ru-RU"/>
        </w:rPr>
        <w:t xml:space="preserve"> = 65539  # множитель (взаимно простой с 2^</w:t>
      </w:r>
      <w:r>
        <w:t>r</w:t>
      </w:r>
      <w:r w:rsidRPr="00261506">
        <w:rPr>
          <w:lang w:val="ru-RU"/>
        </w:rPr>
        <w:t>)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m</w:t>
      </w:r>
      <w:r w:rsidRPr="00261506">
        <w:rPr>
          <w:lang w:val="ru-RU"/>
        </w:rPr>
        <w:t xml:space="preserve"> = 3  # длина прыжка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A</w:t>
      </w:r>
      <w:r w:rsidRPr="00261506">
        <w:rPr>
          <w:lang w:val="ru-RU"/>
        </w:rPr>
        <w:t>0 = 1  # начальное значение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M</w:t>
      </w:r>
      <w:r w:rsidRPr="00261506">
        <w:rPr>
          <w:lang w:val="ru-RU"/>
        </w:rPr>
        <w:t>_</w:t>
      </w:r>
      <w:r>
        <w:t>jump</w:t>
      </w:r>
      <w:r w:rsidRPr="00261506">
        <w:rPr>
          <w:lang w:val="ru-RU"/>
        </w:rPr>
        <w:t xml:space="preserve"> = </w:t>
      </w:r>
      <w:r>
        <w:t>pow</w:t>
      </w:r>
      <w:r w:rsidRPr="00261506">
        <w:rPr>
          <w:lang w:val="ru-RU"/>
        </w:rPr>
        <w:t>(</w:t>
      </w:r>
      <w:r>
        <w:t>M</w:t>
      </w:r>
      <w:r w:rsidRPr="00261506">
        <w:rPr>
          <w:lang w:val="ru-RU"/>
        </w:rPr>
        <w:t xml:space="preserve">, </w:t>
      </w:r>
      <w:r>
        <w:t>m</w:t>
      </w:r>
      <w:r w:rsidRPr="00261506">
        <w:rPr>
          <w:lang w:val="ru-RU"/>
        </w:rPr>
        <w:t xml:space="preserve">, </w:t>
      </w:r>
      <w:r>
        <w:t>MOD</w:t>
      </w:r>
      <w:r w:rsidRPr="00261506">
        <w:rPr>
          <w:lang w:val="ru-RU"/>
        </w:rPr>
        <w:t>)  # прыжковый множитель</w:t>
      </w:r>
    </w:p>
    <w:p w:rsidR="00F86064" w:rsidRPr="00261506" w:rsidRDefault="00F86064" w:rsidP="00F86064">
      <w:pPr>
        <w:pStyle w:val="LISTINGBODY"/>
        <w:rPr>
          <w:lang w:val="ru-RU"/>
        </w:rPr>
      </w:pPr>
    </w:p>
    <w:p w:rsidR="00F86064" w:rsidRPr="00261506" w:rsidRDefault="00F86064" w:rsidP="00F86064">
      <w:pPr>
        <w:pStyle w:val="LISTINGBODY"/>
        <w:rPr>
          <w:lang w:val="ru-RU"/>
        </w:rPr>
      </w:pPr>
      <w:r>
        <w:t>T</w:t>
      </w:r>
      <w:r w:rsidRPr="00261506">
        <w:rPr>
          <w:lang w:val="ru-RU"/>
        </w:rPr>
        <w:t>_</w:t>
      </w:r>
      <w:r>
        <w:t>theory</w:t>
      </w:r>
      <w:r w:rsidRPr="00261506">
        <w:rPr>
          <w:lang w:val="ru-RU"/>
        </w:rPr>
        <w:t xml:space="preserve"> = 2 ** (</w:t>
      </w:r>
      <w:r>
        <w:t>r</w:t>
      </w:r>
      <w:r w:rsidRPr="00261506">
        <w:rPr>
          <w:lang w:val="ru-RU"/>
        </w:rPr>
        <w:t xml:space="preserve"> - 2)  # теоретический период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N</w:t>
      </w:r>
      <w:r w:rsidRPr="00261506">
        <w:rPr>
          <w:lang w:val="ru-RU"/>
        </w:rPr>
        <w:t xml:space="preserve"> = 5000  # количество генерируемых чисел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K</w:t>
      </w:r>
      <w:r w:rsidRPr="00261506">
        <w:rPr>
          <w:lang w:val="ru-RU"/>
        </w:rPr>
        <w:t xml:space="preserve"> = 15  # количество интервалов для гистограммы</w:t>
      </w:r>
    </w:p>
    <w:p w:rsidR="00F86064" w:rsidRPr="00261506" w:rsidRDefault="00F86064" w:rsidP="00F86064">
      <w:pPr>
        <w:pStyle w:val="LISTINGBODY"/>
        <w:rPr>
          <w:lang w:val="ru-RU"/>
        </w:rPr>
      </w:pPr>
    </w:p>
    <w:p w:rsidR="00F86064" w:rsidRPr="00261506" w:rsidRDefault="00F86064" w:rsidP="00F86064">
      <w:pPr>
        <w:pStyle w:val="LISTINGBODY"/>
        <w:rPr>
          <w:lang w:val="ru-RU"/>
        </w:rPr>
      </w:pPr>
      <w:r w:rsidRPr="00261506">
        <w:rPr>
          <w:lang w:val="ru-RU"/>
        </w:rPr>
        <w:t># генерация БСВ</w:t>
      </w:r>
    </w:p>
    <w:p w:rsidR="00F86064" w:rsidRDefault="00F86064" w:rsidP="00F86064">
      <w:pPr>
        <w:pStyle w:val="LISTINGBODY"/>
      </w:pPr>
      <w:r>
        <w:t>A = np.zeros(N, dtype=np.uint64)</w:t>
      </w:r>
    </w:p>
    <w:p w:rsidR="00F86064" w:rsidRDefault="00F86064" w:rsidP="00F86064">
      <w:pPr>
        <w:pStyle w:val="LISTINGBODY"/>
      </w:pPr>
      <w:r>
        <w:t>Z = np.zeros(N)</w:t>
      </w:r>
    </w:p>
    <w:p w:rsidR="00F86064" w:rsidRDefault="00F86064" w:rsidP="00F86064">
      <w:pPr>
        <w:pStyle w:val="LISTINGBODY"/>
      </w:pPr>
      <w:r>
        <w:t>A[0] = A0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for i in range(1, N):</w:t>
      </w:r>
    </w:p>
    <w:p w:rsidR="00F86064" w:rsidRDefault="00F86064" w:rsidP="00F86064">
      <w:pPr>
        <w:pStyle w:val="LISTINGBODY"/>
      </w:pPr>
      <w:r>
        <w:t xml:space="preserve">    A[i] = (A[i - 1] * M_jump) % MOD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 xml:space="preserve">    Z</w:t>
      </w:r>
      <w:r w:rsidRPr="00261506">
        <w:rPr>
          <w:lang w:val="ru-RU"/>
        </w:rPr>
        <w:t>[</w:t>
      </w:r>
      <w:r>
        <w:t>i</w:t>
      </w:r>
      <w:r w:rsidRPr="00261506">
        <w:rPr>
          <w:lang w:val="ru-RU"/>
        </w:rPr>
        <w:t xml:space="preserve">] = </w:t>
      </w:r>
      <w:r>
        <w:t>A</w:t>
      </w:r>
      <w:r w:rsidRPr="00261506">
        <w:rPr>
          <w:lang w:val="ru-RU"/>
        </w:rPr>
        <w:t>[</w:t>
      </w:r>
      <w:r>
        <w:t>i</w:t>
      </w:r>
      <w:r w:rsidRPr="00261506">
        <w:rPr>
          <w:lang w:val="ru-RU"/>
        </w:rPr>
        <w:t xml:space="preserve">] / </w:t>
      </w:r>
      <w:r>
        <w:t>MOD</w:t>
      </w:r>
    </w:p>
    <w:p w:rsidR="00F86064" w:rsidRPr="00261506" w:rsidRDefault="00F86064" w:rsidP="00F86064">
      <w:pPr>
        <w:pStyle w:val="LISTINGBODY"/>
        <w:rPr>
          <w:lang w:val="ru-RU"/>
        </w:rPr>
      </w:pPr>
    </w:p>
    <w:p w:rsidR="00F86064" w:rsidRPr="00261506" w:rsidRDefault="00F86064" w:rsidP="00F86064">
      <w:pPr>
        <w:pStyle w:val="LISTINGBODY"/>
        <w:rPr>
          <w:lang w:val="ru-RU"/>
        </w:rPr>
      </w:pPr>
      <w:r w:rsidRPr="00261506">
        <w:rPr>
          <w:lang w:val="ru-RU"/>
        </w:rPr>
        <w:t># математическое ожидание и дисперсия</w:t>
      </w:r>
    </w:p>
    <w:p w:rsidR="00F86064" w:rsidRDefault="00F86064" w:rsidP="00F86064">
      <w:pPr>
        <w:pStyle w:val="LISTINGBODY"/>
      </w:pPr>
      <w:r>
        <w:t>M_exp = np.mean(Z)</w:t>
      </w:r>
    </w:p>
    <w:p w:rsidR="00F86064" w:rsidRDefault="00F86064" w:rsidP="00F86064">
      <w:pPr>
        <w:pStyle w:val="LISTINGBODY"/>
      </w:pPr>
      <w:r>
        <w:t>D_exp = np.var(Z)</w:t>
      </w:r>
    </w:p>
    <w:p w:rsidR="00F86064" w:rsidRDefault="00F86064" w:rsidP="00F86064">
      <w:pPr>
        <w:pStyle w:val="LISTINGBODY"/>
      </w:pPr>
      <w:r>
        <w:t>M_theory = 0.5</w:t>
      </w:r>
    </w:p>
    <w:p w:rsidR="00F86064" w:rsidRDefault="00F86064" w:rsidP="00F86064">
      <w:pPr>
        <w:pStyle w:val="LISTINGBODY"/>
      </w:pPr>
      <w:r>
        <w:t>D_theory = 1 / 12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print(f"Теоретический период T = {T_theory}")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print</w:t>
      </w:r>
      <w:r w:rsidRPr="00261506">
        <w:rPr>
          <w:lang w:val="ru-RU"/>
        </w:rPr>
        <w:t>(</w:t>
      </w:r>
      <w:r>
        <w:t>f</w:t>
      </w:r>
      <w:r w:rsidRPr="00261506">
        <w:rPr>
          <w:lang w:val="ru-RU"/>
        </w:rPr>
        <w:t>"Выборочное мат. ожидание = {</w:t>
      </w:r>
      <w:r>
        <w:t>M</w:t>
      </w:r>
      <w:r w:rsidRPr="00261506">
        <w:rPr>
          <w:lang w:val="ru-RU"/>
        </w:rPr>
        <w:t>_</w:t>
      </w:r>
      <w:r>
        <w:t>exp</w:t>
      </w:r>
      <w:r w:rsidRPr="00261506">
        <w:rPr>
          <w:lang w:val="ru-RU"/>
        </w:rPr>
        <w:t>} (теор. {</w:t>
      </w:r>
      <w:r>
        <w:t>M</w:t>
      </w:r>
      <w:r w:rsidRPr="00261506">
        <w:rPr>
          <w:lang w:val="ru-RU"/>
        </w:rPr>
        <w:t>_</w:t>
      </w:r>
      <w:r>
        <w:t>theory</w:t>
      </w:r>
      <w:r w:rsidRPr="00261506">
        <w:rPr>
          <w:lang w:val="ru-RU"/>
        </w:rPr>
        <w:t>})")</w:t>
      </w:r>
    </w:p>
    <w:p w:rsidR="00F86064" w:rsidRDefault="00F86064" w:rsidP="00F86064">
      <w:pPr>
        <w:pStyle w:val="LISTINGBODY"/>
      </w:pPr>
      <w:r>
        <w:t>print</w:t>
      </w:r>
      <w:r w:rsidRPr="00261506">
        <w:rPr>
          <w:lang w:val="ru-RU"/>
        </w:rPr>
        <w:t>(</w:t>
      </w:r>
      <w:r>
        <w:t>f</w:t>
      </w:r>
      <w:r w:rsidRPr="00261506">
        <w:rPr>
          <w:lang w:val="ru-RU"/>
        </w:rPr>
        <w:t>"Выборочная дисперсия = {</w:t>
      </w:r>
      <w:r>
        <w:t>D</w:t>
      </w:r>
      <w:r w:rsidRPr="00261506">
        <w:rPr>
          <w:lang w:val="ru-RU"/>
        </w:rPr>
        <w:t>_</w:t>
      </w:r>
      <w:r>
        <w:t>exp</w:t>
      </w:r>
      <w:r w:rsidRPr="00261506">
        <w:rPr>
          <w:lang w:val="ru-RU"/>
        </w:rPr>
        <w:t xml:space="preserve">} (теор. </w:t>
      </w:r>
      <w:r>
        <w:t>{D_theory})")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fig, (ax1, ax2) = plt.subplots(2, 1, figsize=(10, 9))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# гистограмма распределения</w:t>
      </w:r>
    </w:p>
    <w:p w:rsidR="00F86064" w:rsidRDefault="00F86064" w:rsidP="00F86064">
      <w:pPr>
        <w:pStyle w:val="LISTINGBODY"/>
      </w:pPr>
      <w:r>
        <w:t>ax1.hist(Z, bins=K, density=True)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ax</w:t>
      </w:r>
      <w:r w:rsidRPr="00261506">
        <w:rPr>
          <w:lang w:val="ru-RU"/>
        </w:rPr>
        <w:t>1.</w:t>
      </w:r>
      <w:r>
        <w:t>set</w:t>
      </w:r>
      <w:r w:rsidRPr="00261506">
        <w:rPr>
          <w:lang w:val="ru-RU"/>
        </w:rPr>
        <w:t>_</w:t>
      </w:r>
      <w:r>
        <w:t>title</w:t>
      </w:r>
      <w:r w:rsidRPr="00261506">
        <w:rPr>
          <w:lang w:val="ru-RU"/>
        </w:rPr>
        <w:t>("Гистограмма распределения БСВ")</w:t>
      </w:r>
    </w:p>
    <w:p w:rsidR="00F86064" w:rsidRDefault="00F86064" w:rsidP="00F86064">
      <w:pPr>
        <w:pStyle w:val="LISTINGBODY"/>
      </w:pPr>
      <w:r>
        <w:t>ax1.set_xlabel("Отрезки Z")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ax</w:t>
      </w:r>
      <w:r w:rsidRPr="00261506">
        <w:rPr>
          <w:lang w:val="ru-RU"/>
        </w:rPr>
        <w:t>1.</w:t>
      </w:r>
      <w:r>
        <w:t>set</w:t>
      </w:r>
      <w:r w:rsidRPr="00261506">
        <w:rPr>
          <w:lang w:val="ru-RU"/>
        </w:rPr>
        <w:t>_</w:t>
      </w:r>
      <w:r>
        <w:t>ylabel</w:t>
      </w:r>
      <w:r w:rsidRPr="00261506">
        <w:rPr>
          <w:lang w:val="ru-RU"/>
        </w:rPr>
        <w:t>(</w:t>
      </w:r>
      <w:r>
        <w:t>r</w:t>
      </w:r>
      <w:r w:rsidRPr="00261506">
        <w:rPr>
          <w:lang w:val="ru-RU"/>
        </w:rPr>
        <w:t>"Относительная частота $</w:t>
      </w:r>
      <w:r>
        <w:t>p</w:t>
      </w:r>
      <w:r w:rsidRPr="00261506">
        <w:rPr>
          <w:lang w:val="ru-RU"/>
        </w:rPr>
        <w:t>_</w:t>
      </w:r>
      <w:r>
        <w:t>k</w:t>
      </w:r>
      <w:r w:rsidRPr="00261506">
        <w:rPr>
          <w:lang w:val="ru-RU"/>
        </w:rPr>
        <w:t>$")</w:t>
      </w:r>
    </w:p>
    <w:p w:rsidR="00F86064" w:rsidRDefault="00F86064" w:rsidP="00F86064">
      <w:pPr>
        <w:pStyle w:val="LISTINGBODY"/>
      </w:pPr>
      <w:r>
        <w:t>ax1.grid(True)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# коэффициент корреляции</w:t>
      </w:r>
    </w:p>
    <w:p w:rsidR="00F86064" w:rsidRDefault="00F86064" w:rsidP="00F86064">
      <w:pPr>
        <w:pStyle w:val="LISTINGBODY"/>
      </w:pPr>
      <w:r>
        <w:t>T_values = np.arange(100, 3000, 100)</w:t>
      </w:r>
    </w:p>
    <w:p w:rsidR="00F86064" w:rsidRDefault="00F86064" w:rsidP="00F86064">
      <w:pPr>
        <w:pStyle w:val="LISTINGBODY"/>
      </w:pPr>
      <w:r>
        <w:t>s_values = [2, 5, 10]</w:t>
      </w:r>
    </w:p>
    <w:p w:rsidR="00F86064" w:rsidRDefault="00F86064" w:rsidP="00F86064">
      <w:pPr>
        <w:pStyle w:val="LISTINGBODY"/>
      </w:pPr>
      <w:r>
        <w:t>for s in s_values:</w:t>
      </w:r>
    </w:p>
    <w:p w:rsidR="00F86064" w:rsidRDefault="00F86064" w:rsidP="00F86064">
      <w:pPr>
        <w:pStyle w:val="LISTINGBODY"/>
      </w:pPr>
      <w:r>
        <w:t xml:space="preserve">    R_values = []</w:t>
      </w:r>
    </w:p>
    <w:p w:rsidR="00F86064" w:rsidRDefault="00F86064" w:rsidP="00F86064">
      <w:pPr>
        <w:pStyle w:val="LISTINGBODY"/>
      </w:pPr>
      <w:r>
        <w:t xml:space="preserve">    for T in T_values:</w:t>
      </w:r>
    </w:p>
    <w:p w:rsidR="00F86064" w:rsidRDefault="00F86064" w:rsidP="00F86064">
      <w:pPr>
        <w:pStyle w:val="LISTINGBODY"/>
      </w:pPr>
      <w:r>
        <w:t xml:space="preserve">        R = correlation(Z, s, T)</w:t>
      </w:r>
    </w:p>
    <w:p w:rsidR="00F86064" w:rsidRDefault="00F86064" w:rsidP="00F86064">
      <w:pPr>
        <w:pStyle w:val="LISTINGBODY"/>
      </w:pPr>
      <w:r>
        <w:t xml:space="preserve">        R_values.append(R)</w:t>
      </w:r>
    </w:p>
    <w:p w:rsidR="00F86064" w:rsidRDefault="00F86064" w:rsidP="00F86064">
      <w:pPr>
        <w:pStyle w:val="LISTINGBODY"/>
      </w:pPr>
      <w:r>
        <w:lastRenderedPageBreak/>
        <w:t xml:space="preserve">    ax2.plot(T_values, R_values, label=f"s = {s}")</w:t>
      </w:r>
    </w:p>
    <w:p w:rsidR="00F86064" w:rsidRDefault="00F86064" w:rsidP="00F86064">
      <w:pPr>
        <w:pStyle w:val="LISTINGBODY"/>
      </w:pPr>
    </w:p>
    <w:p w:rsidR="00F86064" w:rsidRPr="00261506" w:rsidRDefault="00F86064" w:rsidP="00F86064">
      <w:pPr>
        <w:pStyle w:val="LISTINGBODY"/>
        <w:rPr>
          <w:lang w:val="ru-RU"/>
        </w:rPr>
      </w:pPr>
      <w:r>
        <w:t>ax</w:t>
      </w:r>
      <w:r w:rsidRPr="00261506">
        <w:rPr>
          <w:lang w:val="ru-RU"/>
        </w:rPr>
        <w:t>2.</w:t>
      </w:r>
      <w:r>
        <w:t>set</w:t>
      </w:r>
      <w:r w:rsidRPr="00261506">
        <w:rPr>
          <w:lang w:val="ru-RU"/>
        </w:rPr>
        <w:t>_</w:t>
      </w:r>
      <w:r>
        <w:t>title</w:t>
      </w:r>
      <w:r w:rsidRPr="00261506">
        <w:rPr>
          <w:lang w:val="ru-RU"/>
        </w:rPr>
        <w:t xml:space="preserve">("Зависимость коэффициента корреляции от длины выборки </w:t>
      </w:r>
      <w:r>
        <w:t>T</w:t>
      </w:r>
      <w:r w:rsidRPr="00261506">
        <w:rPr>
          <w:lang w:val="ru-RU"/>
        </w:rPr>
        <w:t>")</w:t>
      </w:r>
    </w:p>
    <w:p w:rsidR="00F86064" w:rsidRPr="00261506" w:rsidRDefault="00F86064" w:rsidP="00F86064">
      <w:pPr>
        <w:pStyle w:val="LISTINGBODY"/>
        <w:rPr>
          <w:lang w:val="ru-RU"/>
        </w:rPr>
      </w:pPr>
      <w:r>
        <w:t>ax</w:t>
      </w:r>
      <w:r w:rsidRPr="00261506">
        <w:rPr>
          <w:lang w:val="ru-RU"/>
        </w:rPr>
        <w:t>2.</w:t>
      </w:r>
      <w:r>
        <w:t>set</w:t>
      </w:r>
      <w:r w:rsidRPr="00261506">
        <w:rPr>
          <w:lang w:val="ru-RU"/>
        </w:rPr>
        <w:t>_</w:t>
      </w:r>
      <w:r>
        <w:t>xlabel</w:t>
      </w:r>
      <w:r w:rsidRPr="00261506">
        <w:rPr>
          <w:lang w:val="ru-RU"/>
        </w:rPr>
        <w:t xml:space="preserve">("Длина выборки </w:t>
      </w:r>
      <w:r>
        <w:t>T</w:t>
      </w:r>
      <w:r w:rsidRPr="00261506">
        <w:rPr>
          <w:lang w:val="ru-RU"/>
        </w:rPr>
        <w:t>")</w:t>
      </w:r>
    </w:p>
    <w:p w:rsidR="00F86064" w:rsidRDefault="00F86064" w:rsidP="00F86064">
      <w:pPr>
        <w:pStyle w:val="LISTINGBODY"/>
      </w:pPr>
      <w:r>
        <w:t>ax2.set_ylabel("Корреляция R")</w:t>
      </w:r>
    </w:p>
    <w:p w:rsidR="00F86064" w:rsidRDefault="00F86064" w:rsidP="00F86064">
      <w:pPr>
        <w:pStyle w:val="LISTINGBODY"/>
      </w:pPr>
      <w:r>
        <w:t>ax2.grid(True)</w:t>
      </w:r>
    </w:p>
    <w:p w:rsidR="00F86064" w:rsidRDefault="00F86064" w:rsidP="00F86064">
      <w:pPr>
        <w:pStyle w:val="LISTINGBODY"/>
      </w:pPr>
      <w:r>
        <w:t>ax2.legend()</w:t>
      </w:r>
    </w:p>
    <w:p w:rsidR="00F86064" w:rsidRDefault="00F86064" w:rsidP="00F86064">
      <w:pPr>
        <w:pStyle w:val="LISTINGBODY"/>
      </w:pPr>
    </w:p>
    <w:p w:rsidR="00F86064" w:rsidRDefault="00F86064" w:rsidP="00F86064">
      <w:pPr>
        <w:pStyle w:val="LISTINGBODY"/>
      </w:pPr>
      <w:r>
        <w:t>plt.tight_layout()</w:t>
      </w:r>
    </w:p>
    <w:p w:rsidR="00F86064" w:rsidRDefault="00F86064" w:rsidP="00F86064">
      <w:pPr>
        <w:pStyle w:val="LISTINGBODY"/>
      </w:pPr>
      <w:r>
        <w:t>plt.show()</w:t>
      </w:r>
    </w:p>
    <w:p w:rsidR="00840261" w:rsidRPr="00493918" w:rsidRDefault="00F86064" w:rsidP="00F86064">
      <w:pPr>
        <w:pStyle w:val="LISTINGBODY"/>
      </w:pPr>
      <w:r>
        <w:t>fig.savefig("plots.png")</w:t>
      </w:r>
    </w:p>
    <w:sectPr w:rsidR="00840261" w:rsidRPr="0049391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D65E1" w:rsidRDefault="00FD65E1" w:rsidP="0002180F">
      <w:r>
        <w:separator/>
      </w:r>
    </w:p>
  </w:endnote>
  <w:endnote w:type="continuationSeparator" w:id="0">
    <w:p w:rsidR="00FD65E1" w:rsidRDefault="00FD65E1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D65E1" w:rsidRDefault="00FD65E1" w:rsidP="0002180F">
      <w:r>
        <w:separator/>
      </w:r>
    </w:p>
  </w:footnote>
  <w:footnote w:type="continuationSeparator" w:id="0">
    <w:p w:rsidR="00FD65E1" w:rsidRDefault="00FD65E1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9E"/>
    <w:rsid w:val="00016F54"/>
    <w:rsid w:val="000214A2"/>
    <w:rsid w:val="000215AF"/>
    <w:rsid w:val="0002172C"/>
    <w:rsid w:val="0002180F"/>
    <w:rsid w:val="000244B3"/>
    <w:rsid w:val="000320A5"/>
    <w:rsid w:val="0004168B"/>
    <w:rsid w:val="0004791C"/>
    <w:rsid w:val="00053E72"/>
    <w:rsid w:val="000622E1"/>
    <w:rsid w:val="000707C8"/>
    <w:rsid w:val="00086BD6"/>
    <w:rsid w:val="00090445"/>
    <w:rsid w:val="00090F45"/>
    <w:rsid w:val="000928CE"/>
    <w:rsid w:val="00094ED7"/>
    <w:rsid w:val="000A2CF1"/>
    <w:rsid w:val="000A67BE"/>
    <w:rsid w:val="000B0FAE"/>
    <w:rsid w:val="000C031F"/>
    <w:rsid w:val="000C5276"/>
    <w:rsid w:val="000D3A97"/>
    <w:rsid w:val="000E7808"/>
    <w:rsid w:val="000F019B"/>
    <w:rsid w:val="00112CBF"/>
    <w:rsid w:val="00116F39"/>
    <w:rsid w:val="0013118A"/>
    <w:rsid w:val="00136236"/>
    <w:rsid w:val="00146E7E"/>
    <w:rsid w:val="00164280"/>
    <w:rsid w:val="00166165"/>
    <w:rsid w:val="00171101"/>
    <w:rsid w:val="00175288"/>
    <w:rsid w:val="00177559"/>
    <w:rsid w:val="00187D39"/>
    <w:rsid w:val="00194A01"/>
    <w:rsid w:val="00194C11"/>
    <w:rsid w:val="001D7ED5"/>
    <w:rsid w:val="00261506"/>
    <w:rsid w:val="00271C67"/>
    <w:rsid w:val="00284869"/>
    <w:rsid w:val="002956BD"/>
    <w:rsid w:val="002A7B49"/>
    <w:rsid w:val="002B4F79"/>
    <w:rsid w:val="002D5C30"/>
    <w:rsid w:val="002E00A6"/>
    <w:rsid w:val="002E168F"/>
    <w:rsid w:val="002F6184"/>
    <w:rsid w:val="00300DD1"/>
    <w:rsid w:val="00314D60"/>
    <w:rsid w:val="00316AD6"/>
    <w:rsid w:val="003216FB"/>
    <w:rsid w:val="00326699"/>
    <w:rsid w:val="00335023"/>
    <w:rsid w:val="00347846"/>
    <w:rsid w:val="00350A46"/>
    <w:rsid w:val="00352422"/>
    <w:rsid w:val="00353F7B"/>
    <w:rsid w:val="003707AE"/>
    <w:rsid w:val="00374808"/>
    <w:rsid w:val="00391A89"/>
    <w:rsid w:val="003B3807"/>
    <w:rsid w:val="003C61E5"/>
    <w:rsid w:val="003D538D"/>
    <w:rsid w:val="003F448A"/>
    <w:rsid w:val="00404BCA"/>
    <w:rsid w:val="00404D15"/>
    <w:rsid w:val="00405D24"/>
    <w:rsid w:val="00413AAB"/>
    <w:rsid w:val="004529EA"/>
    <w:rsid w:val="00474DAE"/>
    <w:rsid w:val="0047521D"/>
    <w:rsid w:val="0048225D"/>
    <w:rsid w:val="00490A54"/>
    <w:rsid w:val="00493918"/>
    <w:rsid w:val="004A24C5"/>
    <w:rsid w:val="004B24A5"/>
    <w:rsid w:val="004B33AD"/>
    <w:rsid w:val="004C674A"/>
    <w:rsid w:val="004D2F7D"/>
    <w:rsid w:val="004E7C23"/>
    <w:rsid w:val="0050413F"/>
    <w:rsid w:val="00524674"/>
    <w:rsid w:val="005364DC"/>
    <w:rsid w:val="00552C4F"/>
    <w:rsid w:val="0056586C"/>
    <w:rsid w:val="00585E07"/>
    <w:rsid w:val="005979A3"/>
    <w:rsid w:val="005A2A15"/>
    <w:rsid w:val="005B566D"/>
    <w:rsid w:val="005B736D"/>
    <w:rsid w:val="005C0896"/>
    <w:rsid w:val="005C6680"/>
    <w:rsid w:val="005E3C66"/>
    <w:rsid w:val="006120AA"/>
    <w:rsid w:val="00615ECA"/>
    <w:rsid w:val="00636C5B"/>
    <w:rsid w:val="006375AF"/>
    <w:rsid w:val="00651F7A"/>
    <w:rsid w:val="00657326"/>
    <w:rsid w:val="006854F9"/>
    <w:rsid w:val="00690FF0"/>
    <w:rsid w:val="0069184E"/>
    <w:rsid w:val="006A42CB"/>
    <w:rsid w:val="006B19F6"/>
    <w:rsid w:val="006C565E"/>
    <w:rsid w:val="006D0229"/>
    <w:rsid w:val="006F20BB"/>
    <w:rsid w:val="00707EE1"/>
    <w:rsid w:val="00714280"/>
    <w:rsid w:val="007151DF"/>
    <w:rsid w:val="007260EC"/>
    <w:rsid w:val="00747212"/>
    <w:rsid w:val="00764548"/>
    <w:rsid w:val="00764F07"/>
    <w:rsid w:val="007837C7"/>
    <w:rsid w:val="00790B38"/>
    <w:rsid w:val="007A00F0"/>
    <w:rsid w:val="007B2A9E"/>
    <w:rsid w:val="007B2FBD"/>
    <w:rsid w:val="007C3B9E"/>
    <w:rsid w:val="007C55D8"/>
    <w:rsid w:val="007F31BE"/>
    <w:rsid w:val="00810104"/>
    <w:rsid w:val="00814AF6"/>
    <w:rsid w:val="00822247"/>
    <w:rsid w:val="00822BE1"/>
    <w:rsid w:val="008331DB"/>
    <w:rsid w:val="00837726"/>
    <w:rsid w:val="00840261"/>
    <w:rsid w:val="00880652"/>
    <w:rsid w:val="008B03C7"/>
    <w:rsid w:val="008B24F0"/>
    <w:rsid w:val="008C376C"/>
    <w:rsid w:val="008C5AB8"/>
    <w:rsid w:val="008C7F36"/>
    <w:rsid w:val="008D017A"/>
    <w:rsid w:val="008D1AAC"/>
    <w:rsid w:val="008D7CF8"/>
    <w:rsid w:val="008E080A"/>
    <w:rsid w:val="009042D8"/>
    <w:rsid w:val="009065A2"/>
    <w:rsid w:val="00921DDE"/>
    <w:rsid w:val="009265C5"/>
    <w:rsid w:val="00926DFF"/>
    <w:rsid w:val="00945836"/>
    <w:rsid w:val="00950472"/>
    <w:rsid w:val="00951A99"/>
    <w:rsid w:val="009600E8"/>
    <w:rsid w:val="00960377"/>
    <w:rsid w:val="009604D9"/>
    <w:rsid w:val="00971BB7"/>
    <w:rsid w:val="00975193"/>
    <w:rsid w:val="00983E17"/>
    <w:rsid w:val="00984913"/>
    <w:rsid w:val="009854C3"/>
    <w:rsid w:val="00986BC9"/>
    <w:rsid w:val="00987B4A"/>
    <w:rsid w:val="00992C96"/>
    <w:rsid w:val="009A6312"/>
    <w:rsid w:val="009B751E"/>
    <w:rsid w:val="009C14CB"/>
    <w:rsid w:val="009D2232"/>
    <w:rsid w:val="009D55AD"/>
    <w:rsid w:val="009D579A"/>
    <w:rsid w:val="009D6ED2"/>
    <w:rsid w:val="009E13DE"/>
    <w:rsid w:val="009E2296"/>
    <w:rsid w:val="009E3329"/>
    <w:rsid w:val="009F3F79"/>
    <w:rsid w:val="009F4655"/>
    <w:rsid w:val="00A16FD9"/>
    <w:rsid w:val="00A37C30"/>
    <w:rsid w:val="00A552DE"/>
    <w:rsid w:val="00A64EB4"/>
    <w:rsid w:val="00A73C84"/>
    <w:rsid w:val="00A74901"/>
    <w:rsid w:val="00A96429"/>
    <w:rsid w:val="00AD3198"/>
    <w:rsid w:val="00AD336C"/>
    <w:rsid w:val="00AE151D"/>
    <w:rsid w:val="00AF6555"/>
    <w:rsid w:val="00B16383"/>
    <w:rsid w:val="00B20256"/>
    <w:rsid w:val="00B2042C"/>
    <w:rsid w:val="00B366F0"/>
    <w:rsid w:val="00B502A4"/>
    <w:rsid w:val="00B613E6"/>
    <w:rsid w:val="00B632F0"/>
    <w:rsid w:val="00B718F2"/>
    <w:rsid w:val="00B71FEE"/>
    <w:rsid w:val="00B727FC"/>
    <w:rsid w:val="00B923A5"/>
    <w:rsid w:val="00BA50FA"/>
    <w:rsid w:val="00BE66A1"/>
    <w:rsid w:val="00BF7993"/>
    <w:rsid w:val="00C03BE7"/>
    <w:rsid w:val="00C21B6C"/>
    <w:rsid w:val="00C34DAF"/>
    <w:rsid w:val="00C41ED4"/>
    <w:rsid w:val="00C44E77"/>
    <w:rsid w:val="00C51E65"/>
    <w:rsid w:val="00C60A88"/>
    <w:rsid w:val="00C6314C"/>
    <w:rsid w:val="00C65D90"/>
    <w:rsid w:val="00C72183"/>
    <w:rsid w:val="00C7552A"/>
    <w:rsid w:val="00C859B4"/>
    <w:rsid w:val="00C87617"/>
    <w:rsid w:val="00C90ABF"/>
    <w:rsid w:val="00C91D3A"/>
    <w:rsid w:val="00C939B8"/>
    <w:rsid w:val="00C969C1"/>
    <w:rsid w:val="00CA1852"/>
    <w:rsid w:val="00CB7D37"/>
    <w:rsid w:val="00CD3CE9"/>
    <w:rsid w:val="00CE7347"/>
    <w:rsid w:val="00D010B5"/>
    <w:rsid w:val="00D32EE7"/>
    <w:rsid w:val="00D347D3"/>
    <w:rsid w:val="00D36C22"/>
    <w:rsid w:val="00D45F03"/>
    <w:rsid w:val="00D517B7"/>
    <w:rsid w:val="00D5535D"/>
    <w:rsid w:val="00D8447C"/>
    <w:rsid w:val="00D9794E"/>
    <w:rsid w:val="00DA7C82"/>
    <w:rsid w:val="00DC1B09"/>
    <w:rsid w:val="00DC2546"/>
    <w:rsid w:val="00DC36C6"/>
    <w:rsid w:val="00DD43E3"/>
    <w:rsid w:val="00DF362A"/>
    <w:rsid w:val="00DF7735"/>
    <w:rsid w:val="00E01D70"/>
    <w:rsid w:val="00E14232"/>
    <w:rsid w:val="00E14BD8"/>
    <w:rsid w:val="00E1720D"/>
    <w:rsid w:val="00E22832"/>
    <w:rsid w:val="00E3480C"/>
    <w:rsid w:val="00E43263"/>
    <w:rsid w:val="00E51362"/>
    <w:rsid w:val="00E5672B"/>
    <w:rsid w:val="00E604A5"/>
    <w:rsid w:val="00E7252C"/>
    <w:rsid w:val="00E951CF"/>
    <w:rsid w:val="00EA3B1D"/>
    <w:rsid w:val="00ED438A"/>
    <w:rsid w:val="00EE1F7E"/>
    <w:rsid w:val="00EE3B59"/>
    <w:rsid w:val="00EE3F95"/>
    <w:rsid w:val="00EF07F5"/>
    <w:rsid w:val="00F036B5"/>
    <w:rsid w:val="00F04F95"/>
    <w:rsid w:val="00F26346"/>
    <w:rsid w:val="00F27113"/>
    <w:rsid w:val="00F424A4"/>
    <w:rsid w:val="00F50713"/>
    <w:rsid w:val="00F57C03"/>
    <w:rsid w:val="00F57E13"/>
    <w:rsid w:val="00F6317F"/>
    <w:rsid w:val="00F631E2"/>
    <w:rsid w:val="00F65A25"/>
    <w:rsid w:val="00F72336"/>
    <w:rsid w:val="00F86064"/>
    <w:rsid w:val="00F87EBD"/>
    <w:rsid w:val="00F960C9"/>
    <w:rsid w:val="00FA1CB4"/>
    <w:rsid w:val="00FA3569"/>
    <w:rsid w:val="00FC12B4"/>
    <w:rsid w:val="00FC26CD"/>
    <w:rsid w:val="00FC3D4D"/>
    <w:rsid w:val="00FD65E1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61E4E"/>
  <w15:docId w15:val="{661D0B85-A2CA-6448-AFC5-968AC265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8</Pages>
  <Words>1059</Words>
  <Characters>6041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2026-05-16T05:29:00Z</cp:lastPrinted>
  <dcterms:created xsi:type="dcterms:W3CDTF">2026-05-16T05:29:00Z</dcterms:created>
  <dcterms:modified xsi:type="dcterms:W3CDTF">2026-05-16T05:29:00Z</dcterms:modified>
  <cp:category/>
</cp:coreProperties>
</file>
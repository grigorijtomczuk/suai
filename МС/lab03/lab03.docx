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7C3B9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C3B9E" w:rsidRPr="007C3B9E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7C3B9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7C3B9E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7C3B9E" w:rsidRDefault="007C3B9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И. А. </w:t>
            </w:r>
            <w:r w:rsidRPr="007C3B9E">
              <w:t>Юдин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4E2C4F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7C3B9E">
              <w:rPr>
                <w:lang w:val="en-US"/>
              </w:rPr>
              <w:t xml:space="preserve"> </w:t>
            </w:r>
            <w:r w:rsidR="007C3B9E">
              <w:t xml:space="preserve">№ </w:t>
            </w:r>
            <w:r w:rsidR="004E2C4F">
              <w:rPr>
                <w:lang w:val="en-US"/>
              </w:rPr>
              <w:t>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D36DC6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D36DC6">
              <w:rPr>
                <w:b w:val="0"/>
                <w:szCs w:val="32"/>
                <w:lang w:val="en-US"/>
              </w:rPr>
              <w:t>МОДЕЛИРОВАНИЕ НЕПРЕРЫВНОЙ СЛУЧАЙНОЙ ВЕЛИЧИНЫ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814AF6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814AF6">
              <w:rPr>
                <w:sz w:val="28"/>
                <w:szCs w:val="28"/>
                <w:lang w:val="ru-RU"/>
              </w:rPr>
              <w:t>МОДЕЛИРОВАНИЕ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7B2FB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391A89" w:rsidP="00C72183">
      <w:pPr>
        <w:pStyle w:val="DIV1"/>
      </w:pPr>
      <w:r>
        <w:lastRenderedPageBreak/>
        <w:t>Цель работы</w:t>
      </w:r>
    </w:p>
    <w:p w:rsidR="00C72183" w:rsidRDefault="00764F07" w:rsidP="008B5814">
      <w:pPr>
        <w:pStyle w:val="MAINTEXT1"/>
      </w:pPr>
      <w:r>
        <w:t xml:space="preserve">Цель работы: </w:t>
      </w:r>
      <w:r w:rsidR="008B5814">
        <w:t>выполнить программную реализацию генератора</w:t>
      </w:r>
      <w:r w:rsidR="008B5814" w:rsidRPr="008B5814">
        <w:t xml:space="preserve"> </w:t>
      </w:r>
      <w:r w:rsidR="008B5814">
        <w:t>непрерывной случайной величины с заданным законом распределения</w:t>
      </w:r>
      <w:r>
        <w:t>.</w:t>
      </w:r>
    </w:p>
    <w:p w:rsidR="00391A89" w:rsidRDefault="00983E17" w:rsidP="00391A89">
      <w:pPr>
        <w:pStyle w:val="DIV1"/>
        <w:rPr>
          <w:lang w:val="en-US"/>
        </w:rPr>
      </w:pPr>
      <w:r>
        <w:t>Задание</w:t>
      </w:r>
    </w:p>
    <w:p w:rsidR="00FC42A3" w:rsidRDefault="00FC42A3" w:rsidP="00FC42A3">
      <w:pPr>
        <w:pStyle w:val="LIST1"/>
      </w:pPr>
      <w:r>
        <w:t>Построить на основе БСВ пять видов распределений:</w:t>
      </w:r>
    </w:p>
    <w:p w:rsidR="00FC42A3" w:rsidRDefault="00FC42A3" w:rsidP="00FC42A3">
      <w:pPr>
        <w:pStyle w:val="LIST2"/>
        <w:numPr>
          <w:ilvl w:val="3"/>
          <w:numId w:val="50"/>
        </w:numPr>
      </w:pPr>
      <w:r>
        <w:t>экспоненциальное</w:t>
      </w:r>
    </w:p>
    <w:p w:rsidR="00FC42A3" w:rsidRDefault="00FC42A3" w:rsidP="00FC42A3">
      <w:pPr>
        <w:pStyle w:val="LIST2"/>
        <w:numPr>
          <w:ilvl w:val="3"/>
          <w:numId w:val="50"/>
        </w:numPr>
      </w:pPr>
      <w:r>
        <w:t>равномерное</w:t>
      </w:r>
    </w:p>
    <w:p w:rsidR="00FC42A3" w:rsidRDefault="00FC42A3" w:rsidP="00FC42A3">
      <w:pPr>
        <w:pStyle w:val="LIST2"/>
        <w:numPr>
          <w:ilvl w:val="3"/>
          <w:numId w:val="50"/>
        </w:numPr>
      </w:pPr>
      <w:r>
        <w:t>Эрланга порядка K</w:t>
      </w:r>
    </w:p>
    <w:p w:rsidR="00FC42A3" w:rsidRDefault="00FC42A3" w:rsidP="00FC42A3">
      <w:pPr>
        <w:pStyle w:val="LIST2"/>
        <w:numPr>
          <w:ilvl w:val="3"/>
          <w:numId w:val="50"/>
        </w:numPr>
      </w:pPr>
      <w:r>
        <w:t>нормальное</w:t>
      </w:r>
    </w:p>
    <w:p w:rsidR="00FC42A3" w:rsidRDefault="00FC42A3" w:rsidP="00FC42A3">
      <w:pPr>
        <w:pStyle w:val="LIST2"/>
        <w:numPr>
          <w:ilvl w:val="3"/>
          <w:numId w:val="50"/>
        </w:numPr>
      </w:pPr>
      <w:r>
        <w:t>заданное вариантом</w:t>
      </w:r>
      <w:r w:rsidR="00A62786">
        <w:t xml:space="preserve"> (р</w:t>
      </w:r>
      <w:r w:rsidR="00A62786" w:rsidRPr="00A62786">
        <w:t>аспределение Вейбулла</w:t>
      </w:r>
      <w:r w:rsidR="00A62786">
        <w:t>)</w:t>
      </w:r>
    </w:p>
    <w:p w:rsidR="00FC42A3" w:rsidRDefault="00FC42A3" w:rsidP="00FC42A3">
      <w:pPr>
        <w:pStyle w:val="LIST1"/>
      </w:pPr>
      <w:r w:rsidRPr="007A6649">
        <w:t>Для всех генераторов непрерывной СВ построить гистограмму</w:t>
      </w:r>
      <w:r w:rsidRPr="001A1647">
        <w:t xml:space="preserve"> </w:t>
      </w:r>
      <w:r>
        <w:t>распределения вероятностей СВ.</w:t>
      </w:r>
    </w:p>
    <w:p w:rsidR="00FC42A3" w:rsidRDefault="00FC42A3" w:rsidP="00FC42A3">
      <w:pPr>
        <w:pStyle w:val="LIST1"/>
      </w:pPr>
      <w:r w:rsidRPr="007A6649">
        <w:t>Оценить M и D для всех видов распределений непрерывной СВ по</w:t>
      </w:r>
      <w:r w:rsidRPr="001A1647">
        <w:t xml:space="preserve"> </w:t>
      </w:r>
      <w:r w:rsidRPr="007A6649">
        <w:t>формулам. Сравнить полученные значения M и D с</w:t>
      </w:r>
      <w:r>
        <w:t xml:space="preserve"> эмпирическими.</w:t>
      </w:r>
    </w:p>
    <w:p w:rsidR="00391A89" w:rsidRDefault="00F0163E" w:rsidP="00391A89">
      <w:pPr>
        <w:pStyle w:val="MAINTEXT1"/>
      </w:pPr>
      <w:r w:rsidRPr="00F0163E">
        <w:t xml:space="preserve">Вариант: </w:t>
      </w:r>
      <w:r w:rsidR="007E7F16">
        <w:t>№</w:t>
      </w:r>
      <w:r w:rsidRPr="00F0163E">
        <w:t xml:space="preserve"> 2 «</w:t>
      </w:r>
      <w:r w:rsidR="0062603D" w:rsidRPr="0062603D">
        <w:t>Распределение Вейбулла</w:t>
      </w:r>
      <w:r w:rsidRPr="00F0163E">
        <w:t>».</w:t>
      </w:r>
    </w:p>
    <w:p w:rsidR="00391A89" w:rsidRDefault="00983E17" w:rsidP="00391A89">
      <w:pPr>
        <w:pStyle w:val="DIV1"/>
        <w:rPr>
          <w:lang w:val="en-US"/>
        </w:rPr>
      </w:pPr>
      <w:r>
        <w:t>Ход выполнения</w:t>
      </w:r>
    </w:p>
    <w:p w:rsidR="002D7B11" w:rsidRDefault="00035E33" w:rsidP="002D7B11">
      <w:pPr>
        <w:pStyle w:val="MAINTEXT1"/>
        <w:rPr>
          <w:lang w:val="en-US"/>
        </w:rPr>
      </w:pPr>
      <w:r w:rsidRPr="00035E33">
        <w:t xml:space="preserve">В ходе выполнения лабораторной работы была реализована программная модель генераторов непрерывных случайных величин на языке </w:t>
      </w:r>
      <w:r w:rsidRPr="00035E33">
        <w:rPr>
          <w:lang w:val="en-US"/>
        </w:rPr>
        <w:t>Python</w:t>
      </w:r>
      <w:r w:rsidRPr="00035E33">
        <w:t xml:space="preserve">. В качестве базовой случайной величины использовалась равномерно распределенная последовательность чисел на интервале </w:t>
      </w:r>
      <w:r w:rsidR="00D972FD" w:rsidRPr="00D972FD">
        <w:t>[0</w:t>
      </w:r>
      <w:r w:rsidR="00D972FD" w:rsidRPr="00D972FD">
        <w:t>;</w:t>
      </w:r>
      <w:r w:rsidR="00D972FD" w:rsidRPr="00D972FD">
        <w:t xml:space="preserve"> 1)</w:t>
      </w:r>
      <w:r w:rsidRPr="00035E33">
        <w:t>, полученная с помощью функции</w:t>
      </w:r>
      <w:r w:rsidR="00AB3241" w:rsidRPr="00AB3241">
        <w:t xml:space="preserve"> </w:t>
      </w:r>
      <w:r w:rsidR="00AB3241" w:rsidRPr="00AB3241">
        <w:t>np.random.rand</w:t>
      </w:r>
      <w:r w:rsidR="00AB3241" w:rsidRPr="00AB3241">
        <w:t>.</w:t>
      </w:r>
      <w:r w:rsidR="00EC2748" w:rsidRPr="003140A9">
        <w:t xml:space="preserve"> </w:t>
      </w:r>
      <w:r w:rsidR="004D5CDE" w:rsidRPr="004D5CDE">
        <w:t>Для каждого распределения была сформирована выборка объемом</w:t>
      </w:r>
      <w:r w:rsidR="004D5CDE" w:rsidRPr="004D5CDE">
        <w:t xml:space="preserve"> </w:t>
      </w:r>
      <m:oMath>
        <m:r>
          <w:rPr>
            <w:rFonts w:ascii="Cambria Math" w:hAnsi="Cambria Math"/>
          </w:rPr>
          <m:t>N=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0000</m:t>
        </m:r>
      </m:oMath>
      <w:r w:rsidR="003140A9" w:rsidRPr="003140A9">
        <w:t>.</w:t>
      </w:r>
    </w:p>
    <w:p w:rsidR="002D7B11" w:rsidRDefault="002D7B11" w:rsidP="002D7B11">
      <w:pPr>
        <w:pStyle w:val="MAINTEXT1"/>
        <w:rPr>
          <w:lang w:val="en-US"/>
        </w:rPr>
      </w:pPr>
      <w:r w:rsidRPr="002D7B11">
        <w:t>Экспоненциальное распределение формировалось по формуле:</w:t>
      </w:r>
    </w:p>
    <w:p w:rsidR="002D7B11" w:rsidRPr="002D7B11" w:rsidRDefault="002D7B11" w:rsidP="002D7B11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λ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ctrlPr>
                <w:rPr>
                  <w:rFonts w:ascii="Cambria Math" w:hAnsi="Cambria Math"/>
                  <w:lang w:val="en-US"/>
                </w:rPr>
              </m:ctrlPr>
            </m:fName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func>
          <m:r>
            <w:rPr>
              <w:rFonts w:ascii="Cambria Math" w:hAnsi="Cambria Math"/>
              <w:lang w:val="en-US"/>
            </w:rPr>
            <m:t>,</m:t>
          </m:r>
        </m:oMath>
      </m:oMathPara>
    </w:p>
    <w:p w:rsidR="002D7B11" w:rsidRDefault="002D7B11" w:rsidP="002D7B11">
      <w:pPr>
        <w:pStyle w:val="MAINTEXT1"/>
        <w:ind w:firstLine="0"/>
        <w:rPr>
          <w:lang w:val="en-US"/>
        </w:rPr>
      </w:pPr>
      <w:r>
        <w:t>г</w:t>
      </w:r>
      <w:r w:rsidRPr="006D6F4A">
        <w:t>де</w:t>
      </w:r>
      <w:r w:rsidRPr="006D6F4A">
        <w:t xml:space="preserve">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=2</m:t>
        </m:r>
      </m:oMath>
      <w:r w:rsidRPr="006D6F4A">
        <w:t xml:space="preserve">, </w:t>
      </w:r>
      <m:oMath>
        <m:r>
          <w:rPr>
            <w:rFonts w:ascii="Cambria Math" w:hAnsi="Cambria Math"/>
            <w:lang w:val="en-US"/>
          </w:rPr>
          <m:t>z</m:t>
        </m:r>
      </m:oMath>
      <w:r w:rsidRPr="006D6F4A">
        <w:t xml:space="preserve"> — </w:t>
      </w:r>
      <w:r w:rsidRPr="006D6F4A">
        <w:t>базовая случайная величина.</w:t>
      </w:r>
      <w:r w:rsidR="006D6F4A" w:rsidRPr="006D6F4A">
        <w:t xml:space="preserve"> </w:t>
      </w:r>
      <w:r w:rsidR="006D6F4A" w:rsidRPr="006D6F4A">
        <w:rPr>
          <w:lang w:val="en-US"/>
        </w:rPr>
        <w:t>Теоретические характеристики распределения:</w:t>
      </w:r>
    </w:p>
    <w:p w:rsidR="006D6F4A" w:rsidRPr="00234EC5" w:rsidRDefault="006D6F4A" w:rsidP="002D7B11">
      <w:pPr>
        <w:pStyle w:val="MAINTEXT1"/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λ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234EC5" w:rsidRPr="00234EC5" w:rsidRDefault="00234EC5" w:rsidP="00BC3867">
      <w:pPr>
        <w:pStyle w:val="MAINTEXT1"/>
      </w:pPr>
      <w:r w:rsidRPr="00234EC5">
        <w:t xml:space="preserve">На рисунке 1 представлена гистограмма экспоненциального </w:t>
      </w:r>
      <w:r w:rsidRPr="00234EC5">
        <w:lastRenderedPageBreak/>
        <w:t>распределения.</w:t>
      </w:r>
    </w:p>
    <w:p w:rsidR="008A46DC" w:rsidRDefault="008A46DC" w:rsidP="008A46DC">
      <w:pPr>
        <w:pStyle w:val="PICTURE"/>
      </w:pPr>
      <w:r>
        <w:drawing>
          <wp:inline distT="0" distB="0" distL="0" distR="0" wp14:anchorId="1C22C375" wp14:editId="7CB12AA7">
            <wp:extent cx="4445099" cy="2698812"/>
            <wp:effectExtent l="0" t="0" r="0" b="635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703" cy="273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6DC" w:rsidRPr="000B1195" w:rsidRDefault="008A46DC" w:rsidP="008A46D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76AE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B1195">
        <w:t>Экспоненциальное распределение</w:t>
      </w:r>
    </w:p>
    <w:p w:rsidR="0091435D" w:rsidRPr="000F1C94" w:rsidRDefault="0091435D" w:rsidP="0091435D">
      <w:pPr>
        <w:pStyle w:val="MAINTEXT1"/>
      </w:pPr>
      <w:r w:rsidRPr="0091435D">
        <w:t xml:space="preserve">Равномерное распределение на интервале </w:t>
      </w:r>
      <m:oMath>
        <m:r>
          <w:rPr>
            <w:rFonts w:ascii="Cambria Math" w:hAnsi="Cambria Math"/>
          </w:rPr>
          <m:t>[a;b]</m:t>
        </m:r>
      </m:oMath>
      <w:r w:rsidRPr="0091435D">
        <w:t xml:space="preserve"> моделировалось по формуле</w:t>
      </w:r>
      <w:r w:rsidRPr="0091435D">
        <w:t>:</w:t>
      </w:r>
    </w:p>
    <w:p w:rsidR="0091435D" w:rsidRPr="0091435D" w:rsidRDefault="0091435D" w:rsidP="0091435D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x=a+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b-a</m:t>
              </m:r>
            </m:e>
          </m:d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:rsidR="0091435D" w:rsidRDefault="0091435D" w:rsidP="0091435D">
      <w:pPr>
        <w:pStyle w:val="MAINTEXT1"/>
        <w:ind w:firstLine="0"/>
      </w:pPr>
      <w:r>
        <w:t xml:space="preserve">где </w:t>
      </w:r>
      <m:oMath>
        <m:r>
          <w:rPr>
            <w:rFonts w:ascii="Cambria Math" w:hAnsi="Cambria Math"/>
          </w:rPr>
          <m:t>a=2</m:t>
        </m:r>
        <m:r>
          <w:rPr>
            <w:rFonts w:ascii="Cambria Math"/>
          </w:rPr>
          <m:t xml:space="preserve">, </m:t>
        </m:r>
        <m:r>
          <w:rPr>
            <w:rFonts w:ascii="Cambria Math"/>
            <w:lang w:val="en-US"/>
          </w:rPr>
          <m:t>b</m:t>
        </m:r>
        <m:r>
          <w:rPr>
            <w:rFonts w:ascii="Cambria Math"/>
          </w:rPr>
          <m:t>=10</m:t>
        </m:r>
      </m:oMath>
      <w:r w:rsidR="000F1C94" w:rsidRPr="000F1C94">
        <w:t xml:space="preserve">. </w:t>
      </w:r>
      <w:r w:rsidR="000F1C94" w:rsidRPr="000F1C94">
        <w:t>Теоретические характеристики</w:t>
      </w:r>
      <w:r w:rsidR="000F1C94" w:rsidRPr="000F1C94">
        <w:t xml:space="preserve"> </w:t>
      </w:r>
      <w:r w:rsidR="000F1C94">
        <w:t>рассчитывались по формулам</w:t>
      </w:r>
      <w:r w:rsidR="000F1C94" w:rsidRPr="000F1C94">
        <w:t>:</w:t>
      </w:r>
    </w:p>
    <w:p w:rsidR="000F1C94" w:rsidRPr="000F1C94" w:rsidRDefault="000F1C94" w:rsidP="0091435D">
      <w:pPr>
        <w:pStyle w:val="MAINTEXT1"/>
        <w:ind w:firstLine="0"/>
        <w:rPr>
          <w:lang w:val="en-US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/>
              <w:lang w:val="en-US"/>
            </w:rPr>
            <m:t xml:space="preserve">, </m:t>
          </m:r>
          <m:r>
            <w:rPr>
              <w:rFonts w:ascii="Cambria Math"/>
              <w:lang w:val="en-US"/>
            </w:rPr>
            <m:t>D</m:t>
          </m:r>
          <m:d>
            <m:dPr>
              <m:ctrlPr>
                <w:rPr>
                  <w:rFonts w:ascii="Cambria Math"/>
                  <w:i/>
                  <w:lang w:val="en-US"/>
                </w:rPr>
              </m:ctrlPr>
            </m:dPr>
            <m:e>
              <m:r>
                <w:rPr>
                  <w:rFonts w:ascii="Cambria Math"/>
                  <w:lang w:val="en-US"/>
                </w:rPr>
                <m:t>x</m:t>
              </m:r>
            </m:e>
          </m:d>
          <m:r>
            <w:rPr>
              <w:rFonts w:ascii="Cambria Math"/>
              <w:lang w:val="en-US"/>
            </w:rPr>
            <m:t>=</m:t>
          </m:r>
          <m:f>
            <m:fPr>
              <m:ctrlPr>
                <w:rPr>
                  <w:rFonts w:ascii="Cambria Math"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(b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lang w:val="en-US"/>
                </w:rPr>
                <m:t>12</m:t>
              </m:r>
            </m:den>
          </m:f>
          <m:r>
            <w:rPr>
              <w:rFonts w:ascii="Cambria Math"/>
              <w:lang w:val="en-US"/>
            </w:rPr>
            <m:t>.</m:t>
          </m:r>
        </m:oMath>
      </m:oMathPara>
    </w:p>
    <w:p w:rsidR="000F1C94" w:rsidRPr="00151A0F" w:rsidRDefault="00B7516E" w:rsidP="00BD2816">
      <w:pPr>
        <w:pStyle w:val="MAINTEXT1"/>
      </w:pPr>
      <w:r w:rsidRPr="00151A0F">
        <w:t>На рисунке 2 представлена гистограмма равномерного распределения.</w:t>
      </w:r>
    </w:p>
    <w:p w:rsidR="00151A0F" w:rsidRDefault="00151A0F" w:rsidP="00151A0F">
      <w:pPr>
        <w:pStyle w:val="PICTURE"/>
      </w:pPr>
      <w:r>
        <w:drawing>
          <wp:inline distT="0" distB="0" distL="0" distR="0" wp14:anchorId="66B1BDEC" wp14:editId="4BCFF1A8">
            <wp:extent cx="4508703" cy="2729375"/>
            <wp:effectExtent l="0" t="0" r="0" b="1270"/>
            <wp:docPr id="9870731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3156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703" cy="27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A0F" w:rsidRPr="003E67B8" w:rsidRDefault="00151A0F" w:rsidP="00151A0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76AE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715FC">
        <w:t>Равномерное расп</w:t>
      </w:r>
      <w:r w:rsidR="00BC3867">
        <w:t>ре</w:t>
      </w:r>
      <w:r w:rsidR="00E715FC">
        <w:t>деление</w:t>
      </w:r>
    </w:p>
    <w:p w:rsidR="0091435D" w:rsidRDefault="00BD2816" w:rsidP="0091435D">
      <w:pPr>
        <w:pStyle w:val="MAINTEXT1"/>
      </w:pPr>
      <w:r w:rsidRPr="00BD2816">
        <w:lastRenderedPageBreak/>
        <w:t xml:space="preserve">Распределение Эрланга порядка </w:t>
      </w:r>
      <m:oMath>
        <m:r>
          <w:rPr>
            <w:rFonts w:ascii="Cambria Math" w:hAnsi="Cambria Math"/>
          </w:rPr>
          <m:t>k</m:t>
        </m:r>
      </m:oMath>
      <w:r w:rsidRPr="00BD2816">
        <w:t xml:space="preserve"> формировалось по формуле:</w:t>
      </w:r>
    </w:p>
    <w:p w:rsidR="00EF0A5A" w:rsidRPr="00EF0A5A" w:rsidRDefault="00EF0A5A" w:rsidP="0091435D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func>
          <m:r>
            <w:rPr>
              <w:rFonts w:ascii="Cambria Math" w:hAnsi="Cambria Math"/>
              <w:lang w:val="en-US"/>
            </w:rPr>
            <m:t>,</m:t>
          </m:r>
        </m:oMath>
      </m:oMathPara>
    </w:p>
    <w:p w:rsidR="00EF0A5A" w:rsidRDefault="00EF0A5A" w:rsidP="00EF0A5A">
      <w:pPr>
        <w:pStyle w:val="MAINTEXT1"/>
        <w:ind w:firstLine="0"/>
        <w:rPr>
          <w:lang w:val="en-US"/>
        </w:rPr>
      </w:pPr>
      <w:r>
        <w:t xml:space="preserve">где </w:t>
      </w:r>
      <m:oMath>
        <m:r>
          <w:rPr>
            <w:rFonts w:ascii="Cambria Math" w:hAnsi="Cambria Math"/>
          </w:rPr>
          <m:t>k=3</m:t>
        </m:r>
        <m:r>
          <w:rPr>
            <w:rFonts w:ascii="Cambria Math"/>
          </w:rPr>
          <m:t xml:space="preserve">, </m:t>
        </m:r>
        <m:r>
          <w:rPr>
            <w:rFonts w:ascii="Cambria Math"/>
            <w:lang w:val="en-US"/>
          </w:rPr>
          <m:t>λ</m:t>
        </m:r>
        <m:r>
          <w:rPr>
            <w:rFonts w:ascii="Cambria Math"/>
          </w:rPr>
          <m:t>=2</m:t>
        </m:r>
      </m:oMath>
      <w:r w:rsidRPr="00E0251F">
        <w:t xml:space="preserve">. </w:t>
      </w:r>
      <w:r w:rsidR="00E0251F" w:rsidRPr="00E0251F">
        <w:t>Теоретические характеристики:</w:t>
      </w:r>
    </w:p>
    <w:p w:rsidR="006226FC" w:rsidRPr="006226FC" w:rsidRDefault="00E0251F" w:rsidP="006226FC">
      <w:pPr>
        <w:pStyle w:val="MAINTEXT1"/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lang w:val="en-US"/>
                </w:rPr>
                <m:t>λ</m:t>
              </m:r>
            </m:den>
          </m:f>
          <m:r>
            <w:rPr>
              <w:rFonts w:ascii="Cambria Math"/>
              <w:lang w:val="en-US"/>
            </w:rPr>
            <m:t xml:space="preserve">, </m:t>
          </m:r>
          <m:r>
            <w:rPr>
              <w:rFonts w:ascii="Cambria Math"/>
              <w:lang w:val="en-US"/>
            </w:rPr>
            <m:t>D</m:t>
          </m:r>
          <m:d>
            <m:dPr>
              <m:ctrlPr>
                <w:rPr>
                  <w:rFonts w:ascii="Cambria Math"/>
                  <w:i/>
                  <w:lang w:val="en-US"/>
                </w:rPr>
              </m:ctrlPr>
            </m:dPr>
            <m:e>
              <m:r>
                <w:rPr>
                  <w:rFonts w:ascii="Cambria Math"/>
                  <w:lang w:val="en-US"/>
                </w:rPr>
                <m:t>x</m:t>
              </m:r>
            </m:e>
          </m:d>
          <m:r>
            <w:rPr>
              <w:rFonts w:ascii="Cambria Math"/>
              <w:lang w:val="en-US"/>
            </w:rPr>
            <m:t>=</m:t>
          </m:r>
          <m:f>
            <m:fPr>
              <m:ctrlPr>
                <w:rPr>
                  <w:rFonts w:ascii="Cambria Math"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lang w:val="en-US"/>
            </w:rPr>
            <m:t>.</m:t>
          </m:r>
        </m:oMath>
      </m:oMathPara>
    </w:p>
    <w:p w:rsidR="000A0068" w:rsidRDefault="006226FC" w:rsidP="0091435D">
      <w:pPr>
        <w:pStyle w:val="MAINTEXT1"/>
        <w:rPr>
          <w:lang w:val="en-US"/>
        </w:rPr>
      </w:pPr>
      <w:r w:rsidRPr="006226FC">
        <w:t>На рисунке 3 представлена гистограмма распределения Эрланга.</w:t>
      </w:r>
    </w:p>
    <w:p w:rsidR="00936105" w:rsidRDefault="00936105" w:rsidP="00936105">
      <w:pPr>
        <w:pStyle w:val="PICTURE"/>
      </w:pPr>
      <w:r>
        <w:drawing>
          <wp:inline distT="0" distB="0" distL="0" distR="0" wp14:anchorId="59CE7C22" wp14:editId="617D01C9">
            <wp:extent cx="4508703" cy="2667120"/>
            <wp:effectExtent l="0" t="0" r="0" b="0"/>
            <wp:docPr id="4641231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23109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703" cy="26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105" w:rsidRPr="00C77692" w:rsidRDefault="00936105" w:rsidP="0093610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76AE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D6B5F">
        <w:t>Распределение Эрланга</w:t>
      </w:r>
    </w:p>
    <w:p w:rsidR="00C77692" w:rsidRDefault="008823D0" w:rsidP="008823D0">
      <w:pPr>
        <w:pStyle w:val="MAINTEXT1"/>
      </w:pPr>
      <w:r>
        <w:t xml:space="preserve">Нормальное распределение моделировалось методом Бокса — Мюллера на основе двух независимых базовых случайных величин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  <w:r w:rsidR="00ED12E8">
        <w:t xml:space="preserve"> </w:t>
      </w:r>
      <w:r w:rsidR="00ED12E8" w:rsidRPr="00ED12E8">
        <w:t>Генерация нормально распределенных величин выполнялась по формулам:</w:t>
      </w:r>
    </w:p>
    <w:p w:rsidR="00ED12E8" w:rsidRPr="00ED12E8" w:rsidRDefault="00ED12E8" w:rsidP="008823D0">
      <w:pPr>
        <w:pStyle w:val="MAINTEXT1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  <m:r>
                    <w:rPr>
                      <w:rFonts w:ascii="Cambria Math" w:hAnsi="Cambria Math"/>
                      <w:lang w:val="en-US"/>
                    </w:rPr>
                    <m:t>⁡(2π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  <m:r>
                    <w:rPr>
                      <w:rFonts w:ascii="Cambria Math" w:hAnsi="Cambria Math"/>
                      <w:lang w:val="en-US"/>
                    </w:rPr>
                    <m:t>⁡(2π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eqArr>
            </m:e>
          </m:d>
        </m:oMath>
      </m:oMathPara>
    </w:p>
    <w:p w:rsidR="00C77692" w:rsidRDefault="00835B7B" w:rsidP="0091435D">
      <w:pPr>
        <w:pStyle w:val="MAINTEXT1"/>
        <w:rPr>
          <w:lang w:val="en-US"/>
        </w:rPr>
      </w:pPr>
      <w:r w:rsidRPr="00835B7B">
        <w:t xml:space="preserve">Полученные </w:t>
      </w:r>
      <w:r>
        <w:t xml:space="preserve">таким образом </w:t>
      </w:r>
      <w:r w:rsidRPr="00835B7B">
        <w:t>значения обладают стандартным нормальным распределением</w:t>
      </w:r>
      <w:r w:rsidR="0041246C"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/>
          </w:rPr>
          <m:t>.</m:t>
        </m:r>
      </m:oMath>
      <w:r w:rsidR="0041246C" w:rsidRPr="0041246C">
        <w:t xml:space="preserve"> </w:t>
      </w:r>
      <w:r w:rsidR="0041246C" w:rsidRPr="0041246C">
        <w:t>Для получения распределения с параметрами:</w:t>
      </w:r>
    </w:p>
    <w:p w:rsidR="0041246C" w:rsidRPr="0041246C" w:rsidRDefault="0041246C" w:rsidP="0091435D">
      <w:pPr>
        <w:pStyle w:val="MAINTEXT1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m</m:t>
          </m:r>
          <m:r>
            <w:rPr>
              <w:rFonts w:ascii="Cambria Math"/>
              <w:lang w:val="en-US"/>
            </w:rPr>
            <m:t xml:space="preserve">, </m:t>
          </m:r>
          <m:r>
            <w:rPr>
              <w:rFonts w:ascii="Cambria Math"/>
              <w:lang w:val="en-US"/>
            </w:rPr>
            <m:t>D(x)=</m:t>
          </m:r>
          <m:sSup>
            <m:sSupPr>
              <m:ctrlPr>
                <w:rPr>
                  <w:rFonts w:ascii="Cambria Math"/>
                  <w:lang w:val="en-US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σ</m:t>
              </m:r>
            </m:e>
            <m:sup>
              <m:r>
                <w:rPr>
                  <w:rFonts w:ascii="Cambria Math"/>
                  <w:lang w:val="en-US"/>
                </w:rPr>
                <m:t>2</m:t>
              </m:r>
            </m:sup>
          </m:sSup>
        </m:oMath>
      </m:oMathPara>
    </w:p>
    <w:p w:rsidR="001F675D" w:rsidRDefault="001F675D" w:rsidP="001F675D">
      <w:pPr>
        <w:pStyle w:val="MAINTEXT1"/>
        <w:ind w:firstLine="0"/>
        <w:rPr>
          <w:lang w:val="en-US"/>
        </w:rPr>
      </w:pPr>
      <w:r w:rsidRPr="001F675D">
        <w:t>выполнялось преобразование:</w:t>
      </w:r>
    </w:p>
    <w:p w:rsidR="001F675D" w:rsidRPr="00EB28DA" w:rsidRDefault="001F675D" w:rsidP="001F675D">
      <w:pPr>
        <w:pStyle w:val="MAINTEXT1"/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+σ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:rsidR="00EB28DA" w:rsidRPr="007E3809" w:rsidRDefault="00EB28DA" w:rsidP="001F675D">
      <w:pPr>
        <w:pStyle w:val="MAINTEXT1"/>
        <w:ind w:firstLine="0"/>
      </w:pPr>
      <w:r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=5</m:t>
        </m:r>
        <m:r>
          <w:rPr>
            <w:rFonts w:ascii="Cambria Math"/>
          </w:rPr>
          <m:t xml:space="preserve">, </m:t>
        </m:r>
        <m:r>
          <w:rPr>
            <w:rFonts w:ascii="Cambria Math"/>
            <w:lang w:val="en-US"/>
          </w:rPr>
          <m:t>σ</m:t>
        </m:r>
        <m:r>
          <w:rPr>
            <w:rFonts w:ascii="Cambria Math"/>
          </w:rPr>
          <m:t>=2</m:t>
        </m:r>
      </m:oMath>
      <w:r w:rsidR="00A70A07" w:rsidRPr="007E3809">
        <w:t>.</w:t>
      </w:r>
      <w:r w:rsidR="007E3809" w:rsidRPr="007E3809">
        <w:t xml:space="preserve"> </w:t>
      </w:r>
      <w:r w:rsidR="007E3809" w:rsidRPr="007E3809">
        <w:t>На рисунке 4 представлена гистограмма нормального распределения.</w:t>
      </w:r>
    </w:p>
    <w:p w:rsidR="007E3809" w:rsidRDefault="007E3809" w:rsidP="007E3809">
      <w:pPr>
        <w:pStyle w:val="PICTURE"/>
      </w:pPr>
      <w:r>
        <w:lastRenderedPageBreak/>
        <w:drawing>
          <wp:inline distT="0" distB="0" distL="0" distR="0" wp14:anchorId="49E20B4C" wp14:editId="7FD83A59">
            <wp:extent cx="4486671" cy="2667120"/>
            <wp:effectExtent l="0" t="0" r="0" b="0"/>
            <wp:docPr id="15786253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5381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671" cy="26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09" w:rsidRPr="00EB1B2C" w:rsidRDefault="007E3809" w:rsidP="007E380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76AE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B1B2C">
        <w:t>Нормальное распределение</w:t>
      </w:r>
    </w:p>
    <w:p w:rsidR="00C77692" w:rsidRDefault="00C77692" w:rsidP="0091435D">
      <w:pPr>
        <w:pStyle w:val="MAINTEXT1"/>
      </w:pPr>
      <w:r w:rsidRPr="00C77692">
        <w:t>Согласно варианту задания было реализовано распределение Вейбулла по формуле:</w:t>
      </w:r>
    </w:p>
    <w:p w:rsidR="00C77692" w:rsidRPr="00C77692" w:rsidRDefault="00C77692" w:rsidP="0091435D">
      <w:pPr>
        <w:pStyle w:val="MAINTEXT1"/>
      </w:pPr>
      <m:oMathPara>
        <m:oMath>
          <m:r>
            <w:rPr>
              <w:rFonts w:ascii="Cambria Math" w:hAnsi="Cambria Math"/>
            </w:rPr>
            <m:t>x=β(-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1/α</m:t>
              </m:r>
            </m:sup>
          </m:sSup>
        </m:oMath>
      </m:oMathPara>
    </w:p>
    <w:p w:rsidR="00C77692" w:rsidRDefault="00C77692" w:rsidP="00C77692">
      <w:pPr>
        <w:pStyle w:val="MAINTEXT1"/>
        <w:ind w:firstLine="0"/>
        <w:rPr>
          <w:lang w:val="en-US"/>
        </w:rPr>
      </w:pPr>
      <w:r>
        <w:t xml:space="preserve">где </w:t>
      </w:r>
      <m:oMath>
        <m:r>
          <w:rPr>
            <w:rFonts w:ascii="Cambria Math" w:hAnsi="Cambria Math"/>
          </w:rPr>
          <m:t>α=2</m:t>
        </m:r>
        <m:r>
          <w:rPr>
            <w:rFonts w:ascii="Cambria Math"/>
          </w:rPr>
          <m:t xml:space="preserve">, </m:t>
        </m:r>
        <m:r>
          <w:rPr>
            <w:rFonts w:ascii="Cambria Math"/>
            <w:lang w:val="en-US"/>
          </w:rPr>
          <m:t>β</m:t>
        </m:r>
        <m:r>
          <w:rPr>
            <w:rFonts w:ascii="Cambria Math"/>
          </w:rPr>
          <m:t>=3</m:t>
        </m:r>
        <m:r>
          <w:rPr>
            <w:rFonts w:ascii="Cambria Math"/>
          </w:rPr>
          <m:t>.</m:t>
        </m:r>
      </m:oMath>
      <w:r w:rsidR="00D202EB" w:rsidRPr="00D202EB">
        <w:t xml:space="preserve"> </w:t>
      </w:r>
      <w:r w:rsidR="00D202EB" w:rsidRPr="00D202EB">
        <w:t>Теоретическое математическое ожидание:</w:t>
      </w:r>
    </w:p>
    <w:p w:rsidR="00D202EB" w:rsidRPr="00D202EB" w:rsidRDefault="00D202EB" w:rsidP="00C77692">
      <w:pPr>
        <w:pStyle w:val="MAINTEXT1"/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=βΓ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767C9C" w:rsidRDefault="00D202EB" w:rsidP="0091435D">
      <w:pPr>
        <w:pStyle w:val="MAINTEXT1"/>
        <w:rPr>
          <w:lang w:val="en-US"/>
        </w:rPr>
      </w:pPr>
      <w:r w:rsidRPr="00D202EB">
        <w:t>Теоретическая дисперсия:</w:t>
      </w:r>
    </w:p>
    <w:p w:rsidR="009133E3" w:rsidRPr="009133E3" w:rsidRDefault="009133E3" w:rsidP="0091435D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lang w:val="en-US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9133E3" w:rsidRPr="0070630A" w:rsidRDefault="00202591" w:rsidP="0091435D">
      <w:pPr>
        <w:pStyle w:val="MAINTEXT1"/>
      </w:pPr>
      <w:r w:rsidRPr="0070630A">
        <w:t>На рисунке 5 представлена гистограмма распределения Вейбулла.</w:t>
      </w:r>
    </w:p>
    <w:p w:rsidR="0070630A" w:rsidRDefault="0070630A" w:rsidP="0070630A">
      <w:pPr>
        <w:pStyle w:val="PICTURE"/>
      </w:pPr>
      <w:r>
        <w:drawing>
          <wp:inline distT="0" distB="0" distL="0" distR="0" wp14:anchorId="34397B07" wp14:editId="1C317B02">
            <wp:extent cx="4474656" cy="2667120"/>
            <wp:effectExtent l="0" t="0" r="0" b="0"/>
            <wp:docPr id="4749125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12525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4656" cy="26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0A" w:rsidRPr="00C77692" w:rsidRDefault="0070630A" w:rsidP="0070630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76AE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Распределение </w:t>
      </w:r>
      <w:r w:rsidR="00F411F3">
        <w:t>Вейбулла</w:t>
      </w:r>
    </w:p>
    <w:p w:rsidR="006226FC" w:rsidRDefault="00DC77E8" w:rsidP="0091435D">
      <w:pPr>
        <w:pStyle w:val="MAINTEXT1"/>
      </w:pPr>
      <w:r w:rsidRPr="00DC77E8">
        <w:lastRenderedPageBreak/>
        <w:t xml:space="preserve">На рисунке 6 представлен вывод программы с результатами сравнения эмпирических и теоретических значений </w:t>
      </w:r>
      <m:oMath>
        <m:r>
          <w:rPr>
            <w:rFonts w:ascii="Cambria Math" w:hAnsi="Cambria Math"/>
          </w:rPr>
          <m:t>M</m:t>
        </m:r>
      </m:oMath>
      <w:r w:rsidRPr="00DC77E8">
        <w:t xml:space="preserve">и </w:t>
      </w:r>
      <m:oMath>
        <m:r>
          <w:rPr>
            <w:rFonts w:ascii="Cambria Math" w:hAnsi="Cambria Math"/>
          </w:rPr>
          <m:t>D</m:t>
        </m:r>
      </m:oMath>
      <w:r w:rsidRPr="00DC77E8">
        <w:t>.</w:t>
      </w:r>
    </w:p>
    <w:p w:rsidR="001C1320" w:rsidRDefault="001C1320" w:rsidP="001C1320">
      <w:pPr>
        <w:pStyle w:val="PICTURE"/>
      </w:pPr>
      <w:r>
        <w:drawing>
          <wp:inline distT="0" distB="0" distL="0" distR="0" wp14:anchorId="1922C2B7" wp14:editId="65949A1B">
            <wp:extent cx="4474656" cy="2620080"/>
            <wp:effectExtent l="0" t="0" r="0" b="0"/>
            <wp:docPr id="1702804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433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656" cy="26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20" w:rsidRPr="00131F81" w:rsidRDefault="001C1320" w:rsidP="001C132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76AE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31F81">
        <w:t xml:space="preserve">Вывод программы с характеристиками </w:t>
      </w:r>
    </w:p>
    <w:p w:rsidR="001C1320" w:rsidRPr="00026A6F" w:rsidRDefault="001C1320" w:rsidP="0091435D">
      <w:pPr>
        <w:pStyle w:val="MAINTEXT1"/>
      </w:pPr>
      <w:r w:rsidRPr="00026A6F">
        <w:t>Полученные эмпирические значения оказались близки к теоретическим, что подтверждает корректность реализации генераторов непрерывных случайных величин.</w:t>
      </w:r>
    </w:p>
    <w:p w:rsidR="00391A89" w:rsidRPr="00C72183" w:rsidRDefault="00983E17" w:rsidP="00391A89">
      <w:pPr>
        <w:pStyle w:val="DIV1"/>
      </w:pPr>
      <w:r>
        <w:t>Выводы</w:t>
      </w:r>
    </w:p>
    <w:p w:rsidR="00026A6F" w:rsidRDefault="00026A6F" w:rsidP="00026A6F">
      <w:pPr>
        <w:pStyle w:val="MAINTEXT1"/>
      </w:pPr>
      <w:r>
        <w:t>В ходе лабораторной работы были реализованы генераторы непрерывных случайных величин с различными законами распределения: экспоненциальным, равномерным, Эрланга, нормальным и Вейбулла.</w:t>
      </w:r>
    </w:p>
    <w:p w:rsidR="00026A6F" w:rsidRDefault="00026A6F" w:rsidP="00026A6F">
      <w:pPr>
        <w:pStyle w:val="MAINTEXT1"/>
      </w:pPr>
      <w:r>
        <w:t>Для каждого распределения были построены гистограммы плотности вероятности и вычислены эмпирические характеристики распределения. Сравнение эмпирических и теоретических значений математического ожидания и дисперсии показало хорошее совпадение результатов.</w:t>
      </w:r>
    </w:p>
    <w:p w:rsidR="00391A89" w:rsidRDefault="00026A6F" w:rsidP="00026A6F">
      <w:pPr>
        <w:pStyle w:val="MAINTEXT1"/>
      </w:pPr>
      <w:r>
        <w:t>Полученные гистограммы соответствуют теоретическим формам распределений, что подтверждает корректность реализованных алгоритмов моделирования непрерывных случайных величин.</w:t>
      </w:r>
    </w:p>
    <w:p w:rsidR="002C34AC" w:rsidRDefault="002C34AC">
      <w:pPr>
        <w:spacing w:after="200" w:line="276" w:lineRule="auto"/>
        <w:rPr>
          <w:iCs/>
          <w:color w:val="000000" w:themeColor="text1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2C34AC" w:rsidRDefault="002C34AC" w:rsidP="002C34AC">
      <w:pPr>
        <w:pStyle w:val="H1"/>
      </w:pPr>
      <w:r>
        <w:lastRenderedPageBreak/>
        <w:t>ПРИЛОЖЕНИЕ</w:t>
      </w:r>
    </w:p>
    <w:p w:rsidR="002C34AC" w:rsidRPr="009A15DC" w:rsidRDefault="002C34AC" w:rsidP="002C34AC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AA76AE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import</w:t>
      </w:r>
      <w:r w:rsidRPr="00554622">
        <w:rPr>
          <w:lang w:val="ru-RU"/>
        </w:rPr>
        <w:t xml:space="preserve"> </w:t>
      </w:r>
      <w:r>
        <w:t>numpy</w:t>
      </w:r>
      <w:r w:rsidRPr="00554622">
        <w:rPr>
          <w:lang w:val="ru-RU"/>
        </w:rPr>
        <w:t xml:space="preserve"> </w:t>
      </w:r>
      <w:r>
        <w:t>as</w:t>
      </w:r>
      <w:r w:rsidRPr="00554622">
        <w:rPr>
          <w:lang w:val="ru-RU"/>
        </w:rPr>
        <w:t xml:space="preserve"> </w:t>
      </w:r>
      <w:r>
        <w:t>np</w:t>
      </w:r>
    </w:p>
    <w:p w:rsidR="00737CB5" w:rsidRDefault="00737CB5" w:rsidP="00737CB5">
      <w:pPr>
        <w:pStyle w:val="LISTINGBODY"/>
      </w:pPr>
      <w:r>
        <w:t>import matplotlib.pyplot as plt</w:t>
      </w:r>
    </w:p>
    <w:p w:rsidR="00737CB5" w:rsidRDefault="00737CB5" w:rsidP="00737CB5">
      <w:pPr>
        <w:pStyle w:val="LISTINGBODY"/>
      </w:pPr>
      <w:r>
        <w:t>from math import gamma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N = 10000</w:t>
      </w:r>
    </w:p>
    <w:p w:rsidR="00737CB5" w:rsidRDefault="00737CB5" w:rsidP="00737CB5">
      <w:pPr>
        <w:pStyle w:val="LISTINGBODY"/>
      </w:pPr>
      <w:r>
        <w:t>z = np.random.rand(N)</w:t>
      </w:r>
    </w:p>
    <w:p w:rsidR="00737CB5" w:rsidRDefault="00737CB5" w:rsidP="00737CB5">
      <w:pPr>
        <w:pStyle w:val="LISTINGBODY"/>
      </w:pP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># 1. экспоненциальное распределение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lam</w:t>
      </w:r>
      <w:r w:rsidRPr="00554622">
        <w:rPr>
          <w:lang w:val="ru-RU"/>
        </w:rPr>
        <w:t xml:space="preserve"> = 2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exp</w:t>
      </w:r>
      <w:r w:rsidRPr="00554622">
        <w:rPr>
          <w:lang w:val="ru-RU"/>
        </w:rPr>
        <w:t>_</w:t>
      </w:r>
      <w:r>
        <w:t>x</w:t>
      </w:r>
      <w:r w:rsidRPr="00554622">
        <w:rPr>
          <w:lang w:val="ru-RU"/>
        </w:rPr>
        <w:t xml:space="preserve"> = -</w:t>
      </w:r>
      <w:r>
        <w:t>np</w:t>
      </w:r>
      <w:r w:rsidRPr="00554622">
        <w:rPr>
          <w:lang w:val="ru-RU"/>
        </w:rPr>
        <w:t>.</w:t>
      </w:r>
      <w:r>
        <w:t>log</w:t>
      </w:r>
      <w:r w:rsidRPr="00554622">
        <w:rPr>
          <w:lang w:val="ru-RU"/>
        </w:rPr>
        <w:t>(</w:t>
      </w:r>
      <w:r>
        <w:t>z</w:t>
      </w:r>
      <w:r w:rsidRPr="00554622">
        <w:rPr>
          <w:lang w:val="ru-RU"/>
        </w:rPr>
        <w:t xml:space="preserve">) / </w:t>
      </w:r>
      <w:r>
        <w:t>lam</w:t>
      </w:r>
    </w:p>
    <w:p w:rsidR="00737CB5" w:rsidRPr="00554622" w:rsidRDefault="00737CB5" w:rsidP="00737CB5">
      <w:pPr>
        <w:pStyle w:val="LISTINGBODY"/>
        <w:rPr>
          <w:lang w:val="ru-RU"/>
        </w:rPr>
      </w:pPr>
    </w:p>
    <w:p w:rsidR="00737CB5" w:rsidRDefault="00737CB5" w:rsidP="00737CB5">
      <w:pPr>
        <w:pStyle w:val="LISTINGBODY"/>
      </w:pPr>
      <w:r>
        <w:t>M_exp_theory = 1 / lam</w:t>
      </w:r>
    </w:p>
    <w:p w:rsidR="00737CB5" w:rsidRDefault="00737CB5" w:rsidP="00737CB5">
      <w:pPr>
        <w:pStyle w:val="LISTINGBODY"/>
      </w:pPr>
      <w:r>
        <w:t>D_exp_theory = 1 / (lam**2)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M_exp_emp = np.mean(exp_x)</w:t>
      </w:r>
    </w:p>
    <w:p w:rsidR="00737CB5" w:rsidRDefault="00737CB5" w:rsidP="00737CB5">
      <w:pPr>
        <w:pStyle w:val="LISTINGBODY"/>
      </w:pPr>
      <w:r>
        <w:t>D_exp_emp = np.var(exp_x)</w:t>
      </w:r>
    </w:p>
    <w:p w:rsidR="00737CB5" w:rsidRDefault="00737CB5" w:rsidP="00737CB5">
      <w:pPr>
        <w:pStyle w:val="LISTINGBODY"/>
      </w:pP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># 2. равномерное распределение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a</w:t>
      </w:r>
      <w:r w:rsidRPr="00554622">
        <w:rPr>
          <w:lang w:val="ru-RU"/>
        </w:rPr>
        <w:t xml:space="preserve"> = 2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b</w:t>
      </w:r>
      <w:r w:rsidRPr="00554622">
        <w:rPr>
          <w:lang w:val="ru-RU"/>
        </w:rPr>
        <w:t xml:space="preserve"> = 10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uni</w:t>
      </w:r>
      <w:r w:rsidRPr="00554622">
        <w:rPr>
          <w:lang w:val="ru-RU"/>
        </w:rPr>
        <w:t>_</w:t>
      </w:r>
      <w:r>
        <w:t>x</w:t>
      </w:r>
      <w:r w:rsidRPr="00554622">
        <w:rPr>
          <w:lang w:val="ru-RU"/>
        </w:rPr>
        <w:t xml:space="preserve"> = </w:t>
      </w:r>
      <w:r>
        <w:t>a</w:t>
      </w:r>
      <w:r w:rsidRPr="00554622">
        <w:rPr>
          <w:lang w:val="ru-RU"/>
        </w:rPr>
        <w:t xml:space="preserve"> + (</w:t>
      </w:r>
      <w:r>
        <w:t>b</w:t>
      </w:r>
      <w:r w:rsidRPr="00554622">
        <w:rPr>
          <w:lang w:val="ru-RU"/>
        </w:rPr>
        <w:t xml:space="preserve"> - </w:t>
      </w:r>
      <w:r>
        <w:t>a</w:t>
      </w:r>
      <w:r w:rsidRPr="00554622">
        <w:rPr>
          <w:lang w:val="ru-RU"/>
        </w:rPr>
        <w:t xml:space="preserve">) * </w:t>
      </w:r>
      <w:r>
        <w:t>z</w:t>
      </w:r>
    </w:p>
    <w:p w:rsidR="00737CB5" w:rsidRPr="00554622" w:rsidRDefault="00737CB5" w:rsidP="00737CB5">
      <w:pPr>
        <w:pStyle w:val="LISTINGBODY"/>
        <w:rPr>
          <w:lang w:val="ru-RU"/>
        </w:rPr>
      </w:pPr>
    </w:p>
    <w:p w:rsidR="00737CB5" w:rsidRDefault="00737CB5" w:rsidP="00737CB5">
      <w:pPr>
        <w:pStyle w:val="LISTINGBODY"/>
      </w:pPr>
      <w:r>
        <w:t>M_uni_theory = (a + b) / 2</w:t>
      </w:r>
    </w:p>
    <w:p w:rsidR="00737CB5" w:rsidRDefault="00737CB5" w:rsidP="00737CB5">
      <w:pPr>
        <w:pStyle w:val="LISTINGBODY"/>
      </w:pPr>
      <w:r>
        <w:t>D_uni_theory = ((b - a) ** 2) / 12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M_uni_emp = np.mean(uni_x)</w:t>
      </w:r>
    </w:p>
    <w:p w:rsidR="00737CB5" w:rsidRDefault="00737CB5" w:rsidP="00737CB5">
      <w:pPr>
        <w:pStyle w:val="LISTINGBODY"/>
      </w:pPr>
      <w:r>
        <w:t>D_uni_emp = np.var(uni_x)</w:t>
      </w:r>
    </w:p>
    <w:p w:rsidR="00737CB5" w:rsidRDefault="00737CB5" w:rsidP="00737CB5">
      <w:pPr>
        <w:pStyle w:val="LISTINGBODY"/>
      </w:pP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># 3. распределение эрланга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k</w:t>
      </w:r>
      <w:r w:rsidRPr="00554622">
        <w:rPr>
          <w:lang w:val="ru-RU"/>
        </w:rPr>
        <w:t>_</w:t>
      </w:r>
      <w:r>
        <w:t>erlang</w:t>
      </w:r>
      <w:r w:rsidRPr="00554622">
        <w:rPr>
          <w:lang w:val="ru-RU"/>
        </w:rPr>
        <w:t xml:space="preserve"> = 3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lam</w:t>
      </w:r>
      <w:r w:rsidRPr="00554622">
        <w:rPr>
          <w:lang w:val="ru-RU"/>
        </w:rPr>
        <w:t>_</w:t>
      </w:r>
      <w:r>
        <w:t>erlang</w:t>
      </w:r>
      <w:r w:rsidRPr="00554622">
        <w:rPr>
          <w:lang w:val="ru-RU"/>
        </w:rPr>
        <w:t xml:space="preserve"> = 2</w:t>
      </w:r>
    </w:p>
    <w:p w:rsidR="00737CB5" w:rsidRDefault="00737CB5" w:rsidP="00737CB5">
      <w:pPr>
        <w:pStyle w:val="LISTINGBODY"/>
      </w:pPr>
      <w:r>
        <w:t>erlang_x = np.zeros(N)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for i in range(N):</w:t>
      </w:r>
    </w:p>
    <w:p w:rsidR="00737CB5" w:rsidRDefault="00737CB5" w:rsidP="00737CB5">
      <w:pPr>
        <w:pStyle w:val="LISTINGBODY"/>
      </w:pPr>
      <w:r>
        <w:t xml:space="preserve">    product = 1</w:t>
      </w:r>
    </w:p>
    <w:p w:rsidR="00737CB5" w:rsidRDefault="00737CB5" w:rsidP="00737CB5">
      <w:pPr>
        <w:pStyle w:val="LISTINGBODY"/>
      </w:pPr>
      <w:r>
        <w:t xml:space="preserve">    for j in range(k_erlang):</w:t>
      </w:r>
    </w:p>
    <w:p w:rsidR="00737CB5" w:rsidRDefault="00737CB5" w:rsidP="00737CB5">
      <w:pPr>
        <w:pStyle w:val="LISTINGBODY"/>
      </w:pPr>
      <w:r>
        <w:t xml:space="preserve">        product *= np.random.rand()</w:t>
      </w:r>
    </w:p>
    <w:p w:rsidR="00737CB5" w:rsidRDefault="00737CB5" w:rsidP="00737CB5">
      <w:pPr>
        <w:pStyle w:val="LISTINGBODY"/>
      </w:pPr>
      <w:r>
        <w:t xml:space="preserve">    erlang_x[i] = -np.log(product) / lam_erlang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M_erlang_theory = k_erlang / lam_erlang</w:t>
      </w:r>
    </w:p>
    <w:p w:rsidR="00737CB5" w:rsidRDefault="00737CB5" w:rsidP="00737CB5">
      <w:pPr>
        <w:pStyle w:val="LISTINGBODY"/>
      </w:pPr>
      <w:r>
        <w:t>D_erlang_theory = k_erlang / (lam_erlang**2)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M_erlang_emp = np.mean(erlang_x)</w:t>
      </w:r>
    </w:p>
    <w:p w:rsidR="00737CB5" w:rsidRDefault="00737CB5" w:rsidP="00737CB5">
      <w:pPr>
        <w:pStyle w:val="LISTINGBODY"/>
      </w:pPr>
      <w:r>
        <w:t>D_erlang_emp = np.var(erlang_x)</w:t>
      </w:r>
    </w:p>
    <w:p w:rsidR="00737CB5" w:rsidRDefault="00737CB5" w:rsidP="00737CB5">
      <w:pPr>
        <w:pStyle w:val="LISTINGBODY"/>
      </w:pP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># 4. нормальное распределение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m</w:t>
      </w:r>
      <w:r w:rsidRPr="00554622">
        <w:rPr>
          <w:lang w:val="ru-RU"/>
        </w:rPr>
        <w:t xml:space="preserve"> = 5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sigma</w:t>
      </w:r>
      <w:r w:rsidRPr="00554622">
        <w:rPr>
          <w:lang w:val="ru-RU"/>
        </w:rPr>
        <w:t xml:space="preserve"> = 2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>z</w:t>
      </w:r>
      <w:r w:rsidRPr="00554622">
        <w:rPr>
          <w:lang w:val="ru-RU"/>
        </w:rPr>
        <w:t xml:space="preserve">1 = </w:t>
      </w:r>
      <w:r>
        <w:t>np</w:t>
      </w:r>
      <w:r w:rsidRPr="00554622">
        <w:rPr>
          <w:lang w:val="ru-RU"/>
        </w:rPr>
        <w:t>.</w:t>
      </w:r>
      <w:r>
        <w:t>random</w:t>
      </w:r>
      <w:r w:rsidRPr="00554622">
        <w:rPr>
          <w:lang w:val="ru-RU"/>
        </w:rPr>
        <w:t>.</w:t>
      </w:r>
      <w:r>
        <w:t>rand</w:t>
      </w:r>
      <w:r w:rsidRPr="00554622">
        <w:rPr>
          <w:lang w:val="ru-RU"/>
        </w:rPr>
        <w:t>(</w:t>
      </w:r>
      <w:r>
        <w:t>N</w:t>
      </w:r>
      <w:r w:rsidRPr="00554622">
        <w:rPr>
          <w:lang w:val="ru-RU"/>
        </w:rPr>
        <w:t xml:space="preserve"> // 2)</w:t>
      </w:r>
    </w:p>
    <w:p w:rsidR="00737CB5" w:rsidRDefault="00737CB5" w:rsidP="00737CB5">
      <w:pPr>
        <w:pStyle w:val="LISTINGBODY"/>
      </w:pPr>
      <w:r>
        <w:t>z2 = np.random.rand(N // 2)</w:t>
      </w:r>
    </w:p>
    <w:p w:rsidR="00737CB5" w:rsidRDefault="00737CB5" w:rsidP="00737CB5">
      <w:pPr>
        <w:pStyle w:val="LISTINGBODY"/>
      </w:pPr>
      <w:r>
        <w:t>x1 = np.sqrt(-2 * np.log(z1)) * np.sin(2 * np.pi * z2)</w:t>
      </w:r>
    </w:p>
    <w:p w:rsidR="00737CB5" w:rsidRDefault="00737CB5" w:rsidP="00737CB5">
      <w:pPr>
        <w:pStyle w:val="LISTINGBODY"/>
      </w:pPr>
      <w:r>
        <w:t>x2 = np.sqrt(-2 * np.log(z1)) * np.cos(2 * np.pi * z2)</w:t>
      </w:r>
    </w:p>
    <w:p w:rsidR="00737CB5" w:rsidRDefault="00737CB5" w:rsidP="00737CB5">
      <w:pPr>
        <w:pStyle w:val="LISTINGBODY"/>
      </w:pPr>
      <w:r>
        <w:t>normal_standard = np.concatenate([x1, x2])</w:t>
      </w:r>
    </w:p>
    <w:p w:rsidR="00737CB5" w:rsidRDefault="00737CB5" w:rsidP="00737CB5">
      <w:pPr>
        <w:pStyle w:val="LISTINGBODY"/>
      </w:pPr>
      <w:r>
        <w:t>normal_x = m + sigma * normal_standard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M_normal_theory = m</w:t>
      </w:r>
    </w:p>
    <w:p w:rsidR="00737CB5" w:rsidRDefault="00737CB5" w:rsidP="00737CB5">
      <w:pPr>
        <w:pStyle w:val="LISTINGBODY"/>
      </w:pPr>
      <w:r>
        <w:t>D_normal_theory = sigma**2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M_normal_emp = np.mean(normal_x)</w:t>
      </w:r>
    </w:p>
    <w:p w:rsidR="00737CB5" w:rsidRDefault="00737CB5" w:rsidP="00737CB5">
      <w:pPr>
        <w:pStyle w:val="LISTINGBODY"/>
      </w:pPr>
      <w:r>
        <w:t>D_normal_emp = np.var(normal_x)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# 5. распределение вейбулла</w:t>
      </w:r>
    </w:p>
    <w:p w:rsidR="00737CB5" w:rsidRDefault="00737CB5" w:rsidP="00737CB5">
      <w:pPr>
        <w:pStyle w:val="LISTINGBODY"/>
      </w:pPr>
      <w:r>
        <w:t>alpha = 2</w:t>
      </w:r>
    </w:p>
    <w:p w:rsidR="00737CB5" w:rsidRDefault="00737CB5" w:rsidP="00737CB5">
      <w:pPr>
        <w:pStyle w:val="LISTINGBODY"/>
      </w:pPr>
      <w:r>
        <w:t>beta = 3</w:t>
      </w:r>
    </w:p>
    <w:p w:rsidR="00737CB5" w:rsidRDefault="00737CB5" w:rsidP="00737CB5">
      <w:pPr>
        <w:pStyle w:val="LISTINGBODY"/>
      </w:pPr>
      <w:r>
        <w:t>weibull_x = beta * (-np.log(z)) ** (1 / alpha)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M_weibull_theory = beta * gamma(1 + 1 / alpha)</w:t>
      </w:r>
    </w:p>
    <w:p w:rsidR="00737CB5" w:rsidRDefault="00737CB5" w:rsidP="00737CB5">
      <w:pPr>
        <w:pStyle w:val="LISTINGBODY"/>
      </w:pPr>
      <w:r>
        <w:t>D_weibull_theory = beta**2 * (gamma(1 + 2 / alpha) - gamma(1 + 1 / alpha) ** 2)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M_weibull_emp = np.mean(weibull_x)</w:t>
      </w:r>
    </w:p>
    <w:p w:rsidR="00737CB5" w:rsidRDefault="00737CB5" w:rsidP="00737CB5">
      <w:pPr>
        <w:pStyle w:val="LISTINGBODY"/>
      </w:pPr>
      <w:r>
        <w:t>D_weibull_emp = np.var(weibull_x)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# вывод результатов</w:t>
      </w:r>
    </w:p>
    <w:p w:rsidR="00737CB5" w:rsidRDefault="00737CB5" w:rsidP="00737CB5">
      <w:pPr>
        <w:pStyle w:val="LISTINGBODY"/>
      </w:pPr>
      <w:r>
        <w:t>print("Экспоненциальное")</w:t>
      </w:r>
    </w:p>
    <w:p w:rsidR="00737CB5" w:rsidRDefault="00737CB5" w:rsidP="00737CB5">
      <w:pPr>
        <w:pStyle w:val="LISTINGBODY"/>
      </w:pPr>
      <w:r>
        <w:t>print(f"M = {M_exp_emp:.3f} (теор. = {M_exp_theory:.3f})")</w:t>
      </w:r>
    </w:p>
    <w:p w:rsidR="00737CB5" w:rsidRDefault="00737CB5" w:rsidP="00737CB5">
      <w:pPr>
        <w:pStyle w:val="LISTINGBODY"/>
      </w:pPr>
      <w:r>
        <w:t>print(f"D = {D_exp_emp:.3f} (теор. = {D_exp_theory:.3f})")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print("Равномерное")</w:t>
      </w:r>
    </w:p>
    <w:p w:rsidR="00737CB5" w:rsidRDefault="00737CB5" w:rsidP="00737CB5">
      <w:pPr>
        <w:pStyle w:val="LISTINGBODY"/>
      </w:pPr>
      <w:r>
        <w:t>print(f"M = {M_uni_emp:.3f} (теор. = {M_uni_theory:.3f})")</w:t>
      </w:r>
    </w:p>
    <w:p w:rsidR="00737CB5" w:rsidRDefault="00737CB5" w:rsidP="00737CB5">
      <w:pPr>
        <w:pStyle w:val="LISTINGBODY"/>
      </w:pPr>
      <w:r>
        <w:t>print(f"D = {D_uni_emp:.3f} (теор. = {D_uni_theory:.3f})")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print("Эрланга")</w:t>
      </w:r>
    </w:p>
    <w:p w:rsidR="00737CB5" w:rsidRDefault="00737CB5" w:rsidP="00737CB5">
      <w:pPr>
        <w:pStyle w:val="LISTINGBODY"/>
      </w:pPr>
      <w:r>
        <w:t>print(f"M = {M_erlang_emp:.3f} (теор. = {M_erlang_theory:.3f})")</w:t>
      </w:r>
    </w:p>
    <w:p w:rsidR="00737CB5" w:rsidRDefault="00737CB5" w:rsidP="00737CB5">
      <w:pPr>
        <w:pStyle w:val="LISTINGBODY"/>
      </w:pPr>
      <w:r>
        <w:t>print(f"D = {D_erlang_emp:.3f} (теор. = {D_erlang_theory:.3f})")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print("Нормальное")</w:t>
      </w:r>
    </w:p>
    <w:p w:rsidR="00737CB5" w:rsidRDefault="00737CB5" w:rsidP="00737CB5">
      <w:pPr>
        <w:pStyle w:val="LISTINGBODY"/>
      </w:pPr>
      <w:r>
        <w:t>print(f"M = {M_normal_emp:.3f} (теор. = {M_normal_theory:.3f})")</w:t>
      </w:r>
    </w:p>
    <w:p w:rsidR="00737CB5" w:rsidRDefault="00737CB5" w:rsidP="00737CB5">
      <w:pPr>
        <w:pStyle w:val="LISTINGBODY"/>
      </w:pPr>
      <w:r>
        <w:t>print(f"D = {D_normal_emp:.3f} (теор. = {D_normal_theory:.3f})")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print("Вейбулла")</w:t>
      </w:r>
    </w:p>
    <w:p w:rsidR="00737CB5" w:rsidRDefault="00737CB5" w:rsidP="00737CB5">
      <w:pPr>
        <w:pStyle w:val="LISTINGBODY"/>
      </w:pPr>
      <w:r>
        <w:t>print(f"M = {M_weibull_emp:.3f} (теор. = {M_weibull_theory:.3f})")</w:t>
      </w:r>
    </w:p>
    <w:p w:rsidR="00737CB5" w:rsidRDefault="00737CB5" w:rsidP="00737CB5">
      <w:pPr>
        <w:pStyle w:val="LISTINGBODY"/>
      </w:pPr>
      <w:r>
        <w:t>print(f"D = {D_weibull_emp:.3f} (теор. = {D_weibull_theory:.3f})")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# гистограммы</w:t>
      </w:r>
    </w:p>
    <w:p w:rsidR="00737CB5" w:rsidRDefault="00737CB5" w:rsidP="00737CB5">
      <w:pPr>
        <w:pStyle w:val="LISTINGBODY"/>
      </w:pPr>
      <w:r>
        <w:t>distributions = [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 xml:space="preserve">    </w:t>
      </w:r>
      <w:r w:rsidRPr="00554622">
        <w:rPr>
          <w:lang w:val="ru-RU"/>
        </w:rPr>
        <w:t xml:space="preserve">("Экспоненциальное", </w:t>
      </w:r>
      <w:r>
        <w:t>exp</w:t>
      </w:r>
      <w:r w:rsidRPr="00554622">
        <w:rPr>
          <w:lang w:val="ru-RU"/>
        </w:rPr>
        <w:t>_</w:t>
      </w:r>
      <w:r>
        <w:t>x</w:t>
      </w:r>
      <w:r w:rsidRPr="00554622">
        <w:rPr>
          <w:lang w:val="ru-RU"/>
        </w:rPr>
        <w:t>),</w:t>
      </w: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 xml:space="preserve">    ("Равномерное", </w:t>
      </w:r>
      <w:r>
        <w:t>uni</w:t>
      </w:r>
      <w:r w:rsidRPr="00554622">
        <w:rPr>
          <w:lang w:val="ru-RU"/>
        </w:rPr>
        <w:t>_</w:t>
      </w:r>
      <w:r>
        <w:t>x</w:t>
      </w:r>
      <w:r w:rsidRPr="00554622">
        <w:rPr>
          <w:lang w:val="ru-RU"/>
        </w:rPr>
        <w:t>),</w:t>
      </w: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 xml:space="preserve">    ("Эрланга", </w:t>
      </w:r>
      <w:r>
        <w:t>erlang</w:t>
      </w:r>
      <w:r w:rsidRPr="00554622">
        <w:rPr>
          <w:lang w:val="ru-RU"/>
        </w:rPr>
        <w:t>_</w:t>
      </w:r>
      <w:r>
        <w:t>x</w:t>
      </w:r>
      <w:r w:rsidRPr="00554622">
        <w:rPr>
          <w:lang w:val="ru-RU"/>
        </w:rPr>
        <w:t>),</w:t>
      </w: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 xml:space="preserve">    ("Нормальное", </w:t>
      </w:r>
      <w:r>
        <w:t>normal</w:t>
      </w:r>
      <w:r w:rsidRPr="00554622">
        <w:rPr>
          <w:lang w:val="ru-RU"/>
        </w:rPr>
        <w:t>_</w:t>
      </w:r>
      <w:r>
        <w:t>x</w:t>
      </w:r>
      <w:r w:rsidRPr="00554622">
        <w:rPr>
          <w:lang w:val="ru-RU"/>
        </w:rPr>
        <w:t>),</w:t>
      </w:r>
    </w:p>
    <w:p w:rsidR="00737CB5" w:rsidRDefault="00737CB5" w:rsidP="00737CB5">
      <w:pPr>
        <w:pStyle w:val="LISTINGBODY"/>
      </w:pPr>
      <w:r w:rsidRPr="00554622">
        <w:rPr>
          <w:lang w:val="ru-RU"/>
        </w:rPr>
        <w:t xml:space="preserve">    </w:t>
      </w:r>
      <w:r>
        <w:t>("Вейбулла", weibull_x),</w:t>
      </w:r>
    </w:p>
    <w:p w:rsidR="00737CB5" w:rsidRDefault="00737CB5" w:rsidP="00737CB5">
      <w:pPr>
        <w:pStyle w:val="LISTINGBODY"/>
      </w:pPr>
      <w:r>
        <w:t>]</w:t>
      </w:r>
    </w:p>
    <w:p w:rsidR="00737CB5" w:rsidRDefault="00737CB5" w:rsidP="00737CB5">
      <w:pPr>
        <w:pStyle w:val="LISTINGBODY"/>
      </w:pPr>
    </w:p>
    <w:p w:rsidR="00737CB5" w:rsidRDefault="00737CB5" w:rsidP="00737CB5">
      <w:pPr>
        <w:pStyle w:val="LISTINGBODY"/>
      </w:pPr>
      <w:r>
        <w:t>for name, data in distributions:</w:t>
      </w:r>
    </w:p>
    <w:p w:rsidR="00737CB5" w:rsidRDefault="00737CB5" w:rsidP="00737CB5">
      <w:pPr>
        <w:pStyle w:val="LISTINGBODY"/>
      </w:pPr>
      <w:r>
        <w:t xml:space="preserve">    plt.figure(figsize=(10, 6))</w:t>
      </w:r>
    </w:p>
    <w:p w:rsidR="00737CB5" w:rsidRDefault="00737CB5" w:rsidP="00737CB5">
      <w:pPr>
        <w:pStyle w:val="LISTINGBODY"/>
      </w:pPr>
      <w:r>
        <w:t xml:space="preserve">    plt.hist(data, bins=30, density=True)</w:t>
      </w:r>
    </w:p>
    <w:p w:rsidR="00737CB5" w:rsidRPr="00554622" w:rsidRDefault="00737CB5" w:rsidP="00737CB5">
      <w:pPr>
        <w:pStyle w:val="LISTINGBODY"/>
        <w:rPr>
          <w:lang w:val="ru-RU"/>
        </w:rPr>
      </w:pPr>
      <w:r>
        <w:t xml:space="preserve">    plt</w:t>
      </w:r>
      <w:r w:rsidRPr="00554622">
        <w:rPr>
          <w:lang w:val="ru-RU"/>
        </w:rPr>
        <w:t>.</w:t>
      </w:r>
      <w:r>
        <w:t>title</w:t>
      </w:r>
      <w:r w:rsidRPr="00554622">
        <w:rPr>
          <w:lang w:val="ru-RU"/>
        </w:rPr>
        <w:t>(</w:t>
      </w:r>
      <w:r>
        <w:t>f</w:t>
      </w:r>
      <w:r w:rsidRPr="00554622">
        <w:rPr>
          <w:lang w:val="ru-RU"/>
        </w:rPr>
        <w:t>"Гистограмма распределения: {</w:t>
      </w:r>
      <w:r>
        <w:t>name</w:t>
      </w:r>
      <w:r w:rsidRPr="00554622">
        <w:rPr>
          <w:lang w:val="ru-RU"/>
        </w:rPr>
        <w:t>}")</w:t>
      </w: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 xml:space="preserve">    </w:t>
      </w:r>
      <w:r>
        <w:t>plt</w:t>
      </w:r>
      <w:r w:rsidRPr="00554622">
        <w:rPr>
          <w:lang w:val="ru-RU"/>
        </w:rPr>
        <w:t>.</w:t>
      </w:r>
      <w:r>
        <w:t>xlabel</w:t>
      </w:r>
      <w:r w:rsidRPr="00554622">
        <w:rPr>
          <w:lang w:val="ru-RU"/>
        </w:rPr>
        <w:t>("</w:t>
      </w:r>
      <w:r>
        <w:t>x</w:t>
      </w:r>
      <w:r w:rsidRPr="00554622">
        <w:rPr>
          <w:lang w:val="ru-RU"/>
        </w:rPr>
        <w:t>")</w:t>
      </w:r>
    </w:p>
    <w:p w:rsidR="00737CB5" w:rsidRPr="00554622" w:rsidRDefault="00737CB5" w:rsidP="00737CB5">
      <w:pPr>
        <w:pStyle w:val="LISTINGBODY"/>
        <w:rPr>
          <w:lang w:val="ru-RU"/>
        </w:rPr>
      </w:pPr>
      <w:r w:rsidRPr="00554622">
        <w:rPr>
          <w:lang w:val="ru-RU"/>
        </w:rPr>
        <w:t xml:space="preserve">    </w:t>
      </w:r>
      <w:r>
        <w:t>plt</w:t>
      </w:r>
      <w:r w:rsidRPr="00554622">
        <w:rPr>
          <w:lang w:val="ru-RU"/>
        </w:rPr>
        <w:t>.</w:t>
      </w:r>
      <w:r>
        <w:t>ylabel</w:t>
      </w:r>
      <w:r w:rsidRPr="00554622">
        <w:rPr>
          <w:lang w:val="ru-RU"/>
        </w:rPr>
        <w:t>("Плотность вероятности")</w:t>
      </w:r>
    </w:p>
    <w:p w:rsidR="00737CB5" w:rsidRDefault="00737CB5" w:rsidP="00737CB5">
      <w:pPr>
        <w:pStyle w:val="LISTINGBODY"/>
      </w:pPr>
      <w:r w:rsidRPr="00554622">
        <w:rPr>
          <w:lang w:val="ru-RU"/>
        </w:rPr>
        <w:t xml:space="preserve">    </w:t>
      </w:r>
      <w:r>
        <w:t>plt.grid(True)</w:t>
      </w:r>
    </w:p>
    <w:p w:rsidR="00737CB5" w:rsidRDefault="00737CB5" w:rsidP="00737CB5">
      <w:pPr>
        <w:pStyle w:val="LISTINGBODY"/>
      </w:pPr>
      <w:r>
        <w:t xml:space="preserve">    filename = f"{name}.png"</w:t>
      </w:r>
    </w:p>
    <w:p w:rsidR="00737CB5" w:rsidRDefault="00737CB5" w:rsidP="00737CB5">
      <w:pPr>
        <w:pStyle w:val="LISTINGBODY"/>
      </w:pPr>
      <w:r>
        <w:t xml:space="preserve">    plt.savefig(filename)</w:t>
      </w:r>
    </w:p>
    <w:p w:rsidR="002C34AC" w:rsidRPr="00965080" w:rsidRDefault="00737CB5" w:rsidP="00737CB5">
      <w:pPr>
        <w:pStyle w:val="LISTINGBODY"/>
      </w:pPr>
      <w:r>
        <w:t xml:space="preserve">    plt.show()</w:t>
      </w:r>
    </w:p>
    <w:sectPr w:rsidR="002C34AC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7918" w:rsidRDefault="00A77918" w:rsidP="0002180F">
      <w:r>
        <w:separator/>
      </w:r>
    </w:p>
  </w:endnote>
  <w:endnote w:type="continuationSeparator" w:id="0">
    <w:p w:rsidR="00A77918" w:rsidRDefault="00A7791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7918" w:rsidRDefault="00A77918" w:rsidP="0002180F">
      <w:r>
        <w:separator/>
      </w:r>
    </w:p>
  </w:footnote>
  <w:footnote w:type="continuationSeparator" w:id="0">
    <w:p w:rsidR="00A77918" w:rsidRDefault="00A7791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4D2702"/>
    <w:multiLevelType w:val="multilevel"/>
    <w:tmpl w:val="C2468A9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06471C6"/>
    <w:multiLevelType w:val="multilevel"/>
    <w:tmpl w:val="7870CF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8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7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7"/>
  </w:num>
  <w:num w:numId="11" w16cid:durableId="1580169564">
    <w:abstractNumId w:val="37"/>
  </w:num>
  <w:num w:numId="12" w16cid:durableId="1337418905">
    <w:abstractNumId w:val="8"/>
  </w:num>
  <w:num w:numId="13" w16cid:durableId="1602107157">
    <w:abstractNumId w:val="35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8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3"/>
  </w:num>
  <w:num w:numId="23" w16cid:durableId="640966182">
    <w:abstractNumId w:val="26"/>
  </w:num>
  <w:num w:numId="24" w16cid:durableId="568002818">
    <w:abstractNumId w:val="21"/>
  </w:num>
  <w:num w:numId="25" w16cid:durableId="669990759">
    <w:abstractNumId w:val="40"/>
  </w:num>
  <w:num w:numId="26" w16cid:durableId="1588153943">
    <w:abstractNumId w:val="42"/>
  </w:num>
  <w:num w:numId="27" w16cid:durableId="1588611934">
    <w:abstractNumId w:val="12"/>
  </w:num>
  <w:num w:numId="28" w16cid:durableId="188178172">
    <w:abstractNumId w:val="38"/>
  </w:num>
  <w:num w:numId="29" w16cid:durableId="837769139">
    <w:abstractNumId w:val="32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9"/>
  </w:num>
  <w:num w:numId="33" w16cid:durableId="158811944">
    <w:abstractNumId w:val="31"/>
  </w:num>
  <w:num w:numId="34" w16cid:durableId="635914590">
    <w:abstractNumId w:val="30"/>
  </w:num>
  <w:num w:numId="35" w16cid:durableId="1211922188">
    <w:abstractNumId w:val="45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6"/>
  </w:num>
  <w:num w:numId="40" w16cid:durableId="670302458">
    <w:abstractNumId w:val="49"/>
  </w:num>
  <w:num w:numId="41" w16cid:durableId="1295334840">
    <w:abstractNumId w:val="46"/>
  </w:num>
  <w:num w:numId="42" w16cid:durableId="1760104189">
    <w:abstractNumId w:val="2"/>
  </w:num>
  <w:num w:numId="43" w16cid:durableId="507210303">
    <w:abstractNumId w:val="43"/>
  </w:num>
  <w:num w:numId="44" w16cid:durableId="163861233">
    <w:abstractNumId w:val="1"/>
  </w:num>
  <w:num w:numId="45" w16cid:durableId="1184436289">
    <w:abstractNumId w:val="39"/>
  </w:num>
  <w:num w:numId="46" w16cid:durableId="2061517125">
    <w:abstractNumId w:val="34"/>
  </w:num>
  <w:num w:numId="47" w16cid:durableId="1036538417">
    <w:abstractNumId w:val="41"/>
  </w:num>
  <w:num w:numId="48" w16cid:durableId="1769040316">
    <w:abstractNumId w:val="25"/>
  </w:num>
  <w:num w:numId="49" w16cid:durableId="417211058">
    <w:abstractNumId w:val="44"/>
  </w:num>
  <w:num w:numId="50" w16cid:durableId="10382368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embedSystemFonts/>
  <w:bordersDoNotSurroundHeader/>
  <w:bordersDoNotSurroundFooter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9E"/>
    <w:rsid w:val="000135EC"/>
    <w:rsid w:val="00016F54"/>
    <w:rsid w:val="000214A2"/>
    <w:rsid w:val="000215AF"/>
    <w:rsid w:val="0002172C"/>
    <w:rsid w:val="0002180F"/>
    <w:rsid w:val="000244B3"/>
    <w:rsid w:val="00026A6F"/>
    <w:rsid w:val="00035E33"/>
    <w:rsid w:val="0004168B"/>
    <w:rsid w:val="000622E1"/>
    <w:rsid w:val="00067D4D"/>
    <w:rsid w:val="000707C8"/>
    <w:rsid w:val="00076A78"/>
    <w:rsid w:val="00090445"/>
    <w:rsid w:val="000928CE"/>
    <w:rsid w:val="000A0068"/>
    <w:rsid w:val="000A2CF1"/>
    <w:rsid w:val="000A67BE"/>
    <w:rsid w:val="000B1195"/>
    <w:rsid w:val="000C031F"/>
    <w:rsid w:val="000C2404"/>
    <w:rsid w:val="000F019B"/>
    <w:rsid w:val="000F1C94"/>
    <w:rsid w:val="00112CBF"/>
    <w:rsid w:val="00116F39"/>
    <w:rsid w:val="00131F81"/>
    <w:rsid w:val="00136236"/>
    <w:rsid w:val="00146E7E"/>
    <w:rsid w:val="00151A0F"/>
    <w:rsid w:val="00164280"/>
    <w:rsid w:val="00166165"/>
    <w:rsid w:val="00177559"/>
    <w:rsid w:val="00187D39"/>
    <w:rsid w:val="00194A01"/>
    <w:rsid w:val="001A1647"/>
    <w:rsid w:val="001C1320"/>
    <w:rsid w:val="001D7ED5"/>
    <w:rsid w:val="001E0A5E"/>
    <w:rsid w:val="001F675D"/>
    <w:rsid w:val="00202591"/>
    <w:rsid w:val="00234EC5"/>
    <w:rsid w:val="002625F5"/>
    <w:rsid w:val="00271C67"/>
    <w:rsid w:val="002743AC"/>
    <w:rsid w:val="0028123F"/>
    <w:rsid w:val="00284869"/>
    <w:rsid w:val="002956BD"/>
    <w:rsid w:val="002A7B49"/>
    <w:rsid w:val="002B4F79"/>
    <w:rsid w:val="002C34AC"/>
    <w:rsid w:val="002D5C30"/>
    <w:rsid w:val="002D7B11"/>
    <w:rsid w:val="002F6184"/>
    <w:rsid w:val="00300DD1"/>
    <w:rsid w:val="003140A9"/>
    <w:rsid w:val="00314D60"/>
    <w:rsid w:val="00326699"/>
    <w:rsid w:val="003359C9"/>
    <w:rsid w:val="00352422"/>
    <w:rsid w:val="00353F7B"/>
    <w:rsid w:val="00374808"/>
    <w:rsid w:val="00391A89"/>
    <w:rsid w:val="003B3807"/>
    <w:rsid w:val="003D538D"/>
    <w:rsid w:val="003E67B8"/>
    <w:rsid w:val="003F448A"/>
    <w:rsid w:val="00404D15"/>
    <w:rsid w:val="00405D24"/>
    <w:rsid w:val="0041246C"/>
    <w:rsid w:val="00413812"/>
    <w:rsid w:val="00413AAB"/>
    <w:rsid w:val="0042293C"/>
    <w:rsid w:val="00445000"/>
    <w:rsid w:val="00474DAE"/>
    <w:rsid w:val="0047521D"/>
    <w:rsid w:val="00484DE1"/>
    <w:rsid w:val="00490A54"/>
    <w:rsid w:val="004A5317"/>
    <w:rsid w:val="004B655E"/>
    <w:rsid w:val="004C674A"/>
    <w:rsid w:val="004D5CDE"/>
    <w:rsid w:val="004E2A43"/>
    <w:rsid w:val="004E2C4F"/>
    <w:rsid w:val="004E7C23"/>
    <w:rsid w:val="00524674"/>
    <w:rsid w:val="005364DC"/>
    <w:rsid w:val="00552C4F"/>
    <w:rsid w:val="00554622"/>
    <w:rsid w:val="005947AD"/>
    <w:rsid w:val="005A2A15"/>
    <w:rsid w:val="005B566D"/>
    <w:rsid w:val="005C4DF6"/>
    <w:rsid w:val="005C6680"/>
    <w:rsid w:val="005E3C66"/>
    <w:rsid w:val="005F2405"/>
    <w:rsid w:val="00615ECA"/>
    <w:rsid w:val="006226FC"/>
    <w:rsid w:val="0062603D"/>
    <w:rsid w:val="006375AF"/>
    <w:rsid w:val="00651F7A"/>
    <w:rsid w:val="00657326"/>
    <w:rsid w:val="00677F78"/>
    <w:rsid w:val="006854F9"/>
    <w:rsid w:val="00690FF0"/>
    <w:rsid w:val="006A42CB"/>
    <w:rsid w:val="006A7DD0"/>
    <w:rsid w:val="006C565E"/>
    <w:rsid w:val="006D6F4A"/>
    <w:rsid w:val="006F20BB"/>
    <w:rsid w:val="007035CA"/>
    <w:rsid w:val="0070630A"/>
    <w:rsid w:val="00707EE1"/>
    <w:rsid w:val="007151DF"/>
    <w:rsid w:val="00717128"/>
    <w:rsid w:val="007260EC"/>
    <w:rsid w:val="00737CB5"/>
    <w:rsid w:val="00747212"/>
    <w:rsid w:val="00764548"/>
    <w:rsid w:val="00764F07"/>
    <w:rsid w:val="00767C9C"/>
    <w:rsid w:val="007A6649"/>
    <w:rsid w:val="007A7C9A"/>
    <w:rsid w:val="007B2A9E"/>
    <w:rsid w:val="007B2FBD"/>
    <w:rsid w:val="007C3B9E"/>
    <w:rsid w:val="007C55D8"/>
    <w:rsid w:val="007D6B5F"/>
    <w:rsid w:val="007E3809"/>
    <w:rsid w:val="007E7F0D"/>
    <w:rsid w:val="007E7F16"/>
    <w:rsid w:val="007F31BE"/>
    <w:rsid w:val="00810104"/>
    <w:rsid w:val="00814AF6"/>
    <w:rsid w:val="008152EE"/>
    <w:rsid w:val="00822BE1"/>
    <w:rsid w:val="008331DB"/>
    <w:rsid w:val="00834B3A"/>
    <w:rsid w:val="00835B7B"/>
    <w:rsid w:val="00837726"/>
    <w:rsid w:val="008749AF"/>
    <w:rsid w:val="008823D0"/>
    <w:rsid w:val="00892DC0"/>
    <w:rsid w:val="008A46DC"/>
    <w:rsid w:val="008B5814"/>
    <w:rsid w:val="008C376C"/>
    <w:rsid w:val="008C7F36"/>
    <w:rsid w:val="008D017A"/>
    <w:rsid w:val="008D1AAC"/>
    <w:rsid w:val="008E080A"/>
    <w:rsid w:val="008F4F6E"/>
    <w:rsid w:val="009042D8"/>
    <w:rsid w:val="009133E3"/>
    <w:rsid w:val="0091435D"/>
    <w:rsid w:val="009265C5"/>
    <w:rsid w:val="00926DFF"/>
    <w:rsid w:val="00936105"/>
    <w:rsid w:val="00943950"/>
    <w:rsid w:val="00945836"/>
    <w:rsid w:val="00950472"/>
    <w:rsid w:val="00951A99"/>
    <w:rsid w:val="009600E8"/>
    <w:rsid w:val="009604D9"/>
    <w:rsid w:val="00975193"/>
    <w:rsid w:val="00983E17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E6082"/>
    <w:rsid w:val="009F190C"/>
    <w:rsid w:val="009F3F79"/>
    <w:rsid w:val="00A37C30"/>
    <w:rsid w:val="00A552DE"/>
    <w:rsid w:val="00A62786"/>
    <w:rsid w:val="00A70A07"/>
    <w:rsid w:val="00A73C84"/>
    <w:rsid w:val="00A74901"/>
    <w:rsid w:val="00A77918"/>
    <w:rsid w:val="00A93691"/>
    <w:rsid w:val="00AA76AE"/>
    <w:rsid w:val="00AB3241"/>
    <w:rsid w:val="00AB431F"/>
    <w:rsid w:val="00AD3198"/>
    <w:rsid w:val="00AE151D"/>
    <w:rsid w:val="00AF6555"/>
    <w:rsid w:val="00B20256"/>
    <w:rsid w:val="00B2042C"/>
    <w:rsid w:val="00B366F0"/>
    <w:rsid w:val="00B6042C"/>
    <w:rsid w:val="00B613E6"/>
    <w:rsid w:val="00B632F0"/>
    <w:rsid w:val="00B71FEE"/>
    <w:rsid w:val="00B727FC"/>
    <w:rsid w:val="00B7516E"/>
    <w:rsid w:val="00B7558A"/>
    <w:rsid w:val="00B923A5"/>
    <w:rsid w:val="00BA1F1D"/>
    <w:rsid w:val="00BA202F"/>
    <w:rsid w:val="00BA50FA"/>
    <w:rsid w:val="00BC3867"/>
    <w:rsid w:val="00BD2816"/>
    <w:rsid w:val="00BE66A1"/>
    <w:rsid w:val="00BF43B2"/>
    <w:rsid w:val="00BF7993"/>
    <w:rsid w:val="00C03BE7"/>
    <w:rsid w:val="00C21B6C"/>
    <w:rsid w:val="00C34DAF"/>
    <w:rsid w:val="00C44E77"/>
    <w:rsid w:val="00C51E65"/>
    <w:rsid w:val="00C60A88"/>
    <w:rsid w:val="00C6314C"/>
    <w:rsid w:val="00C72183"/>
    <w:rsid w:val="00C7552A"/>
    <w:rsid w:val="00C77692"/>
    <w:rsid w:val="00C91D3A"/>
    <w:rsid w:val="00C969C1"/>
    <w:rsid w:val="00CA1852"/>
    <w:rsid w:val="00CC547B"/>
    <w:rsid w:val="00D010B5"/>
    <w:rsid w:val="00D202EB"/>
    <w:rsid w:val="00D347D3"/>
    <w:rsid w:val="00D36C22"/>
    <w:rsid w:val="00D36DC6"/>
    <w:rsid w:val="00D45F03"/>
    <w:rsid w:val="00D972FD"/>
    <w:rsid w:val="00D97B8F"/>
    <w:rsid w:val="00DA7C82"/>
    <w:rsid w:val="00DB7F2E"/>
    <w:rsid w:val="00DC1B09"/>
    <w:rsid w:val="00DC77E8"/>
    <w:rsid w:val="00DF362A"/>
    <w:rsid w:val="00DF7735"/>
    <w:rsid w:val="00E01D70"/>
    <w:rsid w:val="00E0251F"/>
    <w:rsid w:val="00E14232"/>
    <w:rsid w:val="00E22832"/>
    <w:rsid w:val="00E51362"/>
    <w:rsid w:val="00E715FC"/>
    <w:rsid w:val="00E7252C"/>
    <w:rsid w:val="00E951CF"/>
    <w:rsid w:val="00EA3B1D"/>
    <w:rsid w:val="00EB1B2C"/>
    <w:rsid w:val="00EB28DA"/>
    <w:rsid w:val="00EC1D62"/>
    <w:rsid w:val="00EC2748"/>
    <w:rsid w:val="00ED12E8"/>
    <w:rsid w:val="00ED438A"/>
    <w:rsid w:val="00EE1F7E"/>
    <w:rsid w:val="00EE3B59"/>
    <w:rsid w:val="00EE3F95"/>
    <w:rsid w:val="00EF07F5"/>
    <w:rsid w:val="00EF0A5A"/>
    <w:rsid w:val="00EF2E2F"/>
    <w:rsid w:val="00F0163E"/>
    <w:rsid w:val="00F04F95"/>
    <w:rsid w:val="00F26346"/>
    <w:rsid w:val="00F404A5"/>
    <w:rsid w:val="00F411F3"/>
    <w:rsid w:val="00F50713"/>
    <w:rsid w:val="00F57E13"/>
    <w:rsid w:val="00F6317F"/>
    <w:rsid w:val="00F631E2"/>
    <w:rsid w:val="00F65A25"/>
    <w:rsid w:val="00F87EBD"/>
    <w:rsid w:val="00F90623"/>
    <w:rsid w:val="00F960C9"/>
    <w:rsid w:val="00FA1CB4"/>
    <w:rsid w:val="00FA3569"/>
    <w:rsid w:val="00FB46EE"/>
    <w:rsid w:val="00FC12B4"/>
    <w:rsid w:val="00FC42A3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CBF06"/>
  <w15:docId w15:val="{661D0B85-A2CA-6448-AFC5-968AC265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1712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71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71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27</TotalTime>
  <Pages>8</Pages>
  <Words>1062</Words>
  <Characters>6057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115</cp:revision>
  <cp:lastPrinted>2010-01-18T13:20:00Z</cp:lastPrinted>
  <dcterms:created xsi:type="dcterms:W3CDTF">2026-05-22T09:45:00Z</dcterms:created>
  <dcterms:modified xsi:type="dcterms:W3CDTF">2026-05-22T16:22:00Z</dcterms:modified>
  <cp:category/>
</cp:coreProperties>
</file>
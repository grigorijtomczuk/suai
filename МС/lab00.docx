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7C3B9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C3B9E" w:rsidRPr="007C3B9E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7C3B9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7C3B9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7C3B9E" w:rsidRDefault="007C3B9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И. А. </w:t>
            </w:r>
            <w:r w:rsidRPr="007C3B9E">
              <w:t>Юдин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4E2C4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7C3B9E">
              <w:rPr>
                <w:lang w:val="en-US"/>
              </w:rPr>
              <w:t xml:space="preserve"> </w:t>
            </w:r>
            <w:r w:rsidR="007C3B9E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7C3B9E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7C3B9E">
              <w:rPr>
                <w:b w:val="0"/>
                <w:szCs w:val="32"/>
                <w:lang w:val="en-US"/>
              </w:rPr>
              <w:t>МОДЕЛИРОВАНИЕ БАЗОВОЙ СЛУЧАЙНОЙ ВЕЛИЧИНЫ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814AF6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814AF6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B2FB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391A89" w:rsidP="00C72183">
      <w:pPr>
        <w:pStyle w:val="DIV1"/>
      </w:pPr>
      <w:r>
        <w:lastRenderedPageBreak/>
        <w:t>Цель работы</w:t>
      </w:r>
    </w:p>
    <w:p w:rsidR="00C72183" w:rsidRDefault="00764F07" w:rsidP="00C72183">
      <w:pPr>
        <w:pStyle w:val="MAINTEXT1"/>
      </w:pPr>
      <w:r>
        <w:t>Цель работы</w:t>
      </w:r>
      <w:proofErr w:type="gramStart"/>
      <w:r>
        <w:t>: .</w:t>
      </w:r>
      <w:proofErr w:type="gramEnd"/>
    </w:p>
    <w:p w:rsidR="00391A89" w:rsidRPr="00C72183" w:rsidRDefault="00983E17" w:rsidP="00391A89">
      <w:pPr>
        <w:pStyle w:val="DIV1"/>
      </w:pPr>
      <w:r>
        <w:t>Задание</w:t>
      </w:r>
    </w:p>
    <w:p w:rsidR="00391A89" w:rsidRDefault="00F0163E" w:rsidP="00391A89">
      <w:pPr>
        <w:pStyle w:val="MAINTEXT1"/>
      </w:pPr>
      <w:r w:rsidRPr="00F0163E">
        <w:t>Вариант: No 2 «Генератор “</w:t>
      </w:r>
      <w:proofErr w:type="spellStart"/>
      <w:r w:rsidRPr="00F0163E">
        <w:t>little-frog</w:t>
      </w:r>
      <w:proofErr w:type="spellEnd"/>
      <w:r w:rsidRPr="00F0163E">
        <w:t>”». На рисунке 1 изображено задание по варианту.</w:t>
      </w:r>
    </w:p>
    <w:p w:rsidR="00F0163E" w:rsidRDefault="00F0163E" w:rsidP="00F0163E">
      <w:pPr>
        <w:pStyle w:val="PICTURE"/>
      </w:pPr>
      <w:r>
        <w:drawing>
          <wp:inline distT="0" distB="0" distL="0" distR="0" wp14:anchorId="39519C50" wp14:editId="0AE68E72">
            <wp:extent cx="2362200" cy="723900"/>
            <wp:effectExtent l="0" t="0" r="0" b="0"/>
            <wp:docPr id="965585839" name="Graphic 96558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63E" w:rsidRDefault="00F0163E" w:rsidP="00F0163E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5C4DF6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</w:p>
    <w:p w:rsidR="00391A89" w:rsidRPr="00C72183" w:rsidRDefault="00983E17" w:rsidP="00391A89">
      <w:pPr>
        <w:pStyle w:val="DIV1"/>
      </w:pPr>
      <w:r>
        <w:t>Ход выполнения</w:t>
      </w:r>
    </w:p>
    <w:p w:rsidR="00391A89" w:rsidRDefault="00391A89" w:rsidP="00391A89">
      <w:pPr>
        <w:pStyle w:val="MAINTEXT1"/>
      </w:pPr>
    </w:p>
    <w:p w:rsidR="008A46DC" w:rsidRDefault="008A46DC" w:rsidP="008A46DC">
      <w:pPr>
        <w:pStyle w:val="PICTURE"/>
      </w:pPr>
      <w:r>
        <w:drawing>
          <wp:inline distT="0" distB="0" distL="0" distR="0" wp14:anchorId="1C22C375" wp14:editId="7CB12AA7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6DC" w:rsidRDefault="008A46DC" w:rsidP="008A46DC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5C4DF6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</w:p>
    <w:p w:rsidR="00391A89" w:rsidRPr="00C72183" w:rsidRDefault="00983E17" w:rsidP="00391A89">
      <w:pPr>
        <w:pStyle w:val="DIV1"/>
      </w:pPr>
      <w:r>
        <w:t>Выводы</w:t>
      </w:r>
    </w:p>
    <w:p w:rsidR="00391A89" w:rsidRDefault="00391A89" w:rsidP="00391A89">
      <w:pPr>
        <w:pStyle w:val="MAINTEXT1"/>
      </w:pPr>
    </w:p>
    <w:p w:rsidR="00404D15" w:rsidRPr="00C72183" w:rsidRDefault="00404D15" w:rsidP="00C72183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5C4DF6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Таблица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3"/>
        <w:gridCol w:w="2750"/>
        <w:gridCol w:w="3030"/>
        <w:gridCol w:w="2354"/>
      </w:tblGrid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№ п/п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Имя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Город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Приоритет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Борис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Ленинград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2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Олег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Санкт-Петербург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99</w:t>
            </w:r>
          </w:p>
        </w:tc>
      </w:tr>
    </w:tbl>
    <w:p w:rsidR="00C72183" w:rsidRPr="00C72183" w:rsidRDefault="00C72183" w:rsidP="00C72183">
      <w:pPr>
        <w:pStyle w:val="DIV2"/>
        <w:numPr>
          <w:ilvl w:val="0"/>
          <w:numId w:val="0"/>
        </w:numPr>
        <w:spacing w:line="160" w:lineRule="exact"/>
        <w:ind w:left="335"/>
      </w:pPr>
    </w:p>
    <w:p w:rsidR="002C34AC" w:rsidRDefault="002C34AC">
      <w:pPr>
        <w:spacing w:after="200" w:line="276" w:lineRule="auto"/>
        <w:rPr>
          <w:iCs/>
          <w:color w:val="000000" w:themeColor="text1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2C34AC" w:rsidRDefault="002C34AC" w:rsidP="002C34AC">
      <w:pPr>
        <w:pStyle w:val="H1"/>
      </w:pPr>
      <w:r>
        <w:lastRenderedPageBreak/>
        <w:t>ПРИЛОЖЕНИЕ</w:t>
      </w:r>
    </w:p>
    <w:p w:rsidR="002C34AC" w:rsidRPr="009A15DC" w:rsidRDefault="002C34AC" w:rsidP="002C34AC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C4DF6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2C34AC" w:rsidRPr="004E2C4F" w:rsidRDefault="002C34AC" w:rsidP="002C34AC">
      <w:pPr>
        <w:pStyle w:val="LISTINGBODY"/>
      </w:pPr>
      <w:r w:rsidRPr="00965080">
        <w:t>import</w:t>
      </w:r>
      <w:r w:rsidRPr="004E2C4F">
        <w:t xml:space="preserve"> </w:t>
      </w:r>
      <w:proofErr w:type="spellStart"/>
      <w:r w:rsidRPr="00965080">
        <w:t>java</w:t>
      </w:r>
      <w:r w:rsidRPr="004E2C4F">
        <w:t>.</w:t>
      </w:r>
      <w:proofErr w:type="gramStart"/>
      <w:r w:rsidRPr="00965080">
        <w:t>text</w:t>
      </w:r>
      <w:r w:rsidRPr="004E2C4F">
        <w:t>.</w:t>
      </w:r>
      <w:r w:rsidRPr="00965080">
        <w:t>DecimalFormat</w:t>
      </w:r>
      <w:proofErr w:type="spellEnd"/>
      <w:proofErr w:type="gramEnd"/>
      <w:r w:rsidRPr="004E2C4F">
        <w:t>;</w:t>
      </w:r>
    </w:p>
    <w:p w:rsidR="002C34AC" w:rsidRPr="00965080" w:rsidRDefault="002C34AC" w:rsidP="002C34AC">
      <w:pPr>
        <w:pStyle w:val="LISTINGBODY"/>
      </w:pPr>
      <w:r w:rsidRPr="00965080">
        <w:t xml:space="preserve">import </w:t>
      </w:r>
      <w:proofErr w:type="spellStart"/>
      <w:proofErr w:type="gramStart"/>
      <w:r w:rsidRPr="00965080">
        <w:t>java.util</w:t>
      </w:r>
      <w:proofErr w:type="gramEnd"/>
      <w:r w:rsidRPr="00965080">
        <w:t>.Scanner</w:t>
      </w:r>
      <w:proofErr w:type="spellEnd"/>
      <w:r w:rsidRPr="00965080">
        <w:t>;</w:t>
      </w:r>
    </w:p>
    <w:p w:rsidR="002C34AC" w:rsidRPr="00965080" w:rsidRDefault="002C34AC" w:rsidP="002C34AC">
      <w:pPr>
        <w:pStyle w:val="LISTINGBODY"/>
      </w:pPr>
      <w:r w:rsidRPr="00965080">
        <w:t xml:space="preserve">import </w:t>
      </w:r>
      <w:proofErr w:type="spellStart"/>
      <w:proofErr w:type="gramStart"/>
      <w:r w:rsidRPr="00965080">
        <w:t>java.util</w:t>
      </w:r>
      <w:proofErr w:type="gramEnd"/>
      <w:r w:rsidRPr="00965080">
        <w:t>.function.DoubleUnaryOperator</w:t>
      </w:r>
      <w:proofErr w:type="spellEnd"/>
      <w:r w:rsidRPr="00965080">
        <w:t>;</w:t>
      </w:r>
    </w:p>
    <w:sectPr w:rsidR="002C34AC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E406D" w:rsidRDefault="006E406D" w:rsidP="0002180F">
      <w:r>
        <w:separator/>
      </w:r>
    </w:p>
  </w:endnote>
  <w:endnote w:type="continuationSeparator" w:id="0">
    <w:p w:rsidR="006E406D" w:rsidRDefault="006E406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E406D" w:rsidRDefault="006E406D" w:rsidP="0002180F">
      <w:r>
        <w:separator/>
      </w:r>
    </w:p>
  </w:footnote>
  <w:footnote w:type="continuationSeparator" w:id="0">
    <w:p w:rsidR="006E406D" w:rsidRDefault="006E406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E"/>
    <w:rsid w:val="00016F54"/>
    <w:rsid w:val="000214A2"/>
    <w:rsid w:val="000215AF"/>
    <w:rsid w:val="0002172C"/>
    <w:rsid w:val="0002180F"/>
    <w:rsid w:val="000244B3"/>
    <w:rsid w:val="0004168B"/>
    <w:rsid w:val="000622E1"/>
    <w:rsid w:val="000707C8"/>
    <w:rsid w:val="00076A78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7D39"/>
    <w:rsid w:val="00194A01"/>
    <w:rsid w:val="001D7ED5"/>
    <w:rsid w:val="00271C67"/>
    <w:rsid w:val="0028123F"/>
    <w:rsid w:val="00284869"/>
    <w:rsid w:val="002956BD"/>
    <w:rsid w:val="002A7B49"/>
    <w:rsid w:val="002B4F79"/>
    <w:rsid w:val="002C34AC"/>
    <w:rsid w:val="002D5C30"/>
    <w:rsid w:val="002F6184"/>
    <w:rsid w:val="00300DD1"/>
    <w:rsid w:val="00314D60"/>
    <w:rsid w:val="00326699"/>
    <w:rsid w:val="00352422"/>
    <w:rsid w:val="00353F7B"/>
    <w:rsid w:val="00374808"/>
    <w:rsid w:val="00391A89"/>
    <w:rsid w:val="003B3807"/>
    <w:rsid w:val="003D538D"/>
    <w:rsid w:val="003F448A"/>
    <w:rsid w:val="00404D15"/>
    <w:rsid w:val="00405D24"/>
    <w:rsid w:val="00413AAB"/>
    <w:rsid w:val="00474DAE"/>
    <w:rsid w:val="0047521D"/>
    <w:rsid w:val="00490A54"/>
    <w:rsid w:val="004C674A"/>
    <w:rsid w:val="004E2C4F"/>
    <w:rsid w:val="004E7C23"/>
    <w:rsid w:val="00524674"/>
    <w:rsid w:val="005364DC"/>
    <w:rsid w:val="00552C4F"/>
    <w:rsid w:val="005A2A15"/>
    <w:rsid w:val="005B566D"/>
    <w:rsid w:val="005C4DF6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C565E"/>
    <w:rsid w:val="006E406D"/>
    <w:rsid w:val="006F20BB"/>
    <w:rsid w:val="00707EE1"/>
    <w:rsid w:val="007151DF"/>
    <w:rsid w:val="007260EC"/>
    <w:rsid w:val="00747212"/>
    <w:rsid w:val="00764548"/>
    <w:rsid w:val="00764F07"/>
    <w:rsid w:val="007A7C9A"/>
    <w:rsid w:val="007B2A9E"/>
    <w:rsid w:val="007B2FBD"/>
    <w:rsid w:val="007C3B9E"/>
    <w:rsid w:val="007C55D8"/>
    <w:rsid w:val="007F31BE"/>
    <w:rsid w:val="00810104"/>
    <w:rsid w:val="00814AF6"/>
    <w:rsid w:val="00822BE1"/>
    <w:rsid w:val="008331DB"/>
    <w:rsid w:val="00837726"/>
    <w:rsid w:val="008749AF"/>
    <w:rsid w:val="008A46DC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3E17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D3198"/>
    <w:rsid w:val="00AE151D"/>
    <w:rsid w:val="00AF6555"/>
    <w:rsid w:val="00B20256"/>
    <w:rsid w:val="00B2042C"/>
    <w:rsid w:val="00B366F0"/>
    <w:rsid w:val="00B613E6"/>
    <w:rsid w:val="00B632F0"/>
    <w:rsid w:val="00B71FEE"/>
    <w:rsid w:val="00B727FC"/>
    <w:rsid w:val="00B923A5"/>
    <w:rsid w:val="00BA50FA"/>
    <w:rsid w:val="00BE66A1"/>
    <w:rsid w:val="00BF7993"/>
    <w:rsid w:val="00C03BE7"/>
    <w:rsid w:val="00C21B6C"/>
    <w:rsid w:val="00C34DAF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D010B5"/>
    <w:rsid w:val="00D347D3"/>
    <w:rsid w:val="00D36C22"/>
    <w:rsid w:val="00D36DC6"/>
    <w:rsid w:val="00D45F03"/>
    <w:rsid w:val="00DA7C82"/>
    <w:rsid w:val="00DC1B09"/>
    <w:rsid w:val="00DF362A"/>
    <w:rsid w:val="00DF7735"/>
    <w:rsid w:val="00E01D70"/>
    <w:rsid w:val="00E14232"/>
    <w:rsid w:val="00E22832"/>
    <w:rsid w:val="00E51362"/>
    <w:rsid w:val="00E7252C"/>
    <w:rsid w:val="00E951CF"/>
    <w:rsid w:val="00EA3B1D"/>
    <w:rsid w:val="00ED438A"/>
    <w:rsid w:val="00EE1F7E"/>
    <w:rsid w:val="00EE3B59"/>
    <w:rsid w:val="00EE3F95"/>
    <w:rsid w:val="00EF07F5"/>
    <w:rsid w:val="00F0163E"/>
    <w:rsid w:val="00F04F95"/>
    <w:rsid w:val="00F26346"/>
    <w:rsid w:val="00F50713"/>
    <w:rsid w:val="00F57E13"/>
    <w:rsid w:val="00F6317F"/>
    <w:rsid w:val="00F631E2"/>
    <w:rsid w:val="00F65A25"/>
    <w:rsid w:val="00F87EBD"/>
    <w:rsid w:val="00F90623"/>
    <w:rsid w:val="00F960C9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CBF06"/>
  <w15:docId w15:val="{661D0B85-A2CA-6448-AFC5-968AC265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4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18</cp:revision>
  <cp:lastPrinted>2010-01-18T13:20:00Z</cp:lastPrinted>
  <dcterms:created xsi:type="dcterms:W3CDTF">2026-05-15T21:20:00Z</dcterms:created>
  <dcterms:modified xsi:type="dcterms:W3CDTF">2026-05-22T09:45:00Z</dcterms:modified>
  <cp:category/>
</cp:coreProperties>
</file>
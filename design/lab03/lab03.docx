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9265C5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6C07E7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6C07E7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 w:rsidRPr="006C07E7">
              <w:rPr>
                <w:lang w:val="en-US"/>
              </w:rPr>
              <w:t>ассистент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6C07E7" w:rsidRDefault="006C07E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Ю. В. </w:t>
            </w:r>
            <w:r w:rsidRPr="006C07E7">
              <w:t>Ветрова</w:t>
            </w:r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E24DFD" w:rsidRDefault="00413AAB" w:rsidP="008E080A">
            <w:pPr>
              <w:pStyle w:val="BodyText"/>
              <w:spacing w:before="960"/>
              <w:rPr>
                <w:lang w:val="en-US"/>
              </w:rPr>
            </w:pPr>
            <w:r>
              <w:t>ОТЧЕТ О ЛАБОРАТОРНОЙ РАБОТЕ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6C07E7" w:rsidRDefault="007247CC" w:rsidP="006C07E7">
            <w:pPr>
              <w:pStyle w:val="Heading1"/>
              <w:spacing w:before="720" w:after="720"/>
              <w:rPr>
                <w:b w:val="0"/>
                <w:szCs w:val="32"/>
              </w:rPr>
            </w:pPr>
            <w:r w:rsidRPr="007247CC">
              <w:rPr>
                <w:b w:val="0"/>
                <w:szCs w:val="32"/>
              </w:rPr>
              <w:t>ДИЗАЙН ВЕКТОРНОЙ ТЕКСТУРЫ ОБИВКИ МЕБЕЛИ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2503A7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2503A7">
              <w:rPr>
                <w:sz w:val="28"/>
                <w:szCs w:val="28"/>
                <w:lang w:val="ru-RU"/>
              </w:rPr>
              <w:t>ПРАКТИКУМ ДИЗАЙНА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6C07E7">
        <w:t>2026</w:t>
      </w:r>
      <w:r w:rsidR="006C07E7">
        <w:rPr>
          <w:lang w:val="en-US"/>
        </w:rPr>
        <w:t xml:space="preserve"> </w:t>
      </w:r>
      <w:r w:rsidR="003B3807">
        <w:rPr>
          <w:lang w:val="en-US"/>
        </w:rPr>
        <w:br w:type="page"/>
      </w:r>
    </w:p>
    <w:p w:rsidR="008331DB" w:rsidRDefault="00C50AB4" w:rsidP="00C72183">
      <w:pPr>
        <w:pStyle w:val="DIV1"/>
      </w:pPr>
      <w:r>
        <w:lastRenderedPageBreak/>
        <w:t>Цель работы</w:t>
      </w:r>
    </w:p>
    <w:p w:rsidR="007C6CC9" w:rsidRPr="007C6CC9" w:rsidRDefault="007C6CC9" w:rsidP="007C6CC9">
      <w:pPr>
        <w:pStyle w:val="MAINTEXT1"/>
      </w:pPr>
      <w:r>
        <w:t xml:space="preserve">Цель работы: </w:t>
      </w:r>
      <w:r w:rsidR="007247CC" w:rsidRPr="007247CC">
        <w:t>изучить</w:t>
      </w:r>
      <w:r w:rsidR="007247CC">
        <w:t xml:space="preserve"> процесс </w:t>
      </w:r>
      <w:r w:rsidR="007247CC" w:rsidRPr="007247CC">
        <w:t>созда</w:t>
      </w:r>
      <w:r w:rsidR="007247CC">
        <w:t>ния</w:t>
      </w:r>
      <w:r w:rsidR="007247CC" w:rsidRPr="007247CC">
        <w:t xml:space="preserve"> векторн</w:t>
      </w:r>
      <w:r w:rsidR="007247CC">
        <w:t xml:space="preserve">ого </w:t>
      </w:r>
      <w:r w:rsidR="007247CC" w:rsidRPr="007247CC">
        <w:t>образ</w:t>
      </w:r>
      <w:r w:rsidR="007247CC">
        <w:t>ца</w:t>
      </w:r>
      <w:r w:rsidR="007247CC" w:rsidRPr="007247CC">
        <w:t xml:space="preserve"> обивки</w:t>
      </w:r>
      <w:r w:rsidR="007247CC">
        <w:t xml:space="preserve"> кожаной мебели</w:t>
      </w:r>
      <w:r w:rsidR="007247CC" w:rsidRPr="007247CC">
        <w:t xml:space="preserve">, используя Gradient Mesh </w:t>
      </w:r>
      <w:r w:rsidR="00B2213F">
        <w:t>и</w:t>
      </w:r>
      <w:r w:rsidR="007247CC" w:rsidRPr="007247CC">
        <w:t xml:space="preserve"> Transform Effect</w:t>
      </w:r>
      <w:r>
        <w:t>.</w:t>
      </w:r>
    </w:p>
    <w:p w:rsidR="00C50AB4" w:rsidRDefault="00C50AB4" w:rsidP="00C50AB4">
      <w:pPr>
        <w:pStyle w:val="DIV1"/>
      </w:pPr>
      <w:r>
        <w:t>Ход выполнения</w:t>
      </w:r>
    </w:p>
    <w:p w:rsidR="00294D39" w:rsidRPr="00294D39" w:rsidRDefault="00294D39" w:rsidP="00294D39">
      <w:pPr>
        <w:pStyle w:val="MAINTEXT1"/>
      </w:pPr>
      <w:r w:rsidRPr="00294D39">
        <w:t>На рисунках 1–</w:t>
      </w:r>
      <w:r w:rsidR="00BC0214" w:rsidRPr="0019379C">
        <w:t>15</w:t>
      </w:r>
      <w:r>
        <w:t xml:space="preserve"> </w:t>
      </w:r>
      <w:r w:rsidRPr="00294D39">
        <w:t>представлены скриншоты ключевых этапов выполнения работы.</w:t>
      </w:r>
    </w:p>
    <w:p w:rsidR="007C6CC9" w:rsidRDefault="007C6CC9" w:rsidP="007C6CC9">
      <w:pPr>
        <w:pStyle w:val="PICTURE"/>
      </w:pPr>
      <w:r>
        <w:drawing>
          <wp:inline distT="0" distB="0" distL="0" distR="0" wp14:anchorId="526808F7" wp14:editId="7C2CC8A3">
            <wp:extent cx="3845490" cy="3967699"/>
            <wp:effectExtent l="0" t="0" r="3175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442" cy="400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CC9" w:rsidRPr="0019379C" w:rsidRDefault="007C6CC9" w:rsidP="007C6CC9">
      <w:pPr>
        <w:pStyle w:val="PICTURECAPTION"/>
      </w:pPr>
      <w:r>
        <w:t xml:space="preserve">Рисунок </w:t>
      </w:r>
      <w:fldSimple w:instr=" SEQ Рисунок \* ARABIC ">
        <w:r w:rsidR="003F1DD6">
          <w:rPr>
            <w:noProof/>
          </w:rPr>
          <w:t>1</w:t>
        </w:r>
      </w:fldSimple>
      <w:r w:rsidRPr="000214A2">
        <w:t xml:space="preserve"> </w:t>
      </w:r>
      <w:r>
        <w:t xml:space="preserve">— </w:t>
      </w:r>
      <w:r w:rsidR="0019379C">
        <w:t>Базовый квадрат</w:t>
      </w:r>
    </w:p>
    <w:p w:rsidR="005401AE" w:rsidRDefault="005401AE" w:rsidP="005401AE">
      <w:pPr>
        <w:pStyle w:val="PICTURE"/>
      </w:pPr>
      <w:r>
        <w:lastRenderedPageBreak/>
        <w:drawing>
          <wp:inline distT="0" distB="0" distL="0" distR="0" wp14:anchorId="32675ADF" wp14:editId="4215E34B">
            <wp:extent cx="3886442" cy="3299281"/>
            <wp:effectExtent l="0" t="0" r="0" b="3175"/>
            <wp:docPr id="28264352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43522" name="Graphic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6442" cy="329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1AE" w:rsidRPr="0019379C" w:rsidRDefault="005401AE" w:rsidP="005401AE">
      <w:pPr>
        <w:pStyle w:val="PICTURECAPTION"/>
        <w:rPr>
          <w:lang w:val="en-US"/>
        </w:rPr>
      </w:pPr>
      <w:r>
        <w:t xml:space="preserve">Рисунок </w:t>
      </w:r>
      <w:fldSimple w:instr=" SEQ Рисунок \* ARABIC ">
        <w:r w:rsidR="003F1DD6">
          <w:rPr>
            <w:noProof/>
          </w:rPr>
          <w:t>2</w:t>
        </w:r>
      </w:fldSimple>
      <w:r w:rsidRPr="000214A2">
        <w:t xml:space="preserve"> </w:t>
      </w:r>
      <w:r>
        <w:t xml:space="preserve">— </w:t>
      </w:r>
      <w:r w:rsidR="0019379C">
        <w:t xml:space="preserve">Создание </w:t>
      </w:r>
      <w:r w:rsidR="0019379C">
        <w:rPr>
          <w:lang w:val="en-US"/>
        </w:rPr>
        <w:t>Gradient Mesh</w:t>
      </w:r>
    </w:p>
    <w:p w:rsidR="009D5BDB" w:rsidRDefault="009D5BDB" w:rsidP="009D5BDB">
      <w:pPr>
        <w:pStyle w:val="PICTURE"/>
      </w:pPr>
      <w:r>
        <w:drawing>
          <wp:inline distT="0" distB="0" distL="0" distR="0" wp14:anchorId="2C3A90F1" wp14:editId="5DD72CDD">
            <wp:extent cx="3886442" cy="3920310"/>
            <wp:effectExtent l="0" t="0" r="0" b="4445"/>
            <wp:docPr id="118116906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69067" name="Graphic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442" cy="39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BDB" w:rsidRPr="0019379C" w:rsidRDefault="009D5BDB" w:rsidP="009D5BDB">
      <w:pPr>
        <w:pStyle w:val="PICTURECAPTION"/>
      </w:pPr>
      <w:r>
        <w:t xml:space="preserve">Рисунок </w:t>
      </w:r>
      <w:fldSimple w:instr=" SEQ Рисунок \* ARABIC ">
        <w:r w:rsidR="003F1DD6">
          <w:rPr>
            <w:noProof/>
          </w:rPr>
          <w:t>3</w:t>
        </w:r>
      </w:fldSimple>
      <w:r w:rsidRPr="000214A2">
        <w:t xml:space="preserve"> </w:t>
      </w:r>
      <w:r>
        <w:t xml:space="preserve">— </w:t>
      </w:r>
      <w:r w:rsidR="0019379C">
        <w:t>Перекрашивание узлов сетки в шахматном порядке</w:t>
      </w:r>
    </w:p>
    <w:p w:rsidR="009D5BDB" w:rsidRDefault="009D5BDB" w:rsidP="009D5BDB">
      <w:pPr>
        <w:pStyle w:val="PICTURE"/>
      </w:pPr>
      <w:r>
        <w:lastRenderedPageBreak/>
        <w:drawing>
          <wp:inline distT="0" distB="0" distL="0" distR="0" wp14:anchorId="2C3A90F1" wp14:editId="5DD72CDD">
            <wp:extent cx="3886442" cy="3649824"/>
            <wp:effectExtent l="0" t="0" r="0" b="0"/>
            <wp:docPr id="186606852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68522" name="Graphic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442" cy="364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BDB" w:rsidRDefault="009D5BDB" w:rsidP="009D5BDB">
      <w:pPr>
        <w:pStyle w:val="PICTURECAPTION"/>
      </w:pPr>
      <w:r>
        <w:t xml:space="preserve">Рисунок </w:t>
      </w:r>
      <w:fldSimple w:instr=" SEQ Рисунок \* ARABIC ">
        <w:r w:rsidR="003F1DD6">
          <w:rPr>
            <w:noProof/>
          </w:rPr>
          <w:t>4</w:t>
        </w:r>
      </w:fldSimple>
      <w:r w:rsidRPr="000214A2">
        <w:t xml:space="preserve"> </w:t>
      </w:r>
      <w:r>
        <w:t xml:space="preserve">— </w:t>
      </w:r>
      <w:r w:rsidR="00B43FBB">
        <w:t>Смещение узлов сетки</w:t>
      </w:r>
    </w:p>
    <w:p w:rsidR="009D5BDB" w:rsidRDefault="009D5BDB" w:rsidP="009D5BDB">
      <w:pPr>
        <w:pStyle w:val="PICTURE"/>
      </w:pPr>
      <w:r>
        <w:drawing>
          <wp:inline distT="0" distB="0" distL="0" distR="0" wp14:anchorId="2C3A90F1" wp14:editId="5DD72CDD">
            <wp:extent cx="3794031" cy="4009952"/>
            <wp:effectExtent l="0" t="0" r="3810" b="3810"/>
            <wp:docPr id="28330448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04486" name="Graphic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4031" cy="400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BDB" w:rsidRDefault="009D5BDB" w:rsidP="009D5BDB">
      <w:pPr>
        <w:pStyle w:val="PICTURECAPTION"/>
      </w:pPr>
      <w:r>
        <w:t xml:space="preserve">Рисунок </w:t>
      </w:r>
      <w:fldSimple w:instr=" SEQ Рисунок \* ARABIC ">
        <w:r w:rsidR="003F1DD6">
          <w:rPr>
            <w:noProof/>
          </w:rPr>
          <w:t>5</w:t>
        </w:r>
      </w:fldSimple>
      <w:r w:rsidRPr="000214A2">
        <w:t xml:space="preserve"> </w:t>
      </w:r>
      <w:r>
        <w:t xml:space="preserve">— </w:t>
      </w:r>
      <w:r w:rsidR="00344B0C">
        <w:t>Формирование формы ленты между узлами</w:t>
      </w:r>
    </w:p>
    <w:p w:rsidR="009D5BDB" w:rsidRDefault="009D5BDB" w:rsidP="009D5BDB">
      <w:pPr>
        <w:pStyle w:val="PICTURE"/>
      </w:pPr>
      <w:r>
        <w:lastRenderedPageBreak/>
        <w:drawing>
          <wp:inline distT="0" distB="0" distL="0" distR="0" wp14:anchorId="2C3A90F1" wp14:editId="5DD72CDD">
            <wp:extent cx="3886442" cy="4002455"/>
            <wp:effectExtent l="0" t="0" r="0" b="0"/>
            <wp:docPr id="149789524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95241" name="Graphic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442" cy="40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BDB" w:rsidRDefault="009D5BDB" w:rsidP="009D5BDB">
      <w:pPr>
        <w:pStyle w:val="PICTURECAPTION"/>
      </w:pPr>
      <w:r>
        <w:t xml:space="preserve">Рисунок </w:t>
      </w:r>
      <w:fldSimple w:instr=" SEQ Рисунок \* ARABIC ">
        <w:r w:rsidR="003F1DD6">
          <w:rPr>
            <w:noProof/>
          </w:rPr>
          <w:t>6</w:t>
        </w:r>
      </w:fldSimple>
      <w:r w:rsidRPr="000214A2">
        <w:t xml:space="preserve"> </w:t>
      </w:r>
      <w:r>
        <w:t xml:space="preserve">— </w:t>
      </w:r>
      <w:r w:rsidR="0061709F">
        <w:t>Заполнение формы ленты градиентом</w:t>
      </w:r>
    </w:p>
    <w:p w:rsidR="009D5BDB" w:rsidRDefault="009D5BDB" w:rsidP="009D5BDB">
      <w:pPr>
        <w:pStyle w:val="PICTURE"/>
      </w:pPr>
      <w:r>
        <w:drawing>
          <wp:inline distT="0" distB="0" distL="0" distR="0" wp14:anchorId="2C3A90F1" wp14:editId="5DD72CDD">
            <wp:extent cx="3886442" cy="3481604"/>
            <wp:effectExtent l="0" t="0" r="0" b="0"/>
            <wp:docPr id="4884302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3024" name="Graphic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6442" cy="348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BDB" w:rsidRPr="005A3755" w:rsidRDefault="009D5BDB" w:rsidP="009D5BDB">
      <w:pPr>
        <w:pStyle w:val="PICTURECAPTION"/>
        <w:rPr>
          <w:lang w:val="en-US"/>
        </w:rPr>
      </w:pPr>
      <w:r>
        <w:t xml:space="preserve">Рисунок </w:t>
      </w:r>
      <w:fldSimple w:instr=" SEQ Рисунок \* ARABIC ">
        <w:r w:rsidR="003F1DD6">
          <w:rPr>
            <w:noProof/>
          </w:rPr>
          <w:t>7</w:t>
        </w:r>
      </w:fldSimple>
      <w:r w:rsidRPr="000214A2">
        <w:t xml:space="preserve"> </w:t>
      </w:r>
      <w:r>
        <w:t xml:space="preserve">— </w:t>
      </w:r>
      <w:r w:rsidR="0061709F">
        <w:t>Дублирование ленты</w:t>
      </w:r>
    </w:p>
    <w:p w:rsidR="009D5BDB" w:rsidRDefault="009D5BDB" w:rsidP="009D5BDB">
      <w:pPr>
        <w:pStyle w:val="PICTURE"/>
      </w:pPr>
      <w:r>
        <w:lastRenderedPageBreak/>
        <w:drawing>
          <wp:inline distT="0" distB="0" distL="0" distR="0" wp14:anchorId="2C3A90F1" wp14:editId="5DD72CDD">
            <wp:extent cx="3886442" cy="2904542"/>
            <wp:effectExtent l="0" t="0" r="0" b="3810"/>
            <wp:docPr id="134994553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45535" name="Graphic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6442" cy="290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BDB" w:rsidRDefault="009D5BDB" w:rsidP="009D5BDB">
      <w:pPr>
        <w:pStyle w:val="PICTURECAPTION"/>
      </w:pPr>
      <w:r>
        <w:t xml:space="preserve">Рисунок </w:t>
      </w:r>
      <w:fldSimple w:instr=" SEQ Рисунок \* ARABIC ">
        <w:r w:rsidR="003F1DD6">
          <w:rPr>
            <w:noProof/>
          </w:rPr>
          <w:t>8</w:t>
        </w:r>
      </w:fldSimple>
      <w:r w:rsidRPr="000214A2">
        <w:t xml:space="preserve"> </w:t>
      </w:r>
      <w:r>
        <w:t xml:space="preserve">— </w:t>
      </w:r>
      <w:r w:rsidR="0061709F">
        <w:t>Вертикальное отражение формы ленты</w:t>
      </w:r>
    </w:p>
    <w:p w:rsidR="009D5BDB" w:rsidRDefault="009D5BDB" w:rsidP="009D5BDB">
      <w:pPr>
        <w:pStyle w:val="PICTURE"/>
      </w:pPr>
      <w:r>
        <w:drawing>
          <wp:inline distT="0" distB="0" distL="0" distR="0" wp14:anchorId="2C3A90F1" wp14:editId="5DD72CDD">
            <wp:extent cx="3886442" cy="3891392"/>
            <wp:effectExtent l="0" t="0" r="0" b="0"/>
            <wp:docPr id="102591201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12019" name="Graphic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6442" cy="389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BDB" w:rsidRPr="0002654A" w:rsidRDefault="009D5BDB" w:rsidP="009D5BDB">
      <w:pPr>
        <w:pStyle w:val="PICTURECAPTION"/>
      </w:pPr>
      <w:r>
        <w:t xml:space="preserve">Рисунок </w:t>
      </w:r>
      <w:fldSimple w:instr=" SEQ Рисунок \* ARABIC ">
        <w:r w:rsidR="003F1DD6">
          <w:rPr>
            <w:noProof/>
          </w:rPr>
          <w:t>9</w:t>
        </w:r>
      </w:fldSimple>
      <w:r w:rsidRPr="000214A2">
        <w:t xml:space="preserve"> </w:t>
      </w:r>
      <w:r>
        <w:t xml:space="preserve">— </w:t>
      </w:r>
      <w:r w:rsidR="0002654A">
        <w:t xml:space="preserve">Применение эффекта </w:t>
      </w:r>
      <w:r w:rsidR="0002654A">
        <w:rPr>
          <w:lang w:val="en-US"/>
        </w:rPr>
        <w:t>Transform</w:t>
      </w:r>
      <w:r w:rsidR="0002654A" w:rsidRPr="0002654A">
        <w:t xml:space="preserve"> </w:t>
      </w:r>
      <w:r w:rsidR="0002654A">
        <w:t>для смещения формы</w:t>
      </w:r>
      <w:r w:rsidR="006251F8">
        <w:t xml:space="preserve"> горизонтально</w:t>
      </w:r>
      <w:r w:rsidR="0002654A">
        <w:t xml:space="preserve"> с копированием</w:t>
      </w:r>
    </w:p>
    <w:p w:rsidR="00E51878" w:rsidRDefault="00E51878" w:rsidP="00E51878">
      <w:pPr>
        <w:pStyle w:val="PICTURE"/>
      </w:pPr>
      <w:r>
        <w:lastRenderedPageBreak/>
        <w:drawing>
          <wp:inline distT="0" distB="0" distL="0" distR="0" wp14:anchorId="72F3CCF0" wp14:editId="0E0A0861">
            <wp:extent cx="3886442" cy="3493968"/>
            <wp:effectExtent l="0" t="0" r="0" b="0"/>
            <wp:docPr id="205878174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81749" name="Graphic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6442" cy="349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878" w:rsidRDefault="00E51878" w:rsidP="00E51878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F1DD6">
        <w:rPr>
          <w:noProof/>
        </w:rPr>
        <w:t>10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6251F8" w:rsidRPr="006251F8">
        <w:t xml:space="preserve">Применение эффекта Transform для смещения формы </w:t>
      </w:r>
      <w:r w:rsidR="006251F8">
        <w:t>вертикально</w:t>
      </w:r>
      <w:r w:rsidR="006251F8" w:rsidRPr="006251F8">
        <w:t xml:space="preserve"> с копированием</w:t>
      </w:r>
    </w:p>
    <w:p w:rsidR="00E51878" w:rsidRDefault="00E51878" w:rsidP="00E51878">
      <w:pPr>
        <w:pStyle w:val="PICTURE"/>
      </w:pPr>
      <w:r>
        <w:drawing>
          <wp:inline distT="0" distB="0" distL="0" distR="0" wp14:anchorId="421FAEBF" wp14:editId="547FB418">
            <wp:extent cx="3640421" cy="3493968"/>
            <wp:effectExtent l="0" t="0" r="5080" b="0"/>
            <wp:docPr id="41781108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11081" name="Graphic 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0421" cy="349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878" w:rsidRDefault="00E51878" w:rsidP="00E51878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F1DD6">
        <w:rPr>
          <w:noProof/>
        </w:rPr>
        <w:t>11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4159E1">
        <w:t xml:space="preserve">Область для применения </w:t>
      </w:r>
      <w:r w:rsidR="004C1F62">
        <w:t xml:space="preserve">обрезающей </w:t>
      </w:r>
      <w:r w:rsidR="004159E1">
        <w:t>маски</w:t>
      </w:r>
    </w:p>
    <w:p w:rsidR="00E51878" w:rsidRDefault="00E51878" w:rsidP="00E51878">
      <w:pPr>
        <w:pStyle w:val="PICTURE"/>
      </w:pPr>
      <w:r>
        <w:lastRenderedPageBreak/>
        <w:drawing>
          <wp:inline distT="0" distB="0" distL="0" distR="0" wp14:anchorId="421FAEBF" wp14:editId="547FB418">
            <wp:extent cx="3342291" cy="3493968"/>
            <wp:effectExtent l="0" t="0" r="0" b="0"/>
            <wp:docPr id="4603580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5809" name="Graphic 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2291" cy="349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878" w:rsidRDefault="00E51878" w:rsidP="00E51878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F1DD6">
        <w:rPr>
          <w:noProof/>
        </w:rPr>
        <w:t>12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AD1C6F">
        <w:t>Создание паттерна</w:t>
      </w:r>
    </w:p>
    <w:p w:rsidR="00E51878" w:rsidRDefault="00E51878" w:rsidP="00E51878">
      <w:pPr>
        <w:pStyle w:val="PICTURE"/>
      </w:pPr>
      <w:r>
        <w:drawing>
          <wp:inline distT="0" distB="0" distL="0" distR="0" wp14:anchorId="421FAEBF" wp14:editId="547FB418">
            <wp:extent cx="3219931" cy="3493968"/>
            <wp:effectExtent l="0" t="0" r="6350" b="0"/>
            <wp:docPr id="91914611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46117" name="Graphic 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19931" cy="349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878" w:rsidRDefault="00E51878" w:rsidP="00E51878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F1DD6">
        <w:rPr>
          <w:noProof/>
        </w:rPr>
        <w:t>13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AD1C6F">
        <w:t>Создание формы пуговицы на обивке из эллипсов и звезд</w:t>
      </w:r>
    </w:p>
    <w:p w:rsidR="00E51878" w:rsidRDefault="00E51878" w:rsidP="00E51878">
      <w:pPr>
        <w:pStyle w:val="PICTURE"/>
      </w:pPr>
      <w:r>
        <w:lastRenderedPageBreak/>
        <w:drawing>
          <wp:inline distT="0" distB="0" distL="0" distR="0" wp14:anchorId="421FAEBF" wp14:editId="547FB418">
            <wp:extent cx="3399142" cy="3493968"/>
            <wp:effectExtent l="0" t="0" r="5080" b="0"/>
            <wp:docPr id="139388579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85799" name="Graphic 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9142" cy="349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878" w:rsidRDefault="00E51878" w:rsidP="00E51878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F1DD6">
        <w:rPr>
          <w:noProof/>
        </w:rPr>
        <w:t>14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BE5219">
        <w:t>Расположение звезд на паттерне аналогичным методом</w:t>
      </w:r>
    </w:p>
    <w:p w:rsidR="00E51878" w:rsidRDefault="00E51878" w:rsidP="00E51878">
      <w:pPr>
        <w:pStyle w:val="PICTURE"/>
      </w:pPr>
      <w:r>
        <w:drawing>
          <wp:inline distT="0" distB="0" distL="0" distR="0" wp14:anchorId="421FAEBF" wp14:editId="547FB418">
            <wp:extent cx="3377203" cy="3493968"/>
            <wp:effectExtent l="0" t="0" r="1270" b="0"/>
            <wp:docPr id="31374488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44881" name="Graphic 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77203" cy="349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878" w:rsidRDefault="00E51878" w:rsidP="00E51878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F1DD6">
        <w:rPr>
          <w:noProof/>
        </w:rPr>
        <w:t>15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  <w:r w:rsidR="00EE12BA">
        <w:t>Финальный</w:t>
      </w:r>
      <w:r w:rsidR="00BE5219">
        <w:t xml:space="preserve"> паттерн</w:t>
      </w:r>
    </w:p>
    <w:sectPr w:rsidR="00E51878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F3320" w:rsidRDefault="006F3320" w:rsidP="0002180F">
      <w:r>
        <w:separator/>
      </w:r>
    </w:p>
  </w:endnote>
  <w:endnote w:type="continuationSeparator" w:id="0">
    <w:p w:rsidR="006F3320" w:rsidRDefault="006F3320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F3320" w:rsidRDefault="006F3320" w:rsidP="0002180F">
      <w:r>
        <w:separator/>
      </w:r>
    </w:p>
  </w:footnote>
  <w:footnote w:type="continuationSeparator" w:id="0">
    <w:p w:rsidR="006F3320" w:rsidRDefault="006F3320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7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0"/>
  </w:num>
  <w:num w:numId="5" w16cid:durableId="1694988039">
    <w:abstractNumId w:val="18"/>
  </w:num>
  <w:num w:numId="6" w16cid:durableId="905725245">
    <w:abstractNumId w:val="45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2"/>
  </w:num>
  <w:num w:numId="10" w16cid:durableId="1807970584">
    <w:abstractNumId w:val="26"/>
  </w:num>
  <w:num w:numId="11" w16cid:durableId="1580169564">
    <w:abstractNumId w:val="36"/>
  </w:num>
  <w:num w:numId="12" w16cid:durableId="1337418905">
    <w:abstractNumId w:val="8"/>
  </w:num>
  <w:num w:numId="13" w16cid:durableId="1602107157">
    <w:abstractNumId w:val="34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6"/>
  </w:num>
  <w:num w:numId="19" w16cid:durableId="949632104">
    <w:abstractNumId w:val="19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2"/>
  </w:num>
  <w:num w:numId="23" w16cid:durableId="640966182">
    <w:abstractNumId w:val="25"/>
  </w:num>
  <w:num w:numId="24" w16cid:durableId="568002818">
    <w:abstractNumId w:val="21"/>
  </w:num>
  <w:num w:numId="25" w16cid:durableId="669990759">
    <w:abstractNumId w:val="39"/>
  </w:num>
  <w:num w:numId="26" w16cid:durableId="1588153943">
    <w:abstractNumId w:val="41"/>
  </w:num>
  <w:num w:numId="27" w16cid:durableId="1588611934">
    <w:abstractNumId w:val="12"/>
  </w:num>
  <w:num w:numId="28" w16cid:durableId="188178172">
    <w:abstractNumId w:val="37"/>
  </w:num>
  <w:num w:numId="29" w16cid:durableId="837769139">
    <w:abstractNumId w:val="31"/>
  </w:num>
  <w:num w:numId="30" w16cid:durableId="896745036">
    <w:abstractNumId w:val="0"/>
  </w:num>
  <w:num w:numId="31" w16cid:durableId="2041591886">
    <w:abstractNumId w:val="23"/>
  </w:num>
  <w:num w:numId="32" w16cid:durableId="1834759801">
    <w:abstractNumId w:val="28"/>
  </w:num>
  <w:num w:numId="33" w16cid:durableId="158811944">
    <w:abstractNumId w:val="30"/>
  </w:num>
  <w:num w:numId="34" w16cid:durableId="635914590">
    <w:abstractNumId w:val="29"/>
  </w:num>
  <w:num w:numId="35" w16cid:durableId="1211922188">
    <w:abstractNumId w:val="43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5"/>
  </w:num>
  <w:num w:numId="40" w16cid:durableId="670302458">
    <w:abstractNumId w:val="47"/>
  </w:num>
  <w:num w:numId="41" w16cid:durableId="1295334840">
    <w:abstractNumId w:val="44"/>
  </w:num>
  <w:num w:numId="42" w16cid:durableId="1760104189">
    <w:abstractNumId w:val="2"/>
  </w:num>
  <w:num w:numId="43" w16cid:durableId="507210303">
    <w:abstractNumId w:val="42"/>
  </w:num>
  <w:num w:numId="44" w16cid:durableId="163861233">
    <w:abstractNumId w:val="1"/>
  </w:num>
  <w:num w:numId="45" w16cid:durableId="1184436289">
    <w:abstractNumId w:val="38"/>
  </w:num>
  <w:num w:numId="46" w16cid:durableId="2061517125">
    <w:abstractNumId w:val="33"/>
  </w:num>
  <w:num w:numId="47" w16cid:durableId="1036538417">
    <w:abstractNumId w:val="40"/>
  </w:num>
  <w:num w:numId="48" w16cid:durableId="17690403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7E7"/>
    <w:rsid w:val="00016F54"/>
    <w:rsid w:val="000214A2"/>
    <w:rsid w:val="000215AF"/>
    <w:rsid w:val="0002172C"/>
    <w:rsid w:val="0002180F"/>
    <w:rsid w:val="000244B3"/>
    <w:rsid w:val="0002654A"/>
    <w:rsid w:val="0004168B"/>
    <w:rsid w:val="000707C8"/>
    <w:rsid w:val="00086994"/>
    <w:rsid w:val="00090445"/>
    <w:rsid w:val="000928CE"/>
    <w:rsid w:val="000A2CF1"/>
    <w:rsid w:val="000A67BE"/>
    <w:rsid w:val="000C031F"/>
    <w:rsid w:val="000F019B"/>
    <w:rsid w:val="00112CBF"/>
    <w:rsid w:val="00116F39"/>
    <w:rsid w:val="00133A7A"/>
    <w:rsid w:val="00136236"/>
    <w:rsid w:val="00146E7E"/>
    <w:rsid w:val="00164280"/>
    <w:rsid w:val="00166165"/>
    <w:rsid w:val="001709E6"/>
    <w:rsid w:val="00177559"/>
    <w:rsid w:val="00187D39"/>
    <w:rsid w:val="0019379C"/>
    <w:rsid w:val="00194A01"/>
    <w:rsid w:val="001D7ED5"/>
    <w:rsid w:val="00235438"/>
    <w:rsid w:val="002503A7"/>
    <w:rsid w:val="00266949"/>
    <w:rsid w:val="00270005"/>
    <w:rsid w:val="00271C67"/>
    <w:rsid w:val="00284869"/>
    <w:rsid w:val="00294D39"/>
    <w:rsid w:val="002956BD"/>
    <w:rsid w:val="002A373F"/>
    <w:rsid w:val="002A7B49"/>
    <w:rsid w:val="002B4F79"/>
    <w:rsid w:val="002D5C30"/>
    <w:rsid w:val="002F53A6"/>
    <w:rsid w:val="002F6184"/>
    <w:rsid w:val="00300DD1"/>
    <w:rsid w:val="00314D60"/>
    <w:rsid w:val="00326699"/>
    <w:rsid w:val="0034013E"/>
    <w:rsid w:val="00344B0C"/>
    <w:rsid w:val="00352422"/>
    <w:rsid w:val="00353F7B"/>
    <w:rsid w:val="00374808"/>
    <w:rsid w:val="003B3807"/>
    <w:rsid w:val="003D538D"/>
    <w:rsid w:val="003E21DF"/>
    <w:rsid w:val="003F1DD6"/>
    <w:rsid w:val="003F448A"/>
    <w:rsid w:val="00404D15"/>
    <w:rsid w:val="00405D24"/>
    <w:rsid w:val="00413AAB"/>
    <w:rsid w:val="004159E1"/>
    <w:rsid w:val="00443CE4"/>
    <w:rsid w:val="00474DAE"/>
    <w:rsid w:val="0047521D"/>
    <w:rsid w:val="00490A54"/>
    <w:rsid w:val="004C1F62"/>
    <w:rsid w:val="004C674A"/>
    <w:rsid w:val="004E7C23"/>
    <w:rsid w:val="00524674"/>
    <w:rsid w:val="005364DC"/>
    <w:rsid w:val="005401AE"/>
    <w:rsid w:val="00552C4F"/>
    <w:rsid w:val="005A2A15"/>
    <w:rsid w:val="005A3755"/>
    <w:rsid w:val="005B566D"/>
    <w:rsid w:val="005C6680"/>
    <w:rsid w:val="005E3C66"/>
    <w:rsid w:val="00615ECA"/>
    <w:rsid w:val="0061709F"/>
    <w:rsid w:val="006251F8"/>
    <w:rsid w:val="006375AF"/>
    <w:rsid w:val="00651F7A"/>
    <w:rsid w:val="00657326"/>
    <w:rsid w:val="00665077"/>
    <w:rsid w:val="006854F9"/>
    <w:rsid w:val="00690FF0"/>
    <w:rsid w:val="00692436"/>
    <w:rsid w:val="006A42CB"/>
    <w:rsid w:val="006C07E7"/>
    <w:rsid w:val="006C565E"/>
    <w:rsid w:val="006F20BB"/>
    <w:rsid w:val="006F3320"/>
    <w:rsid w:val="00707EE1"/>
    <w:rsid w:val="007151DF"/>
    <w:rsid w:val="007247CC"/>
    <w:rsid w:val="007260EC"/>
    <w:rsid w:val="00747212"/>
    <w:rsid w:val="00764548"/>
    <w:rsid w:val="00787D0C"/>
    <w:rsid w:val="007B2A9E"/>
    <w:rsid w:val="007C55D8"/>
    <w:rsid w:val="007C6113"/>
    <w:rsid w:val="007C6CC9"/>
    <w:rsid w:val="007F31BE"/>
    <w:rsid w:val="00810104"/>
    <w:rsid w:val="00822BE1"/>
    <w:rsid w:val="008331DB"/>
    <w:rsid w:val="00837726"/>
    <w:rsid w:val="008762BF"/>
    <w:rsid w:val="008C376C"/>
    <w:rsid w:val="008C7F36"/>
    <w:rsid w:val="008D017A"/>
    <w:rsid w:val="008D1AAC"/>
    <w:rsid w:val="008E080A"/>
    <w:rsid w:val="009042D8"/>
    <w:rsid w:val="009265C5"/>
    <w:rsid w:val="00926DFF"/>
    <w:rsid w:val="00945836"/>
    <w:rsid w:val="00950472"/>
    <w:rsid w:val="00951A99"/>
    <w:rsid w:val="009600E8"/>
    <w:rsid w:val="009604D9"/>
    <w:rsid w:val="00975193"/>
    <w:rsid w:val="00984913"/>
    <w:rsid w:val="00986BC9"/>
    <w:rsid w:val="00992C96"/>
    <w:rsid w:val="009A6312"/>
    <w:rsid w:val="009B751E"/>
    <w:rsid w:val="009C14CB"/>
    <w:rsid w:val="009D2232"/>
    <w:rsid w:val="009D55AD"/>
    <w:rsid w:val="009D5BDB"/>
    <w:rsid w:val="009E13DE"/>
    <w:rsid w:val="009E3329"/>
    <w:rsid w:val="009E72AB"/>
    <w:rsid w:val="009F3F79"/>
    <w:rsid w:val="00A37C30"/>
    <w:rsid w:val="00A552DE"/>
    <w:rsid w:val="00A73C84"/>
    <w:rsid w:val="00A74901"/>
    <w:rsid w:val="00AD1C6F"/>
    <w:rsid w:val="00AD3198"/>
    <w:rsid w:val="00AE151D"/>
    <w:rsid w:val="00AF6555"/>
    <w:rsid w:val="00B20256"/>
    <w:rsid w:val="00B2042C"/>
    <w:rsid w:val="00B2213F"/>
    <w:rsid w:val="00B366F0"/>
    <w:rsid w:val="00B43FBB"/>
    <w:rsid w:val="00B613E6"/>
    <w:rsid w:val="00B632F0"/>
    <w:rsid w:val="00B71FEE"/>
    <w:rsid w:val="00B727FC"/>
    <w:rsid w:val="00B923A5"/>
    <w:rsid w:val="00BA50FA"/>
    <w:rsid w:val="00BC0214"/>
    <w:rsid w:val="00BD4EB1"/>
    <w:rsid w:val="00BE5219"/>
    <w:rsid w:val="00BE66A1"/>
    <w:rsid w:val="00BF7993"/>
    <w:rsid w:val="00C03BE7"/>
    <w:rsid w:val="00C17947"/>
    <w:rsid w:val="00C21B6C"/>
    <w:rsid w:val="00C44E77"/>
    <w:rsid w:val="00C4754A"/>
    <w:rsid w:val="00C50AB4"/>
    <w:rsid w:val="00C51E65"/>
    <w:rsid w:val="00C60A88"/>
    <w:rsid w:val="00C6314C"/>
    <w:rsid w:val="00C72183"/>
    <w:rsid w:val="00C7552A"/>
    <w:rsid w:val="00C90180"/>
    <w:rsid w:val="00C91D3A"/>
    <w:rsid w:val="00C969C1"/>
    <w:rsid w:val="00CA1852"/>
    <w:rsid w:val="00CF4F5B"/>
    <w:rsid w:val="00D347D3"/>
    <w:rsid w:val="00D36C22"/>
    <w:rsid w:val="00D45F03"/>
    <w:rsid w:val="00DA7C82"/>
    <w:rsid w:val="00DC1B09"/>
    <w:rsid w:val="00DE665F"/>
    <w:rsid w:val="00DF362A"/>
    <w:rsid w:val="00DF7735"/>
    <w:rsid w:val="00E01D70"/>
    <w:rsid w:val="00E04D02"/>
    <w:rsid w:val="00E14232"/>
    <w:rsid w:val="00E22832"/>
    <w:rsid w:val="00E24DFD"/>
    <w:rsid w:val="00E51362"/>
    <w:rsid w:val="00E51878"/>
    <w:rsid w:val="00E5207F"/>
    <w:rsid w:val="00E5496D"/>
    <w:rsid w:val="00E55904"/>
    <w:rsid w:val="00E7252C"/>
    <w:rsid w:val="00E74F54"/>
    <w:rsid w:val="00E951CF"/>
    <w:rsid w:val="00EA3B1D"/>
    <w:rsid w:val="00ED438A"/>
    <w:rsid w:val="00EE12BA"/>
    <w:rsid w:val="00EE1F7E"/>
    <w:rsid w:val="00EE3B59"/>
    <w:rsid w:val="00EE3F95"/>
    <w:rsid w:val="00EF07F5"/>
    <w:rsid w:val="00F04F95"/>
    <w:rsid w:val="00F26346"/>
    <w:rsid w:val="00F50713"/>
    <w:rsid w:val="00F523CE"/>
    <w:rsid w:val="00F57E13"/>
    <w:rsid w:val="00F6317F"/>
    <w:rsid w:val="00F631E2"/>
    <w:rsid w:val="00F65A25"/>
    <w:rsid w:val="00F87EBD"/>
    <w:rsid w:val="00F960C9"/>
    <w:rsid w:val="00FA1CB4"/>
    <w:rsid w:val="00FA3569"/>
    <w:rsid w:val="00FB154D"/>
    <w:rsid w:val="00FC12B4"/>
    <w:rsid w:val="00FE1BA9"/>
    <w:rsid w:val="00FE4A60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21B4B9"/>
  <w15:docId w15:val="{EB001399-AA8B-2846-A984-05AAB518F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0</TotalTime>
  <Pages>9</Pages>
  <Words>263</Words>
  <Characters>1502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</cp:revision>
  <cp:lastPrinted>2026-05-16T09:35:00Z</cp:lastPrinted>
  <dcterms:created xsi:type="dcterms:W3CDTF">2026-05-16T09:35:00Z</dcterms:created>
  <dcterms:modified xsi:type="dcterms:W3CDTF">2026-05-16T09:35:00Z</dcterms:modified>
  <cp:category/>
</cp:coreProperties>
</file>
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6C07E7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E24DFD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98127E" w:rsidP="006C07E7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98127E">
              <w:rPr>
                <w:b w:val="0"/>
                <w:szCs w:val="32"/>
              </w:rPr>
              <w:t xml:space="preserve">БЕСШОВНЫЙ УЗОР В СТИЛЕ </w:t>
            </w:r>
            <w:r>
              <w:rPr>
                <w:b w:val="0"/>
                <w:szCs w:val="32"/>
              </w:rPr>
              <w:t>«</w:t>
            </w:r>
            <w:r w:rsidRPr="0098127E">
              <w:rPr>
                <w:b w:val="0"/>
                <w:szCs w:val="32"/>
              </w:rPr>
              <w:t>ХОХЛОМА</w:t>
            </w:r>
            <w:r>
              <w:rPr>
                <w:b w:val="0"/>
                <w:szCs w:val="32"/>
              </w:rPr>
              <w:t>»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503A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503A7">
              <w:rPr>
                <w:sz w:val="28"/>
                <w:szCs w:val="28"/>
                <w:lang w:val="ru-RU"/>
              </w:rPr>
              <w:t>ПРАКТИКУМ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DB3DA4" w:rsidRDefault="007C6CC9" w:rsidP="007C6CC9">
      <w:pPr>
        <w:pStyle w:val="MAINTEXT1"/>
      </w:pPr>
      <w:r>
        <w:t xml:space="preserve">Цель работы: </w:t>
      </w:r>
      <w:r w:rsidR="00956601">
        <w:t>н</w:t>
      </w:r>
      <w:r w:rsidR="00956601" w:rsidRPr="00956601">
        <w:t>аучи</w:t>
      </w:r>
      <w:r w:rsidR="00956601">
        <w:t>тьс</w:t>
      </w:r>
      <w:r w:rsidR="00956601" w:rsidRPr="00956601">
        <w:t>я создавать бесшовный орнамент в стиле русская хохлома в векторной программе Adobe Illustrator</w:t>
      </w:r>
      <w:r w:rsidR="00956601" w:rsidRPr="00DB3DA4">
        <w:t>.</w:t>
      </w:r>
    </w:p>
    <w:p w:rsidR="00C50AB4" w:rsidRDefault="00C50AB4" w:rsidP="00C50AB4">
      <w:pPr>
        <w:pStyle w:val="DIV1"/>
      </w:pPr>
      <w:r>
        <w:t>Ход выполнения</w:t>
      </w:r>
    </w:p>
    <w:p w:rsidR="00294D39" w:rsidRPr="00294D39" w:rsidRDefault="00294D39" w:rsidP="00294D39">
      <w:pPr>
        <w:pStyle w:val="MAINTEXT1"/>
      </w:pPr>
      <w:r w:rsidRPr="00294D39">
        <w:t>На рисунках 1–</w:t>
      </w:r>
      <w:r w:rsidR="00255593" w:rsidRPr="00255593">
        <w:t>18</w:t>
      </w:r>
      <w:r>
        <w:t xml:space="preserve"> </w:t>
      </w:r>
      <w:r w:rsidRPr="00294D39">
        <w:t>представлены скриншоты ключевых этапов выполнения работы.</w:t>
      </w:r>
    </w:p>
    <w:p w:rsidR="007C6CC9" w:rsidRDefault="007C6CC9" w:rsidP="007C6CC9">
      <w:pPr>
        <w:pStyle w:val="PICTURE"/>
      </w:pPr>
      <w:r>
        <w:drawing>
          <wp:inline distT="0" distB="0" distL="0" distR="0" wp14:anchorId="526808F7" wp14:editId="7C2CC8A3">
            <wp:extent cx="3590925" cy="3603460"/>
            <wp:effectExtent l="0" t="0" r="3175" b="381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4542" cy="36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C9" w:rsidRPr="004B05D8" w:rsidRDefault="007C6CC9" w:rsidP="007C6CC9">
      <w:pPr>
        <w:pStyle w:val="PICTURECAPTION"/>
      </w:pPr>
      <w:r>
        <w:t xml:space="preserve">Рисунок </w:t>
      </w:r>
      <w:fldSimple w:instr=" SEQ Рисунок \* ARABIC ">
        <w:r w:rsidR="00575B59">
          <w:rPr>
            <w:noProof/>
          </w:rPr>
          <w:t>1</w:t>
        </w:r>
      </w:fldSimple>
      <w:r w:rsidRPr="000214A2">
        <w:t xml:space="preserve"> </w:t>
      </w:r>
      <w:r>
        <w:t xml:space="preserve">— </w:t>
      </w:r>
      <w:r w:rsidR="004B05D8">
        <w:t>Заготовка фигуры первого элемента узора</w:t>
      </w:r>
    </w:p>
    <w:p w:rsidR="00DB3DA4" w:rsidRDefault="00DB3DA4" w:rsidP="00DB3DA4">
      <w:pPr>
        <w:pStyle w:val="PICTURE"/>
      </w:pPr>
      <w:r>
        <w:drawing>
          <wp:inline distT="0" distB="0" distL="0" distR="0" wp14:anchorId="1B27C381" wp14:editId="5F83E5EE">
            <wp:extent cx="3634542" cy="2987793"/>
            <wp:effectExtent l="0" t="0" r="0" b="0"/>
            <wp:docPr id="51138068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80688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4542" cy="29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C9048D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C9048D">
        <w:t xml:space="preserve">Создание и применение </w:t>
      </w:r>
      <w:r w:rsidR="00C9048D">
        <w:rPr>
          <w:lang w:val="en-US"/>
        </w:rPr>
        <w:t>Art</w:t>
      </w:r>
      <w:r w:rsidR="00C9048D" w:rsidRPr="00C9048D">
        <w:t xml:space="preserve"> </w:t>
      </w:r>
      <w:r w:rsidR="00C9048D">
        <w:rPr>
          <w:lang w:val="en-US"/>
        </w:rPr>
        <w:t>Brush</w:t>
      </w:r>
      <w:r w:rsidR="00C9048D">
        <w:t xml:space="preserve"> 1</w:t>
      </w:r>
    </w:p>
    <w:p w:rsidR="00DB3DA4" w:rsidRDefault="00DB3DA4" w:rsidP="00DB3DA4">
      <w:pPr>
        <w:pStyle w:val="PICTURE"/>
      </w:pPr>
      <w:r>
        <w:lastRenderedPageBreak/>
        <w:drawing>
          <wp:inline distT="0" distB="0" distL="0" distR="0" wp14:anchorId="1B27C381" wp14:editId="5F83E5EE">
            <wp:extent cx="3436812" cy="3647230"/>
            <wp:effectExtent l="0" t="0" r="5080" b="0"/>
            <wp:docPr id="12007912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91268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6812" cy="36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EF181B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CE16CD">
        <w:t xml:space="preserve">Применение </w:t>
      </w:r>
      <w:r w:rsidR="00804B05">
        <w:t xml:space="preserve">эффекта </w:t>
      </w:r>
      <w:r w:rsidR="00CE16CD">
        <w:rPr>
          <w:lang w:val="en-US"/>
        </w:rPr>
        <w:t>Pucker</w:t>
      </w:r>
      <w:r w:rsidR="00CE16CD" w:rsidRPr="00EF181B">
        <w:t xml:space="preserve"> &amp; </w:t>
      </w:r>
      <w:r w:rsidR="00CE16CD">
        <w:rPr>
          <w:lang w:val="en-US"/>
        </w:rPr>
        <w:t>Bloat</w:t>
      </w:r>
    </w:p>
    <w:p w:rsidR="00DB3DA4" w:rsidRDefault="00DB3DA4" w:rsidP="00DB3DA4">
      <w:pPr>
        <w:pStyle w:val="PICTURE"/>
      </w:pPr>
      <w:r>
        <w:drawing>
          <wp:inline distT="0" distB="0" distL="0" distR="0" wp14:anchorId="1B27C381" wp14:editId="5F83E5EE">
            <wp:extent cx="3634542" cy="3564736"/>
            <wp:effectExtent l="0" t="0" r="0" b="4445"/>
            <wp:docPr id="6716788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7887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4542" cy="356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1B0EE5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1B0EE5">
        <w:t xml:space="preserve">Применение эффекта </w:t>
      </w:r>
      <w:r w:rsidR="001B0EE5">
        <w:rPr>
          <w:lang w:val="en-US"/>
        </w:rPr>
        <w:t>Transform</w:t>
      </w:r>
      <w:r w:rsidR="001B0EE5">
        <w:t xml:space="preserve"> с дублированием</w:t>
      </w:r>
    </w:p>
    <w:p w:rsidR="00DB3DA4" w:rsidRDefault="00DB3DA4" w:rsidP="00DB3DA4">
      <w:pPr>
        <w:pStyle w:val="PICTURE"/>
      </w:pPr>
      <w:r>
        <w:lastRenderedPageBreak/>
        <w:drawing>
          <wp:inline distT="0" distB="0" distL="0" distR="0" wp14:anchorId="1B27C381" wp14:editId="5F83E5EE">
            <wp:extent cx="4629150" cy="2745466"/>
            <wp:effectExtent l="0" t="0" r="0" b="0"/>
            <wp:docPr id="2693523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52339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5657" cy="275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7C6CC9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1E3671">
        <w:t>Первые три элемента узора</w:t>
      </w:r>
    </w:p>
    <w:p w:rsidR="00DB3DA4" w:rsidRDefault="00DB3DA4" w:rsidP="00DB3DA4">
      <w:pPr>
        <w:pStyle w:val="PICTURE"/>
      </w:pPr>
      <w:r>
        <w:drawing>
          <wp:inline distT="0" distB="0" distL="0" distR="0" wp14:anchorId="1B27C381" wp14:editId="5F83E5EE">
            <wp:extent cx="3584028" cy="3657172"/>
            <wp:effectExtent l="0" t="0" r="0" b="635"/>
            <wp:docPr id="3484229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22930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4028" cy="365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11508E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11508E">
        <w:t xml:space="preserve">Параметры и применение </w:t>
      </w:r>
      <w:r w:rsidR="0011508E">
        <w:rPr>
          <w:lang w:val="en-US"/>
        </w:rPr>
        <w:t>Scatter</w:t>
      </w:r>
      <w:r w:rsidR="0011508E" w:rsidRPr="0011508E">
        <w:t xml:space="preserve"> </w:t>
      </w:r>
      <w:r w:rsidR="0011508E">
        <w:rPr>
          <w:lang w:val="en-US"/>
        </w:rPr>
        <w:t>Brush</w:t>
      </w:r>
    </w:p>
    <w:p w:rsidR="00DB3DA4" w:rsidRDefault="00DB3DA4" w:rsidP="00DB3DA4">
      <w:pPr>
        <w:pStyle w:val="PICTURE"/>
      </w:pPr>
      <w:r>
        <w:lastRenderedPageBreak/>
        <w:drawing>
          <wp:inline distT="0" distB="0" distL="0" distR="0" wp14:anchorId="1B27C381" wp14:editId="5F83E5EE">
            <wp:extent cx="3634542" cy="3212745"/>
            <wp:effectExtent l="0" t="0" r="0" b="635"/>
            <wp:docPr id="10617020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02043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4542" cy="32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4C13AE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4C13AE">
        <w:t xml:space="preserve">Использование </w:t>
      </w:r>
      <w:r w:rsidR="004C13AE">
        <w:rPr>
          <w:lang w:val="en-US"/>
        </w:rPr>
        <w:t>Transform</w:t>
      </w:r>
      <w:r w:rsidR="004C13AE">
        <w:t xml:space="preserve"> для радиального дублирования</w:t>
      </w:r>
    </w:p>
    <w:p w:rsidR="00DB3DA4" w:rsidRDefault="00DB3DA4" w:rsidP="00DB3DA4">
      <w:pPr>
        <w:pStyle w:val="PICTURE"/>
      </w:pPr>
      <w:r>
        <w:drawing>
          <wp:inline distT="0" distB="0" distL="0" distR="0" wp14:anchorId="1B27C381" wp14:editId="5F83E5EE">
            <wp:extent cx="3634542" cy="3634542"/>
            <wp:effectExtent l="0" t="0" r="0" b="0"/>
            <wp:docPr id="219317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1744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4542" cy="363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3C6B2B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3C6B2B">
        <w:t xml:space="preserve">Результат использования </w:t>
      </w:r>
      <w:r w:rsidR="003C6B2B">
        <w:rPr>
          <w:lang w:val="en-US"/>
        </w:rPr>
        <w:t>Shape</w:t>
      </w:r>
      <w:r w:rsidR="003C6B2B" w:rsidRPr="003C6B2B">
        <w:t xml:space="preserve"> </w:t>
      </w:r>
      <w:r w:rsidR="003C6B2B">
        <w:rPr>
          <w:lang w:val="en-US"/>
        </w:rPr>
        <w:t>Builder</w:t>
      </w:r>
    </w:p>
    <w:p w:rsidR="00DB3DA4" w:rsidRDefault="00DB3DA4" w:rsidP="00DB3DA4">
      <w:pPr>
        <w:pStyle w:val="PICTURE"/>
      </w:pPr>
      <w:r>
        <w:lastRenderedPageBreak/>
        <w:drawing>
          <wp:inline distT="0" distB="0" distL="0" distR="0" wp14:anchorId="1B27C381" wp14:editId="5F83E5EE">
            <wp:extent cx="3445884" cy="3647230"/>
            <wp:effectExtent l="0" t="0" r="0" b="0"/>
            <wp:docPr id="111597650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76504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5884" cy="36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7C6CC9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6B1CF0">
        <w:t>Заготовка первой фигуры листка</w:t>
      </w:r>
    </w:p>
    <w:p w:rsidR="00DB3DA4" w:rsidRDefault="00DB3DA4" w:rsidP="00DB3DA4">
      <w:pPr>
        <w:pStyle w:val="PICTURE"/>
      </w:pPr>
      <w:r>
        <w:drawing>
          <wp:inline distT="0" distB="0" distL="0" distR="0" wp14:anchorId="1B27C381" wp14:editId="5F83E5EE">
            <wp:extent cx="3340264" cy="3647230"/>
            <wp:effectExtent l="0" t="0" r="0" b="0"/>
            <wp:docPr id="15216498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49830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0264" cy="36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7C6CC9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F90030">
        <w:t>Закругление опорных точек</w:t>
      </w:r>
    </w:p>
    <w:p w:rsidR="00DB3DA4" w:rsidRDefault="00DB3DA4" w:rsidP="00DB3DA4">
      <w:pPr>
        <w:pStyle w:val="PICTURE"/>
      </w:pPr>
      <w:r>
        <w:lastRenderedPageBreak/>
        <w:drawing>
          <wp:inline distT="0" distB="0" distL="0" distR="0" wp14:anchorId="1B27C381" wp14:editId="5F83E5EE">
            <wp:extent cx="2902615" cy="3647230"/>
            <wp:effectExtent l="0" t="0" r="5715" b="0"/>
            <wp:docPr id="15890702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70209" name="Graphic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2615" cy="36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0E233F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11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0E233F">
        <w:t xml:space="preserve">Результат применения </w:t>
      </w:r>
      <w:r w:rsidR="000E233F">
        <w:rPr>
          <w:lang w:val="en-US"/>
        </w:rPr>
        <w:t>Offset</w:t>
      </w:r>
      <w:r w:rsidR="000E233F" w:rsidRPr="000E233F">
        <w:t xml:space="preserve"> </w:t>
      </w:r>
      <w:r w:rsidR="000E233F">
        <w:rPr>
          <w:lang w:val="en-US"/>
        </w:rPr>
        <w:t>Path</w:t>
      </w:r>
      <w:r w:rsidR="000E233F" w:rsidRPr="000E233F">
        <w:t xml:space="preserve"> </w:t>
      </w:r>
      <w:r w:rsidR="000E233F">
        <w:t xml:space="preserve">и </w:t>
      </w:r>
      <w:r w:rsidR="000E233F">
        <w:rPr>
          <w:lang w:val="en-US"/>
        </w:rPr>
        <w:t>Scissors</w:t>
      </w:r>
    </w:p>
    <w:p w:rsidR="00DB3DA4" w:rsidRDefault="00DB3DA4" w:rsidP="00DB3DA4">
      <w:pPr>
        <w:pStyle w:val="PICTURE"/>
      </w:pPr>
      <w:r>
        <w:drawing>
          <wp:inline distT="0" distB="0" distL="0" distR="0" wp14:anchorId="1B27C381" wp14:editId="5F83E5EE">
            <wp:extent cx="3634542" cy="3265775"/>
            <wp:effectExtent l="0" t="0" r="0" b="0"/>
            <wp:docPr id="9918114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11480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4542" cy="32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8C483F" w:rsidRDefault="00DB3DA4" w:rsidP="00DB3D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12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07015F">
        <w:t xml:space="preserve">Создание </w:t>
      </w:r>
      <w:r w:rsidR="0007015F">
        <w:rPr>
          <w:lang w:val="en-US"/>
        </w:rPr>
        <w:t>Art</w:t>
      </w:r>
      <w:r w:rsidR="0007015F" w:rsidRPr="0007015F">
        <w:t xml:space="preserve"> </w:t>
      </w:r>
      <w:r w:rsidR="0007015F">
        <w:rPr>
          <w:lang w:val="en-US"/>
        </w:rPr>
        <w:t>Brush</w:t>
      </w:r>
      <w:r w:rsidR="0007015F" w:rsidRPr="0007015F">
        <w:t xml:space="preserve"> </w:t>
      </w:r>
      <w:r w:rsidR="0007015F">
        <w:t>2 для рисования прожилок листа</w:t>
      </w:r>
    </w:p>
    <w:p w:rsidR="00DB3DA4" w:rsidRDefault="00DB3DA4" w:rsidP="00DB3DA4">
      <w:pPr>
        <w:pStyle w:val="PICTURE"/>
      </w:pPr>
      <w:r>
        <w:lastRenderedPageBreak/>
        <w:drawing>
          <wp:inline distT="0" distB="0" distL="0" distR="0" wp14:anchorId="1B27C381" wp14:editId="5F83E5EE">
            <wp:extent cx="3634542" cy="3518969"/>
            <wp:effectExtent l="0" t="0" r="0" b="0"/>
            <wp:docPr id="173468239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82396" name="Graphic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4542" cy="351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A4" w:rsidRPr="005E7C6B" w:rsidRDefault="00DB3DA4" w:rsidP="00DB3DA4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13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5E7C6B">
        <w:t>Первая фигура лист</w:t>
      </w:r>
      <w:r w:rsidR="00794FBE">
        <w:t>ка</w:t>
      </w:r>
    </w:p>
    <w:p w:rsidR="005C6E2D" w:rsidRDefault="005C6E2D" w:rsidP="005C6E2D">
      <w:pPr>
        <w:pStyle w:val="PICTURE"/>
      </w:pPr>
      <w:r>
        <w:drawing>
          <wp:inline distT="0" distB="0" distL="0" distR="0" wp14:anchorId="59FDD04A" wp14:editId="792C9C24">
            <wp:extent cx="3621310" cy="3518969"/>
            <wp:effectExtent l="0" t="0" r="0" b="0"/>
            <wp:docPr id="15083468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46855" name="Graphic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1310" cy="351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2D" w:rsidRPr="007C6CC9" w:rsidRDefault="005C6E2D" w:rsidP="005C6E2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14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D00AB5">
        <w:t>Заготовка второй фигуры листка</w:t>
      </w:r>
    </w:p>
    <w:p w:rsidR="005C6E2D" w:rsidRDefault="005C6E2D" w:rsidP="005C6E2D">
      <w:pPr>
        <w:pStyle w:val="PICTURE"/>
      </w:pPr>
      <w:r>
        <w:lastRenderedPageBreak/>
        <w:drawing>
          <wp:inline distT="0" distB="0" distL="0" distR="0" wp14:anchorId="005E3156" wp14:editId="38975F39">
            <wp:extent cx="3358864" cy="3518969"/>
            <wp:effectExtent l="0" t="0" r="0" b="0"/>
            <wp:docPr id="6533074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07482" name="Graphic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8864" cy="351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2D" w:rsidRPr="000A428D" w:rsidRDefault="005C6E2D" w:rsidP="005C6E2D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15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276D5D">
        <w:t>Аналогичный процесс создания прожилок листка</w:t>
      </w:r>
      <w:r w:rsidR="000A428D">
        <w:t xml:space="preserve"> с помо</w:t>
      </w:r>
      <w:r w:rsidR="0018661A">
        <w:t>щ</w:t>
      </w:r>
      <w:r w:rsidR="000A428D">
        <w:t xml:space="preserve">ью </w:t>
      </w:r>
      <w:r w:rsidR="000A428D">
        <w:rPr>
          <w:lang w:val="en-US"/>
        </w:rPr>
        <w:t>Blend</w:t>
      </w:r>
    </w:p>
    <w:p w:rsidR="005C6E2D" w:rsidRDefault="005C6E2D" w:rsidP="005C6E2D">
      <w:pPr>
        <w:pStyle w:val="PICTURE"/>
      </w:pPr>
      <w:r>
        <w:drawing>
          <wp:inline distT="0" distB="0" distL="0" distR="0" wp14:anchorId="43F70933" wp14:editId="7728B0C8">
            <wp:extent cx="3428628" cy="3410723"/>
            <wp:effectExtent l="0" t="0" r="635" b="5715"/>
            <wp:docPr id="12852603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60327" name="Graphic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8628" cy="341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2D" w:rsidRPr="007C6CC9" w:rsidRDefault="005C6E2D" w:rsidP="005C6E2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16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070A0F">
        <w:t>Финальный набор фигур для создания паттерна</w:t>
      </w:r>
    </w:p>
    <w:p w:rsidR="005C6E2D" w:rsidRDefault="005C6E2D" w:rsidP="005C6E2D">
      <w:pPr>
        <w:pStyle w:val="PICTURE"/>
      </w:pPr>
      <w:r>
        <w:lastRenderedPageBreak/>
        <w:drawing>
          <wp:inline distT="0" distB="0" distL="0" distR="0" wp14:anchorId="43F70933" wp14:editId="7728B0C8">
            <wp:extent cx="3428628" cy="3243111"/>
            <wp:effectExtent l="0" t="0" r="635" b="0"/>
            <wp:docPr id="14437153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5339" name="Graphic 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8628" cy="32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2D" w:rsidRPr="007C6CC9" w:rsidRDefault="005C6E2D" w:rsidP="005C6E2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17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3F3657">
        <w:t>Процесс размещения фигур для формирования бесшовного паттерна</w:t>
      </w:r>
    </w:p>
    <w:p w:rsidR="005C6E2D" w:rsidRDefault="005C6E2D" w:rsidP="005C6E2D">
      <w:pPr>
        <w:pStyle w:val="PICTURE"/>
      </w:pPr>
      <w:r>
        <w:drawing>
          <wp:inline distT="0" distB="0" distL="0" distR="0" wp14:anchorId="43F70933" wp14:editId="7728B0C8">
            <wp:extent cx="3428628" cy="3435234"/>
            <wp:effectExtent l="0" t="0" r="635" b="0"/>
            <wp:docPr id="13110015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1569" name="Graphic 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8628" cy="34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2D" w:rsidRPr="007C6CC9" w:rsidRDefault="005C6E2D" w:rsidP="005C6E2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5B59">
        <w:rPr>
          <w:noProof/>
        </w:rPr>
        <w:t>18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C40723">
        <w:t>Финальное изображение</w:t>
      </w:r>
    </w:p>
    <w:sectPr w:rsidR="005C6E2D" w:rsidRPr="007C6CC9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57E2F" w:rsidRDefault="00457E2F" w:rsidP="0002180F">
      <w:r>
        <w:separator/>
      </w:r>
    </w:p>
  </w:endnote>
  <w:endnote w:type="continuationSeparator" w:id="0">
    <w:p w:rsidR="00457E2F" w:rsidRDefault="00457E2F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57E2F" w:rsidRDefault="00457E2F" w:rsidP="0002180F">
      <w:r>
        <w:separator/>
      </w:r>
    </w:p>
  </w:footnote>
  <w:footnote w:type="continuationSeparator" w:id="0">
    <w:p w:rsidR="00457E2F" w:rsidRDefault="00457E2F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6F54"/>
    <w:rsid w:val="000214A2"/>
    <w:rsid w:val="000215AF"/>
    <w:rsid w:val="0002172C"/>
    <w:rsid w:val="0002180F"/>
    <w:rsid w:val="000244B3"/>
    <w:rsid w:val="0004168B"/>
    <w:rsid w:val="0007015F"/>
    <w:rsid w:val="000707C8"/>
    <w:rsid w:val="00070A0F"/>
    <w:rsid w:val="00086994"/>
    <w:rsid w:val="00090445"/>
    <w:rsid w:val="000928CE"/>
    <w:rsid w:val="000A2CF1"/>
    <w:rsid w:val="000A428D"/>
    <w:rsid w:val="000A67BE"/>
    <w:rsid w:val="000C031F"/>
    <w:rsid w:val="000C10B9"/>
    <w:rsid w:val="000E233F"/>
    <w:rsid w:val="000F019B"/>
    <w:rsid w:val="00112CBF"/>
    <w:rsid w:val="0011508E"/>
    <w:rsid w:val="00116F39"/>
    <w:rsid w:val="00136236"/>
    <w:rsid w:val="00146E7E"/>
    <w:rsid w:val="00164280"/>
    <w:rsid w:val="00166165"/>
    <w:rsid w:val="001709E6"/>
    <w:rsid w:val="001713F7"/>
    <w:rsid w:val="001733E4"/>
    <w:rsid w:val="00177559"/>
    <w:rsid w:val="0018661A"/>
    <w:rsid w:val="00187D39"/>
    <w:rsid w:val="00194A01"/>
    <w:rsid w:val="001B0EE5"/>
    <w:rsid w:val="001D7ED5"/>
    <w:rsid w:val="001E3671"/>
    <w:rsid w:val="002503A7"/>
    <w:rsid w:val="002519BD"/>
    <w:rsid w:val="00255593"/>
    <w:rsid w:val="00271C67"/>
    <w:rsid w:val="00276D5D"/>
    <w:rsid w:val="00284869"/>
    <w:rsid w:val="00294D39"/>
    <w:rsid w:val="002956BD"/>
    <w:rsid w:val="002A7B49"/>
    <w:rsid w:val="002B4F79"/>
    <w:rsid w:val="002D5C30"/>
    <w:rsid w:val="002F53A6"/>
    <w:rsid w:val="002F6184"/>
    <w:rsid w:val="00300DD1"/>
    <w:rsid w:val="00314D60"/>
    <w:rsid w:val="00326699"/>
    <w:rsid w:val="0034013E"/>
    <w:rsid w:val="00352422"/>
    <w:rsid w:val="00353F7B"/>
    <w:rsid w:val="00374808"/>
    <w:rsid w:val="003B3807"/>
    <w:rsid w:val="003C6B2B"/>
    <w:rsid w:val="003D538D"/>
    <w:rsid w:val="003F3657"/>
    <w:rsid w:val="003F448A"/>
    <w:rsid w:val="00404D15"/>
    <w:rsid w:val="00405D24"/>
    <w:rsid w:val="00413AAB"/>
    <w:rsid w:val="00457E2F"/>
    <w:rsid w:val="00474DAE"/>
    <w:rsid w:val="0047521D"/>
    <w:rsid w:val="00490A54"/>
    <w:rsid w:val="004B05D8"/>
    <w:rsid w:val="004C13AE"/>
    <w:rsid w:val="004C674A"/>
    <w:rsid w:val="004E1560"/>
    <w:rsid w:val="004E5F8C"/>
    <w:rsid w:val="004E7C23"/>
    <w:rsid w:val="00524674"/>
    <w:rsid w:val="005364DC"/>
    <w:rsid w:val="00540FBC"/>
    <w:rsid w:val="00552C4F"/>
    <w:rsid w:val="00575B59"/>
    <w:rsid w:val="005A2A15"/>
    <w:rsid w:val="005B02F8"/>
    <w:rsid w:val="005B566D"/>
    <w:rsid w:val="005C1BA7"/>
    <w:rsid w:val="005C6680"/>
    <w:rsid w:val="005C6E2D"/>
    <w:rsid w:val="005E3C66"/>
    <w:rsid w:val="005E7C6B"/>
    <w:rsid w:val="00615ECA"/>
    <w:rsid w:val="006375AF"/>
    <w:rsid w:val="00651F7A"/>
    <w:rsid w:val="00657326"/>
    <w:rsid w:val="006854F9"/>
    <w:rsid w:val="00690FF0"/>
    <w:rsid w:val="006A42CB"/>
    <w:rsid w:val="006B1CF0"/>
    <w:rsid w:val="006C07E7"/>
    <w:rsid w:val="006C3C20"/>
    <w:rsid w:val="006C4FB0"/>
    <w:rsid w:val="006C565E"/>
    <w:rsid w:val="006F20BB"/>
    <w:rsid w:val="00707EE1"/>
    <w:rsid w:val="007151DF"/>
    <w:rsid w:val="00721F51"/>
    <w:rsid w:val="007260EC"/>
    <w:rsid w:val="00747212"/>
    <w:rsid w:val="00764548"/>
    <w:rsid w:val="00794FBE"/>
    <w:rsid w:val="007B2A9E"/>
    <w:rsid w:val="007C55D8"/>
    <w:rsid w:val="007C6CC9"/>
    <w:rsid w:val="007F31BE"/>
    <w:rsid w:val="00804B05"/>
    <w:rsid w:val="00810104"/>
    <w:rsid w:val="00822BE1"/>
    <w:rsid w:val="008331DB"/>
    <w:rsid w:val="00837726"/>
    <w:rsid w:val="008C376C"/>
    <w:rsid w:val="008C483F"/>
    <w:rsid w:val="008C7F36"/>
    <w:rsid w:val="008D017A"/>
    <w:rsid w:val="008D1AAC"/>
    <w:rsid w:val="008E080A"/>
    <w:rsid w:val="009042D8"/>
    <w:rsid w:val="009265C5"/>
    <w:rsid w:val="00926DFF"/>
    <w:rsid w:val="00945836"/>
    <w:rsid w:val="00950472"/>
    <w:rsid w:val="00951A99"/>
    <w:rsid w:val="00956601"/>
    <w:rsid w:val="009600E8"/>
    <w:rsid w:val="009604D9"/>
    <w:rsid w:val="00975193"/>
    <w:rsid w:val="0098127E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E72AB"/>
    <w:rsid w:val="009F3F79"/>
    <w:rsid w:val="00A16932"/>
    <w:rsid w:val="00A37C30"/>
    <w:rsid w:val="00A552DE"/>
    <w:rsid w:val="00A73C84"/>
    <w:rsid w:val="00A74901"/>
    <w:rsid w:val="00AA548D"/>
    <w:rsid w:val="00AB20E1"/>
    <w:rsid w:val="00AD3198"/>
    <w:rsid w:val="00AF6555"/>
    <w:rsid w:val="00B20256"/>
    <w:rsid w:val="00B2042C"/>
    <w:rsid w:val="00B20B95"/>
    <w:rsid w:val="00B366F0"/>
    <w:rsid w:val="00B449C4"/>
    <w:rsid w:val="00B613E6"/>
    <w:rsid w:val="00B632F0"/>
    <w:rsid w:val="00B71FEE"/>
    <w:rsid w:val="00B727FC"/>
    <w:rsid w:val="00B86F15"/>
    <w:rsid w:val="00B923A5"/>
    <w:rsid w:val="00BA50FA"/>
    <w:rsid w:val="00BE66A1"/>
    <w:rsid w:val="00BF7993"/>
    <w:rsid w:val="00C03BE7"/>
    <w:rsid w:val="00C21B6C"/>
    <w:rsid w:val="00C40723"/>
    <w:rsid w:val="00C44E77"/>
    <w:rsid w:val="00C50AB4"/>
    <w:rsid w:val="00C51E65"/>
    <w:rsid w:val="00C60A88"/>
    <w:rsid w:val="00C6314C"/>
    <w:rsid w:val="00C6387C"/>
    <w:rsid w:val="00C72183"/>
    <w:rsid w:val="00C7552A"/>
    <w:rsid w:val="00C9048D"/>
    <w:rsid w:val="00C91D3A"/>
    <w:rsid w:val="00C969C1"/>
    <w:rsid w:val="00CA1852"/>
    <w:rsid w:val="00CE16CD"/>
    <w:rsid w:val="00CF4F5B"/>
    <w:rsid w:val="00D00AB5"/>
    <w:rsid w:val="00D347D3"/>
    <w:rsid w:val="00D36C22"/>
    <w:rsid w:val="00D45F03"/>
    <w:rsid w:val="00D6590B"/>
    <w:rsid w:val="00DA7C82"/>
    <w:rsid w:val="00DB3DA4"/>
    <w:rsid w:val="00DC1B09"/>
    <w:rsid w:val="00DE665F"/>
    <w:rsid w:val="00DF362A"/>
    <w:rsid w:val="00DF7735"/>
    <w:rsid w:val="00E01D70"/>
    <w:rsid w:val="00E04D02"/>
    <w:rsid w:val="00E14232"/>
    <w:rsid w:val="00E15099"/>
    <w:rsid w:val="00E154DB"/>
    <w:rsid w:val="00E22832"/>
    <w:rsid w:val="00E24DFD"/>
    <w:rsid w:val="00E453B3"/>
    <w:rsid w:val="00E51362"/>
    <w:rsid w:val="00E5207F"/>
    <w:rsid w:val="00E5496D"/>
    <w:rsid w:val="00E7252C"/>
    <w:rsid w:val="00E951CF"/>
    <w:rsid w:val="00EA3B1D"/>
    <w:rsid w:val="00ED438A"/>
    <w:rsid w:val="00ED4805"/>
    <w:rsid w:val="00EE1F7E"/>
    <w:rsid w:val="00EE3B59"/>
    <w:rsid w:val="00EE3F95"/>
    <w:rsid w:val="00EF07F5"/>
    <w:rsid w:val="00EF181B"/>
    <w:rsid w:val="00F04F95"/>
    <w:rsid w:val="00F16E52"/>
    <w:rsid w:val="00F26346"/>
    <w:rsid w:val="00F50713"/>
    <w:rsid w:val="00F523CE"/>
    <w:rsid w:val="00F57E13"/>
    <w:rsid w:val="00F6317F"/>
    <w:rsid w:val="00F631E2"/>
    <w:rsid w:val="00F647A2"/>
    <w:rsid w:val="00F65A25"/>
    <w:rsid w:val="00F8441B"/>
    <w:rsid w:val="00F84C4A"/>
    <w:rsid w:val="00F87EBD"/>
    <w:rsid w:val="00F90030"/>
    <w:rsid w:val="00F960C9"/>
    <w:rsid w:val="00FA1CB4"/>
    <w:rsid w:val="00FA3569"/>
    <w:rsid w:val="00FB5B39"/>
    <w:rsid w:val="00FC12B4"/>
    <w:rsid w:val="00FC17F6"/>
    <w:rsid w:val="00FE1BA9"/>
    <w:rsid w:val="00FE4A60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6CD0D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10</Pages>
  <Words>299</Words>
  <Characters>1708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2026-05-30T04:26:00Z</cp:lastPrinted>
  <dcterms:created xsi:type="dcterms:W3CDTF">2026-05-30T04:26:00Z</dcterms:created>
  <dcterms:modified xsi:type="dcterms:W3CDTF">2026-05-30T04:26:00Z</dcterms:modified>
  <cp:category/>
</cp:coreProperties>
</file>
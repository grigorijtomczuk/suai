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07E7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24DFD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6417DE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6417DE">
              <w:rPr>
                <w:b w:val="0"/>
                <w:szCs w:val="32"/>
              </w:rPr>
              <w:t>ВЯЗАНЫЙ ТЕКСТ В ADOBE ILLUSTRATOR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503A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503A7">
              <w:rPr>
                <w:sz w:val="28"/>
                <w:szCs w:val="28"/>
                <w:lang w:val="ru-RU"/>
              </w:rPr>
              <w:t>ПРАКТИКУМ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640358" w:rsidRPr="00640358">
        <w:t>получить теоретические знания по проектированию шрифтов и практически реализовать полученные знания с использованием сетки, создания собственных кистей, приемов группировки объектов, эффектов и режимов смешивания создание тканевой текстуры</w:t>
      </w:r>
      <w:r>
        <w:t>.</w:t>
      </w:r>
    </w:p>
    <w:p w:rsidR="00C50AB4" w:rsidRDefault="00C50AB4" w:rsidP="00C50AB4">
      <w:pPr>
        <w:pStyle w:val="DIV1"/>
      </w:pPr>
      <w:r>
        <w:t>Ход выполнения</w:t>
      </w:r>
    </w:p>
    <w:p w:rsidR="00294D39" w:rsidRPr="00294D39" w:rsidRDefault="00294D39" w:rsidP="00294D39">
      <w:pPr>
        <w:pStyle w:val="MAINTEXT1"/>
      </w:pPr>
      <w:r w:rsidRPr="00294D39">
        <w:t>На рисунках 1–</w:t>
      </w:r>
      <w:r w:rsidR="0063719E">
        <w:t>17</w:t>
      </w:r>
      <w:r>
        <w:t xml:space="preserve"> </w:t>
      </w:r>
      <w:r w:rsidRPr="00294D39">
        <w:t>представлены скриншоты ключевых этапов выполнения работы.</w:t>
      </w:r>
    </w:p>
    <w:p w:rsidR="007C6CC9" w:rsidRDefault="007C6CC9" w:rsidP="007C6CC9">
      <w:pPr>
        <w:pStyle w:val="PICTURE"/>
      </w:pPr>
      <w:r>
        <w:drawing>
          <wp:inline distT="0" distB="0" distL="0" distR="0" wp14:anchorId="526808F7" wp14:editId="7C2CC8A3">
            <wp:extent cx="4160520" cy="3508457"/>
            <wp:effectExtent l="0" t="0" r="508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67" cy="35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C9" w:rsidRPr="007C6CC9" w:rsidRDefault="007C6CC9" w:rsidP="007C6CC9">
      <w:pPr>
        <w:pStyle w:val="PICTURECAPTION"/>
      </w:pPr>
      <w:r>
        <w:t xml:space="preserve">Рисунок </w:t>
      </w:r>
      <w:fldSimple w:instr=" SEQ Рисунок \* ARABIC ">
        <w:r w:rsidR="00376060">
          <w:rPr>
            <w:noProof/>
          </w:rPr>
          <w:t>1</w:t>
        </w:r>
      </w:fldSimple>
      <w:r w:rsidRPr="000214A2">
        <w:t xml:space="preserve"> </w:t>
      </w:r>
      <w:r>
        <w:t xml:space="preserve">— </w:t>
      </w:r>
      <w:r w:rsidR="00C10AFE">
        <w:t>Задание размеров холста</w:t>
      </w:r>
    </w:p>
    <w:p w:rsidR="00992323" w:rsidRDefault="00992323" w:rsidP="00992323">
      <w:pPr>
        <w:pStyle w:val="PICTURE"/>
      </w:pPr>
      <w:r>
        <w:lastRenderedPageBreak/>
        <w:drawing>
          <wp:inline distT="0" distB="0" distL="0" distR="0" wp14:anchorId="14D20827" wp14:editId="588F7F08">
            <wp:extent cx="3998794" cy="4041734"/>
            <wp:effectExtent l="0" t="0" r="0" b="0"/>
            <wp:docPr id="17486475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7534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4420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23" w:rsidRPr="00893F94" w:rsidRDefault="00992323" w:rsidP="00992323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893F94">
        <w:t xml:space="preserve">Параметры </w:t>
      </w:r>
      <w:r w:rsidR="00893F94">
        <w:rPr>
          <w:lang w:val="en-US"/>
        </w:rPr>
        <w:t>Art Brush</w:t>
      </w:r>
    </w:p>
    <w:p w:rsidR="00D22A7C" w:rsidRDefault="00D22A7C" w:rsidP="00D22A7C">
      <w:pPr>
        <w:pStyle w:val="PICTURE"/>
      </w:pPr>
      <w:r>
        <w:drawing>
          <wp:inline distT="0" distB="0" distL="0" distR="0" wp14:anchorId="1E41A3A3" wp14:editId="572F5AFD">
            <wp:extent cx="4014420" cy="4000309"/>
            <wp:effectExtent l="0" t="0" r="0" b="635"/>
            <wp:docPr id="14703000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00032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4420" cy="400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A7C" w:rsidRPr="00271381" w:rsidRDefault="00D22A7C" w:rsidP="00D22A7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271381">
        <w:t xml:space="preserve">Применение </w:t>
      </w:r>
      <w:r w:rsidR="00271381">
        <w:rPr>
          <w:lang w:val="en-US"/>
        </w:rPr>
        <w:t>Offset</w:t>
      </w:r>
      <w:r w:rsidR="00271381" w:rsidRPr="00271381">
        <w:t xml:space="preserve"> </w:t>
      </w:r>
      <w:r w:rsidR="00271381">
        <w:rPr>
          <w:lang w:val="en-US"/>
        </w:rPr>
        <w:t>Path</w:t>
      </w:r>
      <w:r w:rsidR="00271381">
        <w:t xml:space="preserve"> при создании кисти «</w:t>
      </w:r>
      <w:r w:rsidR="00271381">
        <w:rPr>
          <w:lang w:val="en-US"/>
        </w:rPr>
        <w:t>Orange</w:t>
      </w:r>
      <w:r w:rsidR="00271381">
        <w:t>»</w:t>
      </w:r>
    </w:p>
    <w:p w:rsidR="00D22A7C" w:rsidRDefault="00D22A7C" w:rsidP="00D22A7C">
      <w:pPr>
        <w:pStyle w:val="PICTURE"/>
      </w:pPr>
      <w:r>
        <w:lastRenderedPageBreak/>
        <w:drawing>
          <wp:inline distT="0" distB="0" distL="0" distR="0" wp14:anchorId="1E41A3A3" wp14:editId="572F5AFD">
            <wp:extent cx="4014420" cy="3305992"/>
            <wp:effectExtent l="0" t="0" r="0" b="0"/>
            <wp:docPr id="10949370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7060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4420" cy="330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A7C" w:rsidRPr="007C6CC9" w:rsidRDefault="00D22A7C" w:rsidP="00D22A7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254D17">
        <w:t>Четыре новые кисти в палитре кистей</w:t>
      </w:r>
    </w:p>
    <w:p w:rsidR="00D22A7C" w:rsidRDefault="00D22A7C" w:rsidP="00D22A7C">
      <w:pPr>
        <w:pStyle w:val="PICTURE"/>
      </w:pPr>
      <w:r>
        <w:drawing>
          <wp:inline distT="0" distB="0" distL="0" distR="0" wp14:anchorId="1E41A3A3" wp14:editId="572F5AFD">
            <wp:extent cx="4748047" cy="2047165"/>
            <wp:effectExtent l="0" t="0" r="1905" b="0"/>
            <wp:docPr id="13712457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5797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658" cy="20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A7C" w:rsidRPr="007C6CC9" w:rsidRDefault="00D22A7C" w:rsidP="00D22A7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656223">
        <w:t>Формирование и переименование групп «узлов»</w:t>
      </w:r>
    </w:p>
    <w:p w:rsidR="00D22A7C" w:rsidRDefault="00D22A7C" w:rsidP="00D22A7C">
      <w:pPr>
        <w:pStyle w:val="PICTURE"/>
      </w:pPr>
      <w:r>
        <w:lastRenderedPageBreak/>
        <w:drawing>
          <wp:inline distT="0" distB="0" distL="0" distR="0" wp14:anchorId="1E41A3A3" wp14:editId="572F5AFD">
            <wp:extent cx="4014420" cy="3061356"/>
            <wp:effectExtent l="0" t="0" r="0" b="0"/>
            <wp:docPr id="15795146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4685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4420" cy="306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A7C" w:rsidRPr="00E148F6" w:rsidRDefault="00D22A7C" w:rsidP="00D22A7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E148F6">
        <w:t xml:space="preserve">Применение </w:t>
      </w:r>
      <w:r w:rsidR="00E148F6">
        <w:rPr>
          <w:lang w:val="en-US"/>
        </w:rPr>
        <w:t>Transform</w:t>
      </w:r>
      <w:r w:rsidR="00E148F6" w:rsidRPr="00E148F6">
        <w:t xml:space="preserve"> </w:t>
      </w:r>
      <w:r w:rsidR="00E148F6">
        <w:t>на узле «</w:t>
      </w:r>
      <w:r w:rsidR="00E148F6">
        <w:rPr>
          <w:lang w:val="en-US"/>
        </w:rPr>
        <w:t>Green</w:t>
      </w:r>
      <w:r w:rsidR="00E148F6">
        <w:t>»</w:t>
      </w:r>
    </w:p>
    <w:p w:rsidR="00D22A7C" w:rsidRDefault="00D22A7C" w:rsidP="00D22A7C">
      <w:pPr>
        <w:pStyle w:val="PICTURE"/>
      </w:pPr>
      <w:r>
        <w:drawing>
          <wp:inline distT="0" distB="0" distL="0" distR="0" wp14:anchorId="1E41A3A3" wp14:editId="572F5AFD">
            <wp:extent cx="3867600" cy="4057527"/>
            <wp:effectExtent l="0" t="0" r="0" b="0"/>
            <wp:docPr id="12476281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28117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00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A7C" w:rsidRPr="00685886" w:rsidRDefault="00D22A7C" w:rsidP="00D22A7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685886">
        <w:t xml:space="preserve">Применение </w:t>
      </w:r>
      <w:r w:rsidR="00685886">
        <w:rPr>
          <w:lang w:val="en-US"/>
        </w:rPr>
        <w:t>Transform</w:t>
      </w:r>
      <w:r w:rsidR="00685886" w:rsidRPr="00685886">
        <w:t xml:space="preserve"> </w:t>
      </w:r>
      <w:r w:rsidR="00685886">
        <w:t>на узле «</w:t>
      </w:r>
      <w:r w:rsidR="00685886">
        <w:rPr>
          <w:lang w:val="en-US"/>
        </w:rPr>
        <w:t>Orange</w:t>
      </w:r>
      <w:r w:rsidR="00685886">
        <w:t>»</w:t>
      </w:r>
      <w:r w:rsidR="00685886" w:rsidRPr="00685886">
        <w:t xml:space="preserve"> </w:t>
      </w:r>
      <w:r w:rsidR="00685886">
        <w:t>для заполнения всего холста</w:t>
      </w:r>
    </w:p>
    <w:p w:rsidR="00D22A7C" w:rsidRDefault="00D22A7C" w:rsidP="00D22A7C">
      <w:pPr>
        <w:pStyle w:val="PICTURE"/>
      </w:pPr>
      <w:r>
        <w:lastRenderedPageBreak/>
        <w:drawing>
          <wp:inline distT="0" distB="0" distL="0" distR="0" wp14:anchorId="1E41A3A3" wp14:editId="572F5AFD">
            <wp:extent cx="3528905" cy="4057527"/>
            <wp:effectExtent l="0" t="0" r="1905" b="0"/>
            <wp:docPr id="16707296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9621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8905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A7C" w:rsidRPr="00EE6774" w:rsidRDefault="00D22A7C" w:rsidP="00D22A7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EE6774">
        <w:t>Холст полностью после добавления узоров из групп «</w:t>
      </w:r>
      <w:r w:rsidR="00EE6774">
        <w:rPr>
          <w:lang w:val="en-US"/>
        </w:rPr>
        <w:t>Biege</w:t>
      </w:r>
      <w:r w:rsidR="00EE6774">
        <w:t>»</w:t>
      </w:r>
      <w:r w:rsidR="00EE6774" w:rsidRPr="00EE6774">
        <w:t xml:space="preserve"> </w:t>
      </w:r>
      <w:r w:rsidR="00EE6774">
        <w:t>сверху и снизу</w:t>
      </w:r>
    </w:p>
    <w:p w:rsidR="00D22A7C" w:rsidRDefault="00D22A7C" w:rsidP="00D22A7C">
      <w:pPr>
        <w:pStyle w:val="PICTURE"/>
      </w:pPr>
      <w:r>
        <w:drawing>
          <wp:inline distT="0" distB="0" distL="0" distR="0" wp14:anchorId="1E41A3A3" wp14:editId="572F5AFD">
            <wp:extent cx="3553695" cy="4057527"/>
            <wp:effectExtent l="0" t="0" r="2540" b="0"/>
            <wp:docPr id="16046758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75825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695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A7C" w:rsidRPr="00DD115A" w:rsidRDefault="00D22A7C" w:rsidP="00D22A7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DD115A">
        <w:t>Процесс создания вязаного текста из объектов узлов</w:t>
      </w:r>
    </w:p>
    <w:p w:rsidR="001245F5" w:rsidRDefault="001245F5" w:rsidP="001245F5">
      <w:pPr>
        <w:pStyle w:val="PICTURE"/>
      </w:pPr>
      <w:r>
        <w:lastRenderedPageBreak/>
        <w:drawing>
          <wp:inline distT="0" distB="0" distL="0" distR="0" wp14:anchorId="1E41A3A3" wp14:editId="572F5AFD">
            <wp:extent cx="2646863" cy="4057527"/>
            <wp:effectExtent l="0" t="0" r="0" b="0"/>
            <wp:docPr id="19312844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4410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6863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F5" w:rsidRPr="007C6CC9" w:rsidRDefault="001245F5" w:rsidP="001245F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B6785D">
        <w:t>Удаление лишних узлов из квадрата для формирования буквы (метод от обратного)</w:t>
      </w:r>
    </w:p>
    <w:p w:rsidR="001245F5" w:rsidRDefault="001245F5" w:rsidP="001245F5">
      <w:pPr>
        <w:pStyle w:val="PICTURE"/>
      </w:pPr>
      <w:r>
        <w:drawing>
          <wp:inline distT="0" distB="0" distL="0" distR="0" wp14:anchorId="1E41A3A3" wp14:editId="572F5AFD">
            <wp:extent cx="3540838" cy="4057527"/>
            <wp:effectExtent l="0" t="0" r="2540" b="0"/>
            <wp:docPr id="146120434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4346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0838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F5" w:rsidRPr="007C6CC9" w:rsidRDefault="001245F5" w:rsidP="001245F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AC4B88">
        <w:t>Получившийся текст</w:t>
      </w:r>
    </w:p>
    <w:p w:rsidR="001245F5" w:rsidRDefault="001245F5" w:rsidP="001245F5">
      <w:pPr>
        <w:pStyle w:val="PICTURE"/>
      </w:pPr>
      <w:r>
        <w:lastRenderedPageBreak/>
        <w:drawing>
          <wp:inline distT="0" distB="0" distL="0" distR="0" wp14:anchorId="1E41A3A3" wp14:editId="572F5AFD">
            <wp:extent cx="3799711" cy="4057527"/>
            <wp:effectExtent l="0" t="0" r="0" b="0"/>
            <wp:docPr id="16621552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5251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9711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F5" w:rsidRPr="00F918DA" w:rsidRDefault="001245F5" w:rsidP="001245F5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F918DA">
        <w:t xml:space="preserve">Параметры </w:t>
      </w:r>
      <w:r w:rsidR="00F918DA">
        <w:rPr>
          <w:lang w:val="en-US"/>
        </w:rPr>
        <w:t>Film Grain</w:t>
      </w:r>
    </w:p>
    <w:p w:rsidR="00967A3B" w:rsidRDefault="00967A3B" w:rsidP="00967A3B">
      <w:pPr>
        <w:pStyle w:val="PICTURE"/>
      </w:pPr>
      <w:r>
        <w:drawing>
          <wp:inline distT="0" distB="0" distL="0" distR="0" wp14:anchorId="2E4470F3" wp14:editId="12ADF159">
            <wp:extent cx="3406849" cy="4057527"/>
            <wp:effectExtent l="0" t="0" r="0" b="0"/>
            <wp:docPr id="10375501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0165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6849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3B" w:rsidRPr="00F918DA" w:rsidRDefault="00967A3B" w:rsidP="00967A3B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F918DA">
        <w:t xml:space="preserve">Параметры </w:t>
      </w:r>
      <w:r w:rsidR="00F918DA">
        <w:rPr>
          <w:lang w:val="en-US"/>
        </w:rPr>
        <w:t>Diffuse Glow</w:t>
      </w:r>
    </w:p>
    <w:p w:rsidR="00967A3B" w:rsidRDefault="00967A3B" w:rsidP="00967A3B">
      <w:pPr>
        <w:pStyle w:val="PICTURE"/>
      </w:pPr>
      <w:r>
        <w:lastRenderedPageBreak/>
        <w:drawing>
          <wp:inline distT="0" distB="0" distL="0" distR="0" wp14:anchorId="2E4470F3" wp14:editId="12ADF159">
            <wp:extent cx="3496452" cy="4057527"/>
            <wp:effectExtent l="0" t="0" r="0" b="0"/>
            <wp:docPr id="10721834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83464" name="Graphic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6452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3B" w:rsidRPr="00685DD1" w:rsidRDefault="00967A3B" w:rsidP="00967A3B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685DD1">
        <w:t>Линейный градиент слоя «</w:t>
      </w:r>
      <w:r w:rsidR="00685DD1">
        <w:rPr>
          <w:lang w:val="en-US"/>
        </w:rPr>
        <w:t>Texture</w:t>
      </w:r>
      <w:r w:rsidR="00685DD1">
        <w:t>»</w:t>
      </w:r>
    </w:p>
    <w:p w:rsidR="00967A3B" w:rsidRDefault="00967A3B" w:rsidP="00967A3B">
      <w:pPr>
        <w:pStyle w:val="PICTURE"/>
      </w:pPr>
      <w:r>
        <w:drawing>
          <wp:inline distT="0" distB="0" distL="0" distR="0" wp14:anchorId="2E4470F3" wp14:editId="12ADF159">
            <wp:extent cx="3585181" cy="4057527"/>
            <wp:effectExtent l="0" t="0" r="0" b="0"/>
            <wp:docPr id="59340778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7789" name="Graphic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5181" cy="40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3B" w:rsidRPr="007C6CC9" w:rsidRDefault="00967A3B" w:rsidP="00967A3B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685DD1">
        <w:t>Радиальный градиент (виньетка)</w:t>
      </w:r>
    </w:p>
    <w:p w:rsidR="00DE0FD8" w:rsidRDefault="00DE0FD8" w:rsidP="00DE0FD8">
      <w:pPr>
        <w:pStyle w:val="PICTURE"/>
      </w:pPr>
      <w:r>
        <w:lastRenderedPageBreak/>
        <w:drawing>
          <wp:inline distT="0" distB="0" distL="0" distR="0" wp14:anchorId="10415FAB" wp14:editId="36FFEB21">
            <wp:extent cx="3585181" cy="3991971"/>
            <wp:effectExtent l="0" t="0" r="0" b="0"/>
            <wp:docPr id="14021521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52164" name="Graphic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5181" cy="39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FD8" w:rsidRPr="00C823CA" w:rsidRDefault="00DE0FD8" w:rsidP="00DE0FD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16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823CA">
        <w:t xml:space="preserve">Параметры </w:t>
      </w:r>
      <w:r w:rsidR="00C823CA">
        <w:rPr>
          <w:lang w:val="en-US"/>
        </w:rPr>
        <w:t>Drop</w:t>
      </w:r>
      <w:r w:rsidR="00C823CA" w:rsidRPr="00C823CA">
        <w:t xml:space="preserve"> </w:t>
      </w:r>
      <w:r w:rsidR="00C823CA">
        <w:rPr>
          <w:lang w:val="en-US"/>
        </w:rPr>
        <w:t>Shadow</w:t>
      </w:r>
      <w:r w:rsidR="00C823CA" w:rsidRPr="00C823CA">
        <w:t xml:space="preserve"> </w:t>
      </w:r>
      <w:r w:rsidR="00C823CA">
        <w:t>для реплицируемых фоновых узлов «</w:t>
      </w:r>
      <w:r w:rsidR="00C823CA">
        <w:rPr>
          <w:lang w:val="en-US"/>
        </w:rPr>
        <w:t>Orange</w:t>
      </w:r>
      <w:r w:rsidR="00C823CA">
        <w:t>»</w:t>
      </w:r>
    </w:p>
    <w:p w:rsidR="00673756" w:rsidRDefault="00673756" w:rsidP="00673756">
      <w:pPr>
        <w:pStyle w:val="PICTURE"/>
      </w:pPr>
      <w:r>
        <w:drawing>
          <wp:inline distT="0" distB="0" distL="0" distR="0" wp14:anchorId="66640F65" wp14:editId="27AF942C">
            <wp:extent cx="3564259" cy="3991971"/>
            <wp:effectExtent l="0" t="0" r="4445" b="0"/>
            <wp:docPr id="9572135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3535" name="Graphic 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4259" cy="39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56" w:rsidRPr="00C77889" w:rsidRDefault="00673756" w:rsidP="00673756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76060">
        <w:rPr>
          <w:noProof/>
        </w:rPr>
        <w:t>17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C77889">
        <w:t>Финальное изображение</w:t>
      </w:r>
    </w:p>
    <w:sectPr w:rsidR="00673756" w:rsidRPr="00C77889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3032A" w:rsidRDefault="0083032A" w:rsidP="0002180F">
      <w:r>
        <w:separator/>
      </w:r>
    </w:p>
  </w:endnote>
  <w:endnote w:type="continuationSeparator" w:id="0">
    <w:p w:rsidR="0083032A" w:rsidRDefault="0083032A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3032A" w:rsidRDefault="0083032A" w:rsidP="0002180F">
      <w:r>
        <w:separator/>
      </w:r>
    </w:p>
  </w:footnote>
  <w:footnote w:type="continuationSeparator" w:id="0">
    <w:p w:rsidR="0083032A" w:rsidRDefault="0083032A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6F54"/>
    <w:rsid w:val="000214A2"/>
    <w:rsid w:val="000215AF"/>
    <w:rsid w:val="0002172C"/>
    <w:rsid w:val="0002180F"/>
    <w:rsid w:val="000244B3"/>
    <w:rsid w:val="00031E9F"/>
    <w:rsid w:val="0004168B"/>
    <w:rsid w:val="000707C8"/>
    <w:rsid w:val="00076A78"/>
    <w:rsid w:val="00086994"/>
    <w:rsid w:val="000871F9"/>
    <w:rsid w:val="00090445"/>
    <w:rsid w:val="000928CE"/>
    <w:rsid w:val="000A2CF1"/>
    <w:rsid w:val="000A67BE"/>
    <w:rsid w:val="000B1491"/>
    <w:rsid w:val="000C031F"/>
    <w:rsid w:val="000F019B"/>
    <w:rsid w:val="00112CBF"/>
    <w:rsid w:val="00116F39"/>
    <w:rsid w:val="001245F5"/>
    <w:rsid w:val="00136236"/>
    <w:rsid w:val="00146E7E"/>
    <w:rsid w:val="00164280"/>
    <w:rsid w:val="00166165"/>
    <w:rsid w:val="001709E6"/>
    <w:rsid w:val="00177559"/>
    <w:rsid w:val="00187D39"/>
    <w:rsid w:val="00194A01"/>
    <w:rsid w:val="001D7ED5"/>
    <w:rsid w:val="002503A7"/>
    <w:rsid w:val="00254D17"/>
    <w:rsid w:val="00271381"/>
    <w:rsid w:val="00271C67"/>
    <w:rsid w:val="00284869"/>
    <w:rsid w:val="00294D39"/>
    <w:rsid w:val="002956BD"/>
    <w:rsid w:val="002A7B49"/>
    <w:rsid w:val="002B4F79"/>
    <w:rsid w:val="002D5C30"/>
    <w:rsid w:val="002E36E1"/>
    <w:rsid w:val="002F53A6"/>
    <w:rsid w:val="002F6184"/>
    <w:rsid w:val="00300DD1"/>
    <w:rsid w:val="00314D60"/>
    <w:rsid w:val="00326699"/>
    <w:rsid w:val="0034013E"/>
    <w:rsid w:val="00352422"/>
    <w:rsid w:val="00353F7B"/>
    <w:rsid w:val="00374808"/>
    <w:rsid w:val="00376060"/>
    <w:rsid w:val="003B3807"/>
    <w:rsid w:val="003C0277"/>
    <w:rsid w:val="003D538D"/>
    <w:rsid w:val="003F448A"/>
    <w:rsid w:val="00400654"/>
    <w:rsid w:val="00404D15"/>
    <w:rsid w:val="00405D24"/>
    <w:rsid w:val="00413AAB"/>
    <w:rsid w:val="00474DAE"/>
    <w:rsid w:val="0047521D"/>
    <w:rsid w:val="00490A54"/>
    <w:rsid w:val="004C308C"/>
    <w:rsid w:val="004C674A"/>
    <w:rsid w:val="004E7C23"/>
    <w:rsid w:val="00524674"/>
    <w:rsid w:val="005364DC"/>
    <w:rsid w:val="00543F7A"/>
    <w:rsid w:val="00552C4F"/>
    <w:rsid w:val="005A2A15"/>
    <w:rsid w:val="005B566D"/>
    <w:rsid w:val="005C6680"/>
    <w:rsid w:val="005E3C66"/>
    <w:rsid w:val="00615ECA"/>
    <w:rsid w:val="0063719E"/>
    <w:rsid w:val="006375AF"/>
    <w:rsid w:val="00640358"/>
    <w:rsid w:val="006417DE"/>
    <w:rsid w:val="00651F7A"/>
    <w:rsid w:val="00656223"/>
    <w:rsid w:val="00657326"/>
    <w:rsid w:val="00673756"/>
    <w:rsid w:val="006854F9"/>
    <w:rsid w:val="00685886"/>
    <w:rsid w:val="00685DD1"/>
    <w:rsid w:val="00690FF0"/>
    <w:rsid w:val="006A42CB"/>
    <w:rsid w:val="006C07E7"/>
    <w:rsid w:val="006C565E"/>
    <w:rsid w:val="006F20BB"/>
    <w:rsid w:val="00707EE1"/>
    <w:rsid w:val="007151DF"/>
    <w:rsid w:val="007260EC"/>
    <w:rsid w:val="00740EA4"/>
    <w:rsid w:val="00747212"/>
    <w:rsid w:val="00764548"/>
    <w:rsid w:val="007B2A9E"/>
    <w:rsid w:val="007B4438"/>
    <w:rsid w:val="007C55D8"/>
    <w:rsid w:val="007C6CC9"/>
    <w:rsid w:val="007C6F80"/>
    <w:rsid w:val="007F31BE"/>
    <w:rsid w:val="00810104"/>
    <w:rsid w:val="00822BE1"/>
    <w:rsid w:val="0083032A"/>
    <w:rsid w:val="008331DB"/>
    <w:rsid w:val="00837726"/>
    <w:rsid w:val="00893F94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67A3B"/>
    <w:rsid w:val="00975193"/>
    <w:rsid w:val="00975A56"/>
    <w:rsid w:val="00984913"/>
    <w:rsid w:val="00986BC9"/>
    <w:rsid w:val="00992323"/>
    <w:rsid w:val="00992C96"/>
    <w:rsid w:val="009A6312"/>
    <w:rsid w:val="009B751E"/>
    <w:rsid w:val="009C14CB"/>
    <w:rsid w:val="009D2232"/>
    <w:rsid w:val="009D55AD"/>
    <w:rsid w:val="009E13DE"/>
    <w:rsid w:val="009E231B"/>
    <w:rsid w:val="009E3329"/>
    <w:rsid w:val="009E72AB"/>
    <w:rsid w:val="009F3F79"/>
    <w:rsid w:val="00A37C30"/>
    <w:rsid w:val="00A552DE"/>
    <w:rsid w:val="00A73C84"/>
    <w:rsid w:val="00A74901"/>
    <w:rsid w:val="00AA79C0"/>
    <w:rsid w:val="00AC4B88"/>
    <w:rsid w:val="00AD3198"/>
    <w:rsid w:val="00AD4D01"/>
    <w:rsid w:val="00AF6555"/>
    <w:rsid w:val="00B20256"/>
    <w:rsid w:val="00B2042C"/>
    <w:rsid w:val="00B366F0"/>
    <w:rsid w:val="00B613E6"/>
    <w:rsid w:val="00B632F0"/>
    <w:rsid w:val="00B6785D"/>
    <w:rsid w:val="00B71FEE"/>
    <w:rsid w:val="00B727FC"/>
    <w:rsid w:val="00B923A5"/>
    <w:rsid w:val="00BA50FA"/>
    <w:rsid w:val="00BE66A1"/>
    <w:rsid w:val="00BF7993"/>
    <w:rsid w:val="00C03BE7"/>
    <w:rsid w:val="00C10AFE"/>
    <w:rsid w:val="00C21B6C"/>
    <w:rsid w:val="00C44E77"/>
    <w:rsid w:val="00C50AB4"/>
    <w:rsid w:val="00C51E65"/>
    <w:rsid w:val="00C60A88"/>
    <w:rsid w:val="00C6314C"/>
    <w:rsid w:val="00C72183"/>
    <w:rsid w:val="00C7552A"/>
    <w:rsid w:val="00C77889"/>
    <w:rsid w:val="00C823CA"/>
    <w:rsid w:val="00C91D3A"/>
    <w:rsid w:val="00C969C1"/>
    <w:rsid w:val="00CA1852"/>
    <w:rsid w:val="00CF4F5B"/>
    <w:rsid w:val="00D22A7C"/>
    <w:rsid w:val="00D347D3"/>
    <w:rsid w:val="00D36C22"/>
    <w:rsid w:val="00D45F03"/>
    <w:rsid w:val="00D5589C"/>
    <w:rsid w:val="00D66F4D"/>
    <w:rsid w:val="00D801ED"/>
    <w:rsid w:val="00DA7C82"/>
    <w:rsid w:val="00DC1B09"/>
    <w:rsid w:val="00DD115A"/>
    <w:rsid w:val="00DD55A2"/>
    <w:rsid w:val="00DE0FD8"/>
    <w:rsid w:val="00DE665F"/>
    <w:rsid w:val="00DE7C51"/>
    <w:rsid w:val="00DF362A"/>
    <w:rsid w:val="00DF6F01"/>
    <w:rsid w:val="00DF7735"/>
    <w:rsid w:val="00E01D70"/>
    <w:rsid w:val="00E04D02"/>
    <w:rsid w:val="00E14232"/>
    <w:rsid w:val="00E148F6"/>
    <w:rsid w:val="00E20BFB"/>
    <w:rsid w:val="00E22832"/>
    <w:rsid w:val="00E24DFD"/>
    <w:rsid w:val="00E51362"/>
    <w:rsid w:val="00E5207F"/>
    <w:rsid w:val="00E5496D"/>
    <w:rsid w:val="00E7252C"/>
    <w:rsid w:val="00E951CF"/>
    <w:rsid w:val="00EA3B1D"/>
    <w:rsid w:val="00ED333A"/>
    <w:rsid w:val="00ED438A"/>
    <w:rsid w:val="00EE1F7E"/>
    <w:rsid w:val="00EE3B59"/>
    <w:rsid w:val="00EE3F95"/>
    <w:rsid w:val="00EE6774"/>
    <w:rsid w:val="00EF07F5"/>
    <w:rsid w:val="00F04F95"/>
    <w:rsid w:val="00F10296"/>
    <w:rsid w:val="00F26346"/>
    <w:rsid w:val="00F50713"/>
    <w:rsid w:val="00F523CE"/>
    <w:rsid w:val="00F57E13"/>
    <w:rsid w:val="00F6317F"/>
    <w:rsid w:val="00F631E2"/>
    <w:rsid w:val="00F65A25"/>
    <w:rsid w:val="00F87EBD"/>
    <w:rsid w:val="00F918DA"/>
    <w:rsid w:val="00F960C9"/>
    <w:rsid w:val="00FA1CB4"/>
    <w:rsid w:val="00FA3569"/>
    <w:rsid w:val="00FB7E5C"/>
    <w:rsid w:val="00FC009C"/>
    <w:rsid w:val="00FC12B4"/>
    <w:rsid w:val="00FE1BA9"/>
    <w:rsid w:val="00FE1D8C"/>
    <w:rsid w:val="00FE4A60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0995B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10</Pages>
  <Words>312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2026-05-23T09:35:00Z</cp:lastPrinted>
  <dcterms:created xsi:type="dcterms:W3CDTF">2026-05-23T09:35:00Z</dcterms:created>
  <dcterms:modified xsi:type="dcterms:W3CDTF">2026-05-23T09:35:00Z</dcterms:modified>
  <cp:category/>
</cp:coreProperties>
</file>
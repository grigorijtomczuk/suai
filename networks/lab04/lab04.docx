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219D3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EB58E52" w14:textId="47FBCD15" w:rsidR="00413AAB" w:rsidRPr="000D0669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2F188E" w:rsidRPr="000D0669">
        <w:t>42</w:t>
      </w:r>
    </w:p>
    <w:p w14:paraId="66218B0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FDF379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5C66F071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164E14B" w14:textId="412677D2" w:rsidR="00413AAB" w:rsidRPr="00AD3198" w:rsidRDefault="002F188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2F188E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3C5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5615A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E7B4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3C2B18E5" w14:textId="03DFCB99" w:rsidR="00413AAB" w:rsidRPr="002F188E" w:rsidRDefault="002F188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Д. Д. </w:t>
            </w:r>
            <w:r w:rsidRPr="002F188E">
              <w:t>Савельева</w:t>
            </w:r>
          </w:p>
        </w:tc>
      </w:tr>
      <w:tr w:rsidR="00413AAB" w14:paraId="1B467991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3046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DC09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1FF0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2775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9AB8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9B27E92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BDC95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FAEB182" w14:textId="70C8365C" w:rsidR="00413AAB" w:rsidRPr="00701ADC" w:rsidRDefault="00413AAB" w:rsidP="008E080A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FC0135">
              <w:rPr>
                <w:lang w:val="en-US"/>
              </w:rPr>
              <w:t xml:space="preserve"> </w:t>
            </w:r>
            <w:r w:rsidR="00FC0135">
              <w:t xml:space="preserve">№ </w:t>
            </w:r>
            <w:r w:rsidR="00E11D82">
              <w:t>4</w:t>
            </w:r>
          </w:p>
        </w:tc>
      </w:tr>
      <w:tr w:rsidR="00413AAB" w:rsidRPr="00D347AF" w14:paraId="5B2FDBB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85F4D93" w14:textId="0B210B1A" w:rsidR="00413AAB" w:rsidRPr="00D347AF" w:rsidRDefault="00E11D82" w:rsidP="00D347AF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E11D82">
              <w:rPr>
                <w:b w:val="0"/>
                <w:szCs w:val="32"/>
              </w:rPr>
              <w:t>КОММУТАЦИЯ. ПОСТРОЕНИЕ ЛОКАЛЬНОЙ СЕТИ. DHCP</w:t>
            </w:r>
          </w:p>
        </w:tc>
      </w:tr>
      <w:tr w:rsidR="00413AAB" w14:paraId="6A48F35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0DCB9C" w14:textId="77777777" w:rsidR="00413AAB" w:rsidRPr="00AD3198" w:rsidRDefault="00413AAB" w:rsidP="008E080A">
            <w:pPr>
              <w:pStyle w:val="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0E8540B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BAD32DF" w14:textId="3D415234" w:rsidR="00413AAB" w:rsidRDefault="002F188E" w:rsidP="008E080A">
            <w:pPr>
              <w:pStyle w:val="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F188E">
              <w:rPr>
                <w:sz w:val="28"/>
                <w:szCs w:val="28"/>
                <w:lang w:val="ru-RU"/>
              </w:rPr>
              <w:t>ИНФОКОММУНИКАЦИОННЫЕ СИСТЕМЫ И СЕТИ</w:t>
            </w:r>
          </w:p>
        </w:tc>
      </w:tr>
      <w:tr w:rsidR="00413AAB" w14:paraId="5CA6BB6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0FC289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36FB8F5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5ABD1313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7495F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66AE75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F9C8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65326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B4BD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A980C0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2B798FA3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1AB2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EC1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97FB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E45B5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1726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F74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188222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E930604" w14:textId="6DFB6E93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AD3E09">
        <w:t>2025</w:t>
      </w:r>
      <w:r w:rsidR="003B3807">
        <w:rPr>
          <w:lang w:val="en-US"/>
        </w:rPr>
        <w:br w:type="page"/>
      </w:r>
    </w:p>
    <w:p w14:paraId="4B1A7D83" w14:textId="2E23A52C" w:rsidR="008331DB" w:rsidRPr="00C72183" w:rsidRDefault="00467E23" w:rsidP="00C72183">
      <w:pPr>
        <w:pStyle w:val="DIV1"/>
      </w:pPr>
      <w:r w:rsidRPr="00467E23">
        <w:lastRenderedPageBreak/>
        <w:t>Цель работы</w:t>
      </w:r>
    </w:p>
    <w:p w14:paraId="524DE7CD" w14:textId="39290DE6" w:rsidR="00C72183" w:rsidRDefault="00F9799A" w:rsidP="007F61A7">
      <w:pPr>
        <w:pStyle w:val="MAINTEXT1"/>
      </w:pPr>
      <w:r>
        <w:t>Цель работы:</w:t>
      </w:r>
      <w:r w:rsidR="00D05E53" w:rsidRPr="00D05E53">
        <w:t xml:space="preserve"> </w:t>
      </w:r>
      <w:r w:rsidR="00D05E53">
        <w:t>и</w:t>
      </w:r>
      <w:r w:rsidR="00D05E53">
        <w:t xml:space="preserve">зучить, как работают протоколы динамической маршрутизации, а также научиться конфигурировать работу данных протоколов на оборудовании Cisco и </w:t>
      </w:r>
      <w:proofErr w:type="spellStart"/>
      <w:r w:rsidR="00D05E53">
        <w:t>Mikrotik</w:t>
      </w:r>
      <w:proofErr w:type="spellEnd"/>
      <w:r w:rsidRPr="00F9799A">
        <w:t>.</w:t>
      </w:r>
    </w:p>
    <w:p w14:paraId="61A2C456" w14:textId="41C8274F" w:rsidR="00086D29" w:rsidRDefault="00FA0C21" w:rsidP="00086D29">
      <w:pPr>
        <w:pStyle w:val="DIV1"/>
        <w:rPr>
          <w:lang w:val="en-US"/>
        </w:rPr>
      </w:pPr>
      <w:r w:rsidRPr="00FA0C21">
        <w:t>Задание</w:t>
      </w:r>
    </w:p>
    <w:p w14:paraId="42C0D512" w14:textId="77777777" w:rsidR="00696F41" w:rsidRDefault="00696F41" w:rsidP="00E26349">
      <w:pPr>
        <w:pStyle w:val="LIST1"/>
      </w:pPr>
      <w:r>
        <w:t>Задание строится на основе выполненной лабораторной работы №3.</w:t>
      </w:r>
    </w:p>
    <w:p w14:paraId="6EB2C8D5" w14:textId="77777777" w:rsidR="00696F41" w:rsidRDefault="00696F41" w:rsidP="00E26349">
      <w:pPr>
        <w:pStyle w:val="LIST1"/>
      </w:pPr>
      <w:r>
        <w:t>На одном из коммутаторов создать 5 виртуальных частных сетей (VLAN-10, VLAN-20, VLAN-30, VLAN-40, VLAN-50). Назначить данный коммутатор сервером (Использовать протокол VTPv3).</w:t>
      </w:r>
    </w:p>
    <w:p w14:paraId="45F3A8B2" w14:textId="77777777" w:rsidR="00AA391E" w:rsidRDefault="00696F41" w:rsidP="00E26349">
      <w:pPr>
        <w:pStyle w:val="LIST1"/>
      </w:pPr>
      <w:r>
        <w:t xml:space="preserve">Настроить порты коммутаторов таким образом, чтобы между коммутаторами были в режиме тегирования траффика (TRUNK </w:t>
      </w:r>
      <w:proofErr w:type="spellStart"/>
      <w:r>
        <w:t>mode</w:t>
      </w:r>
      <w:proofErr w:type="spellEnd"/>
      <w:r>
        <w:t xml:space="preserve">), а к пользовательским устройствам – в режиме не тегированного трафика (Access </w:t>
      </w:r>
      <w:proofErr w:type="spellStart"/>
      <w:r>
        <w:t>mode</w:t>
      </w:r>
      <w:proofErr w:type="spellEnd"/>
      <w:r>
        <w:t>). Каждый порт – подключённый к конечному устройству должен быть настроен в соответствующем VLAN.</w:t>
      </w:r>
    </w:p>
    <w:p w14:paraId="78A04FA6" w14:textId="4FCB544E" w:rsidR="00E26349" w:rsidRPr="00E26349" w:rsidRDefault="00696F41" w:rsidP="00E26349">
      <w:pPr>
        <w:pStyle w:val="LIST1"/>
      </w:pPr>
      <w:r>
        <w:t>Настроить порт коммутатора, подключенного к маршрутизатору в режим TRUNК.</w:t>
      </w:r>
    </w:p>
    <w:p w14:paraId="756B3053" w14:textId="77777777" w:rsidR="00E26349" w:rsidRDefault="00E26349" w:rsidP="00E26349">
      <w:pPr>
        <w:pStyle w:val="PICTURE"/>
      </w:pPr>
      <w:r>
        <w:drawing>
          <wp:inline distT="0" distB="0" distL="0" distR="0" wp14:anchorId="5ECD0694" wp14:editId="18915B9C">
            <wp:extent cx="4639862" cy="2627963"/>
            <wp:effectExtent l="0" t="0" r="8890" b="1270"/>
            <wp:docPr id="14470158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5875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862" cy="262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E899" w14:textId="76E00F78" w:rsidR="00E26349" w:rsidRPr="00024012" w:rsidRDefault="00E26349" w:rsidP="00E26349">
      <w:pPr>
        <w:pStyle w:val="PICTURECAPTION"/>
      </w:pPr>
      <w:r>
        <w:t xml:space="preserve">Рисунок </w:t>
      </w:r>
      <w:r w:rsidR="00804DE9">
        <w:fldChar w:fldCharType="begin"/>
      </w:r>
      <w:r w:rsidR="00804DE9">
        <w:instrText xml:space="preserve"> SEQ Рисунок \* ARABIC </w:instrText>
      </w:r>
      <w:r w:rsidR="00804DE9">
        <w:fldChar w:fldCharType="separate"/>
      </w:r>
      <w:r w:rsidR="007B40EB">
        <w:rPr>
          <w:noProof/>
        </w:rPr>
        <w:t>1</w:t>
      </w:r>
      <w:r w:rsidR="00804DE9"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B67297" w:rsidRPr="00B67297">
        <w:t>Топология сети</w:t>
      </w:r>
    </w:p>
    <w:p w14:paraId="3E490406" w14:textId="0F07C5EE" w:rsidR="00AA4EE9" w:rsidRDefault="00AA4EE9" w:rsidP="00AA4EE9">
      <w:pPr>
        <w:pStyle w:val="DIV1"/>
        <w:rPr>
          <w:lang w:val="en-US"/>
        </w:rPr>
      </w:pPr>
      <w:r w:rsidRPr="00AA4EE9">
        <w:t>Характеристики оборудования</w:t>
      </w:r>
    </w:p>
    <w:p w14:paraId="272A60D9" w14:textId="77777777" w:rsidR="00A971E0" w:rsidRPr="00A971E0" w:rsidRDefault="00461F76" w:rsidP="00AA4EE9">
      <w:pPr>
        <w:pStyle w:val="LIST1"/>
        <w:numPr>
          <w:ilvl w:val="3"/>
          <w:numId w:val="50"/>
        </w:numPr>
      </w:pPr>
      <w:r w:rsidRPr="00461F76">
        <w:rPr>
          <w:lang w:val="en-US"/>
        </w:rPr>
        <w:t xml:space="preserve">Cisco IOL: Switch - L2 </w:t>
      </w:r>
      <w:r>
        <w:t>образ</w:t>
      </w:r>
      <w:r w:rsidRPr="00461F76">
        <w:rPr>
          <w:lang w:val="en-US"/>
        </w:rPr>
        <w:t xml:space="preserve">; RAM - 512mb, Ethernet </w:t>
      </w:r>
      <w:proofErr w:type="spellStart"/>
      <w:r w:rsidRPr="00461F76">
        <w:rPr>
          <w:lang w:val="en-US"/>
        </w:rPr>
        <w:t>portGroup</w:t>
      </w:r>
      <w:proofErr w:type="spellEnd"/>
      <w:r w:rsidRPr="00461F76">
        <w:rPr>
          <w:lang w:val="en-US"/>
        </w:rPr>
        <w:t xml:space="preserve"> - 2. </w:t>
      </w:r>
      <w:r>
        <w:t>Количество</w:t>
      </w:r>
      <w:r w:rsidRPr="00461F76">
        <w:rPr>
          <w:lang w:val="en-US"/>
        </w:rPr>
        <w:t xml:space="preserve"> - 4 </w:t>
      </w:r>
      <w:proofErr w:type="spellStart"/>
      <w:r>
        <w:t>шт</w:t>
      </w:r>
      <w:proofErr w:type="spellEnd"/>
      <w:r w:rsidRPr="00461F76">
        <w:rPr>
          <w:lang w:val="en-US"/>
        </w:rPr>
        <w:t>.</w:t>
      </w:r>
    </w:p>
    <w:p w14:paraId="09B52595" w14:textId="77777777" w:rsidR="00A971E0" w:rsidRPr="00A971E0" w:rsidRDefault="00461F76" w:rsidP="00AA4EE9">
      <w:pPr>
        <w:pStyle w:val="LIST1"/>
        <w:numPr>
          <w:ilvl w:val="3"/>
          <w:numId w:val="50"/>
        </w:numPr>
      </w:pPr>
      <w:proofErr w:type="spellStart"/>
      <w:r w:rsidRPr="00461F76">
        <w:rPr>
          <w:lang w:val="en-US"/>
        </w:rPr>
        <w:lastRenderedPageBreak/>
        <w:t>Mikrotik</w:t>
      </w:r>
      <w:proofErr w:type="spellEnd"/>
      <w:r w:rsidRPr="00A971E0">
        <w:t xml:space="preserve">: </w:t>
      </w:r>
      <w:r>
        <w:t>образ</w:t>
      </w:r>
      <w:r w:rsidRPr="00A971E0">
        <w:t xml:space="preserve"> - </w:t>
      </w:r>
      <w:proofErr w:type="spellStart"/>
      <w:r w:rsidRPr="00461F76">
        <w:rPr>
          <w:lang w:val="en-US"/>
        </w:rPr>
        <w:t>mikrotik</w:t>
      </w:r>
      <w:proofErr w:type="spellEnd"/>
      <w:r w:rsidRPr="00A971E0">
        <w:t>-6.47-</w:t>
      </w:r>
      <w:r w:rsidRPr="00461F76">
        <w:rPr>
          <w:lang w:val="en-US"/>
        </w:rPr>
        <w:t>cloud</w:t>
      </w:r>
      <w:r w:rsidRPr="00A971E0">
        <w:t xml:space="preserve">; </w:t>
      </w:r>
      <w:r w:rsidRPr="00461F76">
        <w:rPr>
          <w:lang w:val="en-US"/>
        </w:rPr>
        <w:t>RAM</w:t>
      </w:r>
      <w:r w:rsidRPr="00A971E0">
        <w:t xml:space="preserve"> – 256 </w:t>
      </w:r>
      <w:r w:rsidRPr="00461F76">
        <w:rPr>
          <w:lang w:val="en-US"/>
        </w:rPr>
        <w:t>Mb</w:t>
      </w:r>
      <w:r w:rsidRPr="00A971E0">
        <w:t xml:space="preserve">; </w:t>
      </w:r>
      <w:r w:rsidRPr="00461F76">
        <w:rPr>
          <w:lang w:val="en-US"/>
        </w:rPr>
        <w:t>QWMU</w:t>
      </w:r>
      <w:r w:rsidRPr="00A971E0">
        <w:t xml:space="preserve"> </w:t>
      </w:r>
      <w:r w:rsidRPr="00461F76">
        <w:rPr>
          <w:lang w:val="en-US"/>
        </w:rPr>
        <w:t>Nic</w:t>
      </w:r>
      <w:r w:rsidRPr="00A971E0">
        <w:t xml:space="preserve"> – </w:t>
      </w:r>
      <w:proofErr w:type="spellStart"/>
      <w:r w:rsidRPr="00461F76">
        <w:rPr>
          <w:lang w:val="en-US"/>
        </w:rPr>
        <w:t>tpl</w:t>
      </w:r>
      <w:proofErr w:type="spellEnd"/>
      <w:r w:rsidRPr="00A971E0">
        <w:t>(</w:t>
      </w:r>
      <w:r w:rsidRPr="00461F76">
        <w:rPr>
          <w:lang w:val="en-US"/>
        </w:rPr>
        <w:t>e</w:t>
      </w:r>
      <w:r w:rsidRPr="00A971E0">
        <w:t xml:space="preserve">1000). </w:t>
      </w:r>
      <w:r>
        <w:t>Количество</w:t>
      </w:r>
      <w:r w:rsidRPr="00461F76">
        <w:rPr>
          <w:lang w:val="en-US"/>
        </w:rPr>
        <w:t xml:space="preserve"> - 2 </w:t>
      </w:r>
      <w:proofErr w:type="spellStart"/>
      <w:r>
        <w:t>шт</w:t>
      </w:r>
      <w:proofErr w:type="spellEnd"/>
      <w:r w:rsidRPr="00461F76">
        <w:rPr>
          <w:lang w:val="en-US"/>
        </w:rPr>
        <w:t>.</w:t>
      </w:r>
    </w:p>
    <w:p w14:paraId="12EA5E2E" w14:textId="77777777" w:rsidR="00BE162F" w:rsidRDefault="00461F76" w:rsidP="00AA4EE9">
      <w:pPr>
        <w:pStyle w:val="LIST1"/>
        <w:numPr>
          <w:ilvl w:val="3"/>
          <w:numId w:val="50"/>
        </w:numPr>
      </w:pPr>
      <w:r w:rsidRPr="00461F76">
        <w:rPr>
          <w:lang w:val="en-US"/>
        </w:rPr>
        <w:t>Virtual</w:t>
      </w:r>
      <w:r w:rsidRPr="00BE162F">
        <w:t xml:space="preserve"> </w:t>
      </w:r>
      <w:r w:rsidRPr="00461F76">
        <w:rPr>
          <w:lang w:val="en-US"/>
        </w:rPr>
        <w:t>PC</w:t>
      </w:r>
      <w:r w:rsidRPr="00BE162F">
        <w:t xml:space="preserve"> (</w:t>
      </w:r>
      <w:r w:rsidRPr="00461F76">
        <w:rPr>
          <w:lang w:val="en-US"/>
        </w:rPr>
        <w:t>VPCS</w:t>
      </w:r>
      <w:r w:rsidRPr="00BE162F">
        <w:t xml:space="preserve">): </w:t>
      </w:r>
      <w:r>
        <w:t>количество</w:t>
      </w:r>
      <w:r w:rsidRPr="00BE162F">
        <w:t xml:space="preserve"> - 7 </w:t>
      </w:r>
      <w:r>
        <w:t>шт</w:t>
      </w:r>
      <w:r w:rsidRPr="00BE162F">
        <w:t>.</w:t>
      </w:r>
    </w:p>
    <w:p w14:paraId="036C3265" w14:textId="3FE34F56" w:rsidR="00461F76" w:rsidRPr="00AA4EE9" w:rsidRDefault="00461F76" w:rsidP="00072E4F">
      <w:pPr>
        <w:pStyle w:val="LIST1"/>
        <w:numPr>
          <w:ilvl w:val="3"/>
          <w:numId w:val="50"/>
        </w:numPr>
        <w:ind w:left="1135" w:hanging="415"/>
      </w:pPr>
      <w:r w:rsidRPr="00461F76">
        <w:rPr>
          <w:lang w:val="en-US"/>
        </w:rPr>
        <w:t>Linux</w:t>
      </w:r>
      <w:r w:rsidRPr="00F86197">
        <w:rPr>
          <w:lang w:val="en-US"/>
        </w:rPr>
        <w:t xml:space="preserve">: </w:t>
      </w:r>
      <w:r>
        <w:t>образ</w:t>
      </w:r>
      <w:r w:rsidRPr="00F86197">
        <w:rPr>
          <w:lang w:val="en-US"/>
        </w:rPr>
        <w:t xml:space="preserve"> - </w:t>
      </w:r>
      <w:r w:rsidRPr="00461F76">
        <w:rPr>
          <w:lang w:val="en-US"/>
        </w:rPr>
        <w:t>Linux</w:t>
      </w:r>
      <w:r w:rsidRPr="00F86197">
        <w:rPr>
          <w:lang w:val="en-US"/>
        </w:rPr>
        <w:t>-</w:t>
      </w:r>
      <w:r w:rsidRPr="00461F76">
        <w:rPr>
          <w:lang w:val="en-US"/>
        </w:rPr>
        <w:t>Kali</w:t>
      </w:r>
      <w:r w:rsidRPr="00F86197">
        <w:rPr>
          <w:lang w:val="en-US"/>
        </w:rPr>
        <w:t>-</w:t>
      </w:r>
      <w:r w:rsidRPr="00461F76">
        <w:rPr>
          <w:lang w:val="en-US"/>
        </w:rPr>
        <w:t>Full</w:t>
      </w:r>
      <w:r w:rsidRPr="00F86197">
        <w:rPr>
          <w:lang w:val="en-US"/>
        </w:rPr>
        <w:t xml:space="preserve">; </w:t>
      </w:r>
      <w:r w:rsidRPr="00461F76">
        <w:rPr>
          <w:lang w:val="en-US"/>
        </w:rPr>
        <w:t>CPU</w:t>
      </w:r>
      <w:r w:rsidRPr="00F86197">
        <w:rPr>
          <w:lang w:val="en-US"/>
        </w:rPr>
        <w:t xml:space="preserve"> – 2; </w:t>
      </w:r>
      <w:r w:rsidRPr="00461F76">
        <w:rPr>
          <w:lang w:val="en-US"/>
        </w:rPr>
        <w:t>RAM</w:t>
      </w:r>
      <w:r w:rsidRPr="00F86197">
        <w:rPr>
          <w:lang w:val="en-US"/>
        </w:rPr>
        <w:t xml:space="preserve"> - 4096</w:t>
      </w:r>
      <w:r w:rsidRPr="00461F76">
        <w:rPr>
          <w:lang w:val="en-US"/>
        </w:rPr>
        <w:t>mb</w:t>
      </w:r>
      <w:r w:rsidRPr="00F86197">
        <w:rPr>
          <w:lang w:val="en-US"/>
        </w:rPr>
        <w:t xml:space="preserve">; </w:t>
      </w:r>
      <w:r w:rsidRPr="00461F76">
        <w:rPr>
          <w:lang w:val="en-US"/>
        </w:rPr>
        <w:t>QWMU</w:t>
      </w:r>
      <w:r w:rsidRPr="00F86197">
        <w:rPr>
          <w:lang w:val="en-US"/>
        </w:rPr>
        <w:t xml:space="preserve"> </w:t>
      </w:r>
      <w:r w:rsidRPr="00461F76">
        <w:rPr>
          <w:lang w:val="en-US"/>
        </w:rPr>
        <w:t>Nic</w:t>
      </w:r>
      <w:r w:rsidRPr="00F86197">
        <w:rPr>
          <w:lang w:val="en-US"/>
        </w:rPr>
        <w:t xml:space="preserve"> – </w:t>
      </w:r>
      <w:r w:rsidRPr="00461F76">
        <w:rPr>
          <w:lang w:val="en-US"/>
        </w:rPr>
        <w:t>e</w:t>
      </w:r>
      <w:r w:rsidRPr="00F86197">
        <w:rPr>
          <w:lang w:val="en-US"/>
        </w:rPr>
        <w:t xml:space="preserve">1000. </w:t>
      </w:r>
      <w:r>
        <w:t>Количество - 1 шт.</w:t>
      </w:r>
    </w:p>
    <w:p w14:paraId="43BA1751" w14:textId="3CD69BB8" w:rsidR="00467E23" w:rsidRDefault="00FA0C21" w:rsidP="00D34330">
      <w:pPr>
        <w:pStyle w:val="DIV1"/>
        <w:rPr>
          <w:lang w:val="en-US"/>
        </w:rPr>
      </w:pPr>
      <w:r>
        <w:t>Ход</w:t>
      </w:r>
      <w:r w:rsidR="008E39EA">
        <w:t xml:space="preserve"> выполнения</w:t>
      </w:r>
      <w:r>
        <w:t xml:space="preserve"> работы</w:t>
      </w:r>
    </w:p>
    <w:p w14:paraId="42FB9EFB" w14:textId="499245B0" w:rsidR="009B089A" w:rsidRPr="002D3E8C" w:rsidRDefault="00721240" w:rsidP="009B089A">
      <w:pPr>
        <w:pStyle w:val="MAINTEXT1"/>
      </w:pPr>
      <w:r>
        <w:t xml:space="preserve">Дополним </w:t>
      </w:r>
      <w:r w:rsidR="00403D50">
        <w:t xml:space="preserve">и запустим </w:t>
      </w:r>
      <w:r>
        <w:t>созданную в лабораторной работе № 3</w:t>
      </w:r>
      <w:r w:rsidR="00403D50">
        <w:t xml:space="preserve"> </w:t>
      </w:r>
      <w:r w:rsidR="002600AB" w:rsidRPr="002D3E8C">
        <w:t>модель сети,</w:t>
      </w:r>
      <w:r w:rsidR="00913AE7">
        <w:t xml:space="preserve"> с использованием которой</w:t>
      </w:r>
      <w:r w:rsidR="002600AB" w:rsidRPr="002D3E8C">
        <w:t xml:space="preserve"> </w:t>
      </w:r>
      <w:r w:rsidR="002D3E8C">
        <w:t xml:space="preserve">будет проводиться </w:t>
      </w:r>
      <w:r w:rsidR="002600AB" w:rsidRPr="002D3E8C">
        <w:t>настройк</w:t>
      </w:r>
      <w:r w:rsidR="002D3E8C">
        <w:t>а</w:t>
      </w:r>
      <w:r w:rsidR="00B45367">
        <w:t xml:space="preserve"> (рис. </w:t>
      </w:r>
      <w:r w:rsidR="00433D57">
        <w:t>2</w:t>
      </w:r>
      <w:r w:rsidR="00B45367">
        <w:t>)</w:t>
      </w:r>
      <w:r w:rsidR="002600AB" w:rsidRPr="002D3E8C">
        <w:t>.</w:t>
      </w:r>
    </w:p>
    <w:p w14:paraId="30DE7B60" w14:textId="77777777" w:rsidR="00B20FC6" w:rsidRDefault="00B20FC6" w:rsidP="00B20FC6">
      <w:pPr>
        <w:pStyle w:val="PICTURE"/>
      </w:pPr>
      <w:r>
        <w:drawing>
          <wp:inline distT="0" distB="0" distL="0" distR="0" wp14:anchorId="616774B0" wp14:editId="3F8DAFFC">
            <wp:extent cx="4331757" cy="2760399"/>
            <wp:effectExtent l="0" t="0" r="0" b="190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1757" cy="276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1A74" w14:textId="083FCFB5" w:rsidR="00AF6BA2" w:rsidRDefault="00B20FC6" w:rsidP="00DF71B3">
      <w:pPr>
        <w:pStyle w:val="PICTURECAPTION"/>
      </w:pPr>
      <w:r>
        <w:t xml:space="preserve">Рисунок </w:t>
      </w:r>
      <w:r w:rsidR="00FE50E4">
        <w:fldChar w:fldCharType="begin"/>
      </w:r>
      <w:r w:rsidR="00FE50E4">
        <w:instrText xml:space="preserve"> SEQ Рисунок \* ARABIC </w:instrText>
      </w:r>
      <w:r w:rsidR="00FE50E4">
        <w:fldChar w:fldCharType="separate"/>
      </w:r>
      <w:r w:rsidR="007B40EB">
        <w:rPr>
          <w:noProof/>
        </w:rPr>
        <w:t>2</w:t>
      </w:r>
      <w:r w:rsidR="00FE50E4"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336EEB">
        <w:t>Построенная модель сети</w:t>
      </w:r>
    </w:p>
    <w:p w14:paraId="06A26D02" w14:textId="06C9B7DB" w:rsidR="00DF71B3" w:rsidRPr="00DF71B3" w:rsidRDefault="00DF71B3" w:rsidP="00DF71B3">
      <w:pPr>
        <w:pStyle w:val="MAINTEXT1"/>
        <w:rPr>
          <w:lang w:val="en-US"/>
        </w:rPr>
      </w:pPr>
      <w:r>
        <w:t xml:space="preserve">Мы открываем </w:t>
      </w:r>
      <w:proofErr w:type="spellStart"/>
      <w:r>
        <w:t>WinBox</w:t>
      </w:r>
      <w:proofErr w:type="spellEnd"/>
      <w:r>
        <w:t xml:space="preserve"> и вводим IP-адрес, затем нажимаем "Connect".</w:t>
      </w:r>
      <w:r w:rsidR="00776863" w:rsidRPr="00776863">
        <w:t xml:space="preserve"> </w:t>
      </w:r>
      <w:r>
        <w:t>Обновляем</w:t>
      </w:r>
      <w:r w:rsidRPr="00DF71B3">
        <w:rPr>
          <w:lang w:val="en-US"/>
        </w:rPr>
        <w:t xml:space="preserve"> </w:t>
      </w:r>
      <w:r>
        <w:t>утилиту</w:t>
      </w:r>
      <w:r w:rsidRPr="00DF71B3">
        <w:rPr>
          <w:lang w:val="en-US"/>
        </w:rPr>
        <w:t>:</w:t>
      </w:r>
    </w:p>
    <w:p w14:paraId="203C887F" w14:textId="77777777" w:rsidR="00DF71B3" w:rsidRPr="00DF71B3" w:rsidRDefault="00DF71B3" w:rsidP="00DF71B3">
      <w:pPr>
        <w:pStyle w:val="MAINTEXT1"/>
        <w:rPr>
          <w:lang w:val="en-US"/>
        </w:rPr>
      </w:pPr>
      <w:r w:rsidRPr="00DF71B3">
        <w:rPr>
          <w:lang w:val="en-US"/>
        </w:rPr>
        <w:t xml:space="preserve">1) System - Packages - </w:t>
      </w:r>
      <w:proofErr w:type="spellStart"/>
      <w:r w:rsidRPr="00DF71B3">
        <w:rPr>
          <w:lang w:val="en-US"/>
        </w:rPr>
        <w:t>CheckForUpdates</w:t>
      </w:r>
      <w:proofErr w:type="spellEnd"/>
      <w:r w:rsidRPr="00DF71B3">
        <w:rPr>
          <w:lang w:val="en-US"/>
        </w:rPr>
        <w:t>.</w:t>
      </w:r>
    </w:p>
    <w:p w14:paraId="4D4D2E67" w14:textId="77777777" w:rsidR="00DF71B3" w:rsidRDefault="00DF71B3" w:rsidP="00DF71B3">
      <w:pPr>
        <w:pStyle w:val="MAINTEXT1"/>
      </w:pPr>
      <w:r>
        <w:t xml:space="preserve">2) В поле «Channel» выбрать версию </w:t>
      </w:r>
      <w:proofErr w:type="spellStart"/>
      <w:r>
        <w:t>testing</w:t>
      </w:r>
      <w:proofErr w:type="spellEnd"/>
      <w:r>
        <w:t xml:space="preserve"> и нажать </w:t>
      </w:r>
      <w:proofErr w:type="spellStart"/>
      <w:r>
        <w:t>Download</w:t>
      </w:r>
      <w:proofErr w:type="spellEnd"/>
      <w:r>
        <w:t xml:space="preserve"> &amp;</w:t>
      </w:r>
    </w:p>
    <w:p w14:paraId="13100FC0" w14:textId="5BDC7B37" w:rsidR="00DF71B3" w:rsidRDefault="00DF71B3" w:rsidP="00DF71B3">
      <w:pPr>
        <w:pStyle w:val="MAINTEXT1"/>
      </w:pPr>
      <w:proofErr w:type="spellStart"/>
      <w:r>
        <w:t>Install</w:t>
      </w:r>
      <w:proofErr w:type="spellEnd"/>
      <w:r>
        <w:t>.</w:t>
      </w:r>
    </w:p>
    <w:p w14:paraId="6A9F11AB" w14:textId="77777777" w:rsidR="008B4C8D" w:rsidRDefault="008B4C8D" w:rsidP="008B4C8D">
      <w:pPr>
        <w:pStyle w:val="PICTURE"/>
      </w:pPr>
      <w:r>
        <w:lastRenderedPageBreak/>
        <w:drawing>
          <wp:inline distT="0" distB="0" distL="0" distR="0" wp14:anchorId="05730772" wp14:editId="571A2453">
            <wp:extent cx="3902235" cy="2760399"/>
            <wp:effectExtent l="0" t="0" r="3175" b="1905"/>
            <wp:docPr id="1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2235" cy="276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B378" w14:textId="77777777" w:rsidR="008B4C8D" w:rsidRDefault="008B4C8D" w:rsidP="008B4C8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Построенная модель сети</w:t>
      </w:r>
    </w:p>
    <w:p w14:paraId="346FD49B" w14:textId="77777777" w:rsidR="008B4C8D" w:rsidRDefault="008B4C8D" w:rsidP="00DF71B3">
      <w:pPr>
        <w:pStyle w:val="MAINTEXT1"/>
      </w:pPr>
    </w:p>
    <w:p w14:paraId="646C92C6" w14:textId="7063D488" w:rsidR="00DF71B3" w:rsidRDefault="00DF71B3" w:rsidP="00DF71B3">
      <w:pPr>
        <w:pStyle w:val="MAINTEXT1"/>
      </w:pPr>
      <w:r>
        <w:t>Выполним открытие конфигурации устройства через командный</w:t>
      </w:r>
      <w:r w:rsidR="00776863" w:rsidRPr="00776863">
        <w:t xml:space="preserve"> </w:t>
      </w:r>
      <w:r>
        <w:t>интерфейс при помощи команды "</w:t>
      </w:r>
      <w:proofErr w:type="spellStart"/>
      <w:r>
        <w:t>conf</w:t>
      </w:r>
      <w:proofErr w:type="spellEnd"/>
      <w:r>
        <w:t xml:space="preserve"> t".</w:t>
      </w:r>
    </w:p>
    <w:p w14:paraId="39B6B339" w14:textId="5F72E9C1" w:rsidR="00DF71B3" w:rsidRDefault="00DF71B3" w:rsidP="00DF71B3">
      <w:pPr>
        <w:pStyle w:val="MAINTEXT1"/>
      </w:pPr>
      <w:r>
        <w:t>1) Создаем DHCP-пул с обозначением "VLAN-10", уточняя сеть</w:t>
      </w:r>
      <w:r w:rsidR="00070938" w:rsidRPr="00070938">
        <w:t xml:space="preserve"> </w:t>
      </w:r>
      <w:r>
        <w:t>(10.0.10.0/24), устанавливаем адрес шлюза по умолчанию (10.0.10.254)</w:t>
      </w:r>
      <w:r w:rsidR="00070938" w:rsidRPr="00070938">
        <w:t xml:space="preserve"> </w:t>
      </w:r>
      <w:r>
        <w:t>и определяем DNS-сервер (8.8.8.8).</w:t>
      </w:r>
    </w:p>
    <w:p w14:paraId="5E6CCAA0" w14:textId="6C9E5B0D" w:rsidR="00DF71B3" w:rsidRDefault="00DF71B3" w:rsidP="00DF71B3">
      <w:pPr>
        <w:pStyle w:val="MAINTEXT1"/>
      </w:pPr>
      <w:r>
        <w:t>2) Исключаем определенные адреса из DHCP-пула, а именно, диапазон от</w:t>
      </w:r>
      <w:r w:rsidR="0006203D" w:rsidRPr="0006203D">
        <w:t xml:space="preserve"> </w:t>
      </w:r>
      <w:r>
        <w:t>10.0.10.1 до 10.0.10.50 и от 10.0.10.100 до 10.0.10.254.</w:t>
      </w:r>
    </w:p>
    <w:p w14:paraId="1ACCE6C2" w14:textId="62D77F9C" w:rsidR="00DF71B3" w:rsidRDefault="00DF71B3" w:rsidP="00DF71B3">
      <w:pPr>
        <w:pStyle w:val="MAINTEXT1"/>
      </w:pPr>
      <w:r>
        <w:t>3) Настраиваем DHCP-сервер для автоматического присвоения адресов в</w:t>
      </w:r>
      <w:r w:rsidR="004942CF" w:rsidRPr="004942CF">
        <w:t xml:space="preserve"> </w:t>
      </w:r>
      <w:r>
        <w:t>пределах диапазона от 10.0.10.51 до 10.0.10.99.</w:t>
      </w:r>
    </w:p>
    <w:p w14:paraId="2DD5B2DE" w14:textId="173C29F6" w:rsidR="00DF71B3" w:rsidRDefault="00DF71B3" w:rsidP="00DF71B3">
      <w:pPr>
        <w:pStyle w:val="MAINTEXT1"/>
      </w:pPr>
      <w:r>
        <w:t>Пример конфигурации на Switch-3 представлен на рисунке 3.</w:t>
      </w:r>
      <w:r>
        <w:cr/>
      </w:r>
    </w:p>
    <w:p w14:paraId="454DD949" w14:textId="77777777" w:rsidR="00DF71B3" w:rsidRDefault="00DF71B3" w:rsidP="00DF71B3">
      <w:pPr>
        <w:pStyle w:val="MAINTEXT1"/>
      </w:pPr>
      <w:r>
        <w:t>Теперь настроим IP-адреса и маски подсетей.</w:t>
      </w:r>
    </w:p>
    <w:p w14:paraId="50AFF9E9" w14:textId="40D99360" w:rsidR="00DF71B3" w:rsidRDefault="00DF71B3" w:rsidP="00DF71B3">
      <w:pPr>
        <w:pStyle w:val="MAINTEXT1"/>
      </w:pPr>
      <w:r>
        <w:t>1) Производим доступ к конфигурации интерфейсов для VLAN 10, 20, 30</w:t>
      </w:r>
      <w:r w:rsidR="00D74DCE" w:rsidRPr="00D74DCE">
        <w:t xml:space="preserve"> </w:t>
      </w:r>
      <w:r>
        <w:t>и 40 в последовательности.</w:t>
      </w:r>
      <w:r w:rsidR="00A54F2D" w:rsidRPr="00A54F2D">
        <w:t xml:space="preserve"> </w:t>
      </w:r>
      <w:proofErr w:type="gramStart"/>
      <w:r>
        <w:t>Назначаем</w:t>
      </w:r>
      <w:proofErr w:type="gramEnd"/>
      <w:r>
        <w:t xml:space="preserve"> IP-адреса и маски подсетей для</w:t>
      </w:r>
      <w:r w:rsidR="00252044" w:rsidRPr="00252044">
        <w:t xml:space="preserve"> </w:t>
      </w:r>
      <w:r>
        <w:t>каждого из вышеуказанных VLAN.</w:t>
      </w:r>
    </w:p>
    <w:p w14:paraId="0A13488C" w14:textId="77777777" w:rsidR="00DF71B3" w:rsidRDefault="00DF71B3" w:rsidP="00DF71B3">
      <w:pPr>
        <w:pStyle w:val="MAINTEXT1"/>
      </w:pPr>
      <w:r>
        <w:t>2) Включаем каждый интерфейс, выполнив команду "</w:t>
      </w:r>
      <w:proofErr w:type="spellStart"/>
      <w:r>
        <w:t>no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>".</w:t>
      </w:r>
    </w:p>
    <w:p w14:paraId="552A5F41" w14:textId="141A0D2A" w:rsidR="00DF71B3" w:rsidRDefault="00DF71B3" w:rsidP="00DF71B3">
      <w:pPr>
        <w:pStyle w:val="MAINTEXT1"/>
      </w:pPr>
      <w:r>
        <w:t>3) Осуществляем вывод текущей конфигурации с использованием</w:t>
      </w:r>
      <w:r w:rsidR="003B31F7" w:rsidRPr="003B31F7">
        <w:t xml:space="preserve"> </w:t>
      </w:r>
      <w:r>
        <w:t>команды "</w:t>
      </w:r>
      <w:proofErr w:type="spellStart"/>
      <w:r>
        <w:t>show</w:t>
      </w:r>
      <w:proofErr w:type="spellEnd"/>
      <w:r>
        <w:t xml:space="preserve"> </w:t>
      </w:r>
      <w:proofErr w:type="spellStart"/>
      <w:r>
        <w:t>run</w:t>
      </w:r>
      <w:proofErr w:type="spellEnd"/>
      <w:r>
        <w:t>".</w:t>
      </w:r>
    </w:p>
    <w:p w14:paraId="57F03A19" w14:textId="452FCAF7" w:rsidR="00DF71B3" w:rsidRDefault="00DF71B3" w:rsidP="00DF71B3">
      <w:pPr>
        <w:pStyle w:val="MAINTEXT1"/>
      </w:pPr>
      <w:r>
        <w:lastRenderedPageBreak/>
        <w:t>4) Переходим из режима конфигурации в обычный режим, завершив</w:t>
      </w:r>
      <w:r w:rsidR="0082444F" w:rsidRPr="0082444F">
        <w:t xml:space="preserve"> </w:t>
      </w:r>
      <w:r>
        <w:t>командой "</w:t>
      </w:r>
      <w:proofErr w:type="spellStart"/>
      <w:r>
        <w:t>exit</w:t>
      </w:r>
      <w:proofErr w:type="spellEnd"/>
      <w:r>
        <w:t>".</w:t>
      </w:r>
    </w:p>
    <w:p w14:paraId="35F1C4FF" w14:textId="77777777" w:rsidR="00DF71B3" w:rsidRDefault="00DF71B3" w:rsidP="00DF71B3">
      <w:pPr>
        <w:pStyle w:val="MAINTEXT1"/>
      </w:pPr>
      <w:r>
        <w:t>5) Сохраняем внесенные изменения при помощи команды "</w:t>
      </w:r>
      <w:proofErr w:type="spellStart"/>
      <w:r>
        <w:t>write</w:t>
      </w:r>
      <w:proofErr w:type="spellEnd"/>
      <w:r>
        <w:t>".</w:t>
      </w:r>
    </w:p>
    <w:p w14:paraId="7A2289FF" w14:textId="258FEE20" w:rsidR="00DF71B3" w:rsidRDefault="00DF71B3" w:rsidP="00DF71B3">
      <w:pPr>
        <w:pStyle w:val="MAINTEXT1"/>
      </w:pPr>
      <w:r>
        <w:t>Результаты настройки изображены на рисунке 4.</w:t>
      </w:r>
      <w:r>
        <w:cr/>
      </w:r>
    </w:p>
    <w:p w14:paraId="0954BD55" w14:textId="77777777" w:rsidR="00DF71B3" w:rsidRDefault="00DF71B3" w:rsidP="00DF71B3">
      <w:pPr>
        <w:pStyle w:val="MAINTEXT1"/>
      </w:pPr>
      <w:r>
        <w:t>Переходим к настройки Cisco.</w:t>
      </w:r>
    </w:p>
    <w:p w14:paraId="209F0302" w14:textId="7C9619DC" w:rsidR="00DF71B3" w:rsidRDefault="00DF71B3" w:rsidP="00DF71B3">
      <w:pPr>
        <w:pStyle w:val="MAINTEXT1"/>
      </w:pPr>
      <w:r>
        <w:t>1) Входим в режим конфигурации на коммутаторе, используя команду</w:t>
      </w:r>
      <w:r w:rsidR="00445B42" w:rsidRPr="00445B42">
        <w:t xml:space="preserve"> </w:t>
      </w:r>
      <w:r>
        <w:t>"</w:t>
      </w:r>
      <w:proofErr w:type="spellStart"/>
      <w:r>
        <w:t>conf</w:t>
      </w:r>
      <w:proofErr w:type="spellEnd"/>
      <w:r>
        <w:t xml:space="preserve"> t".</w:t>
      </w:r>
    </w:p>
    <w:p w14:paraId="6A185E2D" w14:textId="2C63CBE4" w:rsidR="00DF71B3" w:rsidRDefault="00DF71B3" w:rsidP="00DF71B3">
      <w:pPr>
        <w:pStyle w:val="MAINTEXT1"/>
      </w:pPr>
      <w:r>
        <w:t>2) Настраиваем интерфейс VLAN 50, присваивая IP-адрес (10.0.50.253) с</w:t>
      </w:r>
      <w:r w:rsidR="00D04B54" w:rsidRPr="00D04B54">
        <w:t xml:space="preserve"> </w:t>
      </w:r>
      <w:r>
        <w:t>маской подсети (255.255.255.0) и активируем интерфейс при помощи</w:t>
      </w:r>
      <w:r w:rsidR="001304FC" w:rsidRPr="001304FC">
        <w:t xml:space="preserve"> </w:t>
      </w:r>
      <w:r>
        <w:t>команды "</w:t>
      </w:r>
      <w:proofErr w:type="spellStart"/>
      <w:r>
        <w:t>no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>".</w:t>
      </w:r>
    </w:p>
    <w:p w14:paraId="7F2476DE" w14:textId="7410D979" w:rsidR="00DF71B3" w:rsidRDefault="00DF71B3" w:rsidP="00DF71B3">
      <w:pPr>
        <w:pStyle w:val="MAINTEXT1"/>
      </w:pPr>
      <w:r>
        <w:t>3) Создаем DHCP-пул для VLAN 50, уточняя сеть (10.0.50.0/24),</w:t>
      </w:r>
      <w:r w:rsidR="006C18DA" w:rsidRPr="006C18DA">
        <w:t xml:space="preserve"> </w:t>
      </w:r>
      <w:r>
        <w:t>устанавливаем адрес шлюза по умолчанию (10.0.50.254) и определяем</w:t>
      </w:r>
      <w:r w:rsidR="006C18DA" w:rsidRPr="00FC2775">
        <w:t xml:space="preserve"> </w:t>
      </w:r>
      <w:r>
        <w:t>DNS-сервер (8.8.8.8).</w:t>
      </w:r>
    </w:p>
    <w:p w14:paraId="233746E8" w14:textId="07C4AD6A" w:rsidR="00DF71B3" w:rsidRDefault="00DF71B3" w:rsidP="00DF71B3">
      <w:pPr>
        <w:pStyle w:val="MAINTEXT1"/>
      </w:pPr>
      <w:r>
        <w:t>4) Исключаем определенные адреса из DHCP-пула: диапазон от 10.0.50.1</w:t>
      </w:r>
      <w:r w:rsidR="00FC2775" w:rsidRPr="00FC2775">
        <w:t xml:space="preserve"> </w:t>
      </w:r>
      <w:r>
        <w:t>до 10.0.50.50 и от 10.0.50.100 до 10.0.50.254.</w:t>
      </w:r>
    </w:p>
    <w:p w14:paraId="7D65E597" w14:textId="37A0F934" w:rsidR="00DF71B3" w:rsidRDefault="00DF71B3" w:rsidP="00DF71B3">
      <w:pPr>
        <w:pStyle w:val="MAINTEXT1"/>
      </w:pPr>
      <w:r>
        <w:t xml:space="preserve">5) Проверяем наличия IP-адресов на VLAN-50 на </w:t>
      </w:r>
      <w:proofErr w:type="spellStart"/>
      <w:r>
        <w:t>Mikrotik-сервере</w:t>
      </w:r>
      <w:proofErr w:type="spellEnd"/>
      <w:r>
        <w:cr/>
      </w:r>
    </w:p>
    <w:p w14:paraId="40E8D4E9" w14:textId="2C3C04C4" w:rsidR="005C54BD" w:rsidRDefault="005C54BD" w:rsidP="005C54BD">
      <w:pPr>
        <w:pStyle w:val="DIV1"/>
        <w:rPr>
          <w:lang w:val="en-US"/>
        </w:rPr>
      </w:pPr>
      <w:r>
        <w:t>Выводы</w:t>
      </w:r>
    </w:p>
    <w:p w14:paraId="0241C066" w14:textId="33B1146B" w:rsidR="00727E39" w:rsidRPr="00CC26BE" w:rsidRDefault="00DF71B3" w:rsidP="00470306">
      <w:pPr>
        <w:pStyle w:val="MAINTEXT1"/>
      </w:pPr>
      <w:r>
        <w:t xml:space="preserve">В ходе выполнения лабораторной работы мы освоили навыки в области сегментации сети с применением технологии VLAN, соответствующей стандарту IEEE 802.1Q, и настройки оборудования для обеспечения оптимального функционирования сети. Основные шаги выполнения задания включали в себя создание пяти виртуальных частных сетей (VLAN-10, VLAN-20, VLAN-30, VLAN-40, VLAN-50) на одном из коммутаторов с последующим назначением этого коммутатора в роль сервера с использованием протокола VTPv3. Дополнительно, были настроены порты коммутаторов таким образом, чтобы между ними был установлен режим тегирования трафика (TRUNK </w:t>
      </w:r>
      <w:proofErr w:type="spellStart"/>
      <w:r>
        <w:t>mode</w:t>
      </w:r>
      <w:proofErr w:type="spellEnd"/>
      <w:r>
        <w:t xml:space="preserve">), а порты, подключенные к конечным устройствам, находились в режиме не тегированного трафика (Access </w:t>
      </w:r>
      <w:proofErr w:type="spellStart"/>
      <w:r>
        <w:t>mode</w:t>
      </w:r>
      <w:proofErr w:type="spellEnd"/>
      <w:r>
        <w:t xml:space="preserve">). Каждый порт, соединенный с </w:t>
      </w:r>
      <w:r>
        <w:lastRenderedPageBreak/>
        <w:t>конечным устройством, был настроен в соответствующем VLAN, обеспечивая эффективное разделение сетевого трафика. Дополнительно, осуществлена настройка порта коммутатора, связанного с маршрутизатором, в режим TRUNK, обеспечивая передачу тегированного трафика между коммутаторами и маршрутизатором. Полученные навыки представляют собой важный этап в понимании и реализации современных сетевых конфигураций, способствуя оптимизации работы сетевой инфраструктуры.</w:t>
      </w:r>
    </w:p>
    <w:sectPr w:rsidR="00727E39" w:rsidRPr="00CC26BE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66EAB" w14:textId="77777777" w:rsidR="00804DE9" w:rsidRDefault="00804DE9" w:rsidP="0002180F">
      <w:r>
        <w:separator/>
      </w:r>
    </w:p>
  </w:endnote>
  <w:endnote w:type="continuationSeparator" w:id="0">
    <w:p w14:paraId="245F9C7B" w14:textId="77777777" w:rsidR="00804DE9" w:rsidRDefault="00804DE9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4BC02DD" w14:textId="77777777" w:rsidR="0002180F" w:rsidRPr="00C72183" w:rsidRDefault="0002180F" w:rsidP="00C72183">
        <w:pPr>
          <w:pStyle w:val="a9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110A0" w14:textId="77777777" w:rsidR="00804DE9" w:rsidRDefault="00804DE9" w:rsidP="0002180F">
      <w:r>
        <w:separator/>
      </w:r>
    </w:p>
  </w:footnote>
  <w:footnote w:type="continuationSeparator" w:id="0">
    <w:p w14:paraId="0DD84666" w14:textId="77777777" w:rsidR="00804DE9" w:rsidRDefault="00804DE9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75B76D9"/>
    <w:multiLevelType w:val="multilevel"/>
    <w:tmpl w:val="72DE29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B7A5A5F"/>
    <w:multiLevelType w:val="multilevel"/>
    <w:tmpl w:val="66CC05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>
    <w:abstractNumId w:val="29"/>
  </w:num>
  <w:num w:numId="2">
    <w:abstractNumId w:val="10"/>
  </w:num>
  <w:num w:numId="3">
    <w:abstractNumId w:val="3"/>
  </w:num>
  <w:num w:numId="4">
    <w:abstractNumId w:val="21"/>
  </w:num>
  <w:num w:numId="5">
    <w:abstractNumId w:val="19"/>
  </w:num>
  <w:num w:numId="6">
    <w:abstractNumId w:val="47"/>
  </w:num>
  <w:num w:numId="7">
    <w:abstractNumId w:val="18"/>
  </w:num>
  <w:num w:numId="8">
    <w:abstractNumId w:val="5"/>
  </w:num>
  <w:num w:numId="9">
    <w:abstractNumId w:val="23"/>
  </w:num>
  <w:num w:numId="10">
    <w:abstractNumId w:val="28"/>
  </w:num>
  <w:num w:numId="11">
    <w:abstractNumId w:val="38"/>
  </w:num>
  <w:num w:numId="12">
    <w:abstractNumId w:val="8"/>
  </w:num>
  <w:num w:numId="13">
    <w:abstractNumId w:val="36"/>
  </w:num>
  <w:num w:numId="14">
    <w:abstractNumId w:val="15"/>
  </w:num>
  <w:num w:numId="15">
    <w:abstractNumId w:val="11"/>
  </w:num>
  <w:num w:numId="16">
    <w:abstractNumId w:val="14"/>
  </w:num>
  <w:num w:numId="17">
    <w:abstractNumId w:val="4"/>
  </w:num>
  <w:num w:numId="18">
    <w:abstractNumId w:val="48"/>
  </w:num>
  <w:num w:numId="19">
    <w:abstractNumId w:val="20"/>
  </w:num>
  <w:num w:numId="20">
    <w:abstractNumId w:val="6"/>
  </w:num>
  <w:num w:numId="21">
    <w:abstractNumId w:val="17"/>
  </w:num>
  <w:num w:numId="22">
    <w:abstractNumId w:val="34"/>
  </w:num>
  <w:num w:numId="23">
    <w:abstractNumId w:val="26"/>
  </w:num>
  <w:num w:numId="24">
    <w:abstractNumId w:val="22"/>
  </w:num>
  <w:num w:numId="25">
    <w:abstractNumId w:val="41"/>
  </w:num>
  <w:num w:numId="26">
    <w:abstractNumId w:val="43"/>
  </w:num>
  <w:num w:numId="27">
    <w:abstractNumId w:val="12"/>
  </w:num>
  <w:num w:numId="28">
    <w:abstractNumId w:val="39"/>
  </w:num>
  <w:num w:numId="29">
    <w:abstractNumId w:val="33"/>
  </w:num>
  <w:num w:numId="30">
    <w:abstractNumId w:val="0"/>
  </w:num>
  <w:num w:numId="31">
    <w:abstractNumId w:val="24"/>
  </w:num>
  <w:num w:numId="32">
    <w:abstractNumId w:val="30"/>
  </w:num>
  <w:num w:numId="33">
    <w:abstractNumId w:val="32"/>
  </w:num>
  <w:num w:numId="34">
    <w:abstractNumId w:val="31"/>
  </w:num>
  <w:num w:numId="35">
    <w:abstractNumId w:val="45"/>
  </w:num>
  <w:num w:numId="36">
    <w:abstractNumId w:val="9"/>
  </w:num>
  <w:num w:numId="37">
    <w:abstractNumId w:val="16"/>
  </w:num>
  <w:num w:numId="38">
    <w:abstractNumId w:val="7"/>
  </w:num>
  <w:num w:numId="39">
    <w:abstractNumId w:val="37"/>
  </w:num>
  <w:num w:numId="40">
    <w:abstractNumId w:val="49"/>
  </w:num>
  <w:num w:numId="41">
    <w:abstractNumId w:val="46"/>
  </w:num>
  <w:num w:numId="42">
    <w:abstractNumId w:val="2"/>
  </w:num>
  <w:num w:numId="43">
    <w:abstractNumId w:val="44"/>
  </w:num>
  <w:num w:numId="44">
    <w:abstractNumId w:val="1"/>
  </w:num>
  <w:num w:numId="45">
    <w:abstractNumId w:val="40"/>
  </w:num>
  <w:num w:numId="46">
    <w:abstractNumId w:val="35"/>
  </w:num>
  <w:num w:numId="47">
    <w:abstractNumId w:val="42"/>
  </w:num>
  <w:num w:numId="48">
    <w:abstractNumId w:val="25"/>
  </w:num>
  <w:num w:numId="49">
    <w:abstractNumId w:val="27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16"/>
    <w:rsid w:val="00006B86"/>
    <w:rsid w:val="00016F54"/>
    <w:rsid w:val="0002120C"/>
    <w:rsid w:val="000214A2"/>
    <w:rsid w:val="000215AF"/>
    <w:rsid w:val="0002172C"/>
    <w:rsid w:val="0002180F"/>
    <w:rsid w:val="00024012"/>
    <w:rsid w:val="000244B3"/>
    <w:rsid w:val="00027B06"/>
    <w:rsid w:val="000308F9"/>
    <w:rsid w:val="00033227"/>
    <w:rsid w:val="00035EB2"/>
    <w:rsid w:val="0004168B"/>
    <w:rsid w:val="00041DA1"/>
    <w:rsid w:val="0005199D"/>
    <w:rsid w:val="00051D5E"/>
    <w:rsid w:val="00052F06"/>
    <w:rsid w:val="0006203D"/>
    <w:rsid w:val="000625A0"/>
    <w:rsid w:val="00062E16"/>
    <w:rsid w:val="00066074"/>
    <w:rsid w:val="000707C8"/>
    <w:rsid w:val="00070938"/>
    <w:rsid w:val="00072E4F"/>
    <w:rsid w:val="00080549"/>
    <w:rsid w:val="0008075E"/>
    <w:rsid w:val="00081499"/>
    <w:rsid w:val="00086D29"/>
    <w:rsid w:val="00090445"/>
    <w:rsid w:val="0009229F"/>
    <w:rsid w:val="000928CE"/>
    <w:rsid w:val="000A24A7"/>
    <w:rsid w:val="000A2CF1"/>
    <w:rsid w:val="000A67BE"/>
    <w:rsid w:val="000A6AC3"/>
    <w:rsid w:val="000B0B76"/>
    <w:rsid w:val="000B2CDF"/>
    <w:rsid w:val="000B4EC6"/>
    <w:rsid w:val="000B62E0"/>
    <w:rsid w:val="000B721A"/>
    <w:rsid w:val="000C031F"/>
    <w:rsid w:val="000C1E9D"/>
    <w:rsid w:val="000C2FEA"/>
    <w:rsid w:val="000C669A"/>
    <w:rsid w:val="000C6C45"/>
    <w:rsid w:val="000C759A"/>
    <w:rsid w:val="000D0669"/>
    <w:rsid w:val="000D0EF8"/>
    <w:rsid w:val="000D3622"/>
    <w:rsid w:val="000D39E6"/>
    <w:rsid w:val="000E184E"/>
    <w:rsid w:val="000E3183"/>
    <w:rsid w:val="000E320D"/>
    <w:rsid w:val="000E70C5"/>
    <w:rsid w:val="000F019B"/>
    <w:rsid w:val="000F3466"/>
    <w:rsid w:val="000F3479"/>
    <w:rsid w:val="000F57BF"/>
    <w:rsid w:val="00103CBB"/>
    <w:rsid w:val="00105890"/>
    <w:rsid w:val="00106B52"/>
    <w:rsid w:val="001124CA"/>
    <w:rsid w:val="00112CBF"/>
    <w:rsid w:val="00116F39"/>
    <w:rsid w:val="00120472"/>
    <w:rsid w:val="00120542"/>
    <w:rsid w:val="0012509F"/>
    <w:rsid w:val="00126EB2"/>
    <w:rsid w:val="001304FC"/>
    <w:rsid w:val="001306E1"/>
    <w:rsid w:val="00131F6C"/>
    <w:rsid w:val="00132059"/>
    <w:rsid w:val="00136236"/>
    <w:rsid w:val="00136CA2"/>
    <w:rsid w:val="00140388"/>
    <w:rsid w:val="00143E90"/>
    <w:rsid w:val="00143F0A"/>
    <w:rsid w:val="00146E7E"/>
    <w:rsid w:val="00150681"/>
    <w:rsid w:val="00152EAA"/>
    <w:rsid w:val="00153608"/>
    <w:rsid w:val="0016253D"/>
    <w:rsid w:val="00164280"/>
    <w:rsid w:val="00166165"/>
    <w:rsid w:val="001666C0"/>
    <w:rsid w:val="00166EDE"/>
    <w:rsid w:val="00173BB3"/>
    <w:rsid w:val="00177559"/>
    <w:rsid w:val="001778FE"/>
    <w:rsid w:val="0017797D"/>
    <w:rsid w:val="00181DE4"/>
    <w:rsid w:val="0018282D"/>
    <w:rsid w:val="00187D39"/>
    <w:rsid w:val="00192C63"/>
    <w:rsid w:val="00194A01"/>
    <w:rsid w:val="00195ACA"/>
    <w:rsid w:val="00196C1B"/>
    <w:rsid w:val="001A58D8"/>
    <w:rsid w:val="001A6DCD"/>
    <w:rsid w:val="001B5A1A"/>
    <w:rsid w:val="001C12C9"/>
    <w:rsid w:val="001C4464"/>
    <w:rsid w:val="001D1746"/>
    <w:rsid w:val="001D4B68"/>
    <w:rsid w:val="001D7ED5"/>
    <w:rsid w:val="001F2E9D"/>
    <w:rsid w:val="001F580D"/>
    <w:rsid w:val="00200D69"/>
    <w:rsid w:val="00201503"/>
    <w:rsid w:val="00206FA7"/>
    <w:rsid w:val="0021601F"/>
    <w:rsid w:val="002224A9"/>
    <w:rsid w:val="00226879"/>
    <w:rsid w:val="00234B9E"/>
    <w:rsid w:val="00234FC9"/>
    <w:rsid w:val="00237CDE"/>
    <w:rsid w:val="00241DF9"/>
    <w:rsid w:val="00246D66"/>
    <w:rsid w:val="00251008"/>
    <w:rsid w:val="00252044"/>
    <w:rsid w:val="002529BB"/>
    <w:rsid w:val="002533CF"/>
    <w:rsid w:val="002600AB"/>
    <w:rsid w:val="00263625"/>
    <w:rsid w:val="00271C67"/>
    <w:rsid w:val="00273F26"/>
    <w:rsid w:val="00280CA4"/>
    <w:rsid w:val="002816B2"/>
    <w:rsid w:val="00284869"/>
    <w:rsid w:val="00287069"/>
    <w:rsid w:val="0029169A"/>
    <w:rsid w:val="002931CA"/>
    <w:rsid w:val="002956BD"/>
    <w:rsid w:val="002A350E"/>
    <w:rsid w:val="002A4030"/>
    <w:rsid w:val="002A772B"/>
    <w:rsid w:val="002A7B49"/>
    <w:rsid w:val="002B0085"/>
    <w:rsid w:val="002B2B81"/>
    <w:rsid w:val="002B4F79"/>
    <w:rsid w:val="002B74A9"/>
    <w:rsid w:val="002B7C4C"/>
    <w:rsid w:val="002C07F3"/>
    <w:rsid w:val="002C30EF"/>
    <w:rsid w:val="002C4FB4"/>
    <w:rsid w:val="002C7DB0"/>
    <w:rsid w:val="002D30D6"/>
    <w:rsid w:val="002D3B42"/>
    <w:rsid w:val="002D3E8C"/>
    <w:rsid w:val="002D5C30"/>
    <w:rsid w:val="002D5FF4"/>
    <w:rsid w:val="002D62AC"/>
    <w:rsid w:val="002E427E"/>
    <w:rsid w:val="002E4A44"/>
    <w:rsid w:val="002E6644"/>
    <w:rsid w:val="002E6A2D"/>
    <w:rsid w:val="002F188E"/>
    <w:rsid w:val="002F3E1B"/>
    <w:rsid w:val="002F6184"/>
    <w:rsid w:val="00300DD1"/>
    <w:rsid w:val="003038F0"/>
    <w:rsid w:val="00307772"/>
    <w:rsid w:val="0031385C"/>
    <w:rsid w:val="00314D60"/>
    <w:rsid w:val="0032656E"/>
    <w:rsid w:val="00326699"/>
    <w:rsid w:val="00330703"/>
    <w:rsid w:val="0033118B"/>
    <w:rsid w:val="00331822"/>
    <w:rsid w:val="00336EEB"/>
    <w:rsid w:val="0033718F"/>
    <w:rsid w:val="00337192"/>
    <w:rsid w:val="00341382"/>
    <w:rsid w:val="00341CFF"/>
    <w:rsid w:val="00342A48"/>
    <w:rsid w:val="00343E04"/>
    <w:rsid w:val="00352422"/>
    <w:rsid w:val="0035246C"/>
    <w:rsid w:val="00352752"/>
    <w:rsid w:val="00352C5F"/>
    <w:rsid w:val="00353F7B"/>
    <w:rsid w:val="003714E3"/>
    <w:rsid w:val="00372C70"/>
    <w:rsid w:val="00374808"/>
    <w:rsid w:val="0037656B"/>
    <w:rsid w:val="00390A3C"/>
    <w:rsid w:val="0039405D"/>
    <w:rsid w:val="003969A3"/>
    <w:rsid w:val="003A164B"/>
    <w:rsid w:val="003A5DE0"/>
    <w:rsid w:val="003A768D"/>
    <w:rsid w:val="003B1D2B"/>
    <w:rsid w:val="003B31F7"/>
    <w:rsid w:val="003B3487"/>
    <w:rsid w:val="003B3807"/>
    <w:rsid w:val="003C7712"/>
    <w:rsid w:val="003C7B43"/>
    <w:rsid w:val="003D2B1A"/>
    <w:rsid w:val="003D538D"/>
    <w:rsid w:val="003D64AE"/>
    <w:rsid w:val="003D6586"/>
    <w:rsid w:val="003E49BA"/>
    <w:rsid w:val="003F228D"/>
    <w:rsid w:val="003F448A"/>
    <w:rsid w:val="003F5148"/>
    <w:rsid w:val="00403D50"/>
    <w:rsid w:val="00404D15"/>
    <w:rsid w:val="00405D24"/>
    <w:rsid w:val="004110A6"/>
    <w:rsid w:val="00413AAB"/>
    <w:rsid w:val="00413F28"/>
    <w:rsid w:val="00415897"/>
    <w:rsid w:val="0041714E"/>
    <w:rsid w:val="004213DA"/>
    <w:rsid w:val="004239AB"/>
    <w:rsid w:val="00424A87"/>
    <w:rsid w:val="00431493"/>
    <w:rsid w:val="00433D57"/>
    <w:rsid w:val="00445992"/>
    <w:rsid w:val="00445B42"/>
    <w:rsid w:val="00455B48"/>
    <w:rsid w:val="004614D0"/>
    <w:rsid w:val="00461F76"/>
    <w:rsid w:val="00462B75"/>
    <w:rsid w:val="00463F33"/>
    <w:rsid w:val="00465993"/>
    <w:rsid w:val="00467E23"/>
    <w:rsid w:val="00470306"/>
    <w:rsid w:val="0047051B"/>
    <w:rsid w:val="00474DAE"/>
    <w:rsid w:val="0047521D"/>
    <w:rsid w:val="004854B5"/>
    <w:rsid w:val="00485C41"/>
    <w:rsid w:val="00486776"/>
    <w:rsid w:val="00490A54"/>
    <w:rsid w:val="004942CF"/>
    <w:rsid w:val="004950FB"/>
    <w:rsid w:val="004A1A48"/>
    <w:rsid w:val="004A3B0B"/>
    <w:rsid w:val="004A3B33"/>
    <w:rsid w:val="004B0FA2"/>
    <w:rsid w:val="004B6CFB"/>
    <w:rsid w:val="004C4AC1"/>
    <w:rsid w:val="004C674A"/>
    <w:rsid w:val="004D6737"/>
    <w:rsid w:val="004D6C6A"/>
    <w:rsid w:val="004E32E3"/>
    <w:rsid w:val="004E42F5"/>
    <w:rsid w:val="004E686D"/>
    <w:rsid w:val="004E7C23"/>
    <w:rsid w:val="005044B3"/>
    <w:rsid w:val="00511A25"/>
    <w:rsid w:val="005132A1"/>
    <w:rsid w:val="005142FC"/>
    <w:rsid w:val="00520016"/>
    <w:rsid w:val="005201B7"/>
    <w:rsid w:val="00524674"/>
    <w:rsid w:val="00527076"/>
    <w:rsid w:val="0053021E"/>
    <w:rsid w:val="00532113"/>
    <w:rsid w:val="005347FA"/>
    <w:rsid w:val="005364DC"/>
    <w:rsid w:val="005401F2"/>
    <w:rsid w:val="00540A53"/>
    <w:rsid w:val="005433F5"/>
    <w:rsid w:val="005435B1"/>
    <w:rsid w:val="0054472D"/>
    <w:rsid w:val="00550B10"/>
    <w:rsid w:val="00552C4F"/>
    <w:rsid w:val="00557A74"/>
    <w:rsid w:val="00557E4F"/>
    <w:rsid w:val="00567557"/>
    <w:rsid w:val="00571F42"/>
    <w:rsid w:val="005733F9"/>
    <w:rsid w:val="00580FF5"/>
    <w:rsid w:val="0058416B"/>
    <w:rsid w:val="0059480B"/>
    <w:rsid w:val="00594EA9"/>
    <w:rsid w:val="005A0FE6"/>
    <w:rsid w:val="005A2A15"/>
    <w:rsid w:val="005A3E5C"/>
    <w:rsid w:val="005B46AB"/>
    <w:rsid w:val="005B566D"/>
    <w:rsid w:val="005C29D5"/>
    <w:rsid w:val="005C54BD"/>
    <w:rsid w:val="005C6680"/>
    <w:rsid w:val="005C720A"/>
    <w:rsid w:val="005C730B"/>
    <w:rsid w:val="005D17DF"/>
    <w:rsid w:val="005D32D1"/>
    <w:rsid w:val="005D4FAE"/>
    <w:rsid w:val="005E0103"/>
    <w:rsid w:val="005E2B00"/>
    <w:rsid w:val="005E3C66"/>
    <w:rsid w:val="005E4ECC"/>
    <w:rsid w:val="005E5FF9"/>
    <w:rsid w:val="005F33CB"/>
    <w:rsid w:val="005F4DA1"/>
    <w:rsid w:val="00601D5A"/>
    <w:rsid w:val="006030CC"/>
    <w:rsid w:val="00603FAE"/>
    <w:rsid w:val="006127F5"/>
    <w:rsid w:val="00615ECA"/>
    <w:rsid w:val="00620DA9"/>
    <w:rsid w:val="00620E50"/>
    <w:rsid w:val="00625238"/>
    <w:rsid w:val="00625681"/>
    <w:rsid w:val="006259AE"/>
    <w:rsid w:val="00626564"/>
    <w:rsid w:val="00630131"/>
    <w:rsid w:val="00634814"/>
    <w:rsid w:val="006375AF"/>
    <w:rsid w:val="00643503"/>
    <w:rsid w:val="00647603"/>
    <w:rsid w:val="006477FD"/>
    <w:rsid w:val="00651F7A"/>
    <w:rsid w:val="0065237C"/>
    <w:rsid w:val="00653160"/>
    <w:rsid w:val="00656D15"/>
    <w:rsid w:val="00657326"/>
    <w:rsid w:val="00657FFC"/>
    <w:rsid w:val="00664E5B"/>
    <w:rsid w:val="00665522"/>
    <w:rsid w:val="0066628E"/>
    <w:rsid w:val="006775DC"/>
    <w:rsid w:val="00683E64"/>
    <w:rsid w:val="0068470A"/>
    <w:rsid w:val="006854F9"/>
    <w:rsid w:val="00690FF0"/>
    <w:rsid w:val="006938AF"/>
    <w:rsid w:val="0069490B"/>
    <w:rsid w:val="00696F41"/>
    <w:rsid w:val="006A42CB"/>
    <w:rsid w:val="006A5021"/>
    <w:rsid w:val="006B5E93"/>
    <w:rsid w:val="006B6E63"/>
    <w:rsid w:val="006C18DA"/>
    <w:rsid w:val="006C282F"/>
    <w:rsid w:val="006C565E"/>
    <w:rsid w:val="006D0397"/>
    <w:rsid w:val="006D075D"/>
    <w:rsid w:val="006D4656"/>
    <w:rsid w:val="006D7379"/>
    <w:rsid w:val="006F20BB"/>
    <w:rsid w:val="00701ADC"/>
    <w:rsid w:val="007049A4"/>
    <w:rsid w:val="00707EE1"/>
    <w:rsid w:val="00712182"/>
    <w:rsid w:val="007151DF"/>
    <w:rsid w:val="007162FC"/>
    <w:rsid w:val="00721240"/>
    <w:rsid w:val="007242A0"/>
    <w:rsid w:val="007260EC"/>
    <w:rsid w:val="00727E39"/>
    <w:rsid w:val="00734769"/>
    <w:rsid w:val="00734A36"/>
    <w:rsid w:val="00734F83"/>
    <w:rsid w:val="007358F8"/>
    <w:rsid w:val="00747212"/>
    <w:rsid w:val="00753C9E"/>
    <w:rsid w:val="00754AFA"/>
    <w:rsid w:val="00755256"/>
    <w:rsid w:val="00757B7F"/>
    <w:rsid w:val="00757EC1"/>
    <w:rsid w:val="00760887"/>
    <w:rsid w:val="007612C7"/>
    <w:rsid w:val="007628E7"/>
    <w:rsid w:val="00764548"/>
    <w:rsid w:val="00767314"/>
    <w:rsid w:val="007674B4"/>
    <w:rsid w:val="007715B6"/>
    <w:rsid w:val="00773DDD"/>
    <w:rsid w:val="00776863"/>
    <w:rsid w:val="00777098"/>
    <w:rsid w:val="00777516"/>
    <w:rsid w:val="00785FF0"/>
    <w:rsid w:val="007900CD"/>
    <w:rsid w:val="00790153"/>
    <w:rsid w:val="007B2A9E"/>
    <w:rsid w:val="007B40EB"/>
    <w:rsid w:val="007C55D8"/>
    <w:rsid w:val="007C5DD0"/>
    <w:rsid w:val="007D2F09"/>
    <w:rsid w:val="007E25B2"/>
    <w:rsid w:val="007E5BD0"/>
    <w:rsid w:val="007E6211"/>
    <w:rsid w:val="007E786B"/>
    <w:rsid w:val="007F0C11"/>
    <w:rsid w:val="007F31BE"/>
    <w:rsid w:val="007F3CD3"/>
    <w:rsid w:val="007F525E"/>
    <w:rsid w:val="007F61A7"/>
    <w:rsid w:val="00801374"/>
    <w:rsid w:val="00804BAB"/>
    <w:rsid w:val="00804DE9"/>
    <w:rsid w:val="00810104"/>
    <w:rsid w:val="00813F2C"/>
    <w:rsid w:val="00815747"/>
    <w:rsid w:val="0082146E"/>
    <w:rsid w:val="00822BE1"/>
    <w:rsid w:val="008231F4"/>
    <w:rsid w:val="0082444F"/>
    <w:rsid w:val="00827174"/>
    <w:rsid w:val="008331DB"/>
    <w:rsid w:val="00837726"/>
    <w:rsid w:val="00837A4D"/>
    <w:rsid w:val="0084077C"/>
    <w:rsid w:val="00843CE2"/>
    <w:rsid w:val="00847744"/>
    <w:rsid w:val="00870D1E"/>
    <w:rsid w:val="00871F1E"/>
    <w:rsid w:val="00886CA6"/>
    <w:rsid w:val="00895DD4"/>
    <w:rsid w:val="008A68C2"/>
    <w:rsid w:val="008A7E3A"/>
    <w:rsid w:val="008B4C8D"/>
    <w:rsid w:val="008B6083"/>
    <w:rsid w:val="008C376C"/>
    <w:rsid w:val="008C3C2F"/>
    <w:rsid w:val="008C7A8E"/>
    <w:rsid w:val="008C7F36"/>
    <w:rsid w:val="008D017A"/>
    <w:rsid w:val="008D1AAC"/>
    <w:rsid w:val="008D1B8A"/>
    <w:rsid w:val="008D2996"/>
    <w:rsid w:val="008D63D8"/>
    <w:rsid w:val="008D6E5D"/>
    <w:rsid w:val="008E080A"/>
    <w:rsid w:val="008E19CD"/>
    <w:rsid w:val="008E39EA"/>
    <w:rsid w:val="008F194B"/>
    <w:rsid w:val="008F48AC"/>
    <w:rsid w:val="0090030E"/>
    <w:rsid w:val="00903FA3"/>
    <w:rsid w:val="009042D8"/>
    <w:rsid w:val="00913AE7"/>
    <w:rsid w:val="00913C6A"/>
    <w:rsid w:val="009148A8"/>
    <w:rsid w:val="00921512"/>
    <w:rsid w:val="00921FBF"/>
    <w:rsid w:val="0092570F"/>
    <w:rsid w:val="009265C5"/>
    <w:rsid w:val="00926DFF"/>
    <w:rsid w:val="00930FE9"/>
    <w:rsid w:val="00933196"/>
    <w:rsid w:val="009348D5"/>
    <w:rsid w:val="00934C58"/>
    <w:rsid w:val="009456FB"/>
    <w:rsid w:val="00945836"/>
    <w:rsid w:val="009478AA"/>
    <w:rsid w:val="00950472"/>
    <w:rsid w:val="00951A99"/>
    <w:rsid w:val="00952284"/>
    <w:rsid w:val="00954EF7"/>
    <w:rsid w:val="009600E8"/>
    <w:rsid w:val="009604D9"/>
    <w:rsid w:val="0096234D"/>
    <w:rsid w:val="00964914"/>
    <w:rsid w:val="00965BFC"/>
    <w:rsid w:val="00967A74"/>
    <w:rsid w:val="009715CB"/>
    <w:rsid w:val="00975193"/>
    <w:rsid w:val="009764C1"/>
    <w:rsid w:val="009770B0"/>
    <w:rsid w:val="0098058E"/>
    <w:rsid w:val="00984913"/>
    <w:rsid w:val="00985EDC"/>
    <w:rsid w:val="009862E5"/>
    <w:rsid w:val="00986BC9"/>
    <w:rsid w:val="00990E37"/>
    <w:rsid w:val="00992C96"/>
    <w:rsid w:val="00993B8E"/>
    <w:rsid w:val="00996453"/>
    <w:rsid w:val="00996E77"/>
    <w:rsid w:val="009A1DFC"/>
    <w:rsid w:val="009A55A0"/>
    <w:rsid w:val="009A6312"/>
    <w:rsid w:val="009B089A"/>
    <w:rsid w:val="009B120D"/>
    <w:rsid w:val="009B5947"/>
    <w:rsid w:val="009B751E"/>
    <w:rsid w:val="009C14CB"/>
    <w:rsid w:val="009C4503"/>
    <w:rsid w:val="009D2232"/>
    <w:rsid w:val="009D29D1"/>
    <w:rsid w:val="009D417C"/>
    <w:rsid w:val="009D55AD"/>
    <w:rsid w:val="009E1112"/>
    <w:rsid w:val="009E11AB"/>
    <w:rsid w:val="009E13DE"/>
    <w:rsid w:val="009E18F8"/>
    <w:rsid w:val="009E3329"/>
    <w:rsid w:val="009F3F79"/>
    <w:rsid w:val="009F406E"/>
    <w:rsid w:val="009F4E1B"/>
    <w:rsid w:val="009F6F6D"/>
    <w:rsid w:val="00A0685B"/>
    <w:rsid w:val="00A15374"/>
    <w:rsid w:val="00A1595E"/>
    <w:rsid w:val="00A17453"/>
    <w:rsid w:val="00A17BE2"/>
    <w:rsid w:val="00A24549"/>
    <w:rsid w:val="00A3101B"/>
    <w:rsid w:val="00A33900"/>
    <w:rsid w:val="00A36003"/>
    <w:rsid w:val="00A37C30"/>
    <w:rsid w:val="00A41C89"/>
    <w:rsid w:val="00A44B9D"/>
    <w:rsid w:val="00A456C7"/>
    <w:rsid w:val="00A45B0F"/>
    <w:rsid w:val="00A46E6E"/>
    <w:rsid w:val="00A474A0"/>
    <w:rsid w:val="00A50B3E"/>
    <w:rsid w:val="00A54F2D"/>
    <w:rsid w:val="00A552DE"/>
    <w:rsid w:val="00A57D9F"/>
    <w:rsid w:val="00A628E0"/>
    <w:rsid w:val="00A73C84"/>
    <w:rsid w:val="00A7478F"/>
    <w:rsid w:val="00A74901"/>
    <w:rsid w:val="00A94035"/>
    <w:rsid w:val="00A971E0"/>
    <w:rsid w:val="00AA391E"/>
    <w:rsid w:val="00AA4EE9"/>
    <w:rsid w:val="00AA5382"/>
    <w:rsid w:val="00AC437F"/>
    <w:rsid w:val="00AD0B0F"/>
    <w:rsid w:val="00AD1B6F"/>
    <w:rsid w:val="00AD1BFF"/>
    <w:rsid w:val="00AD3198"/>
    <w:rsid w:val="00AD3E09"/>
    <w:rsid w:val="00AD55D4"/>
    <w:rsid w:val="00AE2AD4"/>
    <w:rsid w:val="00AF006F"/>
    <w:rsid w:val="00AF6555"/>
    <w:rsid w:val="00AF6BA2"/>
    <w:rsid w:val="00B01549"/>
    <w:rsid w:val="00B04FE2"/>
    <w:rsid w:val="00B10DB1"/>
    <w:rsid w:val="00B20256"/>
    <w:rsid w:val="00B2042C"/>
    <w:rsid w:val="00B20FC6"/>
    <w:rsid w:val="00B30C28"/>
    <w:rsid w:val="00B31B88"/>
    <w:rsid w:val="00B328EC"/>
    <w:rsid w:val="00B366F0"/>
    <w:rsid w:val="00B41F00"/>
    <w:rsid w:val="00B45367"/>
    <w:rsid w:val="00B51C49"/>
    <w:rsid w:val="00B61191"/>
    <w:rsid w:val="00B613E6"/>
    <w:rsid w:val="00B61446"/>
    <w:rsid w:val="00B632F0"/>
    <w:rsid w:val="00B637EC"/>
    <w:rsid w:val="00B67297"/>
    <w:rsid w:val="00B70369"/>
    <w:rsid w:val="00B71FEE"/>
    <w:rsid w:val="00B727FC"/>
    <w:rsid w:val="00B73628"/>
    <w:rsid w:val="00B904C1"/>
    <w:rsid w:val="00B906D4"/>
    <w:rsid w:val="00B90FDE"/>
    <w:rsid w:val="00B923A5"/>
    <w:rsid w:val="00B93732"/>
    <w:rsid w:val="00BA28E9"/>
    <w:rsid w:val="00BA50FA"/>
    <w:rsid w:val="00BB3384"/>
    <w:rsid w:val="00BB55B8"/>
    <w:rsid w:val="00BC14F4"/>
    <w:rsid w:val="00BE162F"/>
    <w:rsid w:val="00BE66A1"/>
    <w:rsid w:val="00BF13FF"/>
    <w:rsid w:val="00BF7993"/>
    <w:rsid w:val="00BF7D8B"/>
    <w:rsid w:val="00C012DB"/>
    <w:rsid w:val="00C01B0E"/>
    <w:rsid w:val="00C03BE7"/>
    <w:rsid w:val="00C11FA2"/>
    <w:rsid w:val="00C209D5"/>
    <w:rsid w:val="00C21B6C"/>
    <w:rsid w:val="00C42959"/>
    <w:rsid w:val="00C43EB0"/>
    <w:rsid w:val="00C44C56"/>
    <w:rsid w:val="00C44E77"/>
    <w:rsid w:val="00C519B6"/>
    <w:rsid w:val="00C51E65"/>
    <w:rsid w:val="00C57EEF"/>
    <w:rsid w:val="00C60A88"/>
    <w:rsid w:val="00C615BB"/>
    <w:rsid w:val="00C6314C"/>
    <w:rsid w:val="00C66365"/>
    <w:rsid w:val="00C72183"/>
    <w:rsid w:val="00C736EC"/>
    <w:rsid w:val="00C7552A"/>
    <w:rsid w:val="00C755B2"/>
    <w:rsid w:val="00C771C4"/>
    <w:rsid w:val="00C849B5"/>
    <w:rsid w:val="00C87785"/>
    <w:rsid w:val="00C915FF"/>
    <w:rsid w:val="00C91D3A"/>
    <w:rsid w:val="00C94AE0"/>
    <w:rsid w:val="00C969C1"/>
    <w:rsid w:val="00C96B8E"/>
    <w:rsid w:val="00CA1852"/>
    <w:rsid w:val="00CA5451"/>
    <w:rsid w:val="00CA6C11"/>
    <w:rsid w:val="00CB75BC"/>
    <w:rsid w:val="00CC0524"/>
    <w:rsid w:val="00CC26BE"/>
    <w:rsid w:val="00CC4205"/>
    <w:rsid w:val="00CC5700"/>
    <w:rsid w:val="00CC6296"/>
    <w:rsid w:val="00CC7A40"/>
    <w:rsid w:val="00CD231D"/>
    <w:rsid w:val="00CD3EB2"/>
    <w:rsid w:val="00CD5C73"/>
    <w:rsid w:val="00CD71AD"/>
    <w:rsid w:val="00CE4EF9"/>
    <w:rsid w:val="00CF6056"/>
    <w:rsid w:val="00D00C64"/>
    <w:rsid w:val="00D02D4C"/>
    <w:rsid w:val="00D0475A"/>
    <w:rsid w:val="00D04B54"/>
    <w:rsid w:val="00D05E53"/>
    <w:rsid w:val="00D0654B"/>
    <w:rsid w:val="00D10F56"/>
    <w:rsid w:val="00D27F6E"/>
    <w:rsid w:val="00D34330"/>
    <w:rsid w:val="00D347AF"/>
    <w:rsid w:val="00D347D3"/>
    <w:rsid w:val="00D36C22"/>
    <w:rsid w:val="00D40C00"/>
    <w:rsid w:val="00D444E8"/>
    <w:rsid w:val="00D45F03"/>
    <w:rsid w:val="00D506B3"/>
    <w:rsid w:val="00D513E9"/>
    <w:rsid w:val="00D52101"/>
    <w:rsid w:val="00D570ED"/>
    <w:rsid w:val="00D622F2"/>
    <w:rsid w:val="00D62F75"/>
    <w:rsid w:val="00D644D5"/>
    <w:rsid w:val="00D7328A"/>
    <w:rsid w:val="00D73C36"/>
    <w:rsid w:val="00D74DCE"/>
    <w:rsid w:val="00D7611D"/>
    <w:rsid w:val="00D801DC"/>
    <w:rsid w:val="00D82495"/>
    <w:rsid w:val="00D940AA"/>
    <w:rsid w:val="00DA2F06"/>
    <w:rsid w:val="00DA3648"/>
    <w:rsid w:val="00DA7C82"/>
    <w:rsid w:val="00DB1AE3"/>
    <w:rsid w:val="00DB27AC"/>
    <w:rsid w:val="00DB4C04"/>
    <w:rsid w:val="00DC1B09"/>
    <w:rsid w:val="00DF362A"/>
    <w:rsid w:val="00DF71B3"/>
    <w:rsid w:val="00DF7735"/>
    <w:rsid w:val="00E00BA5"/>
    <w:rsid w:val="00E01D70"/>
    <w:rsid w:val="00E05E63"/>
    <w:rsid w:val="00E11D82"/>
    <w:rsid w:val="00E14232"/>
    <w:rsid w:val="00E22284"/>
    <w:rsid w:val="00E22832"/>
    <w:rsid w:val="00E26349"/>
    <w:rsid w:val="00E30302"/>
    <w:rsid w:val="00E36484"/>
    <w:rsid w:val="00E364DC"/>
    <w:rsid w:val="00E37720"/>
    <w:rsid w:val="00E47141"/>
    <w:rsid w:val="00E51362"/>
    <w:rsid w:val="00E60747"/>
    <w:rsid w:val="00E6129F"/>
    <w:rsid w:val="00E7252C"/>
    <w:rsid w:val="00E731AA"/>
    <w:rsid w:val="00E745F8"/>
    <w:rsid w:val="00E829E7"/>
    <w:rsid w:val="00E83389"/>
    <w:rsid w:val="00E833BF"/>
    <w:rsid w:val="00E86426"/>
    <w:rsid w:val="00E951CF"/>
    <w:rsid w:val="00E957E4"/>
    <w:rsid w:val="00E97B45"/>
    <w:rsid w:val="00EA1148"/>
    <w:rsid w:val="00EA3B1D"/>
    <w:rsid w:val="00EA79BC"/>
    <w:rsid w:val="00EB350A"/>
    <w:rsid w:val="00EB7C38"/>
    <w:rsid w:val="00ED3575"/>
    <w:rsid w:val="00ED38CC"/>
    <w:rsid w:val="00ED438A"/>
    <w:rsid w:val="00ED56F0"/>
    <w:rsid w:val="00EE1F7E"/>
    <w:rsid w:val="00EE2E15"/>
    <w:rsid w:val="00EE366F"/>
    <w:rsid w:val="00EE3A23"/>
    <w:rsid w:val="00EE3B59"/>
    <w:rsid w:val="00EE3F95"/>
    <w:rsid w:val="00EF07F5"/>
    <w:rsid w:val="00EF118F"/>
    <w:rsid w:val="00EF2A3E"/>
    <w:rsid w:val="00F00113"/>
    <w:rsid w:val="00F0258F"/>
    <w:rsid w:val="00F04F95"/>
    <w:rsid w:val="00F05D8B"/>
    <w:rsid w:val="00F105F6"/>
    <w:rsid w:val="00F12388"/>
    <w:rsid w:val="00F21530"/>
    <w:rsid w:val="00F22073"/>
    <w:rsid w:val="00F24318"/>
    <w:rsid w:val="00F2448E"/>
    <w:rsid w:val="00F26346"/>
    <w:rsid w:val="00F2757A"/>
    <w:rsid w:val="00F309E4"/>
    <w:rsid w:val="00F30D07"/>
    <w:rsid w:val="00F40534"/>
    <w:rsid w:val="00F42B55"/>
    <w:rsid w:val="00F50713"/>
    <w:rsid w:val="00F55D21"/>
    <w:rsid w:val="00F57E13"/>
    <w:rsid w:val="00F61395"/>
    <w:rsid w:val="00F62542"/>
    <w:rsid w:val="00F62EC3"/>
    <w:rsid w:val="00F6317F"/>
    <w:rsid w:val="00F631E2"/>
    <w:rsid w:val="00F657CF"/>
    <w:rsid w:val="00F65A25"/>
    <w:rsid w:val="00F65ADD"/>
    <w:rsid w:val="00F663B6"/>
    <w:rsid w:val="00F74620"/>
    <w:rsid w:val="00F8456F"/>
    <w:rsid w:val="00F84D40"/>
    <w:rsid w:val="00F86197"/>
    <w:rsid w:val="00F8745B"/>
    <w:rsid w:val="00F87EBD"/>
    <w:rsid w:val="00F90E6C"/>
    <w:rsid w:val="00F95308"/>
    <w:rsid w:val="00F960C9"/>
    <w:rsid w:val="00F9799A"/>
    <w:rsid w:val="00F97E02"/>
    <w:rsid w:val="00FA0C21"/>
    <w:rsid w:val="00FA1CB4"/>
    <w:rsid w:val="00FA3569"/>
    <w:rsid w:val="00FA396D"/>
    <w:rsid w:val="00FA4C6E"/>
    <w:rsid w:val="00FA7569"/>
    <w:rsid w:val="00FB3AFA"/>
    <w:rsid w:val="00FB6F1B"/>
    <w:rsid w:val="00FC00B7"/>
    <w:rsid w:val="00FC0135"/>
    <w:rsid w:val="00FC12B4"/>
    <w:rsid w:val="00FC2775"/>
    <w:rsid w:val="00FD0012"/>
    <w:rsid w:val="00FD299C"/>
    <w:rsid w:val="00FD2F84"/>
    <w:rsid w:val="00FD5EB8"/>
    <w:rsid w:val="00FE1BA9"/>
    <w:rsid w:val="00FE207A"/>
    <w:rsid w:val="00FE50E4"/>
    <w:rsid w:val="00FF08F7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D7BD4"/>
  <w15:docId w15:val="{481AA905-39C2-4D77-8513-BFB26C45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a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a0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2180F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2180F"/>
    <w:rPr>
      <w:sz w:val="24"/>
      <w:szCs w:val="24"/>
    </w:rPr>
  </w:style>
  <w:style w:type="paragraph" w:customStyle="1" w:styleId="DIV1">
    <w:name w:val="DIV1"/>
    <w:basedOn w:val="ab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ab">
    <w:name w:val="List Paragraph"/>
    <w:basedOn w:val="a"/>
    <w:uiPriority w:val="34"/>
    <w:qFormat/>
    <w:rsid w:val="008331DB"/>
    <w:pPr>
      <w:ind w:left="720"/>
      <w:contextualSpacing/>
    </w:pPr>
  </w:style>
  <w:style w:type="paragraph" w:styleId="ac">
    <w:name w:val="Bibliography"/>
    <w:basedOn w:val="a"/>
    <w:next w:val="a"/>
    <w:uiPriority w:val="37"/>
    <w:unhideWhenUsed/>
    <w:rsid w:val="00EE1F7E"/>
  </w:style>
  <w:style w:type="paragraph" w:customStyle="1" w:styleId="DIV2">
    <w:name w:val="DIV2"/>
    <w:basedOn w:val="ab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31">
    <w:name w:val="toc 3"/>
    <w:basedOn w:val="a"/>
    <w:next w:val="a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11">
    <w:name w:val="toc 1"/>
    <w:basedOn w:val="a"/>
    <w:next w:val="a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21">
    <w:name w:val="toc 2"/>
    <w:basedOn w:val="a"/>
    <w:next w:val="a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ae">
    <w:name w:val="Placeholder Text"/>
    <w:basedOn w:val="a0"/>
    <w:uiPriority w:val="99"/>
    <w:semiHidden/>
    <w:rsid w:val="00ED438A"/>
    <w:rPr>
      <w:color w:val="808080"/>
    </w:rPr>
  </w:style>
  <w:style w:type="table" w:styleId="af">
    <w:name w:val="Table Grid"/>
    <w:basedOn w:val="a1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41">
    <w:name w:val="toc 4"/>
    <w:basedOn w:val="a"/>
    <w:next w:val="a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643</TotalTime>
  <Pages>6</Pages>
  <Words>742</Words>
  <Characters>4233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606</cp:revision>
  <cp:lastPrinted>2025-11-29T11:35:00Z</cp:lastPrinted>
  <dcterms:created xsi:type="dcterms:W3CDTF">2025-10-21T14:15:00Z</dcterms:created>
  <dcterms:modified xsi:type="dcterms:W3CDTF">2025-12-02T15:50:00Z</dcterms:modified>
  <cp:category/>
</cp:coreProperties>
</file>
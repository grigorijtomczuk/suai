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219D3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EB58E52" w14:textId="47FBCD15" w:rsidR="00413AAB" w:rsidRPr="000D0669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2F188E" w:rsidRPr="000D0669">
        <w:t>42</w:t>
      </w:r>
    </w:p>
    <w:p w14:paraId="66218B0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FDF379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5C66F071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164E14B" w14:textId="412677D2" w:rsidR="00413AAB" w:rsidRPr="00AD3198" w:rsidRDefault="002F188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2F188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3C5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5615A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E7B4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3C2B18E5" w14:textId="03DFCB99" w:rsidR="00413AAB" w:rsidRPr="002F188E" w:rsidRDefault="002F188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Д. </w:t>
            </w:r>
            <w:r w:rsidRPr="002F188E">
              <w:t>Савельева</w:t>
            </w:r>
          </w:p>
        </w:tc>
      </w:tr>
      <w:tr w:rsidR="00413AAB" w14:paraId="1B467991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304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C09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1FF0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2775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9AB8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9B27E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BDC95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FAEB182" w14:textId="572CBC42" w:rsidR="00413AAB" w:rsidRPr="00701ADC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FC0135">
              <w:rPr>
                <w:lang w:val="en-US"/>
              </w:rPr>
              <w:t xml:space="preserve"> </w:t>
            </w:r>
            <w:r w:rsidR="00FC0135">
              <w:t xml:space="preserve">№ </w:t>
            </w:r>
            <w:r w:rsidR="00701ADC">
              <w:rPr>
                <w:lang w:val="en-US"/>
              </w:rPr>
              <w:t>3</w:t>
            </w:r>
          </w:p>
        </w:tc>
      </w:tr>
      <w:tr w:rsidR="00413AAB" w:rsidRPr="00D347AF" w14:paraId="5B2FDBB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85F4D93" w14:textId="6FD190F5" w:rsidR="00413AAB" w:rsidRPr="00D347AF" w:rsidRDefault="004950FB" w:rsidP="00D347AF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4950FB">
              <w:rPr>
                <w:b w:val="0"/>
                <w:szCs w:val="32"/>
              </w:rPr>
              <w:t>VLAN</w:t>
            </w:r>
          </w:p>
        </w:tc>
      </w:tr>
      <w:tr w:rsidR="00413AAB" w14:paraId="6A48F35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0DCB9C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0E8540B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AD32DF" w14:textId="3D415234" w:rsidR="00413AAB" w:rsidRDefault="002F188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F188E">
              <w:rPr>
                <w:sz w:val="28"/>
                <w:szCs w:val="28"/>
                <w:lang w:val="ru-RU"/>
              </w:rPr>
              <w:t>ИНФОКОММУНИКАЦИОННЫЕ СИСТЕМЫ И СЕТИ</w:t>
            </w:r>
          </w:p>
        </w:tc>
      </w:tr>
      <w:tr w:rsidR="00413AAB" w14:paraId="5CA6BB6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0FC289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36FB8F5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5ABD1313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7495F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6AE75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F9C8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5326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B4BD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A980C0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2B798FA3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1AB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EC1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97FB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E45B5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172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F74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88222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E930604" w14:textId="6DFB6E93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AD3E09">
        <w:t>2025</w:t>
      </w:r>
      <w:r w:rsidR="003B3807">
        <w:rPr>
          <w:lang w:val="en-US"/>
        </w:rPr>
        <w:br w:type="page"/>
      </w:r>
    </w:p>
    <w:p w14:paraId="4B1A7D83" w14:textId="2E23A52C" w:rsidR="008331DB" w:rsidRPr="00C72183" w:rsidRDefault="00467E23" w:rsidP="00C72183">
      <w:pPr>
        <w:pStyle w:val="DIV1"/>
      </w:pPr>
      <w:r w:rsidRPr="00467E23">
        <w:lastRenderedPageBreak/>
        <w:t>Цель работы</w:t>
      </w:r>
    </w:p>
    <w:p w14:paraId="524DE7CD" w14:textId="150376B6" w:rsidR="00C72183" w:rsidRDefault="00F9799A" w:rsidP="007F61A7">
      <w:pPr>
        <w:pStyle w:val="MAINTEXT1"/>
      </w:pPr>
      <w:r>
        <w:t>Цель работы:</w:t>
      </w:r>
      <w:r w:rsidR="002224A9" w:rsidRPr="0039405D">
        <w:t xml:space="preserve"> </w:t>
      </w:r>
      <w:r w:rsidR="0039405D" w:rsidRPr="0039405D">
        <w:t xml:space="preserve">получение практических навыков сегментирования сети с использованием технологии </w:t>
      </w:r>
      <w:r w:rsidR="0039405D" w:rsidRPr="0039405D">
        <w:rPr>
          <w:lang w:val="en-US"/>
        </w:rPr>
        <w:t>VLAN</w:t>
      </w:r>
      <w:r w:rsidR="0039405D" w:rsidRPr="0039405D">
        <w:t xml:space="preserve"> (</w:t>
      </w:r>
      <w:r w:rsidR="00EA1148">
        <w:t>с</w:t>
      </w:r>
      <w:r w:rsidR="0039405D" w:rsidRPr="0039405D">
        <w:t xml:space="preserve">тандарт </w:t>
      </w:r>
      <w:r w:rsidR="0039405D" w:rsidRPr="0039405D">
        <w:rPr>
          <w:lang w:val="en-US"/>
        </w:rPr>
        <w:t>IEEE</w:t>
      </w:r>
      <w:r w:rsidR="0039405D" w:rsidRPr="0039405D">
        <w:t xml:space="preserve"> 802.1</w:t>
      </w:r>
      <w:r w:rsidR="0039405D" w:rsidRPr="0039405D">
        <w:rPr>
          <w:lang w:val="en-US"/>
        </w:rPr>
        <w:t>Q</w:t>
      </w:r>
      <w:r w:rsidR="0039405D" w:rsidRPr="0039405D">
        <w:t>) и конфигурирования оборудования для оптимальной работы сети</w:t>
      </w:r>
      <w:r w:rsidRPr="00F9799A">
        <w:t>.</w:t>
      </w:r>
    </w:p>
    <w:p w14:paraId="61A2C456" w14:textId="41C8274F" w:rsidR="00086D29" w:rsidRDefault="00FA0C21" w:rsidP="00086D29">
      <w:pPr>
        <w:pStyle w:val="DIV1"/>
        <w:rPr>
          <w:lang w:val="en-US"/>
        </w:rPr>
      </w:pPr>
      <w:r w:rsidRPr="00FA0C21">
        <w:t>Задание</w:t>
      </w:r>
    </w:p>
    <w:p w14:paraId="4DE6CC51" w14:textId="0C65AFB2" w:rsidR="00086D29" w:rsidRPr="00086D29" w:rsidRDefault="00086D29" w:rsidP="00E00BA5">
      <w:pPr>
        <w:pStyle w:val="LIST1"/>
      </w:pPr>
      <w:r w:rsidRPr="00086D29">
        <w:t>Задание строится на основе выполненного практического задания №1</w:t>
      </w:r>
    </w:p>
    <w:p w14:paraId="06BCE52B" w14:textId="0600E2D7" w:rsidR="00086D29" w:rsidRPr="00086D29" w:rsidRDefault="00086D29" w:rsidP="00E00BA5">
      <w:pPr>
        <w:pStyle w:val="LIST1"/>
      </w:pPr>
      <w:r w:rsidRPr="00086D29">
        <w:t>На одном из коммутаторов создать 5 виртуальных частных сетей (</w:t>
      </w:r>
      <w:r w:rsidRPr="00086D29">
        <w:rPr>
          <w:lang w:val="en-US"/>
        </w:rPr>
        <w:t>VLAN</w:t>
      </w:r>
      <w:r w:rsidRPr="00086D29">
        <w:t>-10,</w:t>
      </w:r>
      <w:r w:rsidRPr="00086D29">
        <w:t xml:space="preserve"> </w:t>
      </w:r>
      <w:r w:rsidRPr="00086D29">
        <w:rPr>
          <w:lang w:val="en-US"/>
        </w:rPr>
        <w:t>VLAN</w:t>
      </w:r>
      <w:r w:rsidRPr="00086D29">
        <w:t xml:space="preserve">-20, </w:t>
      </w:r>
      <w:r w:rsidRPr="00086D29">
        <w:rPr>
          <w:lang w:val="en-US"/>
        </w:rPr>
        <w:t>VLAN</w:t>
      </w:r>
      <w:r w:rsidRPr="00086D29">
        <w:t xml:space="preserve">-30, </w:t>
      </w:r>
      <w:r w:rsidRPr="00086D29">
        <w:rPr>
          <w:lang w:val="en-US"/>
        </w:rPr>
        <w:t>VLAN</w:t>
      </w:r>
      <w:r w:rsidRPr="00086D29">
        <w:t xml:space="preserve">-40, </w:t>
      </w:r>
      <w:r w:rsidRPr="00086D29">
        <w:rPr>
          <w:lang w:val="en-US"/>
        </w:rPr>
        <w:t>VLAN</w:t>
      </w:r>
      <w:r w:rsidRPr="00086D29">
        <w:t>-50). Назначить данный коммутатор</w:t>
      </w:r>
      <w:r w:rsidRPr="00086D29">
        <w:t xml:space="preserve"> </w:t>
      </w:r>
      <w:r w:rsidRPr="00086D29">
        <w:t xml:space="preserve">сервером (Использовать протокол </w:t>
      </w:r>
      <w:proofErr w:type="spellStart"/>
      <w:r w:rsidRPr="00086D29">
        <w:rPr>
          <w:lang w:val="en-US"/>
        </w:rPr>
        <w:t>VTPv</w:t>
      </w:r>
      <w:proofErr w:type="spellEnd"/>
      <w:r w:rsidRPr="00086D29">
        <w:t>3).</w:t>
      </w:r>
    </w:p>
    <w:p w14:paraId="5027D539" w14:textId="720E8855" w:rsidR="00086D29" w:rsidRPr="00AA4EE9" w:rsidRDefault="00086D29" w:rsidP="00E00BA5">
      <w:pPr>
        <w:pStyle w:val="LIST1"/>
      </w:pPr>
      <w:r w:rsidRPr="00086D29">
        <w:t>Настроить порты коммутаторов таким образом, чтобы между коммутаторами</w:t>
      </w:r>
      <w:r w:rsidRPr="00086D29">
        <w:t xml:space="preserve"> </w:t>
      </w:r>
      <w:r w:rsidRPr="00086D29">
        <w:t>были в режиме тегирования траффика (</w:t>
      </w:r>
      <w:r w:rsidRPr="00086D29">
        <w:rPr>
          <w:lang w:val="en-US"/>
        </w:rPr>
        <w:t>TRUNK</w:t>
      </w:r>
      <w:r w:rsidRPr="00086D29">
        <w:t xml:space="preserve"> </w:t>
      </w:r>
      <w:r w:rsidRPr="00086D29">
        <w:rPr>
          <w:lang w:val="en-US"/>
        </w:rPr>
        <w:t>mode</w:t>
      </w:r>
      <w:r w:rsidRPr="00086D29">
        <w:t>), а к пользовательским</w:t>
      </w:r>
      <w:r w:rsidRPr="00086D29">
        <w:t xml:space="preserve"> </w:t>
      </w:r>
      <w:r w:rsidRPr="00086D29">
        <w:t>устройствам – в режиме не тегированного трафика (</w:t>
      </w:r>
      <w:r w:rsidRPr="00086D29">
        <w:rPr>
          <w:lang w:val="en-US"/>
        </w:rPr>
        <w:t>Access</w:t>
      </w:r>
      <w:r w:rsidRPr="00086D29">
        <w:t xml:space="preserve"> </w:t>
      </w:r>
      <w:r w:rsidRPr="00086D29">
        <w:rPr>
          <w:lang w:val="en-US"/>
        </w:rPr>
        <w:t>mode</w:t>
      </w:r>
      <w:r w:rsidRPr="00086D29">
        <w:t xml:space="preserve">). </w:t>
      </w:r>
      <w:r w:rsidRPr="00AA4EE9">
        <w:t>Каждый порт –</w:t>
      </w:r>
      <w:r w:rsidRPr="00AA4EE9">
        <w:t xml:space="preserve"> </w:t>
      </w:r>
      <w:r w:rsidRPr="00AA4EE9">
        <w:t>подключённый к конечному устройству должен быть настроен в соответствующем</w:t>
      </w:r>
      <w:r w:rsidRPr="00AA4EE9">
        <w:t xml:space="preserve"> </w:t>
      </w:r>
      <w:r w:rsidRPr="00086D29">
        <w:rPr>
          <w:lang w:val="en-US"/>
        </w:rPr>
        <w:t>VLAN</w:t>
      </w:r>
      <w:r w:rsidRPr="00AA4EE9">
        <w:t>.</w:t>
      </w:r>
    </w:p>
    <w:p w14:paraId="78A04FA6" w14:textId="74FB887C" w:rsidR="00E26349" w:rsidRPr="00E26349" w:rsidRDefault="00086D29" w:rsidP="00E26349">
      <w:pPr>
        <w:pStyle w:val="LIST1"/>
      </w:pPr>
      <w:r w:rsidRPr="00AA4EE9">
        <w:t>Настроить порт коммутатора, подключенного к маршрутизатору в режим</w:t>
      </w:r>
      <w:r w:rsidRPr="00AA4EE9">
        <w:t xml:space="preserve"> </w:t>
      </w:r>
      <w:r w:rsidRPr="00086D29">
        <w:rPr>
          <w:lang w:val="en-US"/>
        </w:rPr>
        <w:t>TRUN</w:t>
      </w:r>
      <w:r w:rsidRPr="00AA4EE9">
        <w:t>К</w:t>
      </w:r>
    </w:p>
    <w:p w14:paraId="756B3053" w14:textId="77777777" w:rsidR="00E26349" w:rsidRDefault="00E26349" w:rsidP="00E26349">
      <w:pPr>
        <w:pStyle w:val="PICTURE"/>
      </w:pPr>
      <w:r>
        <w:drawing>
          <wp:inline distT="0" distB="0" distL="0" distR="0" wp14:anchorId="5ECD0694" wp14:editId="6D0C2D74">
            <wp:extent cx="4814047" cy="2589067"/>
            <wp:effectExtent l="0" t="0" r="0" b="1905"/>
            <wp:docPr id="14470158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5875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68" cy="26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E899" w14:textId="22B15243" w:rsidR="00E26349" w:rsidRPr="00024012" w:rsidRDefault="00E26349" w:rsidP="00E2634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24012">
        <w:t>Схема сети</w:t>
      </w:r>
    </w:p>
    <w:p w14:paraId="3E490406" w14:textId="0F07C5EE" w:rsidR="00AA4EE9" w:rsidRDefault="00AA4EE9" w:rsidP="00AA4EE9">
      <w:pPr>
        <w:pStyle w:val="DIV1"/>
        <w:rPr>
          <w:lang w:val="en-US"/>
        </w:rPr>
      </w:pPr>
      <w:r w:rsidRPr="00AA4EE9">
        <w:t>Характеристики оборудования</w:t>
      </w:r>
    </w:p>
    <w:p w14:paraId="231F7E9E" w14:textId="127CF568" w:rsidR="00AA4EE9" w:rsidRPr="00AA4EE9" w:rsidRDefault="00AA4EE9" w:rsidP="00AA4EE9">
      <w:pPr>
        <w:pStyle w:val="LIST1"/>
        <w:numPr>
          <w:ilvl w:val="3"/>
          <w:numId w:val="50"/>
        </w:numPr>
        <w:rPr>
          <w:lang w:val="en-US"/>
        </w:rPr>
      </w:pPr>
      <w:r w:rsidRPr="00AA4EE9">
        <w:rPr>
          <w:lang w:val="en-US"/>
        </w:rPr>
        <w:t xml:space="preserve">Cisco IOL: Switch - L2 </w:t>
      </w:r>
      <w:proofErr w:type="spellStart"/>
      <w:r w:rsidRPr="00AA4EE9">
        <w:rPr>
          <w:lang w:val="en-US"/>
        </w:rPr>
        <w:t>образ</w:t>
      </w:r>
      <w:proofErr w:type="spellEnd"/>
      <w:r w:rsidRPr="00AA4EE9">
        <w:rPr>
          <w:lang w:val="en-US"/>
        </w:rPr>
        <w:t xml:space="preserve">; RAM - 512mb, Ethernet </w:t>
      </w:r>
      <w:proofErr w:type="spellStart"/>
      <w:r w:rsidRPr="00AA4EE9">
        <w:rPr>
          <w:lang w:val="en-US"/>
        </w:rPr>
        <w:t>portGroup</w:t>
      </w:r>
      <w:proofErr w:type="spellEnd"/>
      <w:r w:rsidRPr="00AA4EE9">
        <w:rPr>
          <w:lang w:val="en-US"/>
        </w:rPr>
        <w:t xml:space="preserve"> - 2.</w:t>
      </w:r>
      <w:r>
        <w:rPr>
          <w:lang w:val="en-US"/>
        </w:rPr>
        <w:t xml:space="preserve"> </w:t>
      </w:r>
      <w:proofErr w:type="spellStart"/>
      <w:r w:rsidRPr="00AA4EE9">
        <w:rPr>
          <w:lang w:val="en-US"/>
        </w:rPr>
        <w:t>Количество</w:t>
      </w:r>
      <w:proofErr w:type="spellEnd"/>
      <w:r w:rsidRPr="00AA4EE9">
        <w:rPr>
          <w:lang w:val="en-US"/>
        </w:rPr>
        <w:t xml:space="preserve"> - 4 </w:t>
      </w:r>
      <w:proofErr w:type="spellStart"/>
      <w:r w:rsidRPr="00AA4EE9">
        <w:rPr>
          <w:lang w:val="en-US"/>
        </w:rPr>
        <w:t>шт</w:t>
      </w:r>
      <w:proofErr w:type="spellEnd"/>
      <w:r w:rsidRPr="00AA4EE9">
        <w:rPr>
          <w:lang w:val="en-US"/>
        </w:rPr>
        <w:t>.</w:t>
      </w:r>
    </w:p>
    <w:p w14:paraId="35567AAD" w14:textId="12175E2C" w:rsidR="00AA4EE9" w:rsidRPr="00AA4EE9" w:rsidRDefault="00AA4EE9" w:rsidP="00AA4EE9">
      <w:pPr>
        <w:pStyle w:val="LIST1"/>
        <w:numPr>
          <w:ilvl w:val="3"/>
          <w:numId w:val="50"/>
        </w:numPr>
        <w:rPr>
          <w:lang w:val="en-US"/>
        </w:rPr>
      </w:pPr>
      <w:proofErr w:type="spellStart"/>
      <w:r w:rsidRPr="00AA4EE9">
        <w:rPr>
          <w:lang w:val="en-US"/>
        </w:rPr>
        <w:lastRenderedPageBreak/>
        <w:t>Mikrotik</w:t>
      </w:r>
      <w:proofErr w:type="spellEnd"/>
      <w:r w:rsidRPr="00AA4EE9">
        <w:rPr>
          <w:lang w:val="en-US"/>
        </w:rPr>
        <w:t xml:space="preserve">: </w:t>
      </w:r>
      <w:proofErr w:type="spellStart"/>
      <w:r w:rsidRPr="00AA4EE9">
        <w:rPr>
          <w:lang w:val="en-US"/>
        </w:rPr>
        <w:t>образ</w:t>
      </w:r>
      <w:proofErr w:type="spellEnd"/>
      <w:r w:rsidRPr="00AA4EE9">
        <w:rPr>
          <w:lang w:val="en-US"/>
        </w:rPr>
        <w:t xml:space="preserve"> - mikrotik-6.47-cloud; RAM – 256 Mb; QWMU Nic – </w:t>
      </w:r>
      <w:proofErr w:type="spellStart"/>
      <w:r w:rsidRPr="00AA4EE9">
        <w:rPr>
          <w:lang w:val="en-US"/>
        </w:rPr>
        <w:t>tpl</w:t>
      </w:r>
      <w:proofErr w:type="spellEnd"/>
      <w:r w:rsidRPr="00AA4EE9">
        <w:rPr>
          <w:lang w:val="en-US"/>
        </w:rPr>
        <w:t>(e1000).</w:t>
      </w:r>
      <w:r>
        <w:rPr>
          <w:lang w:val="en-US"/>
        </w:rPr>
        <w:t xml:space="preserve"> </w:t>
      </w:r>
      <w:r w:rsidRPr="00AA4EE9">
        <w:t>Количество</w:t>
      </w:r>
      <w:r w:rsidRPr="00AA4EE9">
        <w:rPr>
          <w:lang w:val="en-US"/>
        </w:rPr>
        <w:t xml:space="preserve"> - 2 </w:t>
      </w:r>
      <w:proofErr w:type="spellStart"/>
      <w:r w:rsidRPr="00AA4EE9">
        <w:t>шт</w:t>
      </w:r>
      <w:proofErr w:type="spellEnd"/>
      <w:r w:rsidRPr="00AA4EE9">
        <w:rPr>
          <w:lang w:val="en-US"/>
        </w:rPr>
        <w:t>.</w:t>
      </w:r>
    </w:p>
    <w:p w14:paraId="5C1AFD2F" w14:textId="54FCA931" w:rsidR="00AA4EE9" w:rsidRPr="00AA4EE9" w:rsidRDefault="00AA4EE9" w:rsidP="00AA4EE9">
      <w:pPr>
        <w:pStyle w:val="LIST1"/>
        <w:numPr>
          <w:ilvl w:val="3"/>
          <w:numId w:val="50"/>
        </w:numPr>
      </w:pPr>
      <w:r w:rsidRPr="00AA4EE9">
        <w:rPr>
          <w:lang w:val="en-US"/>
        </w:rPr>
        <w:t>Virtual</w:t>
      </w:r>
      <w:r w:rsidRPr="00AA4EE9">
        <w:t xml:space="preserve"> </w:t>
      </w:r>
      <w:r w:rsidRPr="00AA4EE9">
        <w:rPr>
          <w:lang w:val="en-US"/>
        </w:rPr>
        <w:t>PC</w:t>
      </w:r>
      <w:r w:rsidRPr="00AA4EE9">
        <w:t xml:space="preserve"> (</w:t>
      </w:r>
      <w:r w:rsidRPr="00AA4EE9">
        <w:rPr>
          <w:lang w:val="en-US"/>
        </w:rPr>
        <w:t>VPCS</w:t>
      </w:r>
      <w:r w:rsidRPr="00AA4EE9">
        <w:t>): количество - 7 шт.</w:t>
      </w:r>
    </w:p>
    <w:p w14:paraId="43BA1751" w14:textId="3CD69BB8" w:rsidR="00467E23" w:rsidRDefault="00FA0C21" w:rsidP="00D34330">
      <w:pPr>
        <w:pStyle w:val="DIV1"/>
        <w:rPr>
          <w:lang w:val="en-US"/>
        </w:rPr>
      </w:pPr>
      <w:r>
        <w:t>Ход</w:t>
      </w:r>
      <w:r w:rsidR="008E39EA">
        <w:t xml:space="preserve"> выполнения</w:t>
      </w:r>
      <w:r>
        <w:t xml:space="preserve"> работы</w:t>
      </w:r>
    </w:p>
    <w:p w14:paraId="42FB9EFB" w14:textId="5570AD57" w:rsidR="009B089A" w:rsidRPr="002D3E8C" w:rsidRDefault="002600AB" w:rsidP="009B089A">
      <w:pPr>
        <w:pStyle w:val="MAINTEXT1"/>
      </w:pPr>
      <w:r w:rsidRPr="002D3E8C">
        <w:t>Для начала была построена модель сети,</w:t>
      </w:r>
      <w:r w:rsidR="00913AE7">
        <w:t xml:space="preserve"> с использованием которой</w:t>
      </w:r>
      <w:r w:rsidRPr="002D3E8C">
        <w:t xml:space="preserve"> </w:t>
      </w:r>
      <w:r w:rsidR="002D3E8C">
        <w:t xml:space="preserve">будет проводиться </w:t>
      </w:r>
      <w:r w:rsidRPr="002D3E8C">
        <w:t>настройк</w:t>
      </w:r>
      <w:r w:rsidR="002D3E8C">
        <w:t>а</w:t>
      </w:r>
      <w:r w:rsidRPr="002D3E8C">
        <w:t>.</w:t>
      </w:r>
    </w:p>
    <w:p w14:paraId="30DE7B60" w14:textId="77777777" w:rsidR="00B20FC6" w:rsidRDefault="00B20FC6" w:rsidP="00B20FC6">
      <w:pPr>
        <w:pStyle w:val="PICTURE"/>
      </w:pPr>
      <w:r>
        <w:drawing>
          <wp:inline distT="0" distB="0" distL="0" distR="0" wp14:anchorId="616774B0" wp14:editId="11EDD843">
            <wp:extent cx="4076816" cy="2194381"/>
            <wp:effectExtent l="0" t="0" r="0" b="317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816" cy="219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E13" w14:textId="0612B256" w:rsidR="00B20FC6" w:rsidRDefault="00B20FC6" w:rsidP="00B20FC6">
      <w:pPr>
        <w:pStyle w:val="PICTURECAPTION"/>
      </w:pPr>
      <w:r>
        <w:t xml:space="preserve">Рисунок </w:t>
      </w:r>
      <w:fldSimple w:instr=" SEQ Рисунок \* ARABIC ">
        <w:r w:rsidR="008D1B8A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336EEB">
        <w:t>Построенная модель сети</w:t>
      </w:r>
    </w:p>
    <w:p w14:paraId="20ACFA8F" w14:textId="1FD3C808" w:rsidR="00336EEB" w:rsidRDefault="00336EEB" w:rsidP="00336EEB">
      <w:pPr>
        <w:pStyle w:val="MAINTEXT1"/>
      </w:pPr>
      <w:r w:rsidRPr="00336EEB">
        <w:t>Мы вошли в привилегированный режим коммутатора, используя "</w:t>
      </w:r>
      <w:proofErr w:type="spellStart"/>
      <w:r w:rsidRPr="00336EEB">
        <w:t>ena</w:t>
      </w:r>
      <w:proofErr w:type="spellEnd"/>
      <w:r w:rsidRPr="00336EEB">
        <w:t>", после чего перешли в режим конфигурирования сети с помощью "</w:t>
      </w:r>
      <w:proofErr w:type="spellStart"/>
      <w:r w:rsidRPr="00336EEB">
        <w:t>configure</w:t>
      </w:r>
      <w:proofErr w:type="spellEnd"/>
      <w:r w:rsidRPr="00336EEB">
        <w:t xml:space="preserve"> </w:t>
      </w:r>
      <w:proofErr w:type="spellStart"/>
      <w:r w:rsidRPr="00336EEB">
        <w:t>terminal</w:t>
      </w:r>
      <w:proofErr w:type="spellEnd"/>
      <w:r w:rsidRPr="00336EEB">
        <w:t>". Создали пять виртуальных локальных сетей (VLAN) с номерами 10, 20, 30, 40 и 50, присвоив каждой соответствующее имя. После завершения настройки сети и коммутатора, воспользовались "</w:t>
      </w:r>
      <w:proofErr w:type="spellStart"/>
      <w:r w:rsidRPr="00336EEB">
        <w:t>exit</w:t>
      </w:r>
      <w:proofErr w:type="spellEnd"/>
      <w:r w:rsidRPr="00336EEB">
        <w:t>" для выхода из соответствующих режимов и отобразили текущие настройки VLAN с помощью "</w:t>
      </w:r>
      <w:proofErr w:type="spellStart"/>
      <w:r w:rsidRPr="00336EEB">
        <w:t>show</w:t>
      </w:r>
      <w:proofErr w:type="spellEnd"/>
      <w:r w:rsidRPr="00336EEB">
        <w:t xml:space="preserve"> </w:t>
      </w:r>
      <w:proofErr w:type="spellStart"/>
      <w:r w:rsidRPr="00336EEB">
        <w:t>vlan</w:t>
      </w:r>
      <w:proofErr w:type="spellEnd"/>
      <w:r w:rsidRPr="00336EEB">
        <w:t>".</w:t>
      </w:r>
    </w:p>
    <w:p w14:paraId="53ECC647" w14:textId="77777777" w:rsidR="00336EEB" w:rsidRDefault="00336EEB" w:rsidP="00336EEB">
      <w:pPr>
        <w:pStyle w:val="MAINTEXT1"/>
      </w:pPr>
    </w:p>
    <w:p w14:paraId="5F871289" w14:textId="07E5774C" w:rsidR="00336EEB" w:rsidRDefault="00336EEB" w:rsidP="00336EEB">
      <w:pPr>
        <w:pStyle w:val="MAINTEXT1"/>
      </w:pPr>
      <w:r w:rsidRPr="00336EEB">
        <w:t>Мы настроили порт e0/1 на коммутаторе, связанный с ПК-7 в VLAN-10. В режиме конфигурации порта (</w:t>
      </w:r>
      <w:proofErr w:type="spellStart"/>
      <w:r w:rsidRPr="00336EEB">
        <w:t>int</w:t>
      </w:r>
      <w:proofErr w:type="spellEnd"/>
      <w:r w:rsidRPr="00336EEB">
        <w:t xml:space="preserve"> e0/1) присвоили описание "PC-7", установили режим доступа с "</w:t>
      </w:r>
      <w:proofErr w:type="spellStart"/>
      <w:r w:rsidRPr="00336EEB">
        <w:t>switchport</w:t>
      </w:r>
      <w:proofErr w:type="spellEnd"/>
      <w:r w:rsidRPr="00336EEB">
        <w:t xml:space="preserve"> </w:t>
      </w:r>
      <w:proofErr w:type="spellStart"/>
      <w:r w:rsidRPr="00336EEB">
        <w:t>mode</w:t>
      </w:r>
      <w:proofErr w:type="spellEnd"/>
      <w:r w:rsidRPr="00336EEB">
        <w:t xml:space="preserve"> </w:t>
      </w:r>
      <w:proofErr w:type="spellStart"/>
      <w:r w:rsidRPr="00336EEB">
        <w:t>access</w:t>
      </w:r>
      <w:proofErr w:type="spellEnd"/>
      <w:r w:rsidRPr="00336EEB">
        <w:t>" и привязали порт к VLAN-10 с помощью "</w:t>
      </w:r>
      <w:proofErr w:type="spellStart"/>
      <w:r w:rsidRPr="00336EEB">
        <w:t>switchport</w:t>
      </w:r>
      <w:proofErr w:type="spellEnd"/>
      <w:r w:rsidRPr="00336EEB">
        <w:t xml:space="preserve"> </w:t>
      </w:r>
      <w:proofErr w:type="spellStart"/>
      <w:r w:rsidRPr="00336EEB">
        <w:t>access</w:t>
      </w:r>
      <w:proofErr w:type="spellEnd"/>
      <w:r w:rsidRPr="00336EEB">
        <w:t xml:space="preserve"> </w:t>
      </w:r>
      <w:proofErr w:type="spellStart"/>
      <w:r w:rsidRPr="00336EEB">
        <w:t>vlan</w:t>
      </w:r>
      <w:proofErr w:type="spellEnd"/>
      <w:r w:rsidRPr="00336EEB">
        <w:t xml:space="preserve"> 10". Затем, с использованием "</w:t>
      </w:r>
      <w:proofErr w:type="spellStart"/>
      <w:r w:rsidRPr="00336EEB">
        <w:t>exit</w:t>
      </w:r>
      <w:proofErr w:type="spellEnd"/>
      <w:r w:rsidRPr="00336EEB">
        <w:t>", вышли из режима настройки порта, и через "</w:t>
      </w:r>
      <w:proofErr w:type="spellStart"/>
      <w:r w:rsidRPr="00336EEB">
        <w:t>do</w:t>
      </w:r>
      <w:proofErr w:type="spellEnd"/>
      <w:r w:rsidRPr="00336EEB">
        <w:t xml:space="preserve"> </w:t>
      </w:r>
      <w:proofErr w:type="spellStart"/>
      <w:r w:rsidRPr="00336EEB">
        <w:t>sh</w:t>
      </w:r>
      <w:proofErr w:type="spellEnd"/>
      <w:r w:rsidRPr="00336EEB">
        <w:t xml:space="preserve"> </w:t>
      </w:r>
      <w:proofErr w:type="spellStart"/>
      <w:r w:rsidRPr="00336EEB">
        <w:t>run</w:t>
      </w:r>
      <w:proofErr w:type="spellEnd"/>
      <w:r w:rsidRPr="00336EEB">
        <w:t>" просмотрели текущие конфигурационные настройки коммутатора без выхода из режима настройки.</w:t>
      </w:r>
    </w:p>
    <w:p w14:paraId="69EF96CB" w14:textId="77777777" w:rsidR="00336EEB" w:rsidRDefault="00336EEB" w:rsidP="00336EEB">
      <w:pPr>
        <w:pStyle w:val="MAINTEXT1"/>
      </w:pPr>
    </w:p>
    <w:p w14:paraId="62275E4E" w14:textId="197123F7" w:rsidR="00336EEB" w:rsidRDefault="00336EEB" w:rsidP="00336EEB">
      <w:pPr>
        <w:pStyle w:val="MAINTEXT1"/>
      </w:pPr>
      <w:r w:rsidRPr="00336EEB">
        <w:t>Настроили порт e0/0 на коммутаторе, присвоив ему описание "Switch-2". Сбросили текущие настройки с "</w:t>
      </w:r>
      <w:proofErr w:type="spellStart"/>
      <w:r w:rsidRPr="00336EEB">
        <w:t>switchport</w:t>
      </w:r>
      <w:proofErr w:type="spellEnd"/>
      <w:r w:rsidRPr="00336EEB">
        <w:t xml:space="preserve"> </w:t>
      </w:r>
      <w:proofErr w:type="spellStart"/>
      <w:r w:rsidRPr="00336EEB">
        <w:t>trunk</w:t>
      </w:r>
      <w:proofErr w:type="spellEnd"/>
      <w:r w:rsidRPr="00336EEB">
        <w:t xml:space="preserve"> </w:t>
      </w:r>
      <w:proofErr w:type="spellStart"/>
      <w:r w:rsidRPr="00336EEB">
        <w:t>encapsulation</w:t>
      </w:r>
      <w:proofErr w:type="spellEnd"/>
      <w:r w:rsidRPr="00336EEB">
        <w:t xml:space="preserve"> dot1q", чтобы вернуть порт к гибридному режиму, где выбор тегируемого или </w:t>
      </w:r>
      <w:proofErr w:type="spellStart"/>
      <w:r w:rsidRPr="00336EEB">
        <w:t>нетегируемого</w:t>
      </w:r>
      <w:proofErr w:type="spellEnd"/>
      <w:r w:rsidRPr="00336EEB">
        <w:t xml:space="preserve"> режима зависит от передаваемого трафика. Затем с "</w:t>
      </w:r>
      <w:proofErr w:type="spellStart"/>
      <w:r w:rsidRPr="00336EEB">
        <w:t>switchport</w:t>
      </w:r>
      <w:proofErr w:type="spellEnd"/>
      <w:r w:rsidRPr="00336EEB">
        <w:t xml:space="preserve"> </w:t>
      </w:r>
      <w:proofErr w:type="spellStart"/>
      <w:r w:rsidRPr="00336EEB">
        <w:t>mode</w:t>
      </w:r>
      <w:proofErr w:type="spellEnd"/>
      <w:r w:rsidRPr="00336EEB">
        <w:t xml:space="preserve"> </w:t>
      </w:r>
      <w:proofErr w:type="spellStart"/>
      <w:r w:rsidRPr="00336EEB">
        <w:t>trunk</w:t>
      </w:r>
      <w:proofErr w:type="spellEnd"/>
      <w:r w:rsidRPr="00336EEB">
        <w:t>" установили порт в тегируемый режим. После завершения настройки порта, вышли из режима с "</w:t>
      </w:r>
      <w:proofErr w:type="spellStart"/>
      <w:r w:rsidRPr="00336EEB">
        <w:t>exit</w:t>
      </w:r>
      <w:proofErr w:type="spellEnd"/>
      <w:r w:rsidRPr="00336EEB">
        <w:t>" и вывели текущую конфигурацию коммутатора с "</w:t>
      </w:r>
      <w:proofErr w:type="spellStart"/>
      <w:r w:rsidRPr="00336EEB">
        <w:t>do</w:t>
      </w:r>
      <w:proofErr w:type="spellEnd"/>
      <w:r w:rsidRPr="00336EEB">
        <w:t xml:space="preserve"> </w:t>
      </w:r>
      <w:proofErr w:type="spellStart"/>
      <w:r w:rsidRPr="00336EEB">
        <w:t>sh</w:t>
      </w:r>
      <w:proofErr w:type="spellEnd"/>
      <w:r w:rsidRPr="00336EEB">
        <w:t xml:space="preserve"> </w:t>
      </w:r>
      <w:proofErr w:type="spellStart"/>
      <w:r w:rsidRPr="00336EEB">
        <w:t>run</w:t>
      </w:r>
      <w:proofErr w:type="spellEnd"/>
      <w:r w:rsidRPr="00336EEB">
        <w:t>".</w:t>
      </w:r>
    </w:p>
    <w:p w14:paraId="7B24D6FC" w14:textId="77777777" w:rsidR="00336EEB" w:rsidRDefault="00336EEB" w:rsidP="00336EEB">
      <w:pPr>
        <w:pStyle w:val="MAINTEXT1"/>
      </w:pPr>
    </w:p>
    <w:p w14:paraId="0DE17DAE" w14:textId="490C8CC2" w:rsidR="00336EEB" w:rsidRDefault="00336EEB" w:rsidP="00336EEB">
      <w:pPr>
        <w:pStyle w:val="MAINTEXT1"/>
      </w:pPr>
      <w:r w:rsidRPr="00336EEB">
        <w:t>Настроили порт e0/1 на коммутаторе, присвоив ему описание "PC-12". Установили режим доступа с "</w:t>
      </w:r>
      <w:proofErr w:type="spellStart"/>
      <w:r w:rsidRPr="00336EEB">
        <w:t>switchport</w:t>
      </w:r>
      <w:proofErr w:type="spellEnd"/>
      <w:r w:rsidRPr="00336EEB">
        <w:t xml:space="preserve"> </w:t>
      </w:r>
      <w:proofErr w:type="spellStart"/>
      <w:r w:rsidRPr="00336EEB">
        <w:t>mode</w:t>
      </w:r>
      <w:proofErr w:type="spellEnd"/>
      <w:r w:rsidRPr="00336EEB">
        <w:t xml:space="preserve"> </w:t>
      </w:r>
      <w:proofErr w:type="spellStart"/>
      <w:r w:rsidRPr="00336EEB">
        <w:t>access</w:t>
      </w:r>
      <w:proofErr w:type="spellEnd"/>
      <w:r w:rsidRPr="00336EEB">
        <w:t>" и связали порт с VLAN-20, используя "</w:t>
      </w:r>
      <w:proofErr w:type="spellStart"/>
      <w:r w:rsidRPr="00336EEB">
        <w:t>switchport</w:t>
      </w:r>
      <w:proofErr w:type="spellEnd"/>
      <w:r w:rsidRPr="00336EEB">
        <w:t xml:space="preserve"> </w:t>
      </w:r>
      <w:proofErr w:type="spellStart"/>
      <w:r w:rsidRPr="00336EEB">
        <w:t>access</w:t>
      </w:r>
      <w:proofErr w:type="spellEnd"/>
      <w:r w:rsidRPr="00336EEB">
        <w:t xml:space="preserve"> </w:t>
      </w:r>
      <w:proofErr w:type="spellStart"/>
      <w:r w:rsidRPr="00336EEB">
        <w:t>vlan</w:t>
      </w:r>
      <w:proofErr w:type="spellEnd"/>
      <w:r w:rsidRPr="00336EEB">
        <w:t xml:space="preserve"> 20". После завершения настройки порта, вышли из режима настройки с "</w:t>
      </w:r>
      <w:proofErr w:type="spellStart"/>
      <w:r w:rsidRPr="00336EEB">
        <w:t>exit</w:t>
      </w:r>
      <w:proofErr w:type="spellEnd"/>
      <w:r w:rsidRPr="00336EEB">
        <w:t>", вывели текущую конфигурацию коммутатора с "</w:t>
      </w:r>
      <w:proofErr w:type="spellStart"/>
      <w:r w:rsidRPr="00336EEB">
        <w:t>do</w:t>
      </w:r>
      <w:proofErr w:type="spellEnd"/>
      <w:r w:rsidRPr="00336EEB">
        <w:t xml:space="preserve"> </w:t>
      </w:r>
      <w:proofErr w:type="spellStart"/>
      <w:r w:rsidRPr="00336EEB">
        <w:t>sh</w:t>
      </w:r>
      <w:proofErr w:type="spellEnd"/>
      <w:r w:rsidRPr="00336EEB">
        <w:t xml:space="preserve"> </w:t>
      </w:r>
      <w:proofErr w:type="spellStart"/>
      <w:r w:rsidRPr="00336EEB">
        <w:t>run</w:t>
      </w:r>
      <w:proofErr w:type="spellEnd"/>
      <w:r w:rsidRPr="00336EEB">
        <w:t>". Затем, вышли из режима настройки коммутатора с "</w:t>
      </w:r>
      <w:proofErr w:type="spellStart"/>
      <w:r w:rsidRPr="00336EEB">
        <w:t>exit</w:t>
      </w:r>
      <w:proofErr w:type="spellEnd"/>
      <w:r w:rsidRPr="00336EEB">
        <w:t>" и сохранили настройки конфигурации с "</w:t>
      </w:r>
      <w:proofErr w:type="spellStart"/>
      <w:r w:rsidRPr="00336EEB">
        <w:t>write</w:t>
      </w:r>
      <w:proofErr w:type="spellEnd"/>
      <w:r w:rsidRPr="00336EEB">
        <w:t>" (или "</w:t>
      </w:r>
      <w:proofErr w:type="spellStart"/>
      <w:r w:rsidRPr="00336EEB">
        <w:t>wr</w:t>
      </w:r>
      <w:proofErr w:type="spellEnd"/>
      <w:r w:rsidRPr="00336EEB">
        <w:t>").</w:t>
      </w:r>
    </w:p>
    <w:p w14:paraId="4557F42D" w14:textId="77777777" w:rsidR="00336EEB" w:rsidRDefault="00336EEB" w:rsidP="00336EEB">
      <w:pPr>
        <w:pStyle w:val="MAINTEXT1"/>
      </w:pPr>
    </w:p>
    <w:p w14:paraId="448516A3" w14:textId="42AE48C7" w:rsidR="00336EEB" w:rsidRDefault="00336EEB" w:rsidP="00336EEB">
      <w:pPr>
        <w:pStyle w:val="MAINTEXT1"/>
      </w:pPr>
      <w:r w:rsidRPr="00336EEB">
        <w:t>Вошли в привилегированный режим коммутатора с "</w:t>
      </w:r>
      <w:proofErr w:type="spellStart"/>
      <w:r w:rsidRPr="00336EEB">
        <w:t>ena</w:t>
      </w:r>
      <w:proofErr w:type="spellEnd"/>
      <w:r w:rsidRPr="00336EEB">
        <w:t>" и перешли в режим конфигурирования с "</w:t>
      </w:r>
      <w:proofErr w:type="spellStart"/>
      <w:r w:rsidRPr="00336EEB">
        <w:t>conf</w:t>
      </w:r>
      <w:proofErr w:type="spellEnd"/>
      <w:r w:rsidRPr="00336EEB">
        <w:t xml:space="preserve"> t". Изменили имя коммутатора на "Switch-2" с "</w:t>
      </w:r>
      <w:proofErr w:type="spellStart"/>
      <w:r w:rsidRPr="00336EEB">
        <w:t>hostname</w:t>
      </w:r>
      <w:proofErr w:type="spellEnd"/>
      <w:r w:rsidRPr="00336EEB">
        <w:t xml:space="preserve"> Switch-2". Далее, сконфигурировали порт e0/0 как тегируемый </w:t>
      </w:r>
      <w:proofErr w:type="spellStart"/>
      <w:r w:rsidRPr="00336EEB">
        <w:t>trunk</w:t>
      </w:r>
      <w:proofErr w:type="spellEnd"/>
      <w:r w:rsidRPr="00336EEB">
        <w:t xml:space="preserve">-порт, описав его как "Switch-1". Аналогично, настроили порт e0/1 как тегируемый </w:t>
      </w:r>
      <w:proofErr w:type="spellStart"/>
      <w:r w:rsidRPr="00336EEB">
        <w:t>trunk</w:t>
      </w:r>
      <w:proofErr w:type="spellEnd"/>
      <w:r w:rsidRPr="00336EEB">
        <w:t xml:space="preserve">-порт, описав его как "Switch-3". Потом настроили порт e0/2 как </w:t>
      </w:r>
      <w:proofErr w:type="spellStart"/>
      <w:r w:rsidRPr="00336EEB">
        <w:t>access</w:t>
      </w:r>
      <w:proofErr w:type="spellEnd"/>
      <w:r w:rsidRPr="00336EEB">
        <w:t>-порт, привязав его к VLAN-20 и описав как "PC-13". Создали VLAN-20 и присвоили ему имя "VLAN-20". Завершили конфигурацию, сохранили изменения с "</w:t>
      </w:r>
      <w:proofErr w:type="spellStart"/>
      <w:r w:rsidRPr="00336EEB">
        <w:t>write</w:t>
      </w:r>
      <w:proofErr w:type="spellEnd"/>
      <w:r w:rsidRPr="00336EEB">
        <w:t>".</w:t>
      </w:r>
    </w:p>
    <w:p w14:paraId="0CFF0F31" w14:textId="77777777" w:rsidR="00336EEB" w:rsidRDefault="00336EEB" w:rsidP="00336EEB">
      <w:pPr>
        <w:pStyle w:val="MAINTEXT1"/>
      </w:pPr>
    </w:p>
    <w:p w14:paraId="1E151E71" w14:textId="649C85FA" w:rsidR="00336EEB" w:rsidRDefault="00336EEB" w:rsidP="00336EEB">
      <w:pPr>
        <w:pStyle w:val="MAINTEXT1"/>
      </w:pPr>
      <w:r w:rsidRPr="00336EEB">
        <w:t>Проверим взаимодействие ПК в VLAN-10 и VLAN-20, для этого назначим ПК статические адреса:</w:t>
      </w:r>
    </w:p>
    <w:p w14:paraId="3D62768F" w14:textId="77777777" w:rsidR="00336EEB" w:rsidRDefault="00336EEB" w:rsidP="00336EEB">
      <w:pPr>
        <w:pStyle w:val="MAINTEXT1"/>
      </w:pPr>
    </w:p>
    <w:p w14:paraId="774B4DF2" w14:textId="77A00FBC" w:rsidR="00336EEB" w:rsidRDefault="00336EEB" w:rsidP="00336EEB">
      <w:pPr>
        <w:pStyle w:val="MAINTEXT1"/>
      </w:pPr>
      <w:r>
        <w:t>Вошли в привилегированный режим коммутатора, перешли в режим</w:t>
      </w:r>
      <w:r>
        <w:t xml:space="preserve"> </w:t>
      </w:r>
      <w:r>
        <w:t>конфигурирования и назначили домен VTP как "</w:t>
      </w:r>
      <w:proofErr w:type="spellStart"/>
      <w:proofErr w:type="gramStart"/>
      <w:r>
        <w:t>mirea.local</w:t>
      </w:r>
      <w:proofErr w:type="spellEnd"/>
      <w:proofErr w:type="gramEnd"/>
      <w:r>
        <w:t>" с помощью "</w:t>
      </w:r>
      <w:proofErr w:type="spellStart"/>
      <w:r>
        <w:t>vtp</w:t>
      </w:r>
      <w:proofErr w:type="spellEnd"/>
      <w:r>
        <w:t xml:space="preserve"> </w:t>
      </w:r>
      <w:proofErr w:type="spellStart"/>
      <w:r>
        <w:lastRenderedPageBreak/>
        <w:t>domain</w:t>
      </w:r>
      <w:proofErr w:type="spellEnd"/>
      <w:r>
        <w:t xml:space="preserve"> </w:t>
      </w:r>
      <w:proofErr w:type="spellStart"/>
      <w:r>
        <w:t>mirea.local</w:t>
      </w:r>
      <w:proofErr w:type="spellEnd"/>
      <w:r>
        <w:t>". Установили версию VTP-протокола в 3 с "</w:t>
      </w:r>
      <w:proofErr w:type="spellStart"/>
      <w:r>
        <w:t>vtp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3" и установили пароль для сервера VTP как "123" с "</w:t>
      </w: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123". Затем установили режим сервера для коммутатора с "</w:t>
      </w: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server</w:t>
      </w:r>
      <w:proofErr w:type="spellEnd"/>
      <w:r>
        <w:t>". После завершения настройки, сохранили изменения с "</w:t>
      </w:r>
      <w:proofErr w:type="spellStart"/>
      <w:r>
        <w:t>wr</w:t>
      </w:r>
      <w:proofErr w:type="spellEnd"/>
      <w:r>
        <w:t>" и просмотрели текущие настройки VTP с "</w:t>
      </w:r>
      <w:proofErr w:type="spellStart"/>
      <w:r>
        <w:t>sh</w:t>
      </w:r>
      <w:proofErr w:type="spellEnd"/>
      <w:r>
        <w:t xml:space="preserve"> </w:t>
      </w:r>
      <w:proofErr w:type="spellStart"/>
      <w:r>
        <w:t>vtp</w:t>
      </w:r>
      <w:proofErr w:type="spellEnd"/>
      <w:r>
        <w:t xml:space="preserve"> </w:t>
      </w:r>
      <w:proofErr w:type="spellStart"/>
      <w:r>
        <w:t>status</w:t>
      </w:r>
      <w:proofErr w:type="spellEnd"/>
      <w:r>
        <w:t>". Подчеркнуто, что на остальных коммутаторах необходимо сначала настроить порты, а затем настроить их в качестве VTP-клиентов.</w:t>
      </w:r>
    </w:p>
    <w:p w14:paraId="4F51EEAC" w14:textId="77777777" w:rsidR="006A5021" w:rsidRDefault="006A5021" w:rsidP="00336EEB">
      <w:pPr>
        <w:pStyle w:val="MAINTEXT1"/>
      </w:pPr>
    </w:p>
    <w:p w14:paraId="0ACE559C" w14:textId="22FB157B" w:rsidR="006A5021" w:rsidRDefault="006A5021" w:rsidP="006A5021">
      <w:pPr>
        <w:pStyle w:val="MAINTEXT1"/>
      </w:pPr>
      <w:r>
        <w:t>Вошли в привилегированный режим коммутатора с "</w:t>
      </w:r>
      <w:proofErr w:type="spellStart"/>
      <w:r>
        <w:t>ena</w:t>
      </w:r>
      <w:proofErr w:type="spellEnd"/>
      <w:r>
        <w:t>" и назначили его в качестве первичного сервера VTP с помощью "</w:t>
      </w:r>
      <w:proofErr w:type="spellStart"/>
      <w:r>
        <w:t>vtp</w:t>
      </w:r>
      <w:proofErr w:type="spellEnd"/>
      <w:r>
        <w:t xml:space="preserve"> </w:t>
      </w:r>
      <w:proofErr w:type="spellStart"/>
      <w:r>
        <w:t>primary</w:t>
      </w:r>
      <w:proofErr w:type="spellEnd"/>
      <w:r>
        <w:t>". После</w:t>
      </w:r>
      <w:r>
        <w:t xml:space="preserve"> </w:t>
      </w:r>
      <w:r>
        <w:t>запроса продолжения, нажали Enter. Затем, вывели текущие настройки VTP с "</w:t>
      </w:r>
      <w:proofErr w:type="spellStart"/>
      <w:r>
        <w:t>sh</w:t>
      </w:r>
      <w:proofErr w:type="spellEnd"/>
      <w:r>
        <w:t xml:space="preserve"> </w:t>
      </w:r>
      <w:proofErr w:type="spellStart"/>
      <w:r>
        <w:t>vtp</w:t>
      </w:r>
      <w:proofErr w:type="spellEnd"/>
      <w:r>
        <w:t xml:space="preserve"> </w:t>
      </w:r>
      <w:proofErr w:type="spellStart"/>
      <w:r>
        <w:t>status</w:t>
      </w:r>
      <w:proofErr w:type="spellEnd"/>
      <w:r>
        <w:t>".</w:t>
      </w:r>
    </w:p>
    <w:p w14:paraId="37A444C0" w14:textId="77777777" w:rsidR="00734A36" w:rsidRDefault="00734A36" w:rsidP="006A5021">
      <w:pPr>
        <w:pStyle w:val="MAINTEXT1"/>
      </w:pPr>
    </w:p>
    <w:p w14:paraId="59BEB161" w14:textId="676EE801" w:rsidR="00734A36" w:rsidRDefault="00734A36" w:rsidP="006A5021">
      <w:pPr>
        <w:pStyle w:val="MAINTEXT1"/>
      </w:pPr>
      <w:r w:rsidRPr="00734A36">
        <w:t>Выполнили команду "</w:t>
      </w:r>
      <w:proofErr w:type="spellStart"/>
      <w:r w:rsidRPr="00734A36">
        <w:t>sh</w:t>
      </w:r>
      <w:proofErr w:type="spellEnd"/>
      <w:r w:rsidRPr="00734A36">
        <w:t xml:space="preserve"> </w:t>
      </w:r>
      <w:proofErr w:type="spellStart"/>
      <w:r w:rsidRPr="00734A36">
        <w:t>run</w:t>
      </w:r>
      <w:proofErr w:type="spellEnd"/>
      <w:r w:rsidRPr="00734A36">
        <w:t>" для просмотра текущих настроек интерфейсов (портов) на коммутаторе. Затем использовали "</w:t>
      </w:r>
      <w:proofErr w:type="spellStart"/>
      <w:r w:rsidRPr="00734A36">
        <w:t>sh</w:t>
      </w:r>
      <w:proofErr w:type="spellEnd"/>
      <w:r w:rsidRPr="00734A36">
        <w:t xml:space="preserve"> </w:t>
      </w:r>
      <w:proofErr w:type="spellStart"/>
      <w:r w:rsidRPr="00734A36">
        <w:t>vtp</w:t>
      </w:r>
      <w:proofErr w:type="spellEnd"/>
      <w:r w:rsidRPr="00734A36">
        <w:t xml:space="preserve"> </w:t>
      </w:r>
      <w:proofErr w:type="spellStart"/>
      <w:r w:rsidRPr="00734A36">
        <w:t>status</w:t>
      </w:r>
      <w:proofErr w:type="spellEnd"/>
      <w:r w:rsidRPr="00734A36">
        <w:t>" для просмотра текущих настроек VTP, и "</w:t>
      </w:r>
      <w:proofErr w:type="spellStart"/>
      <w:r w:rsidRPr="00734A36">
        <w:t>sh</w:t>
      </w:r>
      <w:proofErr w:type="spellEnd"/>
      <w:r w:rsidRPr="00734A36">
        <w:t xml:space="preserve"> </w:t>
      </w:r>
      <w:proofErr w:type="spellStart"/>
      <w:r w:rsidRPr="00734A36">
        <w:t>vlan</w:t>
      </w:r>
      <w:proofErr w:type="spellEnd"/>
      <w:r w:rsidRPr="00734A36">
        <w:t>" для отображения информации о существующих виртуальных локальных сетях (VLAN) на коммутаторе</w:t>
      </w:r>
    </w:p>
    <w:p w14:paraId="11AD2511" w14:textId="77777777" w:rsidR="00734A36" w:rsidRDefault="00734A36" w:rsidP="006A5021">
      <w:pPr>
        <w:pStyle w:val="MAINTEXT1"/>
      </w:pPr>
    </w:p>
    <w:p w14:paraId="04B4182E" w14:textId="522B832C" w:rsidR="00734A36" w:rsidRDefault="00734A36" w:rsidP="006A5021">
      <w:pPr>
        <w:pStyle w:val="MAINTEXT1"/>
      </w:pPr>
      <w:r w:rsidRPr="00734A36">
        <w:t>Переименовали систему, установив новое имя "Mikrotik-2" с помощью "</w:t>
      </w:r>
      <w:proofErr w:type="spellStart"/>
      <w:r w:rsidRPr="00734A36">
        <w:t>system</w:t>
      </w:r>
      <w:proofErr w:type="spellEnd"/>
      <w:r w:rsidRPr="00734A36">
        <w:t xml:space="preserve"> </w:t>
      </w:r>
      <w:proofErr w:type="spellStart"/>
      <w:r w:rsidRPr="00734A36">
        <w:t>identity</w:t>
      </w:r>
      <w:proofErr w:type="spellEnd"/>
      <w:r w:rsidRPr="00734A36">
        <w:t xml:space="preserve"> </w:t>
      </w:r>
      <w:proofErr w:type="spellStart"/>
      <w:r w:rsidRPr="00734A36">
        <w:t>set</w:t>
      </w:r>
      <w:proofErr w:type="spellEnd"/>
      <w:r w:rsidRPr="00734A36">
        <w:t xml:space="preserve"> </w:t>
      </w:r>
      <w:proofErr w:type="spellStart"/>
      <w:r w:rsidRPr="00734A36">
        <w:t>name</w:t>
      </w:r>
      <w:proofErr w:type="spellEnd"/>
      <w:r w:rsidRPr="00734A36">
        <w:t>=Mikrotik-2". Затем создали пять виртуальных сетей с использованием интерфейса "ether1", присвоив им имена VLAN-10, VLAN-20, VLAN-30, VLAN-40 и VLAN-50, а также соответствующие VLAN-ID. Для просмотра текущих настроек использовали "</w:t>
      </w:r>
      <w:proofErr w:type="spellStart"/>
      <w:r w:rsidRPr="00734A36">
        <w:t>export</w:t>
      </w:r>
      <w:proofErr w:type="spellEnd"/>
      <w:r w:rsidRPr="00734A36">
        <w:t>".</w:t>
      </w:r>
    </w:p>
    <w:p w14:paraId="3542340F" w14:textId="77777777" w:rsidR="00734A36" w:rsidRDefault="00734A36" w:rsidP="006A5021">
      <w:pPr>
        <w:pStyle w:val="MAINTEXT1"/>
      </w:pPr>
    </w:p>
    <w:p w14:paraId="2775966A" w14:textId="5E3070FF" w:rsidR="00734A36" w:rsidRDefault="00734A36" w:rsidP="006A5021">
      <w:pPr>
        <w:pStyle w:val="MAINTEXT1"/>
      </w:pPr>
      <w:r w:rsidRPr="00734A36">
        <w:t>Вошли в режим настройки моста с "</w:t>
      </w:r>
      <w:proofErr w:type="spellStart"/>
      <w:r w:rsidRPr="00734A36">
        <w:t>interface</w:t>
      </w:r>
      <w:proofErr w:type="spellEnd"/>
      <w:r w:rsidRPr="00734A36">
        <w:t xml:space="preserve"> </w:t>
      </w:r>
      <w:proofErr w:type="spellStart"/>
      <w:r w:rsidRPr="00734A36">
        <w:t>bridge</w:t>
      </w:r>
      <w:proofErr w:type="spellEnd"/>
      <w:r w:rsidRPr="00734A36">
        <w:t>" и добавили мосту имя "BR-VLAN-40" с помощью "</w:t>
      </w:r>
      <w:proofErr w:type="spellStart"/>
      <w:r w:rsidRPr="00734A36">
        <w:t>add</w:t>
      </w:r>
      <w:proofErr w:type="spellEnd"/>
      <w:r w:rsidRPr="00734A36">
        <w:t xml:space="preserve"> </w:t>
      </w:r>
      <w:proofErr w:type="spellStart"/>
      <w:r w:rsidRPr="00734A36">
        <w:t>name</w:t>
      </w:r>
      <w:proofErr w:type="spellEnd"/>
      <w:r w:rsidRPr="00734A36">
        <w:t>=BR-VLAN-40". Затем перешли в режим настройки портов с "</w:t>
      </w:r>
      <w:proofErr w:type="spellStart"/>
      <w:r w:rsidRPr="00734A36">
        <w:t>port</w:t>
      </w:r>
      <w:proofErr w:type="spellEnd"/>
      <w:r w:rsidRPr="00734A36">
        <w:t>" и добавили два порта к мосту: "ether2" с "</w:t>
      </w:r>
      <w:proofErr w:type="spellStart"/>
      <w:r w:rsidRPr="00734A36">
        <w:t>add</w:t>
      </w:r>
      <w:proofErr w:type="spellEnd"/>
      <w:r w:rsidRPr="00734A36">
        <w:t xml:space="preserve"> </w:t>
      </w:r>
      <w:proofErr w:type="spellStart"/>
      <w:r w:rsidRPr="00734A36">
        <w:t>bridge</w:t>
      </w:r>
      <w:proofErr w:type="spellEnd"/>
      <w:r w:rsidRPr="00734A36">
        <w:t xml:space="preserve">=BR-VLAN-40 </w:t>
      </w:r>
      <w:proofErr w:type="spellStart"/>
      <w:r w:rsidRPr="00734A36">
        <w:t>interface</w:t>
      </w:r>
      <w:proofErr w:type="spellEnd"/>
      <w:r w:rsidRPr="00734A36">
        <w:t>=ether2" и "VLAN-40" с "</w:t>
      </w:r>
      <w:proofErr w:type="spellStart"/>
      <w:r w:rsidRPr="00734A36">
        <w:t>add</w:t>
      </w:r>
      <w:proofErr w:type="spellEnd"/>
      <w:r w:rsidRPr="00734A36">
        <w:t xml:space="preserve"> </w:t>
      </w:r>
      <w:proofErr w:type="spellStart"/>
      <w:r w:rsidRPr="00734A36">
        <w:t>bridge</w:t>
      </w:r>
      <w:proofErr w:type="spellEnd"/>
      <w:r w:rsidRPr="00734A36">
        <w:t xml:space="preserve">=BR-VLAN-40 </w:t>
      </w:r>
      <w:proofErr w:type="spellStart"/>
      <w:r w:rsidRPr="00734A36">
        <w:t>interface</w:t>
      </w:r>
      <w:proofErr w:type="spellEnd"/>
      <w:r w:rsidRPr="00734A36">
        <w:t>=VLAN-40". После завершения настроек портов и моста, вышли из соответствующих режимов и использовали "</w:t>
      </w:r>
      <w:proofErr w:type="spellStart"/>
      <w:r w:rsidRPr="00734A36">
        <w:t>Export</w:t>
      </w:r>
      <w:proofErr w:type="spellEnd"/>
      <w:r w:rsidRPr="00734A36">
        <w:t xml:space="preserve">" для просмотра текущих </w:t>
      </w:r>
      <w:r w:rsidRPr="00734A36">
        <w:lastRenderedPageBreak/>
        <w:t>настроек.</w:t>
      </w:r>
    </w:p>
    <w:p w14:paraId="57D7F916" w14:textId="77777777" w:rsidR="00734A36" w:rsidRDefault="00734A36" w:rsidP="006A5021">
      <w:pPr>
        <w:pStyle w:val="MAINTEXT1"/>
      </w:pPr>
    </w:p>
    <w:p w14:paraId="3CEF735E" w14:textId="3B9BE33A" w:rsidR="00734A36" w:rsidRDefault="00734A36" w:rsidP="00734A36">
      <w:pPr>
        <w:pStyle w:val="MAINTEXT1"/>
      </w:pPr>
      <w:r>
        <w:t>Переименовали систему, установив новое имя "Mikrotik-1" с помощью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=Mikrotik-1". Затем, настроили интерфейс "ether1" так, чтобы принимать трафик со всех сетей, добавив пять виртуальных сетей (VLAN) с помощью команд </w:t>
      </w:r>
      <w:r>
        <w:t xml:space="preserve">«» </w:t>
      </w:r>
    </w:p>
    <w:p w14:paraId="7744F5A9" w14:textId="77777777" w:rsidR="00913C6A" w:rsidRDefault="00913C6A" w:rsidP="00734A36">
      <w:pPr>
        <w:pStyle w:val="MAINTEXT1"/>
      </w:pPr>
    </w:p>
    <w:p w14:paraId="26820206" w14:textId="6DA1E7C2" w:rsidR="00734A36" w:rsidRDefault="00734A36" w:rsidP="00734A36">
      <w:pPr>
        <w:pStyle w:val="MAINTEXT1"/>
      </w:pPr>
      <w:r>
        <w:t>Назначили</w:t>
      </w:r>
      <w:r w:rsidRPr="00734A36">
        <w:t xml:space="preserve"> </w:t>
      </w:r>
      <w:r w:rsidRPr="00734A36">
        <w:rPr>
          <w:lang w:val="en-US"/>
        </w:rPr>
        <w:t>IP</w:t>
      </w:r>
      <w:r w:rsidRPr="00734A36">
        <w:t>-</w:t>
      </w:r>
      <w:r>
        <w:t>адреса</w:t>
      </w:r>
      <w:r w:rsidRPr="00734A36">
        <w:t xml:space="preserve"> </w:t>
      </w:r>
      <w:r>
        <w:t>интерфейсам</w:t>
      </w:r>
      <w:r w:rsidRPr="00734A36">
        <w:t xml:space="preserve"> </w:t>
      </w:r>
      <w:r w:rsidRPr="00734A36">
        <w:rPr>
          <w:lang w:val="en-US"/>
        </w:rPr>
        <w:t>VLAN</w:t>
      </w:r>
      <w:r w:rsidRPr="00734A36">
        <w:t xml:space="preserve">, </w:t>
      </w:r>
      <w:r>
        <w:t>используя</w:t>
      </w:r>
      <w:r w:rsidRPr="00734A36">
        <w:t xml:space="preserve"> </w:t>
      </w:r>
      <w:r>
        <w:t>команды</w:t>
      </w:r>
      <w:r w:rsidRPr="00734A36">
        <w:t xml:space="preserve"> "</w:t>
      </w:r>
      <w:proofErr w:type="spellStart"/>
      <w:r w:rsidRPr="00734A36">
        <w:rPr>
          <w:lang w:val="en-US"/>
        </w:rPr>
        <w:t>ip</w:t>
      </w:r>
      <w:proofErr w:type="spellEnd"/>
      <w:r w:rsidRPr="00734A36">
        <w:t xml:space="preserve"> </w:t>
      </w:r>
      <w:r w:rsidRPr="00734A36">
        <w:rPr>
          <w:lang w:val="en-US"/>
        </w:rPr>
        <w:t>address</w:t>
      </w:r>
      <w:r w:rsidRPr="00734A36">
        <w:t xml:space="preserve">, </w:t>
      </w:r>
      <w:r w:rsidRPr="00734A36">
        <w:rPr>
          <w:lang w:val="en-US"/>
        </w:rPr>
        <w:t>add</w:t>
      </w:r>
      <w:r w:rsidRPr="00734A36">
        <w:t xml:space="preserve"> </w:t>
      </w:r>
      <w:r w:rsidRPr="00734A36">
        <w:rPr>
          <w:lang w:val="en-US"/>
        </w:rPr>
        <w:t>address</w:t>
      </w:r>
      <w:r w:rsidRPr="00734A36">
        <w:t xml:space="preserve">. </w:t>
      </w:r>
      <w:r>
        <w:t>Затем вывели текущие настройки с "</w:t>
      </w:r>
      <w:proofErr w:type="spellStart"/>
      <w:r>
        <w:t>print</w:t>
      </w:r>
      <w:proofErr w:type="spellEnd"/>
      <w:r>
        <w:t>" и использовали "</w:t>
      </w:r>
      <w:proofErr w:type="spellStart"/>
      <w:r>
        <w:t>export</w:t>
      </w:r>
      <w:proofErr w:type="spellEnd"/>
      <w:r>
        <w:t>" для просмотра конфигурации.</w:t>
      </w:r>
    </w:p>
    <w:p w14:paraId="094B7F68" w14:textId="4C5FA0FF" w:rsidR="00734A36" w:rsidRDefault="00734A36" w:rsidP="00734A36">
      <w:pPr>
        <w:pStyle w:val="MAINTEXT1"/>
      </w:pPr>
    </w:p>
    <w:p w14:paraId="7DACEE43" w14:textId="06794B32" w:rsidR="00913C6A" w:rsidRDefault="00913C6A" w:rsidP="00734A36">
      <w:pPr>
        <w:pStyle w:val="MAINTEXT1"/>
      </w:pPr>
      <w:r w:rsidRPr="00913C6A">
        <w:t>Настроили клиент DHCP на коммутаторе с помощью "</w:t>
      </w:r>
      <w:proofErr w:type="spellStart"/>
      <w:r w:rsidRPr="00913C6A">
        <w:t>ip</w:t>
      </w:r>
      <w:proofErr w:type="spellEnd"/>
      <w:r w:rsidRPr="00913C6A">
        <w:t xml:space="preserve"> </w:t>
      </w:r>
      <w:proofErr w:type="spellStart"/>
      <w:r w:rsidRPr="00913C6A">
        <w:t>dhcp-client</w:t>
      </w:r>
      <w:proofErr w:type="spellEnd"/>
      <w:r w:rsidRPr="00913C6A">
        <w:t>". Вывели текущие настройки DHCP-клиента с "</w:t>
      </w:r>
      <w:proofErr w:type="spellStart"/>
      <w:r w:rsidRPr="00913C6A">
        <w:t>print</w:t>
      </w:r>
      <w:proofErr w:type="spellEnd"/>
      <w:r w:rsidRPr="00913C6A">
        <w:t>", удалили первую запись с "</w:t>
      </w:r>
      <w:proofErr w:type="spellStart"/>
      <w:r w:rsidRPr="00913C6A">
        <w:t>remove</w:t>
      </w:r>
      <w:proofErr w:type="spellEnd"/>
      <w:r w:rsidRPr="00913C6A">
        <w:t xml:space="preserve"> </w:t>
      </w:r>
      <w:proofErr w:type="spellStart"/>
      <w:r w:rsidRPr="00913C6A">
        <w:t>numbers</w:t>
      </w:r>
      <w:proofErr w:type="spellEnd"/>
      <w:r w:rsidRPr="00913C6A">
        <w:t>=0" и использовали "</w:t>
      </w:r>
      <w:proofErr w:type="spellStart"/>
      <w:r w:rsidRPr="00913C6A">
        <w:t>export</w:t>
      </w:r>
      <w:proofErr w:type="spellEnd"/>
      <w:r w:rsidRPr="00913C6A">
        <w:t>" для просмотра и экспорта конфигурации.</w:t>
      </w:r>
    </w:p>
    <w:p w14:paraId="09FCB6FE" w14:textId="77777777" w:rsidR="00913C6A" w:rsidRDefault="00913C6A" w:rsidP="00734A36">
      <w:pPr>
        <w:pStyle w:val="MAINTEXT1"/>
      </w:pPr>
    </w:p>
    <w:p w14:paraId="387ADE40" w14:textId="0AA25025" w:rsidR="00913C6A" w:rsidRDefault="00913C6A" w:rsidP="00734A36">
      <w:pPr>
        <w:pStyle w:val="MAINTEXT1"/>
      </w:pPr>
      <w:r w:rsidRPr="00913C6A">
        <w:t>Для каждого из ПК (РС-7, РС-12, РС-13, РС-8, РС-9, РС-10, РС-11) были настроены статические IP-адреса в соответствии с их VLAN-принадлежностью. Каждый ПК получил уникальный IP-адрес в своей VLAN и был настроен с указанием соответствующего шлюза по умолчанию. После внесения изменений в сетевые настройки, они были сохранены.</w:t>
      </w:r>
    </w:p>
    <w:p w14:paraId="07A19B39" w14:textId="77777777" w:rsidR="00913C6A" w:rsidRDefault="00913C6A" w:rsidP="00734A36">
      <w:pPr>
        <w:pStyle w:val="MAINTEXT1"/>
      </w:pPr>
    </w:p>
    <w:p w14:paraId="40E8D4E9" w14:textId="2C3C04C4" w:rsidR="005C54BD" w:rsidRDefault="005C54BD" w:rsidP="005C54BD">
      <w:pPr>
        <w:pStyle w:val="DIV1"/>
        <w:rPr>
          <w:lang w:val="en-US"/>
        </w:rPr>
      </w:pPr>
      <w:r>
        <w:t>Выводы</w:t>
      </w:r>
    </w:p>
    <w:p w14:paraId="0241C066" w14:textId="2973AF3E" w:rsidR="00727E39" w:rsidRPr="002600AB" w:rsidRDefault="00727E39" w:rsidP="00727E39">
      <w:pPr>
        <w:pStyle w:val="MAINTEXT1"/>
        <w:rPr>
          <w:lang w:val="en-US"/>
        </w:rPr>
      </w:pPr>
      <w:r w:rsidRPr="00727E39">
        <w:t xml:space="preserve">В ходе выполнения лабораторной работы </w:t>
      </w:r>
      <w:r>
        <w:t xml:space="preserve">было освоено применение среды </w:t>
      </w:r>
      <w:r>
        <w:rPr>
          <w:lang w:val="en-US"/>
        </w:rPr>
        <w:t>EVE</w:t>
      </w:r>
      <w:r w:rsidRPr="00727E39">
        <w:t>-</w:t>
      </w:r>
      <w:r>
        <w:rPr>
          <w:lang w:val="en-US"/>
        </w:rPr>
        <w:t>NG</w:t>
      </w:r>
      <w:r w:rsidRPr="00727E39">
        <w:t xml:space="preserve">, </w:t>
      </w:r>
      <w:r w:rsidR="00CA5451">
        <w:t xml:space="preserve">были </w:t>
      </w:r>
      <w:r w:rsidRPr="00727E39">
        <w:t>приобре</w:t>
      </w:r>
      <w:r w:rsidR="00CA5451">
        <w:t>тены</w:t>
      </w:r>
      <w:r w:rsidRPr="00727E39">
        <w:t xml:space="preserve"> фундаментальные навыки в развертывании и моделировании систем интернета. </w:t>
      </w:r>
      <w:r w:rsidR="00F21530">
        <w:t xml:space="preserve">Была осуществлена </w:t>
      </w:r>
      <w:r w:rsidRPr="00727E39">
        <w:t>практическ</w:t>
      </w:r>
      <w:r w:rsidR="00F21530">
        <w:t xml:space="preserve">ая </w:t>
      </w:r>
      <w:r w:rsidRPr="00727E39">
        <w:t>деятельность в области настройки и управления виртуальными локальными сетями (</w:t>
      </w:r>
      <w:r w:rsidRPr="00727E39">
        <w:rPr>
          <w:lang w:val="en-US"/>
        </w:rPr>
        <w:t>VLAN</w:t>
      </w:r>
      <w:r w:rsidRPr="00727E39">
        <w:t xml:space="preserve">), а также </w:t>
      </w:r>
      <w:r w:rsidR="00F21530">
        <w:t xml:space="preserve">проведена работа </w:t>
      </w:r>
      <w:r w:rsidRPr="00727E39">
        <w:t xml:space="preserve">с протоколами </w:t>
      </w:r>
      <w:r w:rsidRPr="00727E39">
        <w:rPr>
          <w:lang w:val="en-US"/>
        </w:rPr>
        <w:t>Ethernet</w:t>
      </w:r>
      <w:r w:rsidRPr="00727E39">
        <w:t xml:space="preserve">. </w:t>
      </w:r>
      <w:r w:rsidR="0002120C">
        <w:t>О</w:t>
      </w:r>
      <w:r w:rsidRPr="00727E39">
        <w:t xml:space="preserve">пыт в данной лабораторной работе значительно расширил компетенции в области сетевых технологий, предоставляя ценный инструментарий для будущих </w:t>
      </w:r>
      <w:r w:rsidRPr="00727E39">
        <w:lastRenderedPageBreak/>
        <w:t>профессиональных задач.</w:t>
      </w:r>
    </w:p>
    <w:sectPr w:rsidR="00727E39" w:rsidRPr="002600AB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C0D50" w14:textId="77777777" w:rsidR="00C57EEF" w:rsidRDefault="00C57EEF" w:rsidP="0002180F">
      <w:r>
        <w:separator/>
      </w:r>
    </w:p>
  </w:endnote>
  <w:endnote w:type="continuationSeparator" w:id="0">
    <w:p w14:paraId="2B73A7E9" w14:textId="77777777" w:rsidR="00C57EEF" w:rsidRDefault="00C57EE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4BC02DD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82E47E" w14:textId="77777777" w:rsidR="00C57EEF" w:rsidRDefault="00C57EEF" w:rsidP="0002180F">
      <w:r>
        <w:separator/>
      </w:r>
    </w:p>
  </w:footnote>
  <w:footnote w:type="continuationSeparator" w:id="0">
    <w:p w14:paraId="1F496BF8" w14:textId="77777777" w:rsidR="00C57EEF" w:rsidRDefault="00C57EE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75B76D9"/>
    <w:multiLevelType w:val="multilevel"/>
    <w:tmpl w:val="72DE29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B7A5A5F"/>
    <w:multiLevelType w:val="multilevel"/>
    <w:tmpl w:val="66CC05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826550899">
    <w:abstractNumId w:val="29"/>
  </w:num>
  <w:num w:numId="2" w16cid:durableId="1778862918">
    <w:abstractNumId w:val="10"/>
  </w:num>
  <w:num w:numId="3" w16cid:durableId="1675188493">
    <w:abstractNumId w:val="3"/>
  </w:num>
  <w:num w:numId="4" w16cid:durableId="204874481">
    <w:abstractNumId w:val="21"/>
  </w:num>
  <w:num w:numId="5" w16cid:durableId="342320140">
    <w:abstractNumId w:val="19"/>
  </w:num>
  <w:num w:numId="6" w16cid:durableId="269241816">
    <w:abstractNumId w:val="47"/>
  </w:num>
  <w:num w:numId="7" w16cid:durableId="1427111972">
    <w:abstractNumId w:val="18"/>
  </w:num>
  <w:num w:numId="8" w16cid:durableId="1588534881">
    <w:abstractNumId w:val="5"/>
  </w:num>
  <w:num w:numId="9" w16cid:durableId="1081491719">
    <w:abstractNumId w:val="23"/>
  </w:num>
  <w:num w:numId="10" w16cid:durableId="1411538006">
    <w:abstractNumId w:val="28"/>
  </w:num>
  <w:num w:numId="11" w16cid:durableId="897278816">
    <w:abstractNumId w:val="38"/>
  </w:num>
  <w:num w:numId="12" w16cid:durableId="1840925302">
    <w:abstractNumId w:val="8"/>
  </w:num>
  <w:num w:numId="13" w16cid:durableId="474226712">
    <w:abstractNumId w:val="36"/>
  </w:num>
  <w:num w:numId="14" w16cid:durableId="1414813695">
    <w:abstractNumId w:val="15"/>
  </w:num>
  <w:num w:numId="15" w16cid:durableId="2029140421">
    <w:abstractNumId w:val="11"/>
  </w:num>
  <w:num w:numId="16" w16cid:durableId="1564606648">
    <w:abstractNumId w:val="14"/>
  </w:num>
  <w:num w:numId="17" w16cid:durableId="2144032533">
    <w:abstractNumId w:val="4"/>
  </w:num>
  <w:num w:numId="18" w16cid:durableId="593513759">
    <w:abstractNumId w:val="48"/>
  </w:num>
  <w:num w:numId="19" w16cid:durableId="1243103782">
    <w:abstractNumId w:val="20"/>
  </w:num>
  <w:num w:numId="20" w16cid:durableId="132602714">
    <w:abstractNumId w:val="6"/>
  </w:num>
  <w:num w:numId="21" w16cid:durableId="203757517">
    <w:abstractNumId w:val="17"/>
  </w:num>
  <w:num w:numId="22" w16cid:durableId="344332236">
    <w:abstractNumId w:val="34"/>
  </w:num>
  <w:num w:numId="23" w16cid:durableId="664553572">
    <w:abstractNumId w:val="26"/>
  </w:num>
  <w:num w:numId="24" w16cid:durableId="954361554">
    <w:abstractNumId w:val="22"/>
  </w:num>
  <w:num w:numId="25" w16cid:durableId="158230601">
    <w:abstractNumId w:val="41"/>
  </w:num>
  <w:num w:numId="26" w16cid:durableId="327175477">
    <w:abstractNumId w:val="43"/>
  </w:num>
  <w:num w:numId="27" w16cid:durableId="932670009">
    <w:abstractNumId w:val="12"/>
  </w:num>
  <w:num w:numId="28" w16cid:durableId="1737165703">
    <w:abstractNumId w:val="39"/>
  </w:num>
  <w:num w:numId="29" w16cid:durableId="1448044927">
    <w:abstractNumId w:val="33"/>
  </w:num>
  <w:num w:numId="30" w16cid:durableId="68162872">
    <w:abstractNumId w:val="0"/>
  </w:num>
  <w:num w:numId="31" w16cid:durableId="1430814511">
    <w:abstractNumId w:val="24"/>
  </w:num>
  <w:num w:numId="32" w16cid:durableId="2067561520">
    <w:abstractNumId w:val="30"/>
  </w:num>
  <w:num w:numId="33" w16cid:durableId="1569653063">
    <w:abstractNumId w:val="32"/>
  </w:num>
  <w:num w:numId="34" w16cid:durableId="2135099601">
    <w:abstractNumId w:val="31"/>
  </w:num>
  <w:num w:numId="35" w16cid:durableId="287586944">
    <w:abstractNumId w:val="45"/>
  </w:num>
  <w:num w:numId="36" w16cid:durableId="264965699">
    <w:abstractNumId w:val="9"/>
  </w:num>
  <w:num w:numId="37" w16cid:durableId="1424570135">
    <w:abstractNumId w:val="16"/>
  </w:num>
  <w:num w:numId="38" w16cid:durableId="672732105">
    <w:abstractNumId w:val="7"/>
  </w:num>
  <w:num w:numId="39" w16cid:durableId="82729610">
    <w:abstractNumId w:val="37"/>
  </w:num>
  <w:num w:numId="40" w16cid:durableId="2141655344">
    <w:abstractNumId w:val="49"/>
  </w:num>
  <w:num w:numId="41" w16cid:durableId="1222523718">
    <w:abstractNumId w:val="46"/>
  </w:num>
  <w:num w:numId="42" w16cid:durableId="1665860753">
    <w:abstractNumId w:val="2"/>
  </w:num>
  <w:num w:numId="43" w16cid:durableId="1005982998">
    <w:abstractNumId w:val="44"/>
  </w:num>
  <w:num w:numId="44" w16cid:durableId="1938445392">
    <w:abstractNumId w:val="1"/>
  </w:num>
  <w:num w:numId="45" w16cid:durableId="2029720033">
    <w:abstractNumId w:val="40"/>
  </w:num>
  <w:num w:numId="46" w16cid:durableId="1453280814">
    <w:abstractNumId w:val="35"/>
  </w:num>
  <w:num w:numId="47" w16cid:durableId="1804231978">
    <w:abstractNumId w:val="42"/>
  </w:num>
  <w:num w:numId="48" w16cid:durableId="241526797">
    <w:abstractNumId w:val="25"/>
  </w:num>
  <w:num w:numId="49" w16cid:durableId="1666014440">
    <w:abstractNumId w:val="27"/>
  </w:num>
  <w:num w:numId="50" w16cid:durableId="6884819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16"/>
    <w:rsid w:val="00006B86"/>
    <w:rsid w:val="00016F54"/>
    <w:rsid w:val="0002120C"/>
    <w:rsid w:val="000214A2"/>
    <w:rsid w:val="000215AF"/>
    <w:rsid w:val="0002172C"/>
    <w:rsid w:val="0002180F"/>
    <w:rsid w:val="00024012"/>
    <w:rsid w:val="000244B3"/>
    <w:rsid w:val="00027B06"/>
    <w:rsid w:val="000308F9"/>
    <w:rsid w:val="00033227"/>
    <w:rsid w:val="0004168B"/>
    <w:rsid w:val="00041DA1"/>
    <w:rsid w:val="0005199D"/>
    <w:rsid w:val="00051D5E"/>
    <w:rsid w:val="00052F06"/>
    <w:rsid w:val="00062E16"/>
    <w:rsid w:val="00066074"/>
    <w:rsid w:val="000707C8"/>
    <w:rsid w:val="0008075E"/>
    <w:rsid w:val="00081499"/>
    <w:rsid w:val="00086D29"/>
    <w:rsid w:val="00090445"/>
    <w:rsid w:val="0009229F"/>
    <w:rsid w:val="000928CE"/>
    <w:rsid w:val="000A2CF1"/>
    <w:rsid w:val="000A67BE"/>
    <w:rsid w:val="000A6AC3"/>
    <w:rsid w:val="000B0B76"/>
    <w:rsid w:val="000B62E0"/>
    <w:rsid w:val="000C031F"/>
    <w:rsid w:val="000C2FEA"/>
    <w:rsid w:val="000C669A"/>
    <w:rsid w:val="000C6C45"/>
    <w:rsid w:val="000D0669"/>
    <w:rsid w:val="000D0EF8"/>
    <w:rsid w:val="000E320D"/>
    <w:rsid w:val="000F019B"/>
    <w:rsid w:val="000F3479"/>
    <w:rsid w:val="00105890"/>
    <w:rsid w:val="00106B52"/>
    <w:rsid w:val="00112CBF"/>
    <w:rsid w:val="00116F39"/>
    <w:rsid w:val="0012509F"/>
    <w:rsid w:val="00126EB2"/>
    <w:rsid w:val="001306E1"/>
    <w:rsid w:val="00131F6C"/>
    <w:rsid w:val="00132059"/>
    <w:rsid w:val="00136236"/>
    <w:rsid w:val="00140388"/>
    <w:rsid w:val="00146E7E"/>
    <w:rsid w:val="00150681"/>
    <w:rsid w:val="00152EAA"/>
    <w:rsid w:val="00164280"/>
    <w:rsid w:val="00166165"/>
    <w:rsid w:val="001666C0"/>
    <w:rsid w:val="00166EDE"/>
    <w:rsid w:val="00177559"/>
    <w:rsid w:val="001778FE"/>
    <w:rsid w:val="0017797D"/>
    <w:rsid w:val="00181DE4"/>
    <w:rsid w:val="00187D39"/>
    <w:rsid w:val="00192C63"/>
    <w:rsid w:val="00194A01"/>
    <w:rsid w:val="00195ACA"/>
    <w:rsid w:val="00196C1B"/>
    <w:rsid w:val="001B5A1A"/>
    <w:rsid w:val="001D1746"/>
    <w:rsid w:val="001D7ED5"/>
    <w:rsid w:val="001F2E9D"/>
    <w:rsid w:val="001F580D"/>
    <w:rsid w:val="00200D69"/>
    <w:rsid w:val="002224A9"/>
    <w:rsid w:val="00226879"/>
    <w:rsid w:val="00237CDE"/>
    <w:rsid w:val="00241DF9"/>
    <w:rsid w:val="00246D66"/>
    <w:rsid w:val="00251008"/>
    <w:rsid w:val="002533CF"/>
    <w:rsid w:val="002600AB"/>
    <w:rsid w:val="00263625"/>
    <w:rsid w:val="00271C67"/>
    <w:rsid w:val="00280CA4"/>
    <w:rsid w:val="002816B2"/>
    <w:rsid w:val="00284869"/>
    <w:rsid w:val="00287069"/>
    <w:rsid w:val="0029169A"/>
    <w:rsid w:val="002931CA"/>
    <w:rsid w:val="002956BD"/>
    <w:rsid w:val="002A4030"/>
    <w:rsid w:val="002A7B49"/>
    <w:rsid w:val="002B0085"/>
    <w:rsid w:val="002B4F79"/>
    <w:rsid w:val="002B74A9"/>
    <w:rsid w:val="002C4FB4"/>
    <w:rsid w:val="002D30D6"/>
    <w:rsid w:val="002D3B42"/>
    <w:rsid w:val="002D3E8C"/>
    <w:rsid w:val="002D5C30"/>
    <w:rsid w:val="002D5FF4"/>
    <w:rsid w:val="002E427E"/>
    <w:rsid w:val="002E6644"/>
    <w:rsid w:val="002E6A2D"/>
    <w:rsid w:val="002F188E"/>
    <w:rsid w:val="002F6184"/>
    <w:rsid w:val="00300DD1"/>
    <w:rsid w:val="003038F0"/>
    <w:rsid w:val="0031385C"/>
    <w:rsid w:val="00314D60"/>
    <w:rsid w:val="0032656E"/>
    <w:rsid w:val="00326699"/>
    <w:rsid w:val="00330703"/>
    <w:rsid w:val="0033118B"/>
    <w:rsid w:val="00331822"/>
    <w:rsid w:val="00336EEB"/>
    <w:rsid w:val="0033718F"/>
    <w:rsid w:val="00337192"/>
    <w:rsid w:val="00342A48"/>
    <w:rsid w:val="00352422"/>
    <w:rsid w:val="00352752"/>
    <w:rsid w:val="00353F7B"/>
    <w:rsid w:val="003714E3"/>
    <w:rsid w:val="00372C70"/>
    <w:rsid w:val="00374808"/>
    <w:rsid w:val="0037656B"/>
    <w:rsid w:val="0039405D"/>
    <w:rsid w:val="003969A3"/>
    <w:rsid w:val="003A164B"/>
    <w:rsid w:val="003A5DE0"/>
    <w:rsid w:val="003A768D"/>
    <w:rsid w:val="003B1D2B"/>
    <w:rsid w:val="003B3487"/>
    <w:rsid w:val="003B3807"/>
    <w:rsid w:val="003C7712"/>
    <w:rsid w:val="003C7B43"/>
    <w:rsid w:val="003D2B1A"/>
    <w:rsid w:val="003D538D"/>
    <w:rsid w:val="003D64AE"/>
    <w:rsid w:val="003E49BA"/>
    <w:rsid w:val="003F448A"/>
    <w:rsid w:val="00404D15"/>
    <w:rsid w:val="00405D24"/>
    <w:rsid w:val="00413AAB"/>
    <w:rsid w:val="00415897"/>
    <w:rsid w:val="0041714E"/>
    <w:rsid w:val="004239AB"/>
    <w:rsid w:val="00431493"/>
    <w:rsid w:val="00445992"/>
    <w:rsid w:val="00463F33"/>
    <w:rsid w:val="00467E23"/>
    <w:rsid w:val="0047051B"/>
    <w:rsid w:val="00474DAE"/>
    <w:rsid w:val="0047521D"/>
    <w:rsid w:val="004854B5"/>
    <w:rsid w:val="00486776"/>
    <w:rsid w:val="00490A54"/>
    <w:rsid w:val="004950FB"/>
    <w:rsid w:val="004A3B0B"/>
    <w:rsid w:val="004B0FA2"/>
    <w:rsid w:val="004C4AC1"/>
    <w:rsid w:val="004C674A"/>
    <w:rsid w:val="004D6737"/>
    <w:rsid w:val="004D6C6A"/>
    <w:rsid w:val="004E686D"/>
    <w:rsid w:val="004E7C23"/>
    <w:rsid w:val="005132A1"/>
    <w:rsid w:val="00524674"/>
    <w:rsid w:val="00527076"/>
    <w:rsid w:val="0053021E"/>
    <w:rsid w:val="00532113"/>
    <w:rsid w:val="005364DC"/>
    <w:rsid w:val="005401F2"/>
    <w:rsid w:val="005433F5"/>
    <w:rsid w:val="005435B1"/>
    <w:rsid w:val="0054472D"/>
    <w:rsid w:val="00550B10"/>
    <w:rsid w:val="00552C4F"/>
    <w:rsid w:val="00557A74"/>
    <w:rsid w:val="00567557"/>
    <w:rsid w:val="005733F9"/>
    <w:rsid w:val="0059480B"/>
    <w:rsid w:val="005A2A15"/>
    <w:rsid w:val="005A3E5C"/>
    <w:rsid w:val="005B46AB"/>
    <w:rsid w:val="005B566D"/>
    <w:rsid w:val="005C54BD"/>
    <w:rsid w:val="005C6680"/>
    <w:rsid w:val="005C720A"/>
    <w:rsid w:val="005C730B"/>
    <w:rsid w:val="005D17DF"/>
    <w:rsid w:val="005D32D1"/>
    <w:rsid w:val="005E0103"/>
    <w:rsid w:val="005E3C66"/>
    <w:rsid w:val="005E4ECC"/>
    <w:rsid w:val="005E5FF9"/>
    <w:rsid w:val="005F4DA1"/>
    <w:rsid w:val="006127F5"/>
    <w:rsid w:val="00615ECA"/>
    <w:rsid w:val="00620DA9"/>
    <w:rsid w:val="00625238"/>
    <w:rsid w:val="00630131"/>
    <w:rsid w:val="00634814"/>
    <w:rsid w:val="006375AF"/>
    <w:rsid w:val="00647603"/>
    <w:rsid w:val="00651F7A"/>
    <w:rsid w:val="0065237C"/>
    <w:rsid w:val="00653160"/>
    <w:rsid w:val="00656D15"/>
    <w:rsid w:val="00657326"/>
    <w:rsid w:val="00657FFC"/>
    <w:rsid w:val="00664E5B"/>
    <w:rsid w:val="00665522"/>
    <w:rsid w:val="0066628E"/>
    <w:rsid w:val="00683E64"/>
    <w:rsid w:val="006854F9"/>
    <w:rsid w:val="00690FF0"/>
    <w:rsid w:val="006938AF"/>
    <w:rsid w:val="006A42CB"/>
    <w:rsid w:val="006A5021"/>
    <w:rsid w:val="006C282F"/>
    <w:rsid w:val="006C565E"/>
    <w:rsid w:val="006D0397"/>
    <w:rsid w:val="006F20BB"/>
    <w:rsid w:val="00701ADC"/>
    <w:rsid w:val="007049A4"/>
    <w:rsid w:val="00707EE1"/>
    <w:rsid w:val="00712182"/>
    <w:rsid w:val="007151DF"/>
    <w:rsid w:val="007162FC"/>
    <w:rsid w:val="007242A0"/>
    <w:rsid w:val="007260EC"/>
    <w:rsid w:val="00727E39"/>
    <w:rsid w:val="00734769"/>
    <w:rsid w:val="00734A36"/>
    <w:rsid w:val="007358F8"/>
    <w:rsid w:val="00747212"/>
    <w:rsid w:val="00757B7F"/>
    <w:rsid w:val="00757EC1"/>
    <w:rsid w:val="007628E7"/>
    <w:rsid w:val="00764548"/>
    <w:rsid w:val="00777098"/>
    <w:rsid w:val="00777516"/>
    <w:rsid w:val="007900CD"/>
    <w:rsid w:val="00790153"/>
    <w:rsid w:val="007B2A9E"/>
    <w:rsid w:val="007C55D8"/>
    <w:rsid w:val="007C5DD0"/>
    <w:rsid w:val="007D2F09"/>
    <w:rsid w:val="007E25B2"/>
    <w:rsid w:val="007F0C11"/>
    <w:rsid w:val="007F31BE"/>
    <w:rsid w:val="007F3CD3"/>
    <w:rsid w:val="007F525E"/>
    <w:rsid w:val="007F61A7"/>
    <w:rsid w:val="00801374"/>
    <w:rsid w:val="00804BAB"/>
    <w:rsid w:val="00810104"/>
    <w:rsid w:val="00813F2C"/>
    <w:rsid w:val="00815747"/>
    <w:rsid w:val="00822BE1"/>
    <w:rsid w:val="008231F4"/>
    <w:rsid w:val="00827174"/>
    <w:rsid w:val="008331DB"/>
    <w:rsid w:val="00837726"/>
    <w:rsid w:val="00837A4D"/>
    <w:rsid w:val="00847744"/>
    <w:rsid w:val="00870D1E"/>
    <w:rsid w:val="00871F1E"/>
    <w:rsid w:val="00895DD4"/>
    <w:rsid w:val="008A7E3A"/>
    <w:rsid w:val="008B6083"/>
    <w:rsid w:val="008C376C"/>
    <w:rsid w:val="008C7A8E"/>
    <w:rsid w:val="008C7F36"/>
    <w:rsid w:val="008D017A"/>
    <w:rsid w:val="008D1AAC"/>
    <w:rsid w:val="008D1B8A"/>
    <w:rsid w:val="008D2996"/>
    <w:rsid w:val="008D63D8"/>
    <w:rsid w:val="008D6E5D"/>
    <w:rsid w:val="008E080A"/>
    <w:rsid w:val="008E19CD"/>
    <w:rsid w:val="008E39EA"/>
    <w:rsid w:val="008F48AC"/>
    <w:rsid w:val="0090030E"/>
    <w:rsid w:val="009042D8"/>
    <w:rsid w:val="00913AE7"/>
    <w:rsid w:val="00913C6A"/>
    <w:rsid w:val="009148A8"/>
    <w:rsid w:val="00921FBF"/>
    <w:rsid w:val="0092570F"/>
    <w:rsid w:val="009265C5"/>
    <w:rsid w:val="00926DFF"/>
    <w:rsid w:val="00930FE9"/>
    <w:rsid w:val="00933196"/>
    <w:rsid w:val="009348D5"/>
    <w:rsid w:val="00934C58"/>
    <w:rsid w:val="00945836"/>
    <w:rsid w:val="009478AA"/>
    <w:rsid w:val="00950472"/>
    <w:rsid w:val="00951A99"/>
    <w:rsid w:val="009600E8"/>
    <w:rsid w:val="009604D9"/>
    <w:rsid w:val="00964914"/>
    <w:rsid w:val="009715CB"/>
    <w:rsid w:val="00975193"/>
    <w:rsid w:val="00984913"/>
    <w:rsid w:val="00985EDC"/>
    <w:rsid w:val="009862E5"/>
    <w:rsid w:val="00986BC9"/>
    <w:rsid w:val="00990E37"/>
    <w:rsid w:val="00992C96"/>
    <w:rsid w:val="00993B8E"/>
    <w:rsid w:val="00996453"/>
    <w:rsid w:val="00996E77"/>
    <w:rsid w:val="009A55A0"/>
    <w:rsid w:val="009A6312"/>
    <w:rsid w:val="009B089A"/>
    <w:rsid w:val="009B751E"/>
    <w:rsid w:val="009C14CB"/>
    <w:rsid w:val="009C4503"/>
    <w:rsid w:val="009D2232"/>
    <w:rsid w:val="009D55AD"/>
    <w:rsid w:val="009E13DE"/>
    <w:rsid w:val="009E3329"/>
    <w:rsid w:val="009F3F79"/>
    <w:rsid w:val="009F406E"/>
    <w:rsid w:val="009F4E1B"/>
    <w:rsid w:val="009F6F6D"/>
    <w:rsid w:val="00A36003"/>
    <w:rsid w:val="00A37C30"/>
    <w:rsid w:val="00A44B9D"/>
    <w:rsid w:val="00A45B0F"/>
    <w:rsid w:val="00A50B3E"/>
    <w:rsid w:val="00A552DE"/>
    <w:rsid w:val="00A57D9F"/>
    <w:rsid w:val="00A73C84"/>
    <w:rsid w:val="00A74901"/>
    <w:rsid w:val="00A94035"/>
    <w:rsid w:val="00AA4EE9"/>
    <w:rsid w:val="00AD0B0F"/>
    <w:rsid w:val="00AD3198"/>
    <w:rsid w:val="00AD3E09"/>
    <w:rsid w:val="00AD55D4"/>
    <w:rsid w:val="00AF6555"/>
    <w:rsid w:val="00B01549"/>
    <w:rsid w:val="00B10DB1"/>
    <w:rsid w:val="00B20256"/>
    <w:rsid w:val="00B2042C"/>
    <w:rsid w:val="00B20FC6"/>
    <w:rsid w:val="00B31B88"/>
    <w:rsid w:val="00B328EC"/>
    <w:rsid w:val="00B366F0"/>
    <w:rsid w:val="00B613E6"/>
    <w:rsid w:val="00B632F0"/>
    <w:rsid w:val="00B71FEE"/>
    <w:rsid w:val="00B727FC"/>
    <w:rsid w:val="00B904C1"/>
    <w:rsid w:val="00B923A5"/>
    <w:rsid w:val="00BA50FA"/>
    <w:rsid w:val="00BB3384"/>
    <w:rsid w:val="00BB55B8"/>
    <w:rsid w:val="00BC14F4"/>
    <w:rsid w:val="00BE66A1"/>
    <w:rsid w:val="00BF13FF"/>
    <w:rsid w:val="00BF7993"/>
    <w:rsid w:val="00BF7D8B"/>
    <w:rsid w:val="00C03BE7"/>
    <w:rsid w:val="00C11FA2"/>
    <w:rsid w:val="00C21B6C"/>
    <w:rsid w:val="00C43EB0"/>
    <w:rsid w:val="00C44C56"/>
    <w:rsid w:val="00C44E77"/>
    <w:rsid w:val="00C519B6"/>
    <w:rsid w:val="00C51E65"/>
    <w:rsid w:val="00C57EEF"/>
    <w:rsid w:val="00C60A88"/>
    <w:rsid w:val="00C615BB"/>
    <w:rsid w:val="00C6314C"/>
    <w:rsid w:val="00C72183"/>
    <w:rsid w:val="00C736EC"/>
    <w:rsid w:val="00C7552A"/>
    <w:rsid w:val="00C755B2"/>
    <w:rsid w:val="00C849B5"/>
    <w:rsid w:val="00C87785"/>
    <w:rsid w:val="00C915FF"/>
    <w:rsid w:val="00C91D3A"/>
    <w:rsid w:val="00C969C1"/>
    <w:rsid w:val="00C96B8E"/>
    <w:rsid w:val="00CA1852"/>
    <w:rsid w:val="00CA5451"/>
    <w:rsid w:val="00CA6C11"/>
    <w:rsid w:val="00CB75BC"/>
    <w:rsid w:val="00CC5700"/>
    <w:rsid w:val="00CD3EB2"/>
    <w:rsid w:val="00CD71AD"/>
    <w:rsid w:val="00CF6056"/>
    <w:rsid w:val="00D00C64"/>
    <w:rsid w:val="00D02D4C"/>
    <w:rsid w:val="00D0654B"/>
    <w:rsid w:val="00D10F56"/>
    <w:rsid w:val="00D34330"/>
    <w:rsid w:val="00D347AF"/>
    <w:rsid w:val="00D347D3"/>
    <w:rsid w:val="00D36C22"/>
    <w:rsid w:val="00D40C00"/>
    <w:rsid w:val="00D45F03"/>
    <w:rsid w:val="00D513E9"/>
    <w:rsid w:val="00D52101"/>
    <w:rsid w:val="00D570ED"/>
    <w:rsid w:val="00D62F75"/>
    <w:rsid w:val="00D7328A"/>
    <w:rsid w:val="00D73C36"/>
    <w:rsid w:val="00DA2F06"/>
    <w:rsid w:val="00DA7C82"/>
    <w:rsid w:val="00DB1AE3"/>
    <w:rsid w:val="00DB27AC"/>
    <w:rsid w:val="00DB4C04"/>
    <w:rsid w:val="00DC1B09"/>
    <w:rsid w:val="00DF362A"/>
    <w:rsid w:val="00DF7735"/>
    <w:rsid w:val="00E00BA5"/>
    <w:rsid w:val="00E01D70"/>
    <w:rsid w:val="00E14232"/>
    <w:rsid w:val="00E22832"/>
    <w:rsid w:val="00E26349"/>
    <w:rsid w:val="00E36484"/>
    <w:rsid w:val="00E364DC"/>
    <w:rsid w:val="00E37720"/>
    <w:rsid w:val="00E51362"/>
    <w:rsid w:val="00E6129F"/>
    <w:rsid w:val="00E7252C"/>
    <w:rsid w:val="00E745F8"/>
    <w:rsid w:val="00E83389"/>
    <w:rsid w:val="00E833BF"/>
    <w:rsid w:val="00E951CF"/>
    <w:rsid w:val="00E97B45"/>
    <w:rsid w:val="00EA1148"/>
    <w:rsid w:val="00EA3B1D"/>
    <w:rsid w:val="00EB7C38"/>
    <w:rsid w:val="00ED3575"/>
    <w:rsid w:val="00ED438A"/>
    <w:rsid w:val="00EE1F7E"/>
    <w:rsid w:val="00EE366F"/>
    <w:rsid w:val="00EE3B59"/>
    <w:rsid w:val="00EE3F95"/>
    <w:rsid w:val="00EF07F5"/>
    <w:rsid w:val="00EF118F"/>
    <w:rsid w:val="00EF2A3E"/>
    <w:rsid w:val="00F04F95"/>
    <w:rsid w:val="00F05D8B"/>
    <w:rsid w:val="00F105F6"/>
    <w:rsid w:val="00F21530"/>
    <w:rsid w:val="00F26346"/>
    <w:rsid w:val="00F2757A"/>
    <w:rsid w:val="00F30D07"/>
    <w:rsid w:val="00F40534"/>
    <w:rsid w:val="00F42B55"/>
    <w:rsid w:val="00F50713"/>
    <w:rsid w:val="00F55D21"/>
    <w:rsid w:val="00F57E13"/>
    <w:rsid w:val="00F62542"/>
    <w:rsid w:val="00F6317F"/>
    <w:rsid w:val="00F631E2"/>
    <w:rsid w:val="00F65A25"/>
    <w:rsid w:val="00F74620"/>
    <w:rsid w:val="00F8456F"/>
    <w:rsid w:val="00F84D40"/>
    <w:rsid w:val="00F8745B"/>
    <w:rsid w:val="00F87EBD"/>
    <w:rsid w:val="00F95308"/>
    <w:rsid w:val="00F960C9"/>
    <w:rsid w:val="00F9799A"/>
    <w:rsid w:val="00FA0C21"/>
    <w:rsid w:val="00FA1CB4"/>
    <w:rsid w:val="00FA3569"/>
    <w:rsid w:val="00FB6F1B"/>
    <w:rsid w:val="00FC00B7"/>
    <w:rsid w:val="00FC0135"/>
    <w:rsid w:val="00FC12B4"/>
    <w:rsid w:val="00FE1BA9"/>
    <w:rsid w:val="00FE207A"/>
    <w:rsid w:val="00FF08F7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D7BD4"/>
  <w15:docId w15:val="{481AA905-39C2-4D77-8513-BFB26C45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142</TotalTime>
  <Pages>7</Pages>
  <Words>1090</Words>
  <Characters>6215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228</cp:revision>
  <cp:lastPrinted>2025-10-21T14:15:00Z</cp:lastPrinted>
  <dcterms:created xsi:type="dcterms:W3CDTF">2025-10-21T14:15:00Z</dcterms:created>
  <dcterms:modified xsi:type="dcterms:W3CDTF">2025-11-26T09:58:00Z</dcterms:modified>
  <cp:category/>
</cp:coreProperties>
</file>